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6EA5" w:rsidRPr="00327881" w:rsidRDefault="00B76EA5" w:rsidP="00567E15">
      <w:pPr>
        <w:suppressAutoHyphens/>
        <w:rPr>
          <w:b/>
          <w:i/>
          <w:sz w:val="44"/>
        </w:rPr>
      </w:pPr>
      <w:r w:rsidRPr="00327881">
        <w:rPr>
          <w:b/>
          <w:i/>
          <w:noProof/>
          <w:sz w:val="44"/>
          <w:lang w:eastAsia="fr-CH"/>
        </w:rPr>
        <w:drawing>
          <wp:anchor distT="0" distB="0" distL="114300" distR="114300" simplePos="0" relativeHeight="251642880" behindDoc="0" locked="0" layoutInCell="1" allowOverlap="1" wp14:anchorId="62C55BEE" wp14:editId="4864922D">
            <wp:simplePos x="0" y="0"/>
            <wp:positionH relativeFrom="column">
              <wp:posOffset>3322320</wp:posOffset>
            </wp:positionH>
            <wp:positionV relativeFrom="paragraph">
              <wp:posOffset>-55880</wp:posOffset>
            </wp:positionV>
            <wp:extent cx="3024788" cy="1447800"/>
            <wp:effectExtent l="0" t="0" r="444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4788" cy="1447800"/>
                    </a:xfrm>
                    <a:prstGeom prst="rect">
                      <a:avLst/>
                    </a:prstGeom>
                  </pic:spPr>
                </pic:pic>
              </a:graphicData>
            </a:graphic>
            <wp14:sizeRelH relativeFrom="page">
              <wp14:pctWidth>0</wp14:pctWidth>
            </wp14:sizeRelH>
            <wp14:sizeRelV relativeFrom="page">
              <wp14:pctHeight>0</wp14:pctHeight>
            </wp14:sizeRelV>
          </wp:anchor>
        </w:drawing>
      </w:r>
    </w:p>
    <w:p w:rsidR="00B76EA5" w:rsidRPr="00327881" w:rsidRDefault="00B76EA5" w:rsidP="00567E15">
      <w:pPr>
        <w:suppressAutoHyphens/>
        <w:rPr>
          <w:b/>
          <w:i/>
          <w:sz w:val="48"/>
        </w:rPr>
      </w:pPr>
    </w:p>
    <w:p w:rsidR="00B76EA5" w:rsidRPr="00327881" w:rsidRDefault="00B76EA5" w:rsidP="00567E15">
      <w:pPr>
        <w:suppressAutoHyphens/>
        <w:rPr>
          <w:rFonts w:cs="Arial"/>
          <w:b/>
          <w:sz w:val="52"/>
        </w:rPr>
      </w:pPr>
    </w:p>
    <w:p w:rsidR="00B76EA5" w:rsidRPr="00327881" w:rsidRDefault="00B76EA5" w:rsidP="00567E15">
      <w:pPr>
        <w:suppressAutoHyphens/>
        <w:rPr>
          <w:rFonts w:cs="Arial"/>
          <w:b/>
          <w:sz w:val="52"/>
        </w:rPr>
      </w:pPr>
    </w:p>
    <w:p w:rsidR="00B76EA5" w:rsidRPr="00327881" w:rsidRDefault="00B76EA5" w:rsidP="00567E15">
      <w:pPr>
        <w:suppressAutoHyphens/>
        <w:rPr>
          <w:rFonts w:cs="Arial"/>
          <w:b/>
          <w:sz w:val="52"/>
        </w:rPr>
      </w:pPr>
    </w:p>
    <w:p w:rsidR="00B76EA5" w:rsidRPr="00295E2B" w:rsidRDefault="00B76EA5" w:rsidP="00567E15">
      <w:pPr>
        <w:suppressAutoHyphens/>
        <w:rPr>
          <w:rFonts w:asciiTheme="minorHAnsi" w:hAnsiTheme="minorHAnsi" w:cstheme="minorHAnsi"/>
          <w:b/>
          <w:sz w:val="52"/>
        </w:rPr>
      </w:pPr>
      <w:r w:rsidRPr="00295E2B">
        <w:rPr>
          <w:rFonts w:asciiTheme="minorHAnsi" w:hAnsiTheme="minorHAnsi" w:cstheme="minorHAnsi"/>
          <w:b/>
          <w:sz w:val="52"/>
        </w:rPr>
        <w:t>TPI 2017</w:t>
      </w:r>
    </w:p>
    <w:p w:rsidR="00B76EA5" w:rsidRPr="00327881" w:rsidRDefault="00B76EA5" w:rsidP="00567E15">
      <w:pPr>
        <w:suppressAutoHyphens/>
        <w:rPr>
          <w:sz w:val="40"/>
        </w:rPr>
      </w:pPr>
    </w:p>
    <w:p w:rsidR="00B76EA5" w:rsidRPr="00327881" w:rsidRDefault="00B76EA5" w:rsidP="00567E15">
      <w:pPr>
        <w:suppressAutoHyphens/>
        <w:rPr>
          <w:rFonts w:cs="Arial"/>
          <w:i/>
          <w:sz w:val="28"/>
        </w:rPr>
      </w:pPr>
      <w:r w:rsidRPr="00327881">
        <w:rPr>
          <w:rFonts w:cs="Arial"/>
          <w:i/>
          <w:sz w:val="28"/>
        </w:rPr>
        <w:t>Travail professionnel individuel</w:t>
      </w:r>
    </w:p>
    <w:p w:rsidR="00B76EA5" w:rsidRPr="00327881" w:rsidRDefault="00B76EA5" w:rsidP="00567E15">
      <w:pPr>
        <w:suppressAutoHyphens/>
        <w:rPr>
          <w:rFonts w:cs="Arial"/>
          <w:i/>
          <w:iCs/>
          <w:color w:val="005293"/>
          <w:sz w:val="44"/>
        </w:rPr>
      </w:pPr>
      <w:r w:rsidRPr="00327881">
        <w:rPr>
          <w:rFonts w:cs="Arial"/>
          <w:i/>
          <w:iCs/>
          <w:color w:val="005293"/>
          <w:sz w:val="44"/>
        </w:rPr>
        <w:t>Informaticien-ne CFC</w:t>
      </w:r>
    </w:p>
    <w:p w:rsidR="00B76EA5" w:rsidRPr="00327881" w:rsidRDefault="00B76EA5" w:rsidP="00567E15">
      <w:pPr>
        <w:suppressAutoHyphens/>
      </w:pPr>
    </w:p>
    <w:p w:rsidR="00B76EA5" w:rsidRPr="00327881" w:rsidRDefault="00B76EA5" w:rsidP="00567E15">
      <w:pPr>
        <w:suppressAutoHyphens/>
      </w:pPr>
    </w:p>
    <w:p w:rsidR="00B76EA5" w:rsidRPr="00327881" w:rsidRDefault="00B76EA5" w:rsidP="00567E15">
      <w:pPr>
        <w:suppressAutoHyphens/>
      </w:pPr>
    </w:p>
    <w:p w:rsidR="00B76EA5" w:rsidRPr="00327881" w:rsidRDefault="00B76EA5" w:rsidP="00567E15">
      <w:pPr>
        <w:suppressAutoHyphens/>
        <w:jc w:val="center"/>
        <w:outlineLvl w:val="0"/>
        <w:rPr>
          <w:rFonts w:cs="Arial"/>
          <w:b/>
          <w:bCs/>
          <w:sz w:val="52"/>
        </w:rPr>
      </w:pPr>
    </w:p>
    <w:p w:rsidR="00B76EA5" w:rsidRPr="00327881" w:rsidRDefault="00B76EA5" w:rsidP="00567E15">
      <w:pPr>
        <w:suppressAutoHyphens/>
        <w:jc w:val="center"/>
        <w:outlineLvl w:val="0"/>
        <w:rPr>
          <w:rFonts w:cs="Arial"/>
          <w:b/>
          <w:bCs/>
          <w:sz w:val="52"/>
        </w:rPr>
      </w:pPr>
    </w:p>
    <w:p w:rsidR="00B76EA5" w:rsidRPr="00327881" w:rsidRDefault="00B76EA5" w:rsidP="00567E15">
      <w:pPr>
        <w:pStyle w:val="Titreprincipal"/>
        <w:suppressAutoHyphens/>
        <w:spacing w:before="0"/>
      </w:pPr>
      <w:r w:rsidRPr="00327881">
        <w:t>StreamScan</w:t>
      </w:r>
    </w:p>
    <w:p w:rsidR="00B76EA5" w:rsidRPr="00327881" w:rsidRDefault="00B76EA5" w:rsidP="00567E15">
      <w:pPr>
        <w:pStyle w:val="En-tte"/>
        <w:pBdr>
          <w:bottom w:val="none" w:sz="0" w:space="0" w:color="auto"/>
        </w:pBdr>
        <w:suppressAutoHyphens/>
        <w:rPr>
          <w:rFonts w:ascii="Times New Roman" w:hAnsi="Times New Roman"/>
        </w:rPr>
      </w:pPr>
    </w:p>
    <w:p w:rsidR="00B76EA5" w:rsidRPr="00327881" w:rsidRDefault="00B76EA5" w:rsidP="00567E15">
      <w:pPr>
        <w:pStyle w:val="En-tte"/>
        <w:pBdr>
          <w:bottom w:val="none" w:sz="0" w:space="0" w:color="auto"/>
        </w:pBdr>
        <w:suppressAutoHyphens/>
      </w:pPr>
    </w:p>
    <w:p w:rsidR="00B76EA5" w:rsidRPr="00327881" w:rsidRDefault="00B76EA5" w:rsidP="00567E15">
      <w:pPr>
        <w:pStyle w:val="En-tte"/>
        <w:pBdr>
          <w:bottom w:val="none" w:sz="0" w:space="0" w:color="auto"/>
        </w:pBdr>
        <w:suppressAutoHyphens/>
      </w:pPr>
    </w:p>
    <w:p w:rsidR="00B76EA5" w:rsidRPr="00327881" w:rsidRDefault="00B76EA5" w:rsidP="00567E15">
      <w:pPr>
        <w:pStyle w:val="En-tte"/>
        <w:pBdr>
          <w:bottom w:val="none" w:sz="0" w:space="0" w:color="auto"/>
        </w:pBdr>
        <w:suppressAutoHyphens/>
      </w:pPr>
    </w:p>
    <w:p w:rsidR="006248CE" w:rsidRPr="00086256" w:rsidRDefault="00DC003B" w:rsidP="00567E15">
      <w:pPr>
        <w:suppressAutoHyphens/>
        <w:rPr>
          <w:noProof/>
          <w:sz w:val="15"/>
          <w:lang w:eastAsia="de-CH"/>
        </w:rPr>
      </w:pPr>
      <w:r w:rsidRPr="00327881">
        <w:br w:type="page"/>
      </w:r>
    </w:p>
    <w:p w:rsidR="00086256" w:rsidRDefault="00086256" w:rsidP="00DA2AEB">
      <w:pPr>
        <w:pStyle w:val="Retrait1"/>
      </w:pPr>
    </w:p>
    <w:p w:rsidR="00917D4F" w:rsidRPr="0022171A" w:rsidRDefault="006248CE" w:rsidP="005C7AF1">
      <w:pPr>
        <w:pStyle w:val="TitreTM"/>
      </w:pPr>
      <w:r w:rsidRPr="0022171A">
        <w:t>Table des matières</w:t>
      </w:r>
    </w:p>
    <w:p w:rsidR="0022171A" w:rsidRDefault="00917D4F">
      <w:pPr>
        <w:pStyle w:val="TM1"/>
        <w:rPr>
          <w:rFonts w:asciiTheme="minorHAnsi" w:eastAsiaTheme="minorEastAsia" w:hAnsiTheme="minorHAnsi" w:cstheme="minorBidi"/>
          <w:b w:val="0"/>
          <w:sz w:val="22"/>
          <w:szCs w:val="22"/>
          <w:lang w:eastAsia="fr-CH"/>
        </w:rPr>
      </w:pPr>
      <w:r w:rsidRPr="00327881">
        <w:rPr>
          <w:rFonts w:ascii="Arial" w:hAnsi="Arial"/>
        </w:rPr>
        <w:fldChar w:fldCharType="begin"/>
      </w:r>
      <w:r w:rsidRPr="00327881">
        <w:instrText xml:space="preserve"> TOC \o "1-2" </w:instrText>
      </w:r>
      <w:r w:rsidRPr="00327881">
        <w:rPr>
          <w:rFonts w:ascii="Arial" w:hAnsi="Arial"/>
        </w:rPr>
        <w:fldChar w:fldCharType="separate"/>
      </w:r>
      <w:r w:rsidR="0022171A">
        <w:t>Résumé du rapport du TPI</w:t>
      </w:r>
      <w:r w:rsidR="0022171A">
        <w:tab/>
      </w:r>
      <w:r w:rsidR="0022171A">
        <w:fldChar w:fldCharType="begin"/>
      </w:r>
      <w:r w:rsidR="0022171A">
        <w:instrText xml:space="preserve"> PAGEREF _Toc483831598 \h </w:instrText>
      </w:r>
      <w:r w:rsidR="0022171A">
        <w:fldChar w:fldCharType="separate"/>
      </w:r>
      <w:r w:rsidR="0022171A">
        <w:t>2</w:t>
      </w:r>
      <w:r w:rsidR="0022171A">
        <w:fldChar w:fldCharType="end"/>
      </w:r>
    </w:p>
    <w:p w:rsidR="0022171A" w:rsidRDefault="0022171A">
      <w:pPr>
        <w:pStyle w:val="TM1"/>
        <w:rPr>
          <w:rFonts w:asciiTheme="minorHAnsi" w:eastAsiaTheme="minorEastAsia" w:hAnsiTheme="minorHAnsi" w:cstheme="minorBidi"/>
          <w:b w:val="0"/>
          <w:sz w:val="22"/>
          <w:szCs w:val="22"/>
          <w:lang w:eastAsia="fr-CH"/>
        </w:rPr>
      </w:pPr>
      <w:r>
        <w:t>1</w:t>
      </w:r>
      <w:r>
        <w:rPr>
          <w:rFonts w:asciiTheme="minorHAnsi" w:eastAsiaTheme="minorEastAsia" w:hAnsiTheme="minorHAnsi" w:cstheme="minorBidi"/>
          <w:b w:val="0"/>
          <w:sz w:val="22"/>
          <w:szCs w:val="22"/>
          <w:lang w:eastAsia="fr-CH"/>
        </w:rPr>
        <w:tab/>
      </w:r>
      <w:r>
        <w:t>Introduction</w:t>
      </w:r>
      <w:r>
        <w:tab/>
      </w:r>
      <w:r>
        <w:fldChar w:fldCharType="begin"/>
      </w:r>
      <w:r>
        <w:instrText xml:space="preserve"> PAGEREF _Toc483831599 \h </w:instrText>
      </w:r>
      <w:r>
        <w:fldChar w:fldCharType="separate"/>
      </w:r>
      <w:r>
        <w:t>3</w:t>
      </w:r>
      <w:r>
        <w:fldChar w:fldCharType="end"/>
      </w:r>
    </w:p>
    <w:p w:rsidR="0022171A" w:rsidRDefault="0022171A">
      <w:pPr>
        <w:pStyle w:val="TM2"/>
        <w:rPr>
          <w:rFonts w:asciiTheme="minorHAnsi" w:eastAsiaTheme="minorEastAsia" w:hAnsiTheme="minorHAnsi" w:cstheme="minorBidi"/>
          <w:b w:val="0"/>
          <w:szCs w:val="22"/>
          <w:lang w:eastAsia="fr-CH"/>
        </w:rPr>
      </w:pPr>
      <w:r>
        <w:t>1.1</w:t>
      </w:r>
      <w:r>
        <w:rPr>
          <w:rFonts w:asciiTheme="minorHAnsi" w:eastAsiaTheme="minorEastAsia" w:hAnsiTheme="minorHAnsi" w:cstheme="minorBidi"/>
          <w:b w:val="0"/>
          <w:szCs w:val="22"/>
          <w:lang w:eastAsia="fr-CH"/>
        </w:rPr>
        <w:tab/>
      </w:r>
      <w:r>
        <w:t>Analyse de la situation initiale</w:t>
      </w:r>
      <w:r>
        <w:tab/>
      </w:r>
      <w:r>
        <w:fldChar w:fldCharType="begin"/>
      </w:r>
      <w:r>
        <w:instrText xml:space="preserve"> PAGEREF _Toc483831600 \h </w:instrText>
      </w:r>
      <w:r>
        <w:fldChar w:fldCharType="separate"/>
      </w:r>
      <w:r>
        <w:t>3</w:t>
      </w:r>
      <w:r>
        <w:fldChar w:fldCharType="end"/>
      </w:r>
    </w:p>
    <w:p w:rsidR="0022171A" w:rsidRDefault="0022171A">
      <w:pPr>
        <w:pStyle w:val="TM2"/>
        <w:rPr>
          <w:rFonts w:asciiTheme="minorHAnsi" w:eastAsiaTheme="minorEastAsia" w:hAnsiTheme="minorHAnsi" w:cstheme="minorBidi"/>
          <w:b w:val="0"/>
          <w:szCs w:val="22"/>
          <w:lang w:eastAsia="fr-CH"/>
        </w:rPr>
      </w:pPr>
      <w:r>
        <w:t>1.2</w:t>
      </w:r>
      <w:r>
        <w:rPr>
          <w:rFonts w:asciiTheme="minorHAnsi" w:eastAsiaTheme="minorEastAsia" w:hAnsiTheme="minorHAnsi" w:cstheme="minorBidi"/>
          <w:b w:val="0"/>
          <w:szCs w:val="22"/>
          <w:lang w:eastAsia="fr-CH"/>
        </w:rPr>
        <w:tab/>
      </w:r>
      <w:r>
        <w:t>Analyse de l’état désiré</w:t>
      </w:r>
      <w:r>
        <w:tab/>
      </w:r>
      <w:r>
        <w:fldChar w:fldCharType="begin"/>
      </w:r>
      <w:r>
        <w:instrText xml:space="preserve"> PAGEREF _Toc483831601 \h </w:instrText>
      </w:r>
      <w:r>
        <w:fldChar w:fldCharType="separate"/>
      </w:r>
      <w:r>
        <w:t>3</w:t>
      </w:r>
      <w:r>
        <w:fldChar w:fldCharType="end"/>
      </w:r>
    </w:p>
    <w:p w:rsidR="0022171A" w:rsidRDefault="0022171A">
      <w:pPr>
        <w:pStyle w:val="TM2"/>
        <w:rPr>
          <w:rFonts w:asciiTheme="minorHAnsi" w:eastAsiaTheme="minorEastAsia" w:hAnsiTheme="minorHAnsi" w:cstheme="minorBidi"/>
          <w:b w:val="0"/>
          <w:szCs w:val="22"/>
          <w:lang w:eastAsia="fr-CH"/>
        </w:rPr>
      </w:pPr>
      <w:r>
        <w:t>1.3</w:t>
      </w:r>
      <w:r>
        <w:rPr>
          <w:rFonts w:asciiTheme="minorHAnsi" w:eastAsiaTheme="minorEastAsia" w:hAnsiTheme="minorHAnsi" w:cstheme="minorBidi"/>
          <w:b w:val="0"/>
          <w:szCs w:val="22"/>
          <w:lang w:eastAsia="fr-CH"/>
        </w:rPr>
        <w:tab/>
      </w:r>
      <w:r>
        <w:t>Cahier des charges / exigences du système</w:t>
      </w:r>
      <w:r>
        <w:tab/>
      </w:r>
      <w:r>
        <w:fldChar w:fldCharType="begin"/>
      </w:r>
      <w:r>
        <w:instrText xml:space="preserve"> PAGEREF _Toc483831602 \h </w:instrText>
      </w:r>
      <w:r>
        <w:fldChar w:fldCharType="separate"/>
      </w:r>
      <w:r>
        <w:t>3</w:t>
      </w:r>
      <w:r>
        <w:fldChar w:fldCharType="end"/>
      </w:r>
    </w:p>
    <w:p w:rsidR="0022171A" w:rsidRDefault="0022171A">
      <w:pPr>
        <w:pStyle w:val="TM1"/>
        <w:rPr>
          <w:rFonts w:asciiTheme="minorHAnsi" w:eastAsiaTheme="minorEastAsia" w:hAnsiTheme="minorHAnsi" w:cstheme="minorBidi"/>
          <w:b w:val="0"/>
          <w:sz w:val="22"/>
          <w:szCs w:val="22"/>
          <w:lang w:eastAsia="fr-CH"/>
        </w:rPr>
      </w:pPr>
      <w:r>
        <w:t>2</w:t>
      </w:r>
      <w:r>
        <w:rPr>
          <w:rFonts w:asciiTheme="minorHAnsi" w:eastAsiaTheme="minorEastAsia" w:hAnsiTheme="minorHAnsi" w:cstheme="minorBidi"/>
          <w:b w:val="0"/>
          <w:sz w:val="22"/>
          <w:szCs w:val="22"/>
          <w:lang w:eastAsia="fr-CH"/>
        </w:rPr>
        <w:tab/>
      </w:r>
      <w:r>
        <w:t>Analyse</w:t>
      </w:r>
      <w:r>
        <w:tab/>
      </w:r>
      <w:r>
        <w:fldChar w:fldCharType="begin"/>
      </w:r>
      <w:r>
        <w:instrText xml:space="preserve"> PAGEREF _Toc483831603 \h </w:instrText>
      </w:r>
      <w:r>
        <w:fldChar w:fldCharType="separate"/>
      </w:r>
      <w:r>
        <w:t>4</w:t>
      </w:r>
      <w:r>
        <w:fldChar w:fldCharType="end"/>
      </w:r>
    </w:p>
    <w:p w:rsidR="0022171A" w:rsidRDefault="0022171A">
      <w:pPr>
        <w:pStyle w:val="TM2"/>
        <w:rPr>
          <w:rFonts w:asciiTheme="minorHAnsi" w:eastAsiaTheme="minorEastAsia" w:hAnsiTheme="minorHAnsi" w:cstheme="minorBidi"/>
          <w:b w:val="0"/>
          <w:szCs w:val="22"/>
          <w:lang w:eastAsia="fr-CH"/>
        </w:rPr>
      </w:pPr>
      <w:r>
        <w:t>2.1</w:t>
      </w:r>
      <w:r>
        <w:rPr>
          <w:rFonts w:asciiTheme="minorHAnsi" w:eastAsiaTheme="minorEastAsia" w:hAnsiTheme="minorHAnsi" w:cstheme="minorBidi"/>
          <w:b w:val="0"/>
          <w:szCs w:val="22"/>
          <w:lang w:eastAsia="fr-CH"/>
        </w:rPr>
        <w:tab/>
      </w:r>
      <w:r>
        <w:t>Objectifs</w:t>
      </w:r>
      <w:r>
        <w:tab/>
      </w:r>
      <w:r>
        <w:fldChar w:fldCharType="begin"/>
      </w:r>
      <w:r>
        <w:instrText xml:space="preserve"> PAGEREF _Toc483831604 \h </w:instrText>
      </w:r>
      <w:r>
        <w:fldChar w:fldCharType="separate"/>
      </w:r>
      <w:r>
        <w:t>4</w:t>
      </w:r>
      <w:r>
        <w:fldChar w:fldCharType="end"/>
      </w:r>
    </w:p>
    <w:p w:rsidR="0022171A" w:rsidRDefault="0022171A">
      <w:pPr>
        <w:pStyle w:val="TM2"/>
        <w:rPr>
          <w:rFonts w:asciiTheme="minorHAnsi" w:eastAsiaTheme="minorEastAsia" w:hAnsiTheme="minorHAnsi" w:cstheme="minorBidi"/>
          <w:b w:val="0"/>
          <w:szCs w:val="22"/>
          <w:lang w:eastAsia="fr-CH"/>
        </w:rPr>
      </w:pPr>
      <w:r>
        <w:t>2.2</w:t>
      </w:r>
      <w:r>
        <w:rPr>
          <w:rFonts w:asciiTheme="minorHAnsi" w:eastAsiaTheme="minorEastAsia" w:hAnsiTheme="minorHAnsi" w:cstheme="minorBidi"/>
          <w:b w:val="0"/>
          <w:szCs w:val="22"/>
          <w:lang w:eastAsia="fr-CH"/>
        </w:rPr>
        <w:tab/>
      </w:r>
      <w:r>
        <w:t>Rentabilité</w:t>
      </w:r>
      <w:r>
        <w:tab/>
      </w:r>
      <w:r>
        <w:fldChar w:fldCharType="begin"/>
      </w:r>
      <w:r>
        <w:instrText xml:space="preserve"> PAGEREF _Toc483831605 \h </w:instrText>
      </w:r>
      <w:r>
        <w:fldChar w:fldCharType="separate"/>
      </w:r>
      <w:r>
        <w:t>4</w:t>
      </w:r>
      <w:r>
        <w:fldChar w:fldCharType="end"/>
      </w:r>
    </w:p>
    <w:p w:rsidR="0022171A" w:rsidRDefault="0022171A">
      <w:pPr>
        <w:pStyle w:val="TM2"/>
        <w:rPr>
          <w:rFonts w:asciiTheme="minorHAnsi" w:eastAsiaTheme="minorEastAsia" w:hAnsiTheme="minorHAnsi" w:cstheme="minorBidi"/>
          <w:b w:val="0"/>
          <w:szCs w:val="22"/>
          <w:lang w:eastAsia="fr-CH"/>
        </w:rPr>
      </w:pPr>
      <w:r>
        <w:t>2.3</w:t>
      </w:r>
      <w:r>
        <w:rPr>
          <w:rFonts w:asciiTheme="minorHAnsi" w:eastAsiaTheme="minorEastAsia" w:hAnsiTheme="minorHAnsi" w:cstheme="minorBidi"/>
          <w:b w:val="0"/>
          <w:szCs w:val="22"/>
          <w:lang w:eastAsia="fr-CH"/>
        </w:rPr>
        <w:tab/>
      </w:r>
      <w:r>
        <w:t>Fonctionnalités</w:t>
      </w:r>
      <w:r>
        <w:tab/>
      </w:r>
      <w:r>
        <w:fldChar w:fldCharType="begin"/>
      </w:r>
      <w:r>
        <w:instrText xml:space="preserve"> PAGEREF _Toc483831606 \h </w:instrText>
      </w:r>
      <w:r>
        <w:fldChar w:fldCharType="separate"/>
      </w:r>
      <w:r>
        <w:t>4</w:t>
      </w:r>
      <w:r>
        <w:fldChar w:fldCharType="end"/>
      </w:r>
    </w:p>
    <w:p w:rsidR="0022171A" w:rsidRDefault="0022171A">
      <w:pPr>
        <w:pStyle w:val="TM2"/>
        <w:rPr>
          <w:rFonts w:asciiTheme="minorHAnsi" w:eastAsiaTheme="minorEastAsia" w:hAnsiTheme="minorHAnsi" w:cstheme="minorBidi"/>
          <w:b w:val="0"/>
          <w:szCs w:val="22"/>
          <w:lang w:eastAsia="fr-CH"/>
        </w:rPr>
      </w:pPr>
      <w:r>
        <w:t>2.4</w:t>
      </w:r>
      <w:r>
        <w:rPr>
          <w:rFonts w:asciiTheme="minorHAnsi" w:eastAsiaTheme="minorEastAsia" w:hAnsiTheme="minorHAnsi" w:cstheme="minorBidi"/>
          <w:b w:val="0"/>
          <w:szCs w:val="22"/>
          <w:lang w:eastAsia="fr-CH"/>
        </w:rPr>
        <w:tab/>
      </w:r>
      <w:r>
        <w:t>Planification des étapes du développement</w:t>
      </w:r>
      <w:r>
        <w:tab/>
      </w:r>
      <w:r>
        <w:fldChar w:fldCharType="begin"/>
      </w:r>
      <w:r>
        <w:instrText xml:space="preserve"> PAGEREF _Toc483831607 \h </w:instrText>
      </w:r>
      <w:r>
        <w:fldChar w:fldCharType="separate"/>
      </w:r>
      <w:r>
        <w:t>4</w:t>
      </w:r>
      <w:r>
        <w:fldChar w:fldCharType="end"/>
      </w:r>
    </w:p>
    <w:p w:rsidR="0022171A" w:rsidRDefault="0022171A">
      <w:pPr>
        <w:pStyle w:val="TM2"/>
        <w:rPr>
          <w:rFonts w:asciiTheme="minorHAnsi" w:eastAsiaTheme="minorEastAsia" w:hAnsiTheme="minorHAnsi" w:cstheme="minorBidi"/>
          <w:b w:val="0"/>
          <w:szCs w:val="22"/>
          <w:lang w:eastAsia="fr-CH"/>
        </w:rPr>
      </w:pPr>
      <w:r>
        <w:t>2.5</w:t>
      </w:r>
      <w:r>
        <w:rPr>
          <w:rFonts w:asciiTheme="minorHAnsi" w:eastAsiaTheme="minorEastAsia" w:hAnsiTheme="minorHAnsi" w:cstheme="minorBidi"/>
          <w:b w:val="0"/>
          <w:szCs w:val="22"/>
          <w:lang w:eastAsia="fr-CH"/>
        </w:rPr>
        <w:tab/>
      </w:r>
      <w:r>
        <w:t>Diagramme d’utilisation</w:t>
      </w:r>
      <w:r>
        <w:tab/>
      </w:r>
      <w:r>
        <w:fldChar w:fldCharType="begin"/>
      </w:r>
      <w:r>
        <w:instrText xml:space="preserve"> PAGEREF _Toc483831608 \h </w:instrText>
      </w:r>
      <w:r>
        <w:fldChar w:fldCharType="separate"/>
      </w:r>
      <w:r>
        <w:t>4</w:t>
      </w:r>
      <w:r>
        <w:fldChar w:fldCharType="end"/>
      </w:r>
    </w:p>
    <w:p w:rsidR="0022171A" w:rsidRDefault="0022171A">
      <w:pPr>
        <w:pStyle w:val="TM2"/>
        <w:rPr>
          <w:rFonts w:asciiTheme="minorHAnsi" w:eastAsiaTheme="minorEastAsia" w:hAnsiTheme="minorHAnsi" w:cstheme="minorBidi"/>
          <w:b w:val="0"/>
          <w:szCs w:val="22"/>
          <w:lang w:eastAsia="fr-CH"/>
        </w:rPr>
      </w:pPr>
      <w:r>
        <w:t>2.6</w:t>
      </w:r>
      <w:r>
        <w:rPr>
          <w:rFonts w:asciiTheme="minorHAnsi" w:eastAsiaTheme="minorEastAsia" w:hAnsiTheme="minorHAnsi" w:cstheme="minorBidi"/>
          <w:b w:val="0"/>
          <w:szCs w:val="22"/>
          <w:lang w:eastAsia="fr-CH"/>
        </w:rPr>
        <w:tab/>
      </w:r>
      <w:r>
        <w:t>Diagrammes d’activité</w:t>
      </w:r>
      <w:r>
        <w:tab/>
      </w:r>
      <w:r>
        <w:fldChar w:fldCharType="begin"/>
      </w:r>
      <w:r>
        <w:instrText xml:space="preserve"> PAGEREF _Toc483831609 \h </w:instrText>
      </w:r>
      <w:r>
        <w:fldChar w:fldCharType="separate"/>
      </w:r>
      <w:r>
        <w:t>6</w:t>
      </w:r>
      <w:r>
        <w:fldChar w:fldCharType="end"/>
      </w:r>
    </w:p>
    <w:p w:rsidR="0022171A" w:rsidRDefault="0022171A">
      <w:pPr>
        <w:pStyle w:val="TM2"/>
        <w:rPr>
          <w:rFonts w:asciiTheme="minorHAnsi" w:eastAsiaTheme="minorEastAsia" w:hAnsiTheme="minorHAnsi" w:cstheme="minorBidi"/>
          <w:b w:val="0"/>
          <w:szCs w:val="22"/>
          <w:lang w:eastAsia="fr-CH"/>
        </w:rPr>
      </w:pPr>
      <w:r>
        <w:t>2.7</w:t>
      </w:r>
      <w:r>
        <w:rPr>
          <w:rFonts w:asciiTheme="minorHAnsi" w:eastAsiaTheme="minorEastAsia" w:hAnsiTheme="minorHAnsi" w:cstheme="minorBidi"/>
          <w:b w:val="0"/>
          <w:szCs w:val="22"/>
          <w:lang w:eastAsia="fr-CH"/>
        </w:rPr>
        <w:tab/>
      </w:r>
      <w:r>
        <w:t>Modèle de Conception de Données (MCD)</w:t>
      </w:r>
      <w:r>
        <w:tab/>
      </w:r>
      <w:r>
        <w:fldChar w:fldCharType="begin"/>
      </w:r>
      <w:r>
        <w:instrText xml:space="preserve"> PAGEREF _Toc483831610 \h </w:instrText>
      </w:r>
      <w:r>
        <w:fldChar w:fldCharType="separate"/>
      </w:r>
      <w:r>
        <w:t>13</w:t>
      </w:r>
      <w:r>
        <w:fldChar w:fldCharType="end"/>
      </w:r>
    </w:p>
    <w:p w:rsidR="0022171A" w:rsidRDefault="0022171A">
      <w:pPr>
        <w:pStyle w:val="TM1"/>
        <w:rPr>
          <w:rFonts w:asciiTheme="minorHAnsi" w:eastAsiaTheme="minorEastAsia" w:hAnsiTheme="minorHAnsi" w:cstheme="minorBidi"/>
          <w:b w:val="0"/>
          <w:sz w:val="22"/>
          <w:szCs w:val="22"/>
          <w:lang w:eastAsia="fr-CH"/>
        </w:rPr>
      </w:pPr>
      <w:r>
        <w:t>3</w:t>
      </w:r>
      <w:r>
        <w:rPr>
          <w:rFonts w:asciiTheme="minorHAnsi" w:eastAsiaTheme="minorEastAsia" w:hAnsiTheme="minorHAnsi" w:cstheme="minorBidi"/>
          <w:b w:val="0"/>
          <w:sz w:val="22"/>
          <w:szCs w:val="22"/>
          <w:lang w:eastAsia="fr-CH"/>
        </w:rPr>
        <w:tab/>
      </w:r>
      <w:r>
        <w:t>Conception</w:t>
      </w:r>
      <w:r>
        <w:tab/>
      </w:r>
      <w:r>
        <w:fldChar w:fldCharType="begin"/>
      </w:r>
      <w:r>
        <w:instrText xml:space="preserve"> PAGEREF _Toc483831611 \h </w:instrText>
      </w:r>
      <w:r>
        <w:fldChar w:fldCharType="separate"/>
      </w:r>
      <w:r>
        <w:t>13</w:t>
      </w:r>
      <w:r>
        <w:fldChar w:fldCharType="end"/>
      </w:r>
    </w:p>
    <w:p w:rsidR="0022171A" w:rsidRDefault="0022171A">
      <w:pPr>
        <w:pStyle w:val="TM2"/>
        <w:rPr>
          <w:rFonts w:asciiTheme="minorHAnsi" w:eastAsiaTheme="minorEastAsia" w:hAnsiTheme="minorHAnsi" w:cstheme="minorBidi"/>
          <w:b w:val="0"/>
          <w:szCs w:val="22"/>
          <w:lang w:eastAsia="fr-CH"/>
        </w:rPr>
      </w:pPr>
      <w:r>
        <w:t>3.1</w:t>
      </w:r>
      <w:r>
        <w:rPr>
          <w:rFonts w:asciiTheme="minorHAnsi" w:eastAsiaTheme="minorEastAsia" w:hAnsiTheme="minorHAnsi" w:cstheme="minorBidi"/>
          <w:b w:val="0"/>
          <w:szCs w:val="22"/>
          <w:lang w:eastAsia="fr-CH"/>
        </w:rPr>
        <w:tab/>
      </w:r>
      <w:r>
        <w:t>Exigences du système</w:t>
      </w:r>
      <w:r>
        <w:tab/>
      </w:r>
      <w:r>
        <w:fldChar w:fldCharType="begin"/>
      </w:r>
      <w:r>
        <w:instrText xml:space="preserve"> PAGEREF _Toc483831612 \h </w:instrText>
      </w:r>
      <w:r>
        <w:fldChar w:fldCharType="separate"/>
      </w:r>
      <w:r>
        <w:t>13</w:t>
      </w:r>
      <w:r>
        <w:fldChar w:fldCharType="end"/>
      </w:r>
    </w:p>
    <w:p w:rsidR="0022171A" w:rsidRDefault="0022171A">
      <w:pPr>
        <w:pStyle w:val="TM2"/>
        <w:rPr>
          <w:rFonts w:asciiTheme="minorHAnsi" w:eastAsiaTheme="minorEastAsia" w:hAnsiTheme="minorHAnsi" w:cstheme="minorBidi"/>
          <w:b w:val="0"/>
          <w:szCs w:val="22"/>
          <w:lang w:eastAsia="fr-CH"/>
        </w:rPr>
      </w:pPr>
      <w:r>
        <w:t>3.2</w:t>
      </w:r>
      <w:r>
        <w:rPr>
          <w:rFonts w:asciiTheme="minorHAnsi" w:eastAsiaTheme="minorEastAsia" w:hAnsiTheme="minorHAnsi" w:cstheme="minorBidi"/>
          <w:b w:val="0"/>
          <w:szCs w:val="22"/>
          <w:lang w:eastAsia="fr-CH"/>
        </w:rPr>
        <w:tab/>
      </w:r>
      <w:r>
        <w:t>Architecture du système</w:t>
      </w:r>
      <w:r>
        <w:tab/>
      </w:r>
      <w:r>
        <w:fldChar w:fldCharType="begin"/>
      </w:r>
      <w:r>
        <w:instrText xml:space="preserve"> PAGEREF _Toc483831613 \h </w:instrText>
      </w:r>
      <w:r>
        <w:fldChar w:fldCharType="separate"/>
      </w:r>
      <w:r>
        <w:t>14</w:t>
      </w:r>
      <w:r>
        <w:fldChar w:fldCharType="end"/>
      </w:r>
    </w:p>
    <w:p w:rsidR="0022171A" w:rsidRDefault="0022171A">
      <w:pPr>
        <w:pStyle w:val="TM2"/>
        <w:rPr>
          <w:rFonts w:asciiTheme="minorHAnsi" w:eastAsiaTheme="minorEastAsia" w:hAnsiTheme="minorHAnsi" w:cstheme="minorBidi"/>
          <w:b w:val="0"/>
          <w:szCs w:val="22"/>
          <w:lang w:eastAsia="fr-CH"/>
        </w:rPr>
      </w:pPr>
      <w:r>
        <w:t>3.3</w:t>
      </w:r>
      <w:r>
        <w:rPr>
          <w:rFonts w:asciiTheme="minorHAnsi" w:eastAsiaTheme="minorEastAsia" w:hAnsiTheme="minorHAnsi" w:cstheme="minorBidi"/>
          <w:b w:val="0"/>
          <w:szCs w:val="22"/>
          <w:lang w:eastAsia="fr-CH"/>
        </w:rPr>
        <w:tab/>
      </w:r>
      <w:r>
        <w:t>Modèle Logique de Données (MLD)</w:t>
      </w:r>
      <w:r>
        <w:tab/>
      </w:r>
      <w:r>
        <w:fldChar w:fldCharType="begin"/>
      </w:r>
      <w:r>
        <w:instrText xml:space="preserve"> PAGEREF _Toc483831614 \h </w:instrText>
      </w:r>
      <w:r>
        <w:fldChar w:fldCharType="separate"/>
      </w:r>
      <w:r>
        <w:t>14</w:t>
      </w:r>
      <w:r>
        <w:fldChar w:fldCharType="end"/>
      </w:r>
    </w:p>
    <w:p w:rsidR="0022171A" w:rsidRDefault="0022171A">
      <w:pPr>
        <w:pStyle w:val="TM2"/>
        <w:rPr>
          <w:rFonts w:asciiTheme="minorHAnsi" w:eastAsiaTheme="minorEastAsia" w:hAnsiTheme="minorHAnsi" w:cstheme="minorBidi"/>
          <w:b w:val="0"/>
          <w:szCs w:val="22"/>
          <w:lang w:eastAsia="fr-CH"/>
        </w:rPr>
      </w:pPr>
      <w:r>
        <w:t>3.4</w:t>
      </w:r>
      <w:r>
        <w:rPr>
          <w:rFonts w:asciiTheme="minorHAnsi" w:eastAsiaTheme="minorEastAsia" w:hAnsiTheme="minorHAnsi" w:cstheme="minorBidi"/>
          <w:b w:val="0"/>
          <w:szCs w:val="22"/>
          <w:lang w:eastAsia="fr-CH"/>
        </w:rPr>
        <w:tab/>
      </w:r>
      <w:r>
        <w:t>Maquettes</w:t>
      </w:r>
      <w:r>
        <w:tab/>
      </w:r>
      <w:r>
        <w:fldChar w:fldCharType="begin"/>
      </w:r>
      <w:r>
        <w:instrText xml:space="preserve"> PAGEREF _Toc483831615 \h </w:instrText>
      </w:r>
      <w:r>
        <w:fldChar w:fldCharType="separate"/>
      </w:r>
      <w:r>
        <w:t>15</w:t>
      </w:r>
      <w:r>
        <w:fldChar w:fldCharType="end"/>
      </w:r>
    </w:p>
    <w:p w:rsidR="0022171A" w:rsidRDefault="0022171A">
      <w:pPr>
        <w:pStyle w:val="TM2"/>
        <w:rPr>
          <w:rFonts w:asciiTheme="minorHAnsi" w:eastAsiaTheme="minorEastAsia" w:hAnsiTheme="minorHAnsi" w:cstheme="minorBidi"/>
          <w:b w:val="0"/>
          <w:szCs w:val="22"/>
          <w:lang w:eastAsia="fr-CH"/>
        </w:rPr>
      </w:pPr>
      <w:r>
        <w:t>3.5</w:t>
      </w:r>
      <w:r>
        <w:rPr>
          <w:rFonts w:asciiTheme="minorHAnsi" w:eastAsiaTheme="minorEastAsia" w:hAnsiTheme="minorHAnsi" w:cstheme="minorBidi"/>
          <w:b w:val="0"/>
          <w:szCs w:val="22"/>
          <w:lang w:eastAsia="fr-CH"/>
        </w:rPr>
        <w:tab/>
      </w:r>
      <w:r>
        <w:t>Diagramme de classes</w:t>
      </w:r>
      <w:r>
        <w:tab/>
      </w:r>
      <w:r>
        <w:fldChar w:fldCharType="begin"/>
      </w:r>
      <w:r>
        <w:instrText xml:space="preserve"> PAGEREF _Toc483831616 \h </w:instrText>
      </w:r>
      <w:r>
        <w:fldChar w:fldCharType="separate"/>
      </w:r>
      <w:r>
        <w:t>18</w:t>
      </w:r>
      <w:r>
        <w:fldChar w:fldCharType="end"/>
      </w:r>
    </w:p>
    <w:p w:rsidR="0022171A" w:rsidRDefault="0022171A">
      <w:pPr>
        <w:pStyle w:val="TM2"/>
        <w:rPr>
          <w:rFonts w:asciiTheme="minorHAnsi" w:eastAsiaTheme="minorEastAsia" w:hAnsiTheme="minorHAnsi" w:cstheme="minorBidi"/>
          <w:b w:val="0"/>
          <w:szCs w:val="22"/>
          <w:lang w:eastAsia="fr-CH"/>
        </w:rPr>
      </w:pPr>
      <w:r>
        <w:t>3.6</w:t>
      </w:r>
      <w:r>
        <w:rPr>
          <w:rFonts w:asciiTheme="minorHAnsi" w:eastAsiaTheme="minorEastAsia" w:hAnsiTheme="minorHAnsi" w:cstheme="minorBidi"/>
          <w:b w:val="0"/>
          <w:szCs w:val="22"/>
          <w:lang w:eastAsia="fr-CH"/>
        </w:rPr>
        <w:tab/>
      </w:r>
      <w:r>
        <w:t>Planification des tests</w:t>
      </w:r>
      <w:r>
        <w:tab/>
      </w:r>
      <w:r>
        <w:fldChar w:fldCharType="begin"/>
      </w:r>
      <w:r>
        <w:instrText xml:space="preserve"> PAGEREF _Toc483831617 \h </w:instrText>
      </w:r>
      <w:r>
        <w:fldChar w:fldCharType="separate"/>
      </w:r>
      <w:r>
        <w:t>18</w:t>
      </w:r>
      <w:r>
        <w:fldChar w:fldCharType="end"/>
      </w:r>
    </w:p>
    <w:p w:rsidR="0022171A" w:rsidRDefault="0022171A">
      <w:pPr>
        <w:pStyle w:val="TM2"/>
        <w:rPr>
          <w:rFonts w:asciiTheme="minorHAnsi" w:eastAsiaTheme="minorEastAsia" w:hAnsiTheme="minorHAnsi" w:cstheme="minorBidi"/>
          <w:b w:val="0"/>
          <w:szCs w:val="22"/>
          <w:lang w:eastAsia="fr-CH"/>
        </w:rPr>
      </w:pPr>
      <w:r>
        <w:t>3.7</w:t>
      </w:r>
      <w:r>
        <w:rPr>
          <w:rFonts w:asciiTheme="minorHAnsi" w:eastAsiaTheme="minorEastAsia" w:hAnsiTheme="minorHAnsi" w:cstheme="minorBidi"/>
          <w:b w:val="0"/>
          <w:szCs w:val="22"/>
          <w:lang w:eastAsia="fr-CH"/>
        </w:rPr>
        <w:tab/>
      </w:r>
      <w:r>
        <w:t>Tests spéciaux</w:t>
      </w:r>
      <w:r>
        <w:tab/>
      </w:r>
      <w:r>
        <w:fldChar w:fldCharType="begin"/>
      </w:r>
      <w:r>
        <w:instrText xml:space="preserve"> PAGEREF _Toc483831618 \h </w:instrText>
      </w:r>
      <w:r>
        <w:fldChar w:fldCharType="separate"/>
      </w:r>
      <w:r>
        <w:t>22</w:t>
      </w:r>
      <w:r>
        <w:fldChar w:fldCharType="end"/>
      </w:r>
    </w:p>
    <w:p w:rsidR="0022171A" w:rsidRDefault="0022171A">
      <w:pPr>
        <w:pStyle w:val="TM2"/>
        <w:rPr>
          <w:rFonts w:asciiTheme="minorHAnsi" w:eastAsiaTheme="minorEastAsia" w:hAnsiTheme="minorHAnsi" w:cstheme="minorBidi"/>
          <w:b w:val="0"/>
          <w:szCs w:val="22"/>
          <w:lang w:eastAsia="fr-CH"/>
        </w:rPr>
      </w:pPr>
      <w:r>
        <w:t>3.8</w:t>
      </w:r>
      <w:r>
        <w:rPr>
          <w:rFonts w:asciiTheme="minorHAnsi" w:eastAsiaTheme="minorEastAsia" w:hAnsiTheme="minorHAnsi" w:cstheme="minorBidi"/>
          <w:b w:val="0"/>
          <w:szCs w:val="22"/>
          <w:lang w:eastAsia="fr-CH"/>
        </w:rPr>
        <w:tab/>
      </w:r>
      <w:r>
        <w:t>Concept d‘implémentation</w:t>
      </w:r>
      <w:r>
        <w:tab/>
      </w:r>
      <w:r>
        <w:fldChar w:fldCharType="begin"/>
      </w:r>
      <w:r>
        <w:instrText xml:space="preserve"> PAGEREF _Toc483831619 \h </w:instrText>
      </w:r>
      <w:r>
        <w:fldChar w:fldCharType="separate"/>
      </w:r>
      <w:r>
        <w:t>23</w:t>
      </w:r>
      <w:r>
        <w:fldChar w:fldCharType="end"/>
      </w:r>
    </w:p>
    <w:p w:rsidR="0022171A" w:rsidRDefault="0022171A">
      <w:pPr>
        <w:pStyle w:val="TM2"/>
        <w:rPr>
          <w:rFonts w:asciiTheme="minorHAnsi" w:eastAsiaTheme="minorEastAsia" w:hAnsiTheme="minorHAnsi" w:cstheme="minorBidi"/>
          <w:b w:val="0"/>
          <w:szCs w:val="22"/>
          <w:lang w:eastAsia="fr-CH"/>
        </w:rPr>
      </w:pPr>
      <w:r>
        <w:t>3.9</w:t>
      </w:r>
      <w:r>
        <w:rPr>
          <w:rFonts w:asciiTheme="minorHAnsi" w:eastAsiaTheme="minorEastAsia" w:hAnsiTheme="minorHAnsi" w:cstheme="minorBidi"/>
          <w:b w:val="0"/>
          <w:szCs w:val="22"/>
          <w:lang w:eastAsia="fr-CH"/>
        </w:rPr>
        <w:tab/>
      </w:r>
      <w:r>
        <w:t>Tests technologiques</w:t>
      </w:r>
      <w:r>
        <w:tab/>
      </w:r>
      <w:r>
        <w:fldChar w:fldCharType="begin"/>
      </w:r>
      <w:r>
        <w:instrText xml:space="preserve"> PAGEREF _Toc483831620 \h </w:instrText>
      </w:r>
      <w:r>
        <w:fldChar w:fldCharType="separate"/>
      </w:r>
      <w:r>
        <w:t>25</w:t>
      </w:r>
      <w:r>
        <w:fldChar w:fldCharType="end"/>
      </w:r>
    </w:p>
    <w:p w:rsidR="0022171A" w:rsidRDefault="0022171A">
      <w:pPr>
        <w:pStyle w:val="TM1"/>
        <w:rPr>
          <w:rFonts w:asciiTheme="minorHAnsi" w:eastAsiaTheme="minorEastAsia" w:hAnsiTheme="minorHAnsi" w:cstheme="minorBidi"/>
          <w:b w:val="0"/>
          <w:sz w:val="22"/>
          <w:szCs w:val="22"/>
          <w:lang w:eastAsia="fr-CH"/>
        </w:rPr>
      </w:pPr>
      <w:r w:rsidRPr="00B17D69">
        <w:rPr>
          <w:rFonts w:ascii="Roboto Lt" w:hAnsi="Roboto Lt"/>
        </w:rPr>
        <w:t>4</w:t>
      </w:r>
      <w:r>
        <w:rPr>
          <w:rFonts w:asciiTheme="minorHAnsi" w:eastAsiaTheme="minorEastAsia" w:hAnsiTheme="minorHAnsi" w:cstheme="minorBidi"/>
          <w:b w:val="0"/>
          <w:sz w:val="22"/>
          <w:szCs w:val="22"/>
          <w:lang w:eastAsia="fr-CH"/>
        </w:rPr>
        <w:tab/>
      </w:r>
      <w:r w:rsidRPr="00B17D69">
        <w:rPr>
          <w:rFonts w:ascii="Roboto Lt" w:hAnsi="Roboto Lt"/>
        </w:rPr>
        <w:t>Implémentation</w:t>
      </w:r>
      <w:r>
        <w:tab/>
      </w:r>
      <w:r>
        <w:fldChar w:fldCharType="begin"/>
      </w:r>
      <w:r>
        <w:instrText xml:space="preserve"> PAGEREF _Toc483831621 \h </w:instrText>
      </w:r>
      <w:r>
        <w:fldChar w:fldCharType="separate"/>
      </w:r>
      <w:r>
        <w:t>25</w:t>
      </w:r>
      <w:r>
        <w:fldChar w:fldCharType="end"/>
      </w:r>
    </w:p>
    <w:p w:rsidR="0022171A" w:rsidRDefault="0022171A">
      <w:pPr>
        <w:pStyle w:val="TM2"/>
        <w:rPr>
          <w:rFonts w:asciiTheme="minorHAnsi" w:eastAsiaTheme="minorEastAsia" w:hAnsiTheme="minorHAnsi" w:cstheme="minorBidi"/>
          <w:b w:val="0"/>
          <w:szCs w:val="22"/>
          <w:lang w:eastAsia="fr-CH"/>
        </w:rPr>
      </w:pPr>
      <w:r>
        <w:t>4.1</w:t>
      </w:r>
      <w:r>
        <w:rPr>
          <w:rFonts w:asciiTheme="minorHAnsi" w:eastAsiaTheme="minorEastAsia" w:hAnsiTheme="minorHAnsi" w:cstheme="minorBidi"/>
          <w:b w:val="0"/>
          <w:szCs w:val="22"/>
          <w:lang w:eastAsia="fr-CH"/>
        </w:rPr>
        <w:tab/>
      </w:r>
      <w:r>
        <w:t>Spécifications détaillées</w:t>
      </w:r>
      <w:r>
        <w:tab/>
      </w:r>
      <w:r>
        <w:fldChar w:fldCharType="begin"/>
      </w:r>
      <w:r>
        <w:instrText xml:space="preserve"> PAGEREF _Toc483831622 \h </w:instrText>
      </w:r>
      <w:r>
        <w:fldChar w:fldCharType="separate"/>
      </w:r>
      <w:r>
        <w:t>25</w:t>
      </w:r>
      <w:r>
        <w:fldChar w:fldCharType="end"/>
      </w:r>
    </w:p>
    <w:p w:rsidR="0022171A" w:rsidRDefault="0022171A">
      <w:pPr>
        <w:pStyle w:val="TM2"/>
        <w:rPr>
          <w:rFonts w:asciiTheme="minorHAnsi" w:eastAsiaTheme="minorEastAsia" w:hAnsiTheme="minorHAnsi" w:cstheme="minorBidi"/>
          <w:b w:val="0"/>
          <w:szCs w:val="22"/>
          <w:lang w:eastAsia="fr-CH"/>
        </w:rPr>
      </w:pPr>
      <w:r>
        <w:t>4.2</w:t>
      </w:r>
      <w:r>
        <w:rPr>
          <w:rFonts w:asciiTheme="minorHAnsi" w:eastAsiaTheme="minorEastAsia" w:hAnsiTheme="minorHAnsi" w:cstheme="minorBidi"/>
          <w:b w:val="0"/>
          <w:szCs w:val="22"/>
          <w:lang w:eastAsia="fr-CH"/>
        </w:rPr>
        <w:tab/>
      </w:r>
      <w:r>
        <w:t>Design du système</w:t>
      </w:r>
      <w:r>
        <w:tab/>
      </w:r>
      <w:r>
        <w:fldChar w:fldCharType="begin"/>
      </w:r>
      <w:r>
        <w:instrText xml:space="preserve"> PAGEREF _Toc483831623 \h </w:instrText>
      </w:r>
      <w:r>
        <w:fldChar w:fldCharType="separate"/>
      </w:r>
      <w:r>
        <w:t>25</w:t>
      </w:r>
      <w:r>
        <w:fldChar w:fldCharType="end"/>
      </w:r>
    </w:p>
    <w:p w:rsidR="0022171A" w:rsidRDefault="0022171A">
      <w:pPr>
        <w:pStyle w:val="TM2"/>
        <w:rPr>
          <w:rFonts w:asciiTheme="minorHAnsi" w:eastAsiaTheme="minorEastAsia" w:hAnsiTheme="minorHAnsi" w:cstheme="minorBidi"/>
          <w:b w:val="0"/>
          <w:szCs w:val="22"/>
          <w:lang w:eastAsia="fr-CH"/>
        </w:rPr>
      </w:pPr>
      <w:r>
        <w:t>4.3</w:t>
      </w:r>
      <w:r>
        <w:rPr>
          <w:rFonts w:asciiTheme="minorHAnsi" w:eastAsiaTheme="minorEastAsia" w:hAnsiTheme="minorHAnsi" w:cstheme="minorBidi"/>
          <w:b w:val="0"/>
          <w:szCs w:val="22"/>
          <w:lang w:eastAsia="fr-CH"/>
        </w:rPr>
        <w:tab/>
      </w:r>
      <w:r>
        <w:t>Configuration xyz</w:t>
      </w:r>
      <w:r>
        <w:tab/>
      </w:r>
      <w:r>
        <w:fldChar w:fldCharType="begin"/>
      </w:r>
      <w:r>
        <w:instrText xml:space="preserve"> PAGEREF _Toc483831624 \h </w:instrText>
      </w:r>
      <w:r>
        <w:fldChar w:fldCharType="separate"/>
      </w:r>
      <w:r>
        <w:t>25</w:t>
      </w:r>
      <w:r>
        <w:fldChar w:fldCharType="end"/>
      </w:r>
    </w:p>
    <w:p w:rsidR="0022171A" w:rsidRDefault="0022171A">
      <w:pPr>
        <w:pStyle w:val="TM1"/>
        <w:rPr>
          <w:rFonts w:asciiTheme="minorHAnsi" w:eastAsiaTheme="minorEastAsia" w:hAnsiTheme="minorHAnsi" w:cstheme="minorBidi"/>
          <w:b w:val="0"/>
          <w:sz w:val="22"/>
          <w:szCs w:val="22"/>
          <w:lang w:eastAsia="fr-CH"/>
        </w:rPr>
      </w:pPr>
      <w:r>
        <w:t>5</w:t>
      </w:r>
      <w:r>
        <w:rPr>
          <w:rFonts w:asciiTheme="minorHAnsi" w:eastAsiaTheme="minorEastAsia" w:hAnsiTheme="minorHAnsi" w:cstheme="minorBidi"/>
          <w:b w:val="0"/>
          <w:sz w:val="22"/>
          <w:szCs w:val="22"/>
          <w:lang w:eastAsia="fr-CH"/>
        </w:rPr>
        <w:tab/>
      </w:r>
      <w:r>
        <w:t>Test</w:t>
      </w:r>
      <w:r>
        <w:tab/>
      </w:r>
      <w:r>
        <w:fldChar w:fldCharType="begin"/>
      </w:r>
      <w:r>
        <w:instrText xml:space="preserve"> PAGEREF _Toc483831625 \h </w:instrText>
      </w:r>
      <w:r>
        <w:fldChar w:fldCharType="separate"/>
      </w:r>
      <w:r>
        <w:t>25</w:t>
      </w:r>
      <w:r>
        <w:fldChar w:fldCharType="end"/>
      </w:r>
    </w:p>
    <w:p w:rsidR="0022171A" w:rsidRDefault="0022171A">
      <w:pPr>
        <w:pStyle w:val="TM2"/>
        <w:rPr>
          <w:rFonts w:asciiTheme="minorHAnsi" w:eastAsiaTheme="minorEastAsia" w:hAnsiTheme="minorHAnsi" w:cstheme="minorBidi"/>
          <w:b w:val="0"/>
          <w:szCs w:val="22"/>
          <w:lang w:eastAsia="fr-CH"/>
        </w:rPr>
      </w:pPr>
      <w:r>
        <w:t>5.1</w:t>
      </w:r>
      <w:r>
        <w:rPr>
          <w:rFonts w:asciiTheme="minorHAnsi" w:eastAsiaTheme="minorEastAsia" w:hAnsiTheme="minorHAnsi" w:cstheme="minorBidi"/>
          <w:b w:val="0"/>
          <w:szCs w:val="22"/>
          <w:lang w:eastAsia="fr-CH"/>
        </w:rPr>
        <w:tab/>
      </w:r>
      <w:r>
        <w:t>Procédure de test</w:t>
      </w:r>
      <w:r>
        <w:tab/>
      </w:r>
      <w:r>
        <w:fldChar w:fldCharType="begin"/>
      </w:r>
      <w:r>
        <w:instrText xml:space="preserve"> PAGEREF _Toc483831626 \h </w:instrText>
      </w:r>
      <w:r>
        <w:fldChar w:fldCharType="separate"/>
      </w:r>
      <w:r>
        <w:t>25</w:t>
      </w:r>
      <w:r>
        <w:fldChar w:fldCharType="end"/>
      </w:r>
    </w:p>
    <w:p w:rsidR="0022171A" w:rsidRDefault="0022171A">
      <w:pPr>
        <w:pStyle w:val="TM2"/>
        <w:rPr>
          <w:rFonts w:asciiTheme="minorHAnsi" w:eastAsiaTheme="minorEastAsia" w:hAnsiTheme="minorHAnsi" w:cstheme="minorBidi"/>
          <w:b w:val="0"/>
          <w:szCs w:val="22"/>
          <w:lang w:eastAsia="fr-CH"/>
        </w:rPr>
      </w:pPr>
      <w:r>
        <w:t>5.2</w:t>
      </w:r>
      <w:r>
        <w:rPr>
          <w:rFonts w:asciiTheme="minorHAnsi" w:eastAsiaTheme="minorEastAsia" w:hAnsiTheme="minorHAnsi" w:cstheme="minorBidi"/>
          <w:b w:val="0"/>
          <w:szCs w:val="22"/>
          <w:lang w:eastAsia="fr-CH"/>
        </w:rPr>
        <w:tab/>
      </w:r>
      <w:r>
        <w:t>Protocol de test</w:t>
      </w:r>
      <w:r>
        <w:tab/>
      </w:r>
      <w:r>
        <w:fldChar w:fldCharType="begin"/>
      </w:r>
      <w:r>
        <w:instrText xml:space="preserve"> PAGEREF _Toc483831627 \h </w:instrText>
      </w:r>
      <w:r>
        <w:fldChar w:fldCharType="separate"/>
      </w:r>
      <w:r>
        <w:t>25</w:t>
      </w:r>
      <w:r>
        <w:fldChar w:fldCharType="end"/>
      </w:r>
    </w:p>
    <w:p w:rsidR="0022171A" w:rsidRDefault="0022171A">
      <w:pPr>
        <w:pStyle w:val="TM2"/>
        <w:rPr>
          <w:rFonts w:asciiTheme="minorHAnsi" w:eastAsiaTheme="minorEastAsia" w:hAnsiTheme="minorHAnsi" w:cstheme="minorBidi"/>
          <w:b w:val="0"/>
          <w:szCs w:val="22"/>
          <w:lang w:eastAsia="fr-CH"/>
        </w:rPr>
      </w:pPr>
      <w:r>
        <w:t>5.3</w:t>
      </w:r>
      <w:r>
        <w:rPr>
          <w:rFonts w:asciiTheme="minorHAnsi" w:eastAsiaTheme="minorEastAsia" w:hAnsiTheme="minorHAnsi" w:cstheme="minorBidi"/>
          <w:b w:val="0"/>
          <w:szCs w:val="22"/>
          <w:lang w:eastAsia="fr-CH"/>
        </w:rPr>
        <w:tab/>
      </w:r>
      <w:r>
        <w:t>Signature du protocole de test</w:t>
      </w:r>
      <w:r>
        <w:tab/>
      </w:r>
      <w:r>
        <w:fldChar w:fldCharType="begin"/>
      </w:r>
      <w:r>
        <w:instrText xml:space="preserve"> PAGEREF _Toc483831628 \h </w:instrText>
      </w:r>
      <w:r>
        <w:fldChar w:fldCharType="separate"/>
      </w:r>
      <w:r>
        <w:t>25</w:t>
      </w:r>
      <w:r>
        <w:fldChar w:fldCharType="end"/>
      </w:r>
    </w:p>
    <w:p w:rsidR="0022171A" w:rsidRDefault="0022171A">
      <w:pPr>
        <w:pStyle w:val="TM1"/>
        <w:rPr>
          <w:rFonts w:asciiTheme="minorHAnsi" w:eastAsiaTheme="minorEastAsia" w:hAnsiTheme="minorHAnsi" w:cstheme="minorBidi"/>
          <w:b w:val="0"/>
          <w:sz w:val="22"/>
          <w:szCs w:val="22"/>
          <w:lang w:eastAsia="fr-CH"/>
        </w:rPr>
      </w:pPr>
      <w:r>
        <w:t>6</w:t>
      </w:r>
      <w:r>
        <w:rPr>
          <w:rFonts w:asciiTheme="minorHAnsi" w:eastAsiaTheme="minorEastAsia" w:hAnsiTheme="minorHAnsi" w:cstheme="minorBidi"/>
          <w:b w:val="0"/>
          <w:sz w:val="22"/>
          <w:szCs w:val="22"/>
          <w:lang w:eastAsia="fr-CH"/>
        </w:rPr>
        <w:tab/>
      </w:r>
      <w:r>
        <w:t>Bibliographie: liste des sources et références</w:t>
      </w:r>
      <w:r>
        <w:tab/>
      </w:r>
      <w:r>
        <w:fldChar w:fldCharType="begin"/>
      </w:r>
      <w:r>
        <w:instrText xml:space="preserve"> PAGEREF _Toc483831629 \h </w:instrText>
      </w:r>
      <w:r>
        <w:fldChar w:fldCharType="separate"/>
      </w:r>
      <w:r>
        <w:t>25</w:t>
      </w:r>
      <w:r>
        <w:fldChar w:fldCharType="end"/>
      </w:r>
    </w:p>
    <w:p w:rsidR="0022171A" w:rsidRDefault="0022171A">
      <w:pPr>
        <w:pStyle w:val="TM1"/>
        <w:rPr>
          <w:rFonts w:asciiTheme="minorHAnsi" w:eastAsiaTheme="minorEastAsia" w:hAnsiTheme="minorHAnsi" w:cstheme="minorBidi"/>
          <w:b w:val="0"/>
          <w:sz w:val="22"/>
          <w:szCs w:val="22"/>
          <w:lang w:eastAsia="fr-CH"/>
        </w:rPr>
      </w:pPr>
      <w:r>
        <w:t>7</w:t>
      </w:r>
      <w:r>
        <w:rPr>
          <w:rFonts w:asciiTheme="minorHAnsi" w:eastAsiaTheme="minorEastAsia" w:hAnsiTheme="minorHAnsi" w:cstheme="minorBidi"/>
          <w:b w:val="0"/>
          <w:sz w:val="22"/>
          <w:szCs w:val="22"/>
          <w:lang w:eastAsia="fr-CH"/>
        </w:rPr>
        <w:tab/>
      </w:r>
      <w:r>
        <w:t>Glossaire</w:t>
      </w:r>
      <w:r>
        <w:tab/>
      </w:r>
      <w:r>
        <w:fldChar w:fldCharType="begin"/>
      </w:r>
      <w:r>
        <w:instrText xml:space="preserve"> PAGEREF _Toc483831630 \h </w:instrText>
      </w:r>
      <w:r>
        <w:fldChar w:fldCharType="separate"/>
      </w:r>
      <w:r>
        <w:t>25</w:t>
      </w:r>
      <w:r>
        <w:fldChar w:fldCharType="end"/>
      </w:r>
    </w:p>
    <w:p w:rsidR="0022171A" w:rsidRDefault="0022171A">
      <w:pPr>
        <w:pStyle w:val="TM1"/>
        <w:rPr>
          <w:rFonts w:asciiTheme="minorHAnsi" w:eastAsiaTheme="minorEastAsia" w:hAnsiTheme="minorHAnsi" w:cstheme="minorBidi"/>
          <w:b w:val="0"/>
          <w:sz w:val="22"/>
          <w:szCs w:val="22"/>
          <w:lang w:eastAsia="fr-CH"/>
        </w:rPr>
      </w:pPr>
      <w:r>
        <w:t>8</w:t>
      </w:r>
      <w:r>
        <w:rPr>
          <w:rFonts w:asciiTheme="minorHAnsi" w:eastAsiaTheme="minorEastAsia" w:hAnsiTheme="minorHAnsi" w:cstheme="minorBidi"/>
          <w:b w:val="0"/>
          <w:sz w:val="22"/>
          <w:szCs w:val="22"/>
          <w:lang w:eastAsia="fr-CH"/>
        </w:rPr>
        <w:tab/>
      </w:r>
      <w:r>
        <w:t>Signatures</w:t>
      </w:r>
      <w:r>
        <w:tab/>
      </w:r>
      <w:r>
        <w:fldChar w:fldCharType="begin"/>
      </w:r>
      <w:r>
        <w:instrText xml:space="preserve"> PAGEREF _Toc483831631 \h </w:instrText>
      </w:r>
      <w:r>
        <w:fldChar w:fldCharType="separate"/>
      </w:r>
      <w:r>
        <w:t>26</w:t>
      </w:r>
      <w:r>
        <w:fldChar w:fldCharType="end"/>
      </w:r>
    </w:p>
    <w:p w:rsidR="0022171A" w:rsidRDefault="0022171A">
      <w:pPr>
        <w:pStyle w:val="TM1"/>
        <w:rPr>
          <w:rFonts w:asciiTheme="minorHAnsi" w:eastAsiaTheme="minorEastAsia" w:hAnsiTheme="minorHAnsi" w:cstheme="minorBidi"/>
          <w:b w:val="0"/>
          <w:sz w:val="22"/>
          <w:szCs w:val="22"/>
          <w:lang w:eastAsia="fr-CH"/>
        </w:rPr>
      </w:pPr>
      <w:r>
        <w:t>9</w:t>
      </w:r>
      <w:r>
        <w:rPr>
          <w:rFonts w:asciiTheme="minorHAnsi" w:eastAsiaTheme="minorEastAsia" w:hAnsiTheme="minorHAnsi" w:cstheme="minorBidi"/>
          <w:b w:val="0"/>
          <w:sz w:val="22"/>
          <w:szCs w:val="22"/>
          <w:lang w:eastAsia="fr-CH"/>
        </w:rPr>
        <w:tab/>
      </w:r>
      <w:r>
        <w:t>Annexes</w:t>
      </w:r>
      <w:r>
        <w:tab/>
      </w:r>
      <w:r>
        <w:fldChar w:fldCharType="begin"/>
      </w:r>
      <w:r>
        <w:instrText xml:space="preserve"> PAGEREF _Toc483831632 \h </w:instrText>
      </w:r>
      <w:r>
        <w:fldChar w:fldCharType="separate"/>
      </w:r>
      <w:r>
        <w:t>26</w:t>
      </w:r>
      <w:r>
        <w:fldChar w:fldCharType="end"/>
      </w:r>
    </w:p>
    <w:p w:rsidR="0022171A" w:rsidRDefault="0022171A">
      <w:pPr>
        <w:pStyle w:val="TM2"/>
        <w:rPr>
          <w:rFonts w:asciiTheme="minorHAnsi" w:eastAsiaTheme="minorEastAsia" w:hAnsiTheme="minorHAnsi" w:cstheme="minorBidi"/>
          <w:b w:val="0"/>
          <w:szCs w:val="22"/>
          <w:lang w:eastAsia="fr-CH"/>
        </w:rPr>
      </w:pPr>
      <w:r>
        <w:t>9.1</w:t>
      </w:r>
      <w:r>
        <w:rPr>
          <w:rFonts w:asciiTheme="minorHAnsi" w:eastAsiaTheme="minorEastAsia" w:hAnsiTheme="minorHAnsi" w:cstheme="minorBidi"/>
          <w:b w:val="0"/>
          <w:szCs w:val="22"/>
          <w:lang w:eastAsia="fr-CH"/>
        </w:rPr>
        <w:tab/>
      </w:r>
      <w:r>
        <w:t>Première visite des experts</w:t>
      </w:r>
      <w:r>
        <w:tab/>
      </w:r>
      <w:r>
        <w:fldChar w:fldCharType="begin"/>
      </w:r>
      <w:r>
        <w:instrText xml:space="preserve"> PAGEREF _Toc483831633 \h </w:instrText>
      </w:r>
      <w:r>
        <w:fldChar w:fldCharType="separate"/>
      </w:r>
      <w:r>
        <w:t>26</w:t>
      </w:r>
      <w:r>
        <w:fldChar w:fldCharType="end"/>
      </w:r>
    </w:p>
    <w:p w:rsidR="00917D4F" w:rsidRPr="00A356C2" w:rsidRDefault="00917D4F" w:rsidP="0022171A">
      <w:pPr>
        <w:suppressAutoHyphens/>
        <w:sectPr w:rsidR="00917D4F" w:rsidRPr="00A356C2" w:rsidSect="00920673">
          <w:footerReference w:type="default" r:id="rId9"/>
          <w:footerReference w:type="first" r:id="rId10"/>
          <w:pgSz w:w="11907" w:h="16840" w:code="9"/>
          <w:pgMar w:top="392" w:right="851" w:bottom="851" w:left="992" w:header="284" w:footer="98" w:gutter="0"/>
          <w:pgNumType w:start="0"/>
          <w:cols w:space="720"/>
          <w:titlePg/>
        </w:sectPr>
      </w:pPr>
      <w:r w:rsidRPr="00327881">
        <w:fldChar w:fldCharType="end"/>
      </w:r>
    </w:p>
    <w:p w:rsidR="000D22F7" w:rsidRPr="00327881" w:rsidRDefault="000D6544" w:rsidP="00567E15">
      <w:pPr>
        <w:pStyle w:val="Titre1"/>
        <w:numPr>
          <w:ilvl w:val="0"/>
          <w:numId w:val="0"/>
        </w:numPr>
        <w:suppressAutoHyphens/>
        <w:ind w:left="454" w:hanging="454"/>
      </w:pPr>
      <w:bookmarkStart w:id="1" w:name="_Toc483831598"/>
      <w:bookmarkStart w:id="2" w:name="_Toc250790969"/>
      <w:r w:rsidRPr="00327881">
        <w:lastRenderedPageBreak/>
        <w:t>Résumé du rapport du TPI</w:t>
      </w:r>
      <w:bookmarkEnd w:id="1"/>
    </w:p>
    <w:p w:rsidR="000D22F7" w:rsidRPr="00327881" w:rsidRDefault="000D22F7" w:rsidP="00567E15">
      <w:pPr>
        <w:suppressAutoHyphens/>
        <w:rPr>
          <w:rStyle w:val="Hinweistext"/>
          <w:sz w:val="22"/>
          <w:szCs w:val="22"/>
        </w:rPr>
      </w:pPr>
      <w:r w:rsidRPr="00327881">
        <w:rPr>
          <w:rStyle w:val="Hinweistext"/>
          <w:sz w:val="22"/>
          <w:szCs w:val="22"/>
        </w:rPr>
        <w:t xml:space="preserve">Le Management Summary est une présentation conceptuelle du travail effectué et du résultat attendu d’au maximum une page A4 qui permettent au lecteur une rapide compréhension du rapport de travail. </w:t>
      </w:r>
    </w:p>
    <w:p w:rsidR="000D22F7" w:rsidRDefault="000D22F7" w:rsidP="00567E15">
      <w:pPr>
        <w:suppressAutoHyphens/>
      </w:pPr>
    </w:p>
    <w:p w:rsidR="008C3692" w:rsidRPr="00327881" w:rsidRDefault="008C3692" w:rsidP="00567E15">
      <w:pPr>
        <w:suppressAutoHyphens/>
      </w:pPr>
      <w:r>
        <w:br w:type="page"/>
      </w:r>
    </w:p>
    <w:p w:rsidR="005479BD" w:rsidRPr="00327881" w:rsidRDefault="00244B9C" w:rsidP="00567E15">
      <w:pPr>
        <w:pStyle w:val="Titre1"/>
        <w:suppressAutoHyphens/>
      </w:pPr>
      <w:bookmarkStart w:id="3" w:name="_Toc483831599"/>
      <w:bookmarkEnd w:id="2"/>
      <w:r w:rsidRPr="00327881">
        <w:lastRenderedPageBreak/>
        <w:t>Introduction</w:t>
      </w:r>
      <w:bookmarkEnd w:id="3"/>
    </w:p>
    <w:p w:rsidR="00244B9C" w:rsidRPr="00327881" w:rsidRDefault="005C70D4" w:rsidP="00DA2AEB">
      <w:pPr>
        <w:pStyle w:val="Retrait1"/>
      </w:pPr>
      <w:r w:rsidRPr="00327881">
        <w:t>StreamScan</w:t>
      </w:r>
      <w:r w:rsidR="00244B9C" w:rsidRPr="00327881">
        <w:t xml:space="preserve"> est une application permettant l’obtention </w:t>
      </w:r>
      <w:r w:rsidR="00D665F3" w:rsidRPr="00327881">
        <w:rPr>
          <w:szCs w:val="22"/>
        </w:rPr>
        <w:t xml:space="preserve">et l’enregistrement </w:t>
      </w:r>
      <w:r w:rsidR="00244B9C" w:rsidRPr="00327881">
        <w:t>de diverses données matérielles et logicielles depuis une application serveur lancée sur la machine dont on souhaite extraire les informations.</w:t>
      </w:r>
    </w:p>
    <w:p w:rsidR="00B52F08" w:rsidRPr="00327881" w:rsidRDefault="00B52F08" w:rsidP="00DA2AEB">
      <w:pPr>
        <w:pStyle w:val="Retrait1"/>
      </w:pPr>
      <w:r w:rsidRPr="00327881">
        <w:t>Le produit StreamX, développé par Infoteam, est une passerelle de communication pour différents protocoles. Il est installé sur plusieurs types de machines (MOXA, Beckhoff,…), sous différents OS (Windows XP, Windows 7, Linux,…) et est configuré selon le client.</w:t>
      </w:r>
    </w:p>
    <w:p w:rsidR="00B52F08" w:rsidRPr="00327881" w:rsidRDefault="00D665F3" w:rsidP="00DA2AEB">
      <w:pPr>
        <w:pStyle w:val="Retrait1"/>
      </w:pPr>
      <w:r w:rsidRPr="00327881">
        <w:t xml:space="preserve">L’installateur </w:t>
      </w:r>
      <w:r w:rsidR="00B52F08" w:rsidRPr="00327881">
        <w:t xml:space="preserve">de StreamX est mis à jour régulièrement et mis à disposition des clients sur la plate-forme d’échange afin </w:t>
      </w:r>
      <w:r w:rsidR="002C6568" w:rsidRPr="00327881">
        <w:t>qu’ils aient accès aux dernières fonctionnalités.</w:t>
      </w:r>
    </w:p>
    <w:p w:rsidR="002C6568" w:rsidRPr="00327881" w:rsidRDefault="002C6568" w:rsidP="00DA2AEB">
      <w:pPr>
        <w:pStyle w:val="Retrait1"/>
      </w:pPr>
      <w:r w:rsidRPr="00327881">
        <w:t xml:space="preserve">L’application </w:t>
      </w:r>
      <w:r w:rsidRPr="00327881">
        <w:rPr>
          <w:b/>
        </w:rPr>
        <w:t>StreamScan</w:t>
      </w:r>
      <w:r w:rsidRPr="00327881">
        <w:t xml:space="preserve"> sera utilisée afin de facilité l’obtention des informations des machines ainsi que leurs version de StreamX.</w:t>
      </w:r>
    </w:p>
    <w:p w:rsidR="00933F7E" w:rsidRPr="00327881" w:rsidRDefault="005C70D4" w:rsidP="00DA2AEB">
      <w:pPr>
        <w:pStyle w:val="Retrait1"/>
      </w:pPr>
      <w:r w:rsidRPr="004F7637">
        <w:t>L’application</w:t>
      </w:r>
      <w:r w:rsidRPr="00327881">
        <w:t xml:space="preserve"> va permettre</w:t>
      </w:r>
      <w:r w:rsidR="00933F7E" w:rsidRPr="00327881">
        <w:t xml:space="preserve"> de</w:t>
      </w:r>
      <w:r w:rsidRPr="00327881">
        <w:t> :</w:t>
      </w:r>
    </w:p>
    <w:p w:rsidR="00933F7E" w:rsidRPr="00327881" w:rsidRDefault="00B52F08" w:rsidP="00DA2AEB">
      <w:pPr>
        <w:pStyle w:val="Puce1"/>
      </w:pPr>
      <w:r w:rsidRPr="00DA2AEB">
        <w:t>Reproduire</w:t>
      </w:r>
      <w:r w:rsidRPr="00327881">
        <w:t xml:space="preserve"> </w:t>
      </w:r>
      <w:r w:rsidR="00933F7E" w:rsidRPr="00DA2AEB">
        <w:t>des</w:t>
      </w:r>
      <w:r w:rsidR="00933F7E" w:rsidRPr="00327881">
        <w:t xml:space="preserve"> situations sur </w:t>
      </w:r>
      <w:r w:rsidRPr="00327881">
        <w:t>la</w:t>
      </w:r>
      <w:r w:rsidR="00933F7E" w:rsidRPr="00327881">
        <w:t xml:space="preserve"> plate-forme de tests dans un environnement</w:t>
      </w:r>
      <w:r w:rsidRPr="00327881">
        <w:t xml:space="preserve"> similaire à l’environnement des </w:t>
      </w:r>
      <w:r w:rsidR="002C6568" w:rsidRPr="00327881">
        <w:t>clients</w:t>
      </w:r>
    </w:p>
    <w:p w:rsidR="00933F7E" w:rsidRPr="00327881" w:rsidRDefault="00B52F08" w:rsidP="00DA2AEB">
      <w:pPr>
        <w:pStyle w:val="Puce1"/>
      </w:pPr>
      <w:r w:rsidRPr="00327881">
        <w:t>Identifier</w:t>
      </w:r>
      <w:r w:rsidR="00933F7E" w:rsidRPr="00327881">
        <w:t xml:space="preserve"> le</w:t>
      </w:r>
      <w:r w:rsidR="002C6568" w:rsidRPr="00327881">
        <w:t>s installations à mettre à jour</w:t>
      </w:r>
    </w:p>
    <w:p w:rsidR="00933F7E" w:rsidRPr="00327881" w:rsidRDefault="00933F7E" w:rsidP="00DA2AEB">
      <w:pPr>
        <w:pStyle w:val="Puce1"/>
      </w:pPr>
      <w:r w:rsidRPr="00327881">
        <w:t>Montrer au client son acquis et son évolu</w:t>
      </w:r>
      <w:r w:rsidR="002C6568" w:rsidRPr="00327881">
        <w:t>tion potentielle</w:t>
      </w:r>
    </w:p>
    <w:p w:rsidR="002C6568" w:rsidRPr="00327881" w:rsidRDefault="00933F7E" w:rsidP="00DA2AEB">
      <w:pPr>
        <w:pStyle w:val="Puce1"/>
      </w:pPr>
      <w:r w:rsidRPr="00327881">
        <w:t xml:space="preserve">Gagner du temps lors d’intervention chez </w:t>
      </w:r>
      <w:r w:rsidR="002C6568" w:rsidRPr="00327881">
        <w:t>les clients</w:t>
      </w:r>
    </w:p>
    <w:p w:rsidR="0030738A" w:rsidRPr="00327881" w:rsidRDefault="005479BD" w:rsidP="00567E15">
      <w:pPr>
        <w:pStyle w:val="Titre2"/>
        <w:suppressAutoHyphens/>
      </w:pPr>
      <w:bookmarkStart w:id="4" w:name="_Toc114965594"/>
      <w:bookmarkStart w:id="5" w:name="_Toc250790970"/>
      <w:bookmarkStart w:id="6" w:name="_Toc483831600"/>
      <w:r w:rsidRPr="00327881">
        <w:t xml:space="preserve">Analyse </w:t>
      </w:r>
      <w:bookmarkEnd w:id="4"/>
      <w:r w:rsidR="00110668" w:rsidRPr="00327881">
        <w:t xml:space="preserve">de </w:t>
      </w:r>
      <w:bookmarkEnd w:id="5"/>
      <w:r w:rsidR="000D6544" w:rsidRPr="00327881">
        <w:t>la situation initiale</w:t>
      </w:r>
      <w:bookmarkEnd w:id="6"/>
    </w:p>
    <w:p w:rsidR="00D665F3" w:rsidRPr="00327881" w:rsidRDefault="00D665F3" w:rsidP="00DA2AEB">
      <w:pPr>
        <w:pStyle w:val="Retrait1"/>
      </w:pPr>
      <w:r w:rsidRPr="00327881">
        <w:t>En l’état</w:t>
      </w:r>
      <w:r w:rsidR="0072469F" w:rsidRPr="00327881">
        <w:t xml:space="preserve"> actuel</w:t>
      </w:r>
      <w:r w:rsidRPr="00327881">
        <w:t xml:space="preserve">, aucun moyen ne permet de connaître ces informations de manière centralisée ce qui engendre une perte de temps lors </w:t>
      </w:r>
      <w:r w:rsidR="0072469F" w:rsidRPr="00327881">
        <w:t>d’</w:t>
      </w:r>
      <w:r w:rsidRPr="00327881">
        <w:t>interventions</w:t>
      </w:r>
      <w:r w:rsidR="0072469F" w:rsidRPr="00327881">
        <w:t>.</w:t>
      </w:r>
    </w:p>
    <w:p w:rsidR="001E0597" w:rsidRPr="00327881" w:rsidRDefault="00B43924" w:rsidP="00DA2AEB">
      <w:pPr>
        <w:pStyle w:val="Retrait1"/>
      </w:pPr>
      <w:r w:rsidRPr="00327881">
        <w:t>La partie serveur</w:t>
      </w:r>
      <w:r w:rsidR="00D665F3" w:rsidRPr="00327881">
        <w:t>, installée sur chaque passerelle de communication,</w:t>
      </w:r>
      <w:r w:rsidRPr="00327881">
        <w:t xml:space="preserve"> a déjà été réalisée </w:t>
      </w:r>
      <w:r w:rsidR="00D665F3" w:rsidRPr="00327881">
        <w:t xml:space="preserve">en prérequis au travail, </w:t>
      </w:r>
      <w:r w:rsidRPr="00327881">
        <w:t>afin d’acquérir les connaissances nécessaires à la réalisation de ce projet.</w:t>
      </w:r>
    </w:p>
    <w:p w:rsidR="00B43924" w:rsidRPr="00327881" w:rsidRDefault="00B43924" w:rsidP="00DA2AEB">
      <w:pPr>
        <w:pStyle w:val="Retrait1"/>
      </w:pPr>
      <w:r w:rsidRPr="00327881">
        <w:t xml:space="preserve">Celle-ci utilise </w:t>
      </w:r>
      <w:r w:rsidR="008050A7" w:rsidRPr="00327881">
        <w:t>diverses librairies afin de récupérer les informations système (OS, nom du produit, version,…), matérielles (</w:t>
      </w:r>
      <w:r w:rsidR="001E0597" w:rsidRPr="00327881">
        <w:t>nom du produit, fabriquant,…</w:t>
      </w:r>
      <w:r w:rsidR="008050A7" w:rsidRPr="00327881">
        <w:t>)</w:t>
      </w:r>
      <w:r w:rsidR="001E0597" w:rsidRPr="00327881">
        <w:t xml:space="preserve">, de la carte réseau (IP, passerelle, masque de sous-réseau,…) et les informations relatives à </w:t>
      </w:r>
      <w:r w:rsidR="001E0597" w:rsidRPr="00327881">
        <w:rPr>
          <w:b/>
        </w:rPr>
        <w:t>StreamX</w:t>
      </w:r>
      <w:r w:rsidR="001E0597" w:rsidRPr="00327881">
        <w:t>. Le client peut alors s’y connecter afin de récupérer ces informations.</w:t>
      </w:r>
    </w:p>
    <w:p w:rsidR="002C6568" w:rsidRPr="00327881" w:rsidRDefault="001E0597" w:rsidP="00DA2AEB">
      <w:pPr>
        <w:pStyle w:val="Retrait1"/>
      </w:pPr>
      <w:r w:rsidRPr="00327881">
        <w:t>Pour plus d’informations concernant la partie serveur, se référer à la documentation de cette dernière (cf. : Annexes).</w:t>
      </w:r>
      <w:bookmarkStart w:id="7" w:name="_Toc114965595"/>
      <w:bookmarkStart w:id="8" w:name="_Toc250790971"/>
    </w:p>
    <w:p w:rsidR="005479BD" w:rsidRPr="00327881" w:rsidRDefault="005479BD" w:rsidP="00567E15">
      <w:pPr>
        <w:pStyle w:val="Titre2"/>
        <w:suppressAutoHyphens/>
      </w:pPr>
      <w:bookmarkStart w:id="9" w:name="_Toc483831601"/>
      <w:r w:rsidRPr="00327881">
        <w:t xml:space="preserve">Analyse </w:t>
      </w:r>
      <w:bookmarkEnd w:id="7"/>
      <w:r w:rsidR="00110668" w:rsidRPr="00327881">
        <w:t>de l’état désiré</w:t>
      </w:r>
      <w:bookmarkEnd w:id="8"/>
      <w:bookmarkEnd w:id="9"/>
    </w:p>
    <w:p w:rsidR="00925A01" w:rsidRPr="00327881" w:rsidRDefault="002C6568" w:rsidP="00DA2AEB">
      <w:pPr>
        <w:pStyle w:val="Retrait1"/>
      </w:pPr>
      <w:r w:rsidRPr="00327881">
        <w:t>Le produit fini permettr</w:t>
      </w:r>
      <w:r w:rsidR="00925A01" w:rsidRPr="00327881">
        <w:t xml:space="preserve">e d’obtenir les informations d’une machine StreamX </w:t>
      </w:r>
      <w:r w:rsidR="00D665F3" w:rsidRPr="00327881">
        <w:t>grâce</w:t>
      </w:r>
      <w:r w:rsidR="00925A01" w:rsidRPr="00327881">
        <w:t xml:space="preserve"> à son IP et stockant les données dans une base de données MySQL.</w:t>
      </w:r>
    </w:p>
    <w:p w:rsidR="001E0597" w:rsidRPr="00327881" w:rsidRDefault="00925A01" w:rsidP="00DA2AEB">
      <w:pPr>
        <w:pStyle w:val="Retrait1"/>
      </w:pPr>
      <w:r w:rsidRPr="00327881">
        <w:t>Celles-ci sont ensuite listées selon l’entreprise et l’ouvrage de la machine. Un filtre (recherche) peut être appliqué permettant</w:t>
      </w:r>
      <w:r w:rsidR="000502EE" w:rsidRPr="00327881">
        <w:t xml:space="preserve"> ainsi</w:t>
      </w:r>
      <w:r w:rsidRPr="00327881">
        <w:t xml:space="preserve"> une meilleure lisibilité.</w:t>
      </w:r>
      <w:r w:rsidR="000502EE" w:rsidRPr="00327881">
        <w:t xml:space="preserve"> Les situations critiques sont mis en évidence (ex : ancienne version).</w:t>
      </w:r>
    </w:p>
    <w:p w:rsidR="000502EE" w:rsidRPr="00327881" w:rsidRDefault="000502EE" w:rsidP="00DA2AEB">
      <w:pPr>
        <w:pStyle w:val="Retrait1"/>
      </w:pPr>
      <w:r w:rsidRPr="00327881">
        <w:t>Les informations peuvent être mises à jour en sélectionnant la machine.</w:t>
      </w:r>
    </w:p>
    <w:p w:rsidR="005479BD" w:rsidRPr="00327881" w:rsidRDefault="00110668" w:rsidP="00567E15">
      <w:pPr>
        <w:pStyle w:val="Titre2"/>
        <w:suppressAutoHyphens/>
      </w:pPr>
      <w:bookmarkStart w:id="10" w:name="_Toc250790972"/>
      <w:bookmarkStart w:id="11" w:name="_Toc483831602"/>
      <w:r w:rsidRPr="00327881">
        <w:t>Cahier des charges</w:t>
      </w:r>
      <w:bookmarkStart w:id="12" w:name="_GoBack"/>
      <w:bookmarkEnd w:id="10"/>
      <w:bookmarkEnd w:id="11"/>
      <w:bookmarkEnd w:id="12"/>
    </w:p>
    <w:p w:rsidR="00D062A4" w:rsidRPr="00327881" w:rsidRDefault="00AB6F52" w:rsidP="00DA2AEB">
      <w:pPr>
        <w:pStyle w:val="Retrait1"/>
      </w:pPr>
      <w:r w:rsidRPr="00327881">
        <w:t>Voici les exigences de l’application :</w:t>
      </w:r>
    </w:p>
    <w:p w:rsidR="002C6568" w:rsidRPr="00327881" w:rsidRDefault="005C14F3" w:rsidP="00DA2AEB">
      <w:pPr>
        <w:pStyle w:val="Puce1"/>
      </w:pPr>
      <w:r w:rsidRPr="005815D9">
        <w:t>Obtention</w:t>
      </w:r>
      <w:r w:rsidRPr="00327881">
        <w:t xml:space="preserve"> des informa</w:t>
      </w:r>
      <w:r w:rsidR="00D665F3" w:rsidRPr="00327881">
        <w:t xml:space="preserve">tions d’une machine StreamX grâce </w:t>
      </w:r>
      <w:r w:rsidRPr="00327881">
        <w:t>à son IP</w:t>
      </w:r>
    </w:p>
    <w:p w:rsidR="005C14F3" w:rsidRPr="00327881" w:rsidRDefault="005C14F3" w:rsidP="00DA2AEB">
      <w:pPr>
        <w:pStyle w:val="Puce1"/>
      </w:pPr>
      <w:r w:rsidRPr="00327881">
        <w:t>Sauvegarde des informations récoltées dans une base de données MySQL selon l’ouvrage et l’entreprise</w:t>
      </w:r>
    </w:p>
    <w:p w:rsidR="005C14F3" w:rsidRPr="00327881" w:rsidRDefault="005C14F3" w:rsidP="00DA2AEB">
      <w:pPr>
        <w:pStyle w:val="Puce1"/>
      </w:pPr>
      <w:r w:rsidRPr="00327881">
        <w:t>Présentation des informations de la base de données sur une interface web en mettant en évidence certaines situations critiques comme un disque plein ou une version ancienne du produit.</w:t>
      </w:r>
    </w:p>
    <w:p w:rsidR="00AB6F52" w:rsidRPr="00327881" w:rsidRDefault="00AB6F52" w:rsidP="00DA2AEB">
      <w:pPr>
        <w:pStyle w:val="Puce1"/>
      </w:pPr>
      <w:r w:rsidRPr="00327881">
        <w:lastRenderedPageBreak/>
        <w:t>Recherche des informations d’une machine selon un critère</w:t>
      </w:r>
    </w:p>
    <w:p w:rsidR="005C14F3" w:rsidRPr="00327881" w:rsidRDefault="005C14F3" w:rsidP="00DA2AEB">
      <w:pPr>
        <w:pStyle w:val="Puce1"/>
      </w:pPr>
      <w:r w:rsidRPr="00327881">
        <w:t>Développement de l’application en ASP.NET</w:t>
      </w:r>
    </w:p>
    <w:p w:rsidR="005C14F3" w:rsidRPr="00327881" w:rsidRDefault="005C14F3" w:rsidP="00DA2AEB">
      <w:pPr>
        <w:pStyle w:val="Puce1"/>
      </w:pPr>
      <w:r w:rsidRPr="00327881">
        <w:t>Accès à l’application géré par une page de login</w:t>
      </w:r>
    </w:p>
    <w:p w:rsidR="005C14F3" w:rsidRPr="00327881" w:rsidRDefault="00AB6F52" w:rsidP="00DA2AEB">
      <w:pPr>
        <w:pStyle w:val="Puce1"/>
      </w:pPr>
      <w:r w:rsidRPr="00327881">
        <w:t>Rédaction d’un manuel utilisateur, en plus de la documentation technique</w:t>
      </w:r>
    </w:p>
    <w:p w:rsidR="00AB6F52" w:rsidRPr="00327881" w:rsidRDefault="00AB6F52" w:rsidP="00DA2AEB">
      <w:pPr>
        <w:pStyle w:val="Puce1"/>
      </w:pPr>
      <w:r w:rsidRPr="00327881">
        <w:t>Réalisation de l’application en anglais</w:t>
      </w:r>
    </w:p>
    <w:p w:rsidR="00AB6F52" w:rsidRPr="00327881" w:rsidRDefault="00AB6F52" w:rsidP="00DA2AEB">
      <w:pPr>
        <w:pStyle w:val="Puce1"/>
      </w:pPr>
      <w:r w:rsidRPr="00327881">
        <w:t xml:space="preserve">Le cahier des charges </w:t>
      </w:r>
      <w:r w:rsidRPr="00327881">
        <w:rPr>
          <w:b/>
        </w:rPr>
        <w:t>complet</w:t>
      </w:r>
      <w:r w:rsidRPr="00327881">
        <w:t xml:space="preserve"> est disponible en annexes</w:t>
      </w:r>
    </w:p>
    <w:p w:rsidR="005479BD" w:rsidRPr="00327881" w:rsidRDefault="00110668" w:rsidP="00567E15">
      <w:pPr>
        <w:pStyle w:val="Titre1"/>
        <w:suppressAutoHyphens/>
      </w:pPr>
      <w:bookmarkStart w:id="13" w:name="_Toc250790973"/>
      <w:bookmarkStart w:id="14" w:name="_Toc483831603"/>
      <w:r w:rsidRPr="0061179D">
        <w:t>Analyse</w:t>
      </w:r>
      <w:bookmarkEnd w:id="13"/>
      <w:bookmarkEnd w:id="14"/>
    </w:p>
    <w:p w:rsidR="002E4C98" w:rsidRPr="00327881" w:rsidRDefault="00110668" w:rsidP="00567E15">
      <w:pPr>
        <w:pStyle w:val="Titre2"/>
        <w:suppressAutoHyphens/>
      </w:pPr>
      <w:bookmarkStart w:id="15" w:name="_Toc483831604"/>
      <w:bookmarkStart w:id="16" w:name="_Toc114965598"/>
      <w:r w:rsidRPr="0061179D">
        <w:t>Objectifs</w:t>
      </w:r>
      <w:bookmarkEnd w:id="15"/>
    </w:p>
    <w:p w:rsidR="00925A01" w:rsidRDefault="00925A01" w:rsidP="00DA2AEB">
      <w:pPr>
        <w:pStyle w:val="Retrait1"/>
      </w:pPr>
      <w:r w:rsidRPr="00327881">
        <w:t>Les objectifs sont les mêmes que spéci</w:t>
      </w:r>
      <w:r w:rsidR="00B51FB3">
        <w:t>fiés dans le cahier des charges, à savoir :</w:t>
      </w:r>
    </w:p>
    <w:p w:rsidR="00B51FB3" w:rsidRDefault="00B51FB3" w:rsidP="00DA2AEB">
      <w:pPr>
        <w:pStyle w:val="Puce1"/>
      </w:pPr>
      <w:r>
        <w:t>Pouvoir obtenir les infos d’une machine StreamX</w:t>
      </w:r>
    </w:p>
    <w:p w:rsidR="00B51FB3" w:rsidRDefault="00B51FB3" w:rsidP="00DA2AEB">
      <w:pPr>
        <w:pStyle w:val="Puce1"/>
      </w:pPr>
      <w:r>
        <w:t>Stocker ces infos dans la base de données</w:t>
      </w:r>
    </w:p>
    <w:p w:rsidR="00B51FB3" w:rsidRDefault="00B51FB3" w:rsidP="00DA2AEB">
      <w:pPr>
        <w:pStyle w:val="Puce1"/>
      </w:pPr>
      <w:r>
        <w:t>Récupérer l’ensemble des infos des machines et les afficher au client</w:t>
      </w:r>
    </w:p>
    <w:p w:rsidR="00B51FB3" w:rsidRDefault="00B51FB3" w:rsidP="00DA2AEB">
      <w:pPr>
        <w:pStyle w:val="Puce1"/>
      </w:pPr>
      <w:r>
        <w:t>Permettre à ce dernier d’effectuer une recherche sur ces infos</w:t>
      </w:r>
    </w:p>
    <w:p w:rsidR="00B51FB3" w:rsidRDefault="00B51FB3" w:rsidP="00DA2AEB">
      <w:pPr>
        <w:pStyle w:val="Puce1"/>
      </w:pPr>
      <w:r>
        <w:t>Ajout/modification/suppression d’une entreprise/ouvrage</w:t>
      </w:r>
    </w:p>
    <w:p w:rsidR="00C235DA" w:rsidRPr="00C235DA" w:rsidRDefault="00B51FB3" w:rsidP="00DA2AEB">
      <w:pPr>
        <w:pStyle w:val="Puce1"/>
      </w:pPr>
      <w:r>
        <w:t>Réaliser une documentation utilisateur</w:t>
      </w:r>
      <w:bookmarkStart w:id="17" w:name="_Toc250790977"/>
      <w:bookmarkEnd w:id="16"/>
    </w:p>
    <w:p w:rsidR="005479BD" w:rsidRPr="00327881" w:rsidRDefault="00110668" w:rsidP="00567E15">
      <w:pPr>
        <w:pStyle w:val="Titre2"/>
        <w:suppressAutoHyphens/>
      </w:pPr>
      <w:bookmarkStart w:id="18" w:name="_Toc483831605"/>
      <w:r w:rsidRPr="00327881">
        <w:t>Rentabilité</w:t>
      </w:r>
      <w:bookmarkEnd w:id="17"/>
      <w:bookmarkEnd w:id="18"/>
    </w:p>
    <w:p w:rsidR="008C3692" w:rsidRDefault="00EE2D83" w:rsidP="00DA2AEB">
      <w:pPr>
        <w:pStyle w:val="Retrait1"/>
        <w:rPr>
          <w:rFonts w:ascii="Caviar Dreams" w:hAnsi="Caviar Dreams" w:cs="Times New Roman"/>
          <w:b/>
          <w:sz w:val="32"/>
          <w:szCs w:val="28"/>
        </w:rPr>
      </w:pPr>
      <w:r w:rsidRPr="00327881">
        <w:t>Le projet étant interne à l’entreprise et non pas pour un client, le critère de rentabilité ne rentre pas en compte.</w:t>
      </w:r>
      <w:r w:rsidR="00925A01" w:rsidRPr="00327881">
        <w:t xml:space="preserve"> Il doit cependant être réalisé avant la fin du stage.</w:t>
      </w:r>
      <w:bookmarkStart w:id="19" w:name="_Toc114965602"/>
      <w:bookmarkStart w:id="20" w:name="_Toc114965614"/>
    </w:p>
    <w:p w:rsidR="00950E14" w:rsidRDefault="00950E14" w:rsidP="00567E15">
      <w:pPr>
        <w:pStyle w:val="Titre2"/>
        <w:suppressAutoHyphens/>
      </w:pPr>
      <w:bookmarkStart w:id="21" w:name="_Toc483831606"/>
      <w:r>
        <w:t>Fonctionnalités</w:t>
      </w:r>
      <w:bookmarkEnd w:id="21"/>
    </w:p>
    <w:p w:rsidR="00950E14" w:rsidRDefault="008C3692" w:rsidP="00DA2AEB">
      <w:pPr>
        <w:pStyle w:val="Retrait1"/>
      </w:pPr>
      <w:r>
        <w:t xml:space="preserve">À partir du </w:t>
      </w:r>
      <w:r w:rsidR="00950E14">
        <w:t>cahier des charges, on peut définir les fonctionnalités suivantes :</w:t>
      </w:r>
    </w:p>
    <w:p w:rsidR="00950E14" w:rsidRDefault="00950E14" w:rsidP="00DA2AEB">
      <w:pPr>
        <w:pStyle w:val="Puce1"/>
      </w:pPr>
      <w:r>
        <w:t xml:space="preserve">Obtention des infos </w:t>
      </w:r>
      <w:r w:rsidR="00C5109F">
        <w:t>d’une machine StreamX (scan)</w:t>
      </w:r>
    </w:p>
    <w:p w:rsidR="00C5109F" w:rsidRDefault="00C5109F" w:rsidP="00DA2AEB">
      <w:pPr>
        <w:pStyle w:val="Puce1"/>
      </w:pPr>
      <w:r>
        <w:t>Voir la liste des machines StreamX à partir de la base de données en fonction de l’entreprise et de l’ouvrage</w:t>
      </w:r>
    </w:p>
    <w:p w:rsidR="00C5109F" w:rsidRPr="00950E14" w:rsidRDefault="00C5109F" w:rsidP="00DA2AEB">
      <w:pPr>
        <w:pStyle w:val="Puce1"/>
      </w:pPr>
      <w:r>
        <w:t>Mettre à jour les informations de la base de données à partir d’un scan</w:t>
      </w:r>
    </w:p>
    <w:p w:rsidR="005E5ADD" w:rsidRDefault="005E5ADD" w:rsidP="00567E15">
      <w:pPr>
        <w:pStyle w:val="Titre2"/>
        <w:suppressAutoHyphens/>
      </w:pPr>
      <w:bookmarkStart w:id="22" w:name="_Toc483831607"/>
      <w:r>
        <w:t>Planification</w:t>
      </w:r>
      <w:r w:rsidR="00EA534E">
        <w:t xml:space="preserve"> des étapes</w:t>
      </w:r>
      <w:r>
        <w:t xml:space="preserve"> du développement</w:t>
      </w:r>
      <w:bookmarkEnd w:id="22"/>
    </w:p>
    <w:p w:rsidR="00950E14" w:rsidRDefault="00EA534E" w:rsidP="00DA2AEB">
      <w:pPr>
        <w:pStyle w:val="Retrait1"/>
      </w:pPr>
      <w:r>
        <w:t>La partie développement sera organisée dans l’ordre suivant :</w:t>
      </w:r>
    </w:p>
    <w:p w:rsidR="00EA534E" w:rsidRDefault="00EA534E" w:rsidP="00B9034B">
      <w:pPr>
        <w:pStyle w:val="Paragraphenumrot"/>
      </w:pPr>
      <w:r w:rsidRPr="00B9034B">
        <w:t>Structuration</w:t>
      </w:r>
      <w:r>
        <w:t xml:space="preserve"> de l’application (création des pages, méthodes, fonctionnalités globales)</w:t>
      </w:r>
    </w:p>
    <w:p w:rsidR="00EA534E" w:rsidRDefault="00EA534E" w:rsidP="00B9034B">
      <w:pPr>
        <w:pStyle w:val="Paragraphenumrot"/>
      </w:pPr>
      <w:r>
        <w:t>Partie authentification (page de connexion)</w:t>
      </w:r>
    </w:p>
    <w:p w:rsidR="00EA534E" w:rsidRDefault="00EA534E" w:rsidP="00B9034B">
      <w:pPr>
        <w:pStyle w:val="Paragraphenumrot"/>
      </w:pPr>
      <w:r>
        <w:t>Partie récupération des infos d’une machine StreamX (scan) + Tests fonctionnels</w:t>
      </w:r>
    </w:p>
    <w:p w:rsidR="00127D43" w:rsidRDefault="00127D43" w:rsidP="00B9034B">
      <w:pPr>
        <w:pStyle w:val="Paragraphenumrot"/>
      </w:pPr>
      <w:r>
        <w:t>Partie ajout, modification et suppression des entreprises/ouvrages</w:t>
      </w:r>
    </w:p>
    <w:p w:rsidR="00EA534E" w:rsidRDefault="00EA534E" w:rsidP="00B9034B">
      <w:pPr>
        <w:pStyle w:val="Paragraphenumrot"/>
      </w:pPr>
      <w:r>
        <w:t>Partie mise à jour des données du scan dans la base de données</w:t>
      </w:r>
    </w:p>
    <w:p w:rsidR="00EA534E" w:rsidRDefault="00EA534E" w:rsidP="00B9034B">
      <w:pPr>
        <w:pStyle w:val="Paragraphenumrot"/>
      </w:pPr>
      <w:r>
        <w:t xml:space="preserve">Partie </w:t>
      </w:r>
      <w:r w:rsidR="00B45085">
        <w:t>récupération</w:t>
      </w:r>
      <w:r>
        <w:t xml:space="preserve"> des informations des machines à partir de la base de données</w:t>
      </w:r>
    </w:p>
    <w:p w:rsidR="00127D43" w:rsidRPr="00950E14" w:rsidRDefault="00127D43" w:rsidP="00B9034B">
      <w:pPr>
        <w:pStyle w:val="Paragraphenumrot"/>
      </w:pPr>
      <w:r>
        <w:t>Tests fonctionnels de l’application</w:t>
      </w:r>
    </w:p>
    <w:p w:rsidR="009F53F4" w:rsidRPr="00327881" w:rsidRDefault="009F53F4" w:rsidP="00567E15">
      <w:pPr>
        <w:pStyle w:val="Titre2"/>
        <w:suppressAutoHyphens/>
      </w:pPr>
      <w:bookmarkStart w:id="23" w:name="_Toc483831608"/>
      <w:bookmarkStart w:id="24" w:name="_Toc250790980"/>
      <w:bookmarkEnd w:id="19"/>
      <w:r w:rsidRPr="00327881">
        <w:t>Diagramme d’utilisation</w:t>
      </w:r>
      <w:bookmarkEnd w:id="23"/>
    </w:p>
    <w:p w:rsidR="009F53F4" w:rsidRPr="00327881" w:rsidRDefault="00D43550" w:rsidP="00DA2AEB">
      <w:pPr>
        <w:pStyle w:val="Retrait1"/>
      </w:pPr>
      <w:r w:rsidRPr="00327881">
        <w:t xml:space="preserve">L’outil </w:t>
      </w:r>
      <w:r w:rsidR="005C7AF1" w:rsidRPr="00327881">
        <w:t>«</w:t>
      </w:r>
      <w:r w:rsidR="00DC6546" w:rsidRPr="00327881">
        <w:t> Enterprise Architect » a été utilisé car il est simple et c’est l’outil que l’on utilise à l’école.</w:t>
      </w:r>
    </w:p>
    <w:p w:rsidR="00D43550" w:rsidRPr="00327881" w:rsidRDefault="00EE072C" w:rsidP="00567E15">
      <w:pPr>
        <w:pStyle w:val="BITTextkrper"/>
        <w:suppressAutoHyphens/>
        <w:jc w:val="center"/>
      </w:pPr>
      <w:r w:rsidRPr="00327881">
        <w:rPr>
          <w:noProof/>
          <w:lang w:eastAsia="fr-CH"/>
        </w:rPr>
        <w:lastRenderedPageBreak/>
        <w:drawing>
          <wp:inline distT="0" distB="0" distL="0" distR="0" wp14:anchorId="6FAE7EE7" wp14:editId="14475FC7">
            <wp:extent cx="4013624" cy="4738978"/>
            <wp:effectExtent l="0" t="0" r="635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8076" cy="4744235"/>
                    </a:xfrm>
                    <a:prstGeom prst="rect">
                      <a:avLst/>
                    </a:prstGeom>
                  </pic:spPr>
                </pic:pic>
              </a:graphicData>
            </a:graphic>
          </wp:inline>
        </w:drawing>
      </w:r>
    </w:p>
    <w:p w:rsidR="0034218A" w:rsidRPr="00121398" w:rsidRDefault="0034218A" w:rsidP="00DA2AEB">
      <w:pPr>
        <w:pStyle w:val="Retrait1"/>
        <w:rPr>
          <w:rFonts w:ascii="Roboto" w:hAnsi="Roboto"/>
          <w:b/>
        </w:rPr>
      </w:pPr>
      <w:r w:rsidRPr="00121398">
        <w:rPr>
          <w:rFonts w:ascii="Roboto" w:hAnsi="Roboto"/>
          <w:b/>
        </w:rPr>
        <w:t>Acteurs</w:t>
      </w:r>
    </w:p>
    <w:p w:rsidR="0034218A" w:rsidRPr="004F7637" w:rsidRDefault="0034218A" w:rsidP="005351A8">
      <w:pPr>
        <w:pStyle w:val="Noteouremarque"/>
        <w:ind w:left="1843" w:hanging="1843"/>
      </w:pPr>
      <w:r w:rsidRPr="004F7637">
        <w:t>Utilisateur</w:t>
      </w:r>
      <w:r w:rsidR="00281AE8" w:rsidRPr="004F7637">
        <w:tab/>
      </w:r>
      <w:r w:rsidRPr="004F7637">
        <w:t>Utilisateur non-authentifié</w:t>
      </w:r>
    </w:p>
    <w:p w:rsidR="0034218A" w:rsidRPr="004F7637" w:rsidRDefault="0034218A" w:rsidP="005351A8">
      <w:pPr>
        <w:pStyle w:val="Noteouremarque"/>
        <w:ind w:left="1843" w:hanging="1843"/>
      </w:pPr>
      <w:r w:rsidRPr="004F7637">
        <w:t>Admin</w:t>
      </w:r>
      <w:r w:rsidRPr="004F7637">
        <w:tab/>
        <w:t>Utilisateur authentifié</w:t>
      </w:r>
    </w:p>
    <w:p w:rsidR="0034218A" w:rsidRPr="004F7637" w:rsidRDefault="0034218A" w:rsidP="005351A8">
      <w:pPr>
        <w:pStyle w:val="Noteouremarque"/>
        <w:ind w:left="1843" w:hanging="1843"/>
      </w:pPr>
      <w:r w:rsidRPr="004F7637">
        <w:t>Serveur</w:t>
      </w:r>
      <w:r w:rsidRPr="004F7637">
        <w:tab/>
        <w:t>Serveur de l’application, disposé sur la machine StreamX</w:t>
      </w:r>
    </w:p>
    <w:p w:rsidR="0034218A" w:rsidRPr="004F7637" w:rsidRDefault="0034218A" w:rsidP="005351A8">
      <w:pPr>
        <w:pStyle w:val="Noteouremarque"/>
        <w:ind w:left="1843" w:hanging="1843"/>
      </w:pPr>
      <w:r w:rsidRPr="004F7637">
        <w:t>Base de données</w:t>
      </w:r>
      <w:r w:rsidRPr="004F7637">
        <w:tab/>
        <w:t>Base de données MySQL de l’application</w:t>
      </w:r>
    </w:p>
    <w:p w:rsidR="0034218A" w:rsidRPr="00121398" w:rsidRDefault="0034218A" w:rsidP="00DA2AEB">
      <w:pPr>
        <w:pStyle w:val="Retrait1"/>
        <w:rPr>
          <w:rFonts w:ascii="Roboto" w:hAnsi="Roboto"/>
          <w:b/>
        </w:rPr>
      </w:pPr>
      <w:r w:rsidRPr="00121398">
        <w:rPr>
          <w:rFonts w:ascii="Roboto" w:hAnsi="Roboto"/>
          <w:b/>
        </w:rPr>
        <w:t xml:space="preserve">Cas d’utilisation </w:t>
      </w:r>
    </w:p>
    <w:p w:rsidR="00300288" w:rsidRPr="00121398" w:rsidRDefault="00300288" w:rsidP="00DA2AEB">
      <w:pPr>
        <w:pStyle w:val="Retrait2sansespavantaprs"/>
        <w:rPr>
          <w:u w:val="single"/>
        </w:rPr>
      </w:pPr>
      <w:r w:rsidRPr="00121398">
        <w:rPr>
          <w:u w:val="single"/>
        </w:rPr>
        <w:t>Se connecte</w:t>
      </w:r>
    </w:p>
    <w:p w:rsidR="0034218A" w:rsidRPr="00121398" w:rsidRDefault="00300288" w:rsidP="00DA2AEB">
      <w:pPr>
        <w:pStyle w:val="Retrait2sansespavantaprs"/>
      </w:pPr>
      <w:r w:rsidRPr="00121398">
        <w:t>Connecte l’utilisateur en vérifiant ses identifiants dans la base de données</w:t>
      </w:r>
    </w:p>
    <w:p w:rsidR="00300288" w:rsidRPr="00121398" w:rsidRDefault="0034218A" w:rsidP="00DA2AEB">
      <w:pPr>
        <w:pStyle w:val="Retrait2sansespavantaprs"/>
        <w:rPr>
          <w:u w:val="single"/>
        </w:rPr>
      </w:pPr>
      <w:r w:rsidRPr="00121398">
        <w:rPr>
          <w:u w:val="single"/>
        </w:rPr>
        <w:t>Demande les infos d’une machine StreamX</w:t>
      </w:r>
    </w:p>
    <w:p w:rsidR="0034218A" w:rsidRPr="00327881" w:rsidRDefault="00300288" w:rsidP="00DA2AEB">
      <w:pPr>
        <w:pStyle w:val="Retrait2sansespavantaprs"/>
      </w:pPr>
      <w:r w:rsidRPr="00327881">
        <w:t>Demande au serveur ses informations</w:t>
      </w:r>
    </w:p>
    <w:p w:rsidR="00300288" w:rsidRPr="00121398" w:rsidRDefault="0034218A" w:rsidP="00DA2AEB">
      <w:pPr>
        <w:pStyle w:val="Retrait2sansespavantaprs"/>
        <w:rPr>
          <w:u w:val="single"/>
        </w:rPr>
      </w:pPr>
      <w:r w:rsidRPr="00121398">
        <w:rPr>
          <w:u w:val="single"/>
        </w:rPr>
        <w:t>Affiche la liste des machines</w:t>
      </w:r>
    </w:p>
    <w:p w:rsidR="0034218A" w:rsidRPr="00327881" w:rsidRDefault="00300288" w:rsidP="00DA2AEB">
      <w:pPr>
        <w:pStyle w:val="Retrait2sansespavantaprs"/>
      </w:pPr>
      <w:r w:rsidRPr="00327881">
        <w:t>Affiche la liste des machines en contactant la base de données</w:t>
      </w:r>
    </w:p>
    <w:p w:rsidR="00300288" w:rsidRPr="00121398" w:rsidRDefault="0034218A" w:rsidP="00DA2AEB">
      <w:pPr>
        <w:pStyle w:val="Retrait2sansespavantaprs"/>
        <w:rPr>
          <w:u w:val="single"/>
        </w:rPr>
      </w:pPr>
      <w:r w:rsidRPr="00121398">
        <w:rPr>
          <w:u w:val="single"/>
        </w:rPr>
        <w:t>Recherche les éléments de la liste selon un critère</w:t>
      </w:r>
    </w:p>
    <w:p w:rsidR="0034218A" w:rsidRPr="00327881" w:rsidRDefault="00300288" w:rsidP="00DA2AEB">
      <w:pPr>
        <w:pStyle w:val="Retrait2sansespavantaprs"/>
      </w:pPr>
      <w:r w:rsidRPr="00327881">
        <w:t>Affiche les éléments de la base de données selon un critère spécifié par l’admin</w:t>
      </w:r>
    </w:p>
    <w:p w:rsidR="00300288" w:rsidRPr="00121398" w:rsidRDefault="0034218A" w:rsidP="00DA2AEB">
      <w:pPr>
        <w:pStyle w:val="Retrait2sansespavantaprs"/>
        <w:rPr>
          <w:u w:val="single"/>
        </w:rPr>
      </w:pPr>
      <w:r w:rsidRPr="00121398">
        <w:rPr>
          <w:u w:val="single"/>
        </w:rPr>
        <w:t>Se déconnecte</w:t>
      </w:r>
    </w:p>
    <w:p w:rsidR="0034218A" w:rsidRDefault="00300288" w:rsidP="00DA2AEB">
      <w:pPr>
        <w:pStyle w:val="Retrait2sansespavantaprs"/>
      </w:pPr>
      <w:r w:rsidRPr="00327881">
        <w:t>Déconnecte l’admin de l’application</w:t>
      </w:r>
    </w:p>
    <w:p w:rsidR="00295E2B" w:rsidRPr="00121398" w:rsidRDefault="00295E2B" w:rsidP="00DA2AEB">
      <w:pPr>
        <w:pStyle w:val="Retrait2sansespavantaprs"/>
        <w:rPr>
          <w:u w:val="single"/>
        </w:rPr>
      </w:pPr>
      <w:r w:rsidRPr="00121398">
        <w:rPr>
          <w:u w:val="single"/>
        </w:rPr>
        <w:t>Gère les entreprises et ouvrages</w:t>
      </w:r>
    </w:p>
    <w:p w:rsidR="00295E2B" w:rsidRPr="00327881" w:rsidRDefault="00295E2B" w:rsidP="00DA2AEB">
      <w:pPr>
        <w:pStyle w:val="Retrait2sansespavantaprs"/>
      </w:pPr>
      <w:r>
        <w:t>Permet la création, modification et suppression d’entreprises ou d’ouvrages</w:t>
      </w:r>
    </w:p>
    <w:p w:rsidR="006627EE" w:rsidRPr="00327881" w:rsidRDefault="006627EE" w:rsidP="00567E15">
      <w:pPr>
        <w:pStyle w:val="Titre2"/>
        <w:suppressAutoHyphens/>
      </w:pPr>
      <w:bookmarkStart w:id="25" w:name="_Toc483831609"/>
      <w:r w:rsidRPr="00327881">
        <w:t>Diagrammes d’activité</w:t>
      </w:r>
      <w:bookmarkEnd w:id="25"/>
    </w:p>
    <w:p w:rsidR="00E80780" w:rsidRPr="00327881" w:rsidRDefault="00E80780" w:rsidP="00AE07F4">
      <w:pPr>
        <w:pStyle w:val="Titre3"/>
      </w:pPr>
      <w:r w:rsidRPr="00327881">
        <w:t>Se connecte</w:t>
      </w:r>
    </w:p>
    <w:p w:rsidR="00E80780" w:rsidRPr="00327881" w:rsidRDefault="00E80780" w:rsidP="00567E15">
      <w:pPr>
        <w:pStyle w:val="BITTextkrper"/>
        <w:suppressAutoHyphens/>
        <w:jc w:val="center"/>
      </w:pPr>
      <w:r w:rsidRPr="00327881">
        <w:rPr>
          <w:noProof/>
          <w:lang w:eastAsia="fr-CH"/>
        </w:rPr>
        <w:lastRenderedPageBreak/>
        <w:drawing>
          <wp:inline distT="0" distB="0" distL="0" distR="0" wp14:anchorId="11321283" wp14:editId="48FCEE6D">
            <wp:extent cx="4724400" cy="3101511"/>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9876" cy="3105106"/>
                    </a:xfrm>
                    <a:prstGeom prst="rect">
                      <a:avLst/>
                    </a:prstGeom>
                  </pic:spPr>
                </pic:pic>
              </a:graphicData>
            </a:graphic>
          </wp:inline>
        </w:drawing>
      </w:r>
    </w:p>
    <w:p w:rsidR="00E80780" w:rsidRPr="00327881" w:rsidRDefault="00E80780" w:rsidP="00DA2AEB">
      <w:pPr>
        <w:pStyle w:val="Retrait1"/>
      </w:pPr>
      <w:r w:rsidRPr="00327881">
        <w:t>Suite au chargement de la page, l’utilisateur saisie ses identifiants</w:t>
      </w:r>
      <w:r w:rsidR="0059416B" w:rsidRPr="00327881">
        <w:t>. S’ils sont invalides, on affiche un</w:t>
      </w:r>
      <w:r w:rsidR="004F7637">
        <w:t>e erreur.</w:t>
      </w:r>
      <w:r w:rsidR="0059416B" w:rsidRPr="00327881">
        <w:t xml:space="preserve"> Dans le cas contraire, une requête à la base de données afin de contrôle l’existence de l’utilisateur. Elle retourne le nom de l’utilisateur en question. Si celui-ci est vide, on dit à l’utilisateur que ses identifiants sont incorrects. Sinon, on le redirige vers l’index.</w:t>
      </w:r>
    </w:p>
    <w:p w:rsidR="00E80780" w:rsidRPr="00327881" w:rsidRDefault="00E80780" w:rsidP="00AE07F4">
      <w:pPr>
        <w:pStyle w:val="Titre3"/>
      </w:pPr>
      <w:r w:rsidRPr="00327881">
        <w:t>Demande les infos d’une machine StreamX</w:t>
      </w:r>
    </w:p>
    <w:p w:rsidR="00E80780" w:rsidRPr="00327881" w:rsidRDefault="0050196C" w:rsidP="00567E15">
      <w:pPr>
        <w:pStyle w:val="BITTextkrper"/>
        <w:suppressAutoHyphens/>
        <w:jc w:val="center"/>
      </w:pPr>
      <w:r>
        <w:rPr>
          <w:noProof/>
          <w:lang w:eastAsia="fr-CH"/>
        </w:rPr>
        <w:lastRenderedPageBreak/>
        <w:drawing>
          <wp:inline distT="0" distB="0" distL="0" distR="0" wp14:anchorId="2A53A656" wp14:editId="662109CE">
            <wp:extent cx="5069259" cy="60388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0144" cy="6039904"/>
                    </a:xfrm>
                    <a:prstGeom prst="rect">
                      <a:avLst/>
                    </a:prstGeom>
                  </pic:spPr>
                </pic:pic>
              </a:graphicData>
            </a:graphic>
          </wp:inline>
        </w:drawing>
      </w:r>
    </w:p>
    <w:p w:rsidR="00992893" w:rsidRPr="00327881" w:rsidRDefault="009A1342" w:rsidP="00DA2AEB">
      <w:pPr>
        <w:pStyle w:val="Retrait1"/>
      </w:pPr>
      <w:r w:rsidRPr="00327881">
        <w:t xml:space="preserve">Premièrement, la liste des entreprises est obtenue à partir de la base de données. Elle est ensuite appliquée à la combobox des entreprises </w:t>
      </w:r>
      <w:r w:rsidR="00992893" w:rsidRPr="00327881">
        <w:t>et on affiche la vue.</w:t>
      </w:r>
    </w:p>
    <w:p w:rsidR="00992893" w:rsidRPr="00327881" w:rsidRDefault="00992893" w:rsidP="00DA2AEB">
      <w:pPr>
        <w:pStyle w:val="Retrait1"/>
      </w:pPr>
      <w:r w:rsidRPr="00327881">
        <w:t>Le client sélectionne l’entreprise voulue et valide. La liste des ouvrages est ensuite récupérée et est ajoutée à la combobox des ouvrages.</w:t>
      </w:r>
    </w:p>
    <w:p w:rsidR="00992893" w:rsidRPr="00327881" w:rsidRDefault="00992893" w:rsidP="00DA2AEB">
      <w:pPr>
        <w:pStyle w:val="Retrait1"/>
      </w:pPr>
      <w:r w:rsidRPr="00327881">
        <w:t>Le client sélectionne alors un ouvrage ainsi que l’adresse de la machine dont il souhaite récupérer les informations. Si l’adresse entrée est valide, on contrôle que le serveur soit accessible. Si ce n’est pas le cas, on avertit l’admin via une erreur. Dans le cas contraire, on affiche le bouton « Obtenir les infos ».</w:t>
      </w:r>
    </w:p>
    <w:p w:rsidR="00E92496" w:rsidRPr="00327881" w:rsidRDefault="00992893" w:rsidP="00DA2AEB">
      <w:pPr>
        <w:pStyle w:val="Retrait1"/>
      </w:pPr>
      <w:r w:rsidRPr="00327881">
        <w:t xml:space="preserve">En cliquant sur le bouton, on vérifie que le serveur soit toujours accessible et si c’est le cas, on envoie la requête au serveur. Les infos sont ensuite sauvegardées dans la base de données puis on affiche fenêtre modal avec </w:t>
      </w:r>
      <w:r w:rsidR="008A114B" w:rsidRPr="00327881">
        <w:t>les infos</w:t>
      </w:r>
      <w:r w:rsidRPr="00327881">
        <w:t>.</w:t>
      </w:r>
    </w:p>
    <w:p w:rsidR="00E80780" w:rsidRPr="00327881" w:rsidRDefault="00E80780" w:rsidP="00AE07F4">
      <w:pPr>
        <w:pStyle w:val="Titre3"/>
      </w:pPr>
      <w:r w:rsidRPr="00327881">
        <w:t>Affiche la liste des machines</w:t>
      </w:r>
    </w:p>
    <w:p w:rsidR="00E80780" w:rsidRPr="00327881" w:rsidRDefault="0059416B" w:rsidP="00567E15">
      <w:pPr>
        <w:pStyle w:val="BITTextkrper"/>
        <w:suppressAutoHyphens/>
        <w:jc w:val="center"/>
      </w:pPr>
      <w:r w:rsidRPr="00327881">
        <w:rPr>
          <w:noProof/>
          <w:lang w:eastAsia="fr-CH"/>
        </w:rPr>
        <w:lastRenderedPageBreak/>
        <w:drawing>
          <wp:inline distT="0" distB="0" distL="0" distR="0" wp14:anchorId="1C821880" wp14:editId="45F2B939">
            <wp:extent cx="5236210" cy="3467524"/>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1153" cy="3470797"/>
                    </a:xfrm>
                    <a:prstGeom prst="rect">
                      <a:avLst/>
                    </a:prstGeom>
                  </pic:spPr>
                </pic:pic>
              </a:graphicData>
            </a:graphic>
          </wp:inline>
        </w:drawing>
      </w:r>
    </w:p>
    <w:p w:rsidR="0059416B" w:rsidRPr="00327881" w:rsidRDefault="0059416B" w:rsidP="00DA2AEB">
      <w:pPr>
        <w:pStyle w:val="Retrait1"/>
      </w:pPr>
      <w:r w:rsidRPr="00327881">
        <w:t>Avant le chargement de la page, on récupère la liste des entreprises qu’on met dans une combobox puis on affiche la vue. L’admin sélectionne l’entreprise</w:t>
      </w:r>
      <w:r w:rsidR="00FA7014" w:rsidRPr="00327881">
        <w:t>. Les ouvrages de cette entreprise sont récupérés depuis la base de données puis on remplit une autre combobox. Suite à la sélection de l’ouvrage, on récupère les machines correspondantes et on les affiche.</w:t>
      </w:r>
    </w:p>
    <w:p w:rsidR="00E80780" w:rsidRPr="00327881" w:rsidRDefault="00E80780" w:rsidP="00AE07F4">
      <w:pPr>
        <w:pStyle w:val="Titre3"/>
      </w:pPr>
      <w:r w:rsidRPr="00327881">
        <w:t>Recherche les éléments de la liste selon un critère</w:t>
      </w:r>
    </w:p>
    <w:p w:rsidR="00E80780" w:rsidRPr="00327881" w:rsidRDefault="008B59CB" w:rsidP="00567E15">
      <w:pPr>
        <w:pStyle w:val="BITTextkrper"/>
        <w:suppressAutoHyphens/>
        <w:jc w:val="center"/>
      </w:pPr>
      <w:r w:rsidRPr="00327881">
        <w:rPr>
          <w:noProof/>
          <w:lang w:eastAsia="fr-CH"/>
        </w:rPr>
        <w:drawing>
          <wp:inline distT="0" distB="0" distL="0" distR="0" wp14:anchorId="0BB88791" wp14:editId="41358092">
            <wp:extent cx="3838575" cy="26289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2628900"/>
                    </a:xfrm>
                    <a:prstGeom prst="rect">
                      <a:avLst/>
                    </a:prstGeom>
                  </pic:spPr>
                </pic:pic>
              </a:graphicData>
            </a:graphic>
          </wp:inline>
        </w:drawing>
      </w:r>
    </w:p>
    <w:p w:rsidR="008B59CB" w:rsidRPr="00327881" w:rsidRDefault="008B59CB" w:rsidP="00DA2AEB">
      <w:pPr>
        <w:pStyle w:val="Retrait1"/>
      </w:pPr>
      <w:r w:rsidRPr="00327881">
        <w:t>Suite au chargement de la liste des machines, le client peut rechercher un critère. En le validant, la requête est envoyée au serveur qui retourne les machines correspondantes au critère. La vue est ensuite mise à jour pour correspondre au résultat.</w:t>
      </w:r>
    </w:p>
    <w:p w:rsidR="00E80780" w:rsidRPr="00327881" w:rsidRDefault="00E80780" w:rsidP="00AE07F4">
      <w:pPr>
        <w:pStyle w:val="Titre3"/>
      </w:pPr>
      <w:r w:rsidRPr="00327881">
        <w:t>Se déconnecte</w:t>
      </w:r>
    </w:p>
    <w:p w:rsidR="00E80780" w:rsidRPr="00327881" w:rsidRDefault="00E80780" w:rsidP="00DA2AEB">
      <w:pPr>
        <w:pStyle w:val="Retrait1"/>
      </w:pPr>
      <w:r w:rsidRPr="00327881">
        <w:t>Aucun diagramme d’activité n’a été conçu en raison de sa très grande simplicité.</w:t>
      </w:r>
    </w:p>
    <w:p w:rsidR="008B59CB" w:rsidRPr="00327881" w:rsidRDefault="008B59CB" w:rsidP="00AE07F4">
      <w:pPr>
        <w:pStyle w:val="Titre3"/>
      </w:pPr>
      <w:r w:rsidRPr="00327881">
        <w:t>Gestion des entreprises et des ouvrages</w:t>
      </w:r>
    </w:p>
    <w:p w:rsidR="008B59CB" w:rsidRPr="00327881" w:rsidRDefault="00F56679" w:rsidP="00567E15">
      <w:pPr>
        <w:pStyle w:val="BITTextkrper"/>
        <w:suppressAutoHyphens/>
        <w:jc w:val="center"/>
      </w:pPr>
      <w:r w:rsidRPr="00327881">
        <w:rPr>
          <w:noProof/>
          <w:lang w:eastAsia="fr-CH"/>
        </w:rPr>
        <w:lastRenderedPageBreak/>
        <w:drawing>
          <wp:inline distT="0" distB="0" distL="0" distR="0" wp14:anchorId="3C923209" wp14:editId="4F966AAC">
            <wp:extent cx="4954843" cy="2626242"/>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2999" cy="2630565"/>
                    </a:xfrm>
                    <a:prstGeom prst="rect">
                      <a:avLst/>
                    </a:prstGeom>
                  </pic:spPr>
                </pic:pic>
              </a:graphicData>
            </a:graphic>
          </wp:inline>
        </w:drawing>
      </w:r>
    </w:p>
    <w:p w:rsidR="003A4D98" w:rsidRPr="00327881" w:rsidRDefault="00F56679" w:rsidP="00DA2AEB">
      <w:pPr>
        <w:pStyle w:val="Retrait1"/>
      </w:pPr>
      <w:r w:rsidRPr="00327881">
        <w:t>Premièrement, on récupère la liste des entreprises et on affiche la vue. Le client peut ensuite effectuer plusieurs actions :</w:t>
      </w:r>
    </w:p>
    <w:p w:rsidR="00F56679" w:rsidRPr="00327881" w:rsidRDefault="00F16E05" w:rsidP="00DA2AEB">
      <w:pPr>
        <w:pStyle w:val="Puce1"/>
      </w:pPr>
      <w:r w:rsidRPr="00327881">
        <w:t>Ajouter une nouvelle entreprise</w:t>
      </w:r>
    </w:p>
    <w:p w:rsidR="00F16E05" w:rsidRPr="00327881" w:rsidRDefault="00F16E05" w:rsidP="00DA2AEB">
      <w:pPr>
        <w:pStyle w:val="Puce1"/>
      </w:pPr>
      <w:r w:rsidRPr="003A4D98">
        <w:t>Modifier</w:t>
      </w:r>
      <w:r w:rsidRPr="00327881">
        <w:t xml:space="preserve"> une entreprise existante</w:t>
      </w:r>
    </w:p>
    <w:p w:rsidR="00F16E05" w:rsidRPr="00327881" w:rsidRDefault="00F16E05" w:rsidP="00DA2AEB">
      <w:pPr>
        <w:pStyle w:val="Puce1"/>
      </w:pPr>
      <w:r w:rsidRPr="00327881">
        <w:t>Supprimer une entreprise existante</w:t>
      </w:r>
    </w:p>
    <w:p w:rsidR="00F16E05" w:rsidRPr="00327881" w:rsidRDefault="00F16E05" w:rsidP="00DA2AEB">
      <w:pPr>
        <w:pStyle w:val="Puce1"/>
      </w:pPr>
      <w:r w:rsidRPr="00327881">
        <w:t>Afficher les ouvrages correspondants à une entreprise</w:t>
      </w:r>
    </w:p>
    <w:p w:rsidR="00C51CC8" w:rsidRDefault="00C51CC8" w:rsidP="00DA2AEB">
      <w:pPr>
        <w:pStyle w:val="Retrait1"/>
      </w:pPr>
      <w:r w:rsidRPr="00327881">
        <w:t xml:space="preserve">Note : </w:t>
      </w:r>
      <w:r w:rsidRPr="00327881">
        <w:tab/>
        <w:t>La dernière action affiche une vue similaire à celle-ci, c’est pourquoi aucun diagramme n’y est consacré.</w:t>
      </w:r>
    </w:p>
    <w:p w:rsidR="00C51CC8" w:rsidRPr="00327881" w:rsidRDefault="00C51CC8" w:rsidP="00AE07F4">
      <w:pPr>
        <w:pStyle w:val="Titre4"/>
      </w:pPr>
      <w:r w:rsidRPr="00327881">
        <w:t>Ajoute une entreprise/ouvrage</w:t>
      </w:r>
    </w:p>
    <w:p w:rsidR="00C51CC8" w:rsidRPr="00327881" w:rsidRDefault="007D492F" w:rsidP="00567E15">
      <w:pPr>
        <w:pStyle w:val="BITTextkrper"/>
        <w:suppressAutoHyphens/>
        <w:jc w:val="center"/>
      </w:pPr>
      <w:r w:rsidRPr="00327881">
        <w:rPr>
          <w:noProof/>
          <w:lang w:eastAsia="fr-CH"/>
        </w:rPr>
        <w:drawing>
          <wp:inline distT="0" distB="0" distL="0" distR="0" wp14:anchorId="5887156F" wp14:editId="514E3211">
            <wp:extent cx="4565355" cy="4102544"/>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6845" cy="4103883"/>
                    </a:xfrm>
                    <a:prstGeom prst="rect">
                      <a:avLst/>
                    </a:prstGeom>
                  </pic:spPr>
                </pic:pic>
              </a:graphicData>
            </a:graphic>
          </wp:inline>
        </w:drawing>
      </w:r>
    </w:p>
    <w:p w:rsidR="00C51CC8" w:rsidRPr="00327881" w:rsidRDefault="00C51CC8" w:rsidP="00DA2AEB">
      <w:pPr>
        <w:pStyle w:val="Retrait1"/>
      </w:pPr>
      <w:r w:rsidRPr="00327881">
        <w:lastRenderedPageBreak/>
        <w:t xml:space="preserve">Lorsque l’admin </w:t>
      </w:r>
      <w:r w:rsidR="004F7637">
        <w:t xml:space="preserve">appuie sur le bouton </w:t>
      </w:r>
      <w:r w:rsidR="004F7637" w:rsidRPr="004F7637">
        <w:rPr>
          <w:rFonts w:ascii="Roboto" w:hAnsi="Roboto"/>
        </w:rPr>
        <w:t>«</w:t>
      </w:r>
      <w:r w:rsidR="004F7637">
        <w:t>  Ajouter </w:t>
      </w:r>
      <w:r w:rsidR="004F7637" w:rsidRPr="004F7637">
        <w:rPr>
          <w:rFonts w:ascii="Roboto" w:hAnsi="Roboto"/>
        </w:rPr>
        <w:t>»</w:t>
      </w:r>
      <w:r w:rsidRPr="00327881">
        <w:t>, celui-ci doit entrer les infos de l’entreprise/ouvrage et valide. Si les données entrées sont valides, alors la requête est envoyée à la base de données qui ajoute l’entreprise/ouvrage. Si tout c’est</w:t>
      </w:r>
      <w:r w:rsidR="00AA2E22" w:rsidRPr="00327881">
        <w:t xml:space="preserve"> bien passé, l’admin est</w:t>
      </w:r>
      <w:r w:rsidRPr="00327881">
        <w:t xml:space="preserve"> redirigé vers </w:t>
      </w:r>
      <w:r w:rsidR="00AA2E22" w:rsidRPr="00327881">
        <w:t>la liste des entreprises/ouvrages.</w:t>
      </w:r>
    </w:p>
    <w:p w:rsidR="00C51CC8" w:rsidRPr="00327881" w:rsidRDefault="00C51CC8" w:rsidP="00AE07F4">
      <w:pPr>
        <w:pStyle w:val="Titre4"/>
      </w:pPr>
      <w:r w:rsidRPr="00327881">
        <w:t>Modifie une entreprise/ouvrage</w:t>
      </w:r>
    </w:p>
    <w:p w:rsidR="00C51CC8" w:rsidRPr="00327881" w:rsidRDefault="00920357" w:rsidP="00567E15">
      <w:pPr>
        <w:pStyle w:val="BITTextkrper"/>
        <w:suppressAutoHyphens/>
        <w:jc w:val="center"/>
      </w:pPr>
      <w:r w:rsidRPr="00327881">
        <w:rPr>
          <w:noProof/>
          <w:lang w:eastAsia="fr-CH"/>
        </w:rPr>
        <w:drawing>
          <wp:inline distT="0" distB="0" distL="0" distR="0" wp14:anchorId="3FE3A1D9" wp14:editId="1AC4DC59">
            <wp:extent cx="4114800" cy="434605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6639" cy="4348000"/>
                    </a:xfrm>
                    <a:prstGeom prst="rect">
                      <a:avLst/>
                    </a:prstGeom>
                  </pic:spPr>
                </pic:pic>
              </a:graphicData>
            </a:graphic>
          </wp:inline>
        </w:drawing>
      </w:r>
    </w:p>
    <w:p w:rsidR="00C51CC8" w:rsidRPr="00327881" w:rsidRDefault="00AA2E22" w:rsidP="00DA2AEB">
      <w:pPr>
        <w:pStyle w:val="Retrait1"/>
      </w:pPr>
      <w:r w:rsidRPr="00327881">
        <w:t>Lorsque l’admin appuie sur le bouton « Modifier », une requête est envoyée à la base de données afin de récupérer les infos de l’entreprise/ouvrage. L’utilisateur modifie les infos de l’entreprise/ouvrage et valide. Si les données entrées sont valides, alors la requête est envoyée à la base de données qui ajoute l’entreprise/ouvrage. Si tout c’est bien passé, l’admin est redirigé vers la liste des entreprises/ouvrages.</w:t>
      </w:r>
    </w:p>
    <w:p w:rsidR="00C51CC8" w:rsidRPr="00327881" w:rsidRDefault="00C51CC8" w:rsidP="00AE07F4">
      <w:pPr>
        <w:pStyle w:val="Titre4"/>
      </w:pPr>
      <w:r w:rsidRPr="00327881">
        <w:t>Supprime une entreprise/ouvrage</w:t>
      </w:r>
    </w:p>
    <w:p w:rsidR="00C51CC8" w:rsidRPr="00327881" w:rsidRDefault="007D492F" w:rsidP="00567E15">
      <w:pPr>
        <w:pStyle w:val="BITTextkrper"/>
        <w:suppressAutoHyphens/>
        <w:jc w:val="center"/>
      </w:pPr>
      <w:r w:rsidRPr="00327881">
        <w:rPr>
          <w:noProof/>
          <w:lang w:eastAsia="fr-CH"/>
        </w:rPr>
        <w:drawing>
          <wp:inline distT="0" distB="0" distL="0" distR="0" wp14:anchorId="0D4605FF" wp14:editId="5260BBF0">
            <wp:extent cx="5005173" cy="2446581"/>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9849" cy="2448867"/>
                    </a:xfrm>
                    <a:prstGeom prst="rect">
                      <a:avLst/>
                    </a:prstGeom>
                  </pic:spPr>
                </pic:pic>
              </a:graphicData>
            </a:graphic>
          </wp:inline>
        </w:drawing>
      </w:r>
    </w:p>
    <w:p w:rsidR="00C51CC8" w:rsidRDefault="00AA2E22" w:rsidP="00DA2AEB">
      <w:pPr>
        <w:pStyle w:val="Retrait1"/>
      </w:pPr>
      <w:r w:rsidRPr="00327881">
        <w:lastRenderedPageBreak/>
        <w:t xml:space="preserve">Lorsque l’admin appuie sur le bouton « Supprimer », une fenêtre de confirmation est affichée. Si l’admin appuie sur « OK », on envoie la requête de suppression au serveur. Si elle s’est correctement déroulée, on affiche la liste des entreprises/ouvrages. Sinon on fait un </w:t>
      </w:r>
      <w:r w:rsidR="00E172D4">
        <w:t>« </w:t>
      </w:r>
      <w:r w:rsidRPr="00327881">
        <w:t>rollback</w:t>
      </w:r>
      <w:r w:rsidR="00E172D4">
        <w:t> »</w:t>
      </w:r>
      <w:r w:rsidRPr="00327881">
        <w:t xml:space="preserve"> de la requête et on affiche une erreur.</w:t>
      </w:r>
    </w:p>
    <w:p w:rsidR="00F02913" w:rsidRDefault="00F02913" w:rsidP="00AE07F4">
      <w:pPr>
        <w:pStyle w:val="Titre3"/>
      </w:pPr>
      <w:r>
        <w:t>Sauvegarde des informations d’une machine StreamX dans la base de données</w:t>
      </w:r>
    </w:p>
    <w:p w:rsidR="00F02913" w:rsidRDefault="00E2339D" w:rsidP="00567E15">
      <w:pPr>
        <w:pStyle w:val="BITTextkrper"/>
        <w:suppressAutoHyphens/>
        <w:jc w:val="center"/>
      </w:pPr>
      <w:r>
        <w:rPr>
          <w:noProof/>
          <w:lang w:eastAsia="fr-CH"/>
        </w:rPr>
        <w:drawing>
          <wp:inline distT="0" distB="0" distL="0" distR="0" wp14:anchorId="6416B7C8" wp14:editId="56956C71">
            <wp:extent cx="5743575" cy="54197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75" cy="5419725"/>
                    </a:xfrm>
                    <a:prstGeom prst="rect">
                      <a:avLst/>
                    </a:prstGeom>
                  </pic:spPr>
                </pic:pic>
              </a:graphicData>
            </a:graphic>
          </wp:inline>
        </w:drawing>
      </w:r>
    </w:p>
    <w:p w:rsidR="00F02913" w:rsidRPr="00F02913" w:rsidRDefault="00F02913" w:rsidP="00DA2AEB">
      <w:pPr>
        <w:pStyle w:val="Retrait1"/>
      </w:pPr>
      <w:r>
        <w:t>Après l’obtention des infos d’une machi</w:t>
      </w:r>
      <w:r w:rsidR="00E2339D">
        <w:t>ne, on récupère tous les PCs de l’ouvrage. Puis, on demande au client quelle</w:t>
      </w:r>
      <w:r>
        <w:t xml:space="preserve"> machine il veut mettre à jour ou s’il souhaite en ajouter une nouvelle. Dans le premier cas un envoie une requête « INSERT » à la base de données et dans le deuxième cas, une requête « UPDATE ».</w:t>
      </w:r>
    </w:p>
    <w:p w:rsidR="00AC7C4C" w:rsidRPr="00DC1DA0" w:rsidRDefault="00AC7C4C" w:rsidP="00567E15">
      <w:pPr>
        <w:pStyle w:val="Titre2"/>
        <w:suppressAutoHyphens/>
      </w:pPr>
      <w:bookmarkStart w:id="26" w:name="_Toc483831610"/>
      <w:r w:rsidRPr="00DC1DA0">
        <w:t xml:space="preserve">Modèle de </w:t>
      </w:r>
      <w:r w:rsidRPr="00295E2B">
        <w:t>Conception</w:t>
      </w:r>
      <w:r w:rsidRPr="00DC1DA0">
        <w:t xml:space="preserve"> de Données (MCD)</w:t>
      </w:r>
      <w:bookmarkEnd w:id="26"/>
    </w:p>
    <w:p w:rsidR="00AC7C4C" w:rsidRPr="00327881" w:rsidRDefault="00165E74" w:rsidP="00567E15">
      <w:pPr>
        <w:pStyle w:val="BITTextkrper"/>
        <w:suppressAutoHyphens/>
        <w:jc w:val="center"/>
      </w:pPr>
      <w:r>
        <w:rPr>
          <w:noProof/>
          <w:lang w:eastAsia="fr-CH"/>
        </w:rPr>
        <w:lastRenderedPageBreak/>
        <w:drawing>
          <wp:inline distT="0" distB="0" distL="0" distR="0" wp14:anchorId="3D6DFD66" wp14:editId="3F9EFD6F">
            <wp:extent cx="5022035" cy="4720856"/>
            <wp:effectExtent l="0" t="0" r="762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549" cy="4727919"/>
                    </a:xfrm>
                    <a:prstGeom prst="rect">
                      <a:avLst/>
                    </a:prstGeom>
                  </pic:spPr>
                </pic:pic>
              </a:graphicData>
            </a:graphic>
          </wp:inline>
        </w:drawing>
      </w:r>
    </w:p>
    <w:p w:rsidR="00BF5F06" w:rsidRPr="00327881" w:rsidRDefault="00BF5F06" w:rsidP="00DA2AEB">
      <w:pPr>
        <w:pStyle w:val="Retrait1"/>
      </w:pPr>
      <w:r w:rsidRPr="00327881">
        <w:t xml:space="preserve">Ici, un modèle dit « optimisé » a été choisi. Les tables « Enterprise », « Facility » et « Component » sont modélisées selon la manière « classique ». </w:t>
      </w:r>
      <w:r w:rsidR="00A15AA1" w:rsidRPr="00327881">
        <w:t>Tandis qu’un PC est modélisé sous deux tables, à savoir : « System » et « System_Property ». La raison à cela est qu’il est facile d’imaginer l’ajout d’autres propriétés pour un PC. Cette solution a été choisie afin de rendre cet ajout plus simple et de ne pas avoir à changer la structure de la base de données.</w:t>
      </w:r>
    </w:p>
    <w:p w:rsidR="00F93067" w:rsidRPr="00327881" w:rsidRDefault="00B03DD6" w:rsidP="00DA2AEB">
      <w:pPr>
        <w:pStyle w:val="Retrait1"/>
      </w:pPr>
      <w:r w:rsidRPr="00327881">
        <w:t>Une entreprise (Enterprise) a plusieurs ouvrages (Facility) mais un ouvrage ne correspond qu’à une seule entreprise.</w:t>
      </w:r>
      <w:r w:rsidR="00F93067" w:rsidRPr="00327881">
        <w:t xml:space="preserve"> </w:t>
      </w:r>
    </w:p>
    <w:p w:rsidR="00B03DD6" w:rsidRPr="00327881" w:rsidRDefault="00F93067" w:rsidP="00DA2AEB">
      <w:pPr>
        <w:pStyle w:val="Retrait1"/>
      </w:pPr>
      <w:r w:rsidRPr="00327881">
        <w:t>Un ouvrage a plusieurs PC (System) mais un PC n’appartient qu’à un seul ouvrage.</w:t>
      </w:r>
    </w:p>
    <w:p w:rsidR="00F93067" w:rsidRPr="00327881" w:rsidRDefault="00B03DD6" w:rsidP="00DA2AEB">
      <w:pPr>
        <w:pStyle w:val="Retrait1"/>
      </w:pPr>
      <w:r w:rsidRPr="00327881">
        <w:t>Un PC a plusieurs composants (Component) mais un composant n’est possédé que par un seul PC.</w:t>
      </w:r>
    </w:p>
    <w:p w:rsidR="00F93067" w:rsidRPr="00327881" w:rsidRDefault="00F93067" w:rsidP="00DA2AEB">
      <w:pPr>
        <w:pStyle w:val="Retrait1"/>
      </w:pPr>
      <w:r w:rsidRPr="00327881">
        <w:t>Un PC a plusieurs propriétés (System_Property) mais une propriété ne caractérise qu’un seul PC.</w:t>
      </w:r>
    </w:p>
    <w:p w:rsidR="00F93067" w:rsidRDefault="00F93067" w:rsidP="00DA2AEB">
      <w:pPr>
        <w:pStyle w:val="Retrait1"/>
      </w:pPr>
      <w:r w:rsidRPr="00327881">
        <w:t>Une propriété ne possède qu’un label et un label n’est possédé que par une seule propriété.</w:t>
      </w:r>
    </w:p>
    <w:p w:rsidR="00295E2B" w:rsidRPr="00327881" w:rsidRDefault="00295E2B" w:rsidP="00DA2AEB">
      <w:pPr>
        <w:pStyle w:val="Retrait1"/>
      </w:pPr>
      <w:r>
        <w:t>Enfin, la table « User » permet le stockage des données des utilisateurs.</w:t>
      </w:r>
    </w:p>
    <w:p w:rsidR="002E4C98" w:rsidRPr="00327881" w:rsidRDefault="00110668" w:rsidP="00567E15">
      <w:pPr>
        <w:pStyle w:val="Titre1"/>
        <w:suppressAutoHyphens/>
      </w:pPr>
      <w:bookmarkStart w:id="27" w:name="_Toc483831611"/>
      <w:r w:rsidRPr="00327881">
        <w:t>Concept</w:t>
      </w:r>
      <w:bookmarkEnd w:id="24"/>
      <w:r w:rsidR="000502EE" w:rsidRPr="00327881">
        <w:t>ion</w:t>
      </w:r>
      <w:bookmarkEnd w:id="27"/>
    </w:p>
    <w:p w:rsidR="002E4C98" w:rsidRPr="00327881" w:rsidRDefault="00110668" w:rsidP="00567E15">
      <w:pPr>
        <w:pStyle w:val="Titre2"/>
        <w:suppressAutoHyphens/>
      </w:pPr>
      <w:bookmarkStart w:id="28" w:name="_Toc250790981"/>
      <w:bookmarkStart w:id="29" w:name="_Toc483831612"/>
      <w:r w:rsidRPr="00327881">
        <w:t>Exigences du système</w:t>
      </w:r>
      <w:bookmarkEnd w:id="28"/>
      <w:bookmarkEnd w:id="29"/>
    </w:p>
    <w:p w:rsidR="002E4C98" w:rsidRPr="00327881" w:rsidRDefault="002E4C98" w:rsidP="00567E15">
      <w:pPr>
        <w:pStyle w:val="BITTextkrper"/>
        <w:suppressAutoHyphens/>
      </w:pPr>
    </w:p>
    <w:p w:rsidR="002E4C98" w:rsidRPr="00327881" w:rsidRDefault="00110668" w:rsidP="00567E15">
      <w:pPr>
        <w:pStyle w:val="Titre2"/>
        <w:suppressAutoHyphens/>
      </w:pPr>
      <w:bookmarkStart w:id="30" w:name="_Toc250790982"/>
      <w:bookmarkStart w:id="31" w:name="_Toc483831613"/>
      <w:r w:rsidRPr="00327881">
        <w:t>Architecture du système</w:t>
      </w:r>
      <w:bookmarkEnd w:id="30"/>
      <w:bookmarkEnd w:id="31"/>
    </w:p>
    <w:p w:rsidR="002E4C98" w:rsidRDefault="00CA64FB" w:rsidP="00567E15">
      <w:pPr>
        <w:pStyle w:val="BITTextkrper"/>
        <w:suppressAutoHyphens/>
        <w:jc w:val="center"/>
      </w:pPr>
      <w:r w:rsidRPr="00CA64FB">
        <w:rPr>
          <w:noProof/>
          <w:lang w:eastAsia="fr-CH"/>
        </w:rPr>
        <w:lastRenderedPageBreak/>
        <w:drawing>
          <wp:inline distT="0" distB="0" distL="0" distR="0" wp14:anchorId="71015C23" wp14:editId="5C38B09C">
            <wp:extent cx="5760085" cy="2870281"/>
            <wp:effectExtent l="0" t="0" r="0" b="6350"/>
            <wp:docPr id="24" name="Image 24" descr="F:\$_INFOTEAM\StreamScan\Architectur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_INFOTEAM\StreamScan\Architecture_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870281"/>
                    </a:xfrm>
                    <a:prstGeom prst="rect">
                      <a:avLst/>
                    </a:prstGeom>
                    <a:noFill/>
                    <a:ln>
                      <a:noFill/>
                    </a:ln>
                  </pic:spPr>
                </pic:pic>
              </a:graphicData>
            </a:graphic>
          </wp:inline>
        </w:drawing>
      </w:r>
    </w:p>
    <w:p w:rsidR="00E172D4" w:rsidRDefault="00E172D4" w:rsidP="00DA2AEB">
      <w:pPr>
        <w:pStyle w:val="Retrait1"/>
      </w:pPr>
      <w:r>
        <w:t>L’application cliente est composée d’un serveur web ainsi que d’une base de données.</w:t>
      </w:r>
    </w:p>
    <w:p w:rsidR="00E172D4" w:rsidRDefault="00E172D4" w:rsidP="00DA2AEB">
      <w:pPr>
        <w:pStyle w:val="Retrait1"/>
      </w:pPr>
      <w:r>
        <w:t>La base de données, conformément au MCD, s’occupe de stocker les entreprises, les ouvrages ainsi que les machines StreamX. Elles seront mises à disposition de l’application afin de les afficher.</w:t>
      </w:r>
    </w:p>
    <w:p w:rsidR="00E172D4" w:rsidRDefault="00E172D4" w:rsidP="00DA2AEB">
      <w:pPr>
        <w:pStyle w:val="Retrait1"/>
      </w:pPr>
      <w:r>
        <w:t>Le serveur web héberge l’application cliente StreamScan. Il récupère les données d’une machine StreamX, en contactant l’application serveur StreamScan disposée sur cette dernière, et les stocke dans la base de données.</w:t>
      </w:r>
    </w:p>
    <w:p w:rsidR="00CA64FB" w:rsidRPr="00327881" w:rsidRDefault="00CA64FB" w:rsidP="00DA2AEB">
      <w:pPr>
        <w:pStyle w:val="Retrait1"/>
      </w:pPr>
      <w:r>
        <w:t>L’application serveur utilise plusieurs librairies afin de récupérer les informations de la machine et de les transmettre au client.</w:t>
      </w:r>
    </w:p>
    <w:p w:rsidR="008E08A2" w:rsidRDefault="008E08A2" w:rsidP="00567E15">
      <w:pPr>
        <w:pStyle w:val="Titre2"/>
        <w:suppressAutoHyphens/>
      </w:pPr>
      <w:bookmarkStart w:id="32" w:name="_Toc483831614"/>
      <w:bookmarkStart w:id="33" w:name="_Toc250790983"/>
      <w:r>
        <w:t>Modèle Logique de Données (MLD)</w:t>
      </w:r>
      <w:bookmarkEnd w:id="32"/>
      <w:r w:rsidR="00A71950" w:rsidRPr="00A71950">
        <w:t xml:space="preserve"> </w:t>
      </w:r>
    </w:p>
    <w:p w:rsidR="008E08A2" w:rsidRDefault="00784AC3" w:rsidP="00567E15">
      <w:pPr>
        <w:pStyle w:val="BITTextkrper"/>
        <w:suppressAutoHyphens/>
        <w:jc w:val="center"/>
      </w:pPr>
      <w:r w:rsidRPr="00784AC3">
        <w:rPr>
          <w:noProof/>
          <w:lang w:eastAsia="fr-CH"/>
        </w:rPr>
        <w:drawing>
          <wp:inline distT="0" distB="0" distL="0" distR="0" wp14:anchorId="05DC414B" wp14:editId="6DC18DF2">
            <wp:extent cx="5760085" cy="2483345"/>
            <wp:effectExtent l="0" t="0" r="0" b="0"/>
            <wp:docPr id="40" name="Image 40" descr="C:\Users\Laurent\Desktop\StreamScan - Documentation\Sourc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rent\Desktop\StreamScan - Documentation\Sources\ML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483345"/>
                    </a:xfrm>
                    <a:prstGeom prst="rect">
                      <a:avLst/>
                    </a:prstGeom>
                    <a:noFill/>
                    <a:ln>
                      <a:noFill/>
                    </a:ln>
                  </pic:spPr>
                </pic:pic>
              </a:graphicData>
            </a:graphic>
          </wp:inline>
        </w:drawing>
      </w:r>
    </w:p>
    <w:p w:rsidR="001A3E2B" w:rsidRDefault="00295E2B" w:rsidP="004F7637">
      <w:pPr>
        <w:pStyle w:val="Noteouremarque"/>
      </w:pPr>
      <w:r w:rsidRPr="00295E2B">
        <w:rPr>
          <w:u w:val="single"/>
        </w:rPr>
        <w:t>Remarque :</w:t>
      </w:r>
      <w:r>
        <w:tab/>
        <w:t>D</w:t>
      </w:r>
      <w:r w:rsidR="00D36909">
        <w:t>ans</w:t>
      </w:r>
      <w:r w:rsidR="00382EA2">
        <w:t xml:space="preserve"> la table « T_System</w:t>
      </w:r>
      <w:r w:rsidR="00D36909">
        <w:t>_Property</w:t>
      </w:r>
      <w:r w:rsidR="00382EA2">
        <w:t> »</w:t>
      </w:r>
      <w:r w:rsidR="00D36909">
        <w:t>, on définit la « FK_System » et la « FK_Property_Label » en tant que PK afin qu’un « PC » puisse avoir plusieurs propriétés mais qu’une seule de chaque type.</w:t>
      </w:r>
    </w:p>
    <w:p w:rsidR="00A71950" w:rsidRDefault="00920BA9" w:rsidP="00AE07F4">
      <w:pPr>
        <w:pStyle w:val="Titre3"/>
      </w:pPr>
      <w:r>
        <w:t>Longueur des types</w:t>
      </w:r>
    </w:p>
    <w:p w:rsidR="00920BA9" w:rsidRPr="00920BA9" w:rsidRDefault="00920BA9" w:rsidP="00567E15">
      <w:pPr>
        <w:pStyle w:val="BITTextkrper"/>
        <w:suppressAutoHyphens/>
        <w:rPr>
          <w:u w:val="single"/>
        </w:rPr>
      </w:pPr>
      <w:r w:rsidRPr="00920BA9">
        <w:rPr>
          <w:u w:val="single"/>
        </w:rPr>
        <w:t>Enterprise</w:t>
      </w:r>
      <w:r>
        <w:rPr>
          <w:u w:val="single"/>
        </w:rPr>
        <w:t>, Facility</w:t>
      </w:r>
    </w:p>
    <w:p w:rsidR="00920BA9" w:rsidRDefault="0052560C" w:rsidP="00567E15">
      <w:pPr>
        <w:pStyle w:val="BITTextkrper"/>
        <w:suppressAutoHyphens/>
        <w:ind w:left="1843" w:hanging="1843"/>
      </w:pPr>
      <w:r w:rsidRPr="007D07EB">
        <w:rPr>
          <w:rStyle w:val="Codeintext"/>
        </w:rPr>
        <w:lastRenderedPageBreak/>
        <w:t>N</w:t>
      </w:r>
      <w:r w:rsidR="00920BA9" w:rsidRPr="007D07EB">
        <w:rPr>
          <w:rStyle w:val="Codeintext"/>
        </w:rPr>
        <w:t>ame</w:t>
      </w:r>
      <w:r w:rsidR="00920BA9">
        <w:t xml:space="preserve">, </w:t>
      </w:r>
      <w:r w:rsidR="00920BA9" w:rsidRPr="0052560C">
        <w:rPr>
          <w:rStyle w:val="Codeintext"/>
        </w:rPr>
        <w:t>address</w:t>
      </w:r>
      <w:r w:rsidR="00920BA9" w:rsidRPr="00920BA9">
        <w:tab/>
      </w:r>
      <w:r>
        <w:t>Longueur semblant adéquate pour un nom d’entreprise/ouvrage ou une adresse</w:t>
      </w:r>
    </w:p>
    <w:p w:rsidR="00920BA9" w:rsidRDefault="0052560C" w:rsidP="00567E15">
      <w:pPr>
        <w:pStyle w:val="BITTextkrper"/>
        <w:suppressAutoHyphens/>
        <w:ind w:left="1843" w:hanging="1843"/>
      </w:pPr>
      <w:r>
        <w:rPr>
          <w:rStyle w:val="Codeintext"/>
        </w:rPr>
        <w:t>N</w:t>
      </w:r>
      <w:r w:rsidR="00920BA9" w:rsidRPr="00920BA9">
        <w:rPr>
          <w:rStyle w:val="Codeintext"/>
        </w:rPr>
        <w:t>pa</w:t>
      </w:r>
      <w:r w:rsidR="00920BA9" w:rsidRPr="0052560C">
        <w:tab/>
      </w:r>
      <w:r>
        <w:t>Un NPA ne dépasse jamais 4 caractères</w:t>
      </w:r>
    </w:p>
    <w:p w:rsidR="00920BA9" w:rsidRPr="00920BA9" w:rsidRDefault="0052560C" w:rsidP="00567E15">
      <w:pPr>
        <w:pStyle w:val="BITTextkrper"/>
        <w:suppressAutoHyphens/>
        <w:ind w:left="1843" w:hanging="1843"/>
      </w:pPr>
      <w:r w:rsidRPr="00920BA9">
        <w:rPr>
          <w:rStyle w:val="Codeintext"/>
        </w:rPr>
        <w:t>City</w:t>
      </w:r>
      <w:r w:rsidR="00920BA9" w:rsidRPr="0052560C">
        <w:tab/>
      </w:r>
      <w:r>
        <w:t>Définit en prenant le nom de ville le plus long en France</w:t>
      </w:r>
    </w:p>
    <w:p w:rsidR="00920BA9" w:rsidRPr="00920BA9" w:rsidRDefault="00920BA9" w:rsidP="00567E15">
      <w:pPr>
        <w:pStyle w:val="BITTextkrper"/>
        <w:suppressAutoHyphens/>
        <w:ind w:left="1843" w:hanging="1843"/>
        <w:rPr>
          <w:u w:val="single"/>
        </w:rPr>
      </w:pPr>
      <w:r w:rsidRPr="00920BA9">
        <w:rPr>
          <w:u w:val="single"/>
        </w:rPr>
        <w:t>System Property</w:t>
      </w:r>
    </w:p>
    <w:p w:rsidR="00920BA9" w:rsidRDefault="0052560C" w:rsidP="00567E15">
      <w:pPr>
        <w:pStyle w:val="BITTextkrper"/>
        <w:suppressAutoHyphens/>
        <w:ind w:left="1843" w:hanging="1843"/>
      </w:pPr>
      <w:r w:rsidRPr="00920BA9">
        <w:rPr>
          <w:rStyle w:val="Codeintext"/>
        </w:rPr>
        <w:t>V</w:t>
      </w:r>
      <w:r w:rsidR="00920BA9" w:rsidRPr="00920BA9">
        <w:rPr>
          <w:rStyle w:val="Codeintext"/>
        </w:rPr>
        <w:t>alue</w:t>
      </w:r>
      <w:r w:rsidRPr="0052560C">
        <w:tab/>
      </w:r>
      <w:r w:rsidR="001A3E2B">
        <w:t>L</w:t>
      </w:r>
      <w:r>
        <w:t>a valeur pouvant être un texte, une longueur conséquente a été prise</w:t>
      </w:r>
    </w:p>
    <w:p w:rsidR="00920BA9" w:rsidRPr="0052560C" w:rsidRDefault="00920BA9" w:rsidP="00567E15">
      <w:pPr>
        <w:pStyle w:val="BITTextkrper"/>
        <w:suppressAutoHyphens/>
        <w:ind w:left="1843" w:hanging="1843"/>
        <w:rPr>
          <w:u w:val="single"/>
        </w:rPr>
      </w:pPr>
      <w:r w:rsidRPr="0052560C">
        <w:rPr>
          <w:u w:val="single"/>
        </w:rPr>
        <w:t>Component</w:t>
      </w:r>
    </w:p>
    <w:p w:rsidR="00920BA9" w:rsidRDefault="0052560C" w:rsidP="00567E15">
      <w:pPr>
        <w:pStyle w:val="BITTextkrper"/>
        <w:suppressAutoHyphens/>
        <w:ind w:left="1843" w:hanging="1843"/>
      </w:pPr>
      <w:r w:rsidRPr="00920BA9">
        <w:rPr>
          <w:rStyle w:val="Codeintext"/>
        </w:rPr>
        <w:t>V</w:t>
      </w:r>
      <w:r w:rsidR="00920BA9" w:rsidRPr="00920BA9">
        <w:rPr>
          <w:rStyle w:val="Codeintext"/>
        </w:rPr>
        <w:t>ersion</w:t>
      </w:r>
      <w:r w:rsidRPr="0052560C">
        <w:tab/>
      </w:r>
      <w:r>
        <w:t>Longueur semblant adéquate pour une version, ne sachant pas encore le nombre de digit la composant</w:t>
      </w:r>
    </w:p>
    <w:p w:rsidR="00920BA9" w:rsidRDefault="0052560C" w:rsidP="00567E15">
      <w:pPr>
        <w:pStyle w:val="BITTextkrper"/>
        <w:suppressAutoHyphens/>
        <w:ind w:left="1843" w:hanging="1843"/>
      </w:pPr>
      <w:r w:rsidRPr="00920BA9">
        <w:rPr>
          <w:rStyle w:val="Codeintext"/>
        </w:rPr>
        <w:t>N</w:t>
      </w:r>
      <w:r w:rsidR="00920BA9" w:rsidRPr="00920BA9">
        <w:rPr>
          <w:rStyle w:val="Codeintext"/>
        </w:rPr>
        <w:t>ame</w:t>
      </w:r>
      <w:r w:rsidRPr="0052560C">
        <w:tab/>
      </w:r>
      <w:r>
        <w:t>Longueur générale</w:t>
      </w:r>
    </w:p>
    <w:p w:rsidR="00920BA9" w:rsidRDefault="0052560C" w:rsidP="00567E15">
      <w:pPr>
        <w:pStyle w:val="BITTextkrper"/>
        <w:suppressAutoHyphens/>
        <w:ind w:left="1843" w:hanging="1843"/>
      </w:pPr>
      <w:r w:rsidRPr="00920BA9">
        <w:rPr>
          <w:rStyle w:val="Codeintext"/>
        </w:rPr>
        <w:t>L</w:t>
      </w:r>
      <w:r w:rsidR="00920BA9" w:rsidRPr="00920BA9">
        <w:rPr>
          <w:rStyle w:val="Codeintext"/>
        </w:rPr>
        <w:t>og</w:t>
      </w:r>
      <w:r w:rsidRPr="0052560C">
        <w:tab/>
      </w:r>
      <w:r w:rsidR="001A3E2B">
        <w:t>Ne peut accueillir qu’un entier de longueur 1 (= booléen)</w:t>
      </w:r>
    </w:p>
    <w:p w:rsidR="00920BA9" w:rsidRPr="00920BA9" w:rsidRDefault="00920BA9" w:rsidP="00567E15">
      <w:pPr>
        <w:pStyle w:val="BITTextkrper"/>
        <w:suppressAutoHyphens/>
        <w:ind w:left="1843" w:hanging="1843"/>
        <w:rPr>
          <w:u w:val="single"/>
        </w:rPr>
      </w:pPr>
      <w:r w:rsidRPr="00920BA9">
        <w:rPr>
          <w:u w:val="single"/>
        </w:rPr>
        <w:t>Property Label</w:t>
      </w:r>
    </w:p>
    <w:p w:rsidR="00920BA9" w:rsidRPr="00920BA9" w:rsidRDefault="0052560C" w:rsidP="00567E15">
      <w:pPr>
        <w:pStyle w:val="BITTextkrper"/>
        <w:suppressAutoHyphens/>
        <w:ind w:left="1843" w:hanging="1843"/>
      </w:pPr>
      <w:r w:rsidRPr="0052560C">
        <w:rPr>
          <w:rStyle w:val="Codeintext"/>
        </w:rPr>
        <w:t>l</w:t>
      </w:r>
      <w:r w:rsidR="00920BA9" w:rsidRPr="0052560C">
        <w:rPr>
          <w:rStyle w:val="Codeintext"/>
        </w:rPr>
        <w:t>abel</w:t>
      </w:r>
      <w:r>
        <w:tab/>
      </w:r>
      <w:r w:rsidR="001A3E2B">
        <w:t>Longueur semblant adéquate pour un label</w:t>
      </w:r>
    </w:p>
    <w:p w:rsidR="00165E74" w:rsidRDefault="00165E74" w:rsidP="00567E15">
      <w:pPr>
        <w:pStyle w:val="Titre2"/>
        <w:suppressAutoHyphens/>
      </w:pPr>
      <w:bookmarkStart w:id="34" w:name="_Toc483831615"/>
      <w:r>
        <w:t>Maquettes</w:t>
      </w:r>
      <w:bookmarkEnd w:id="34"/>
    </w:p>
    <w:p w:rsidR="00165E74" w:rsidRDefault="00165E74" w:rsidP="00AE07F4">
      <w:pPr>
        <w:pStyle w:val="Titre3"/>
      </w:pPr>
      <w:r>
        <w:t>Scan</w:t>
      </w:r>
    </w:p>
    <w:p w:rsidR="00165E74" w:rsidRDefault="00165E74" w:rsidP="00DA2AEB">
      <w:pPr>
        <w:pStyle w:val="Image"/>
      </w:pPr>
      <w:r w:rsidRPr="0024659A">
        <w:rPr>
          <w:noProof/>
          <w:lang w:eastAsia="fr-CH"/>
        </w:rPr>
        <w:drawing>
          <wp:inline distT="0" distB="0" distL="0" distR="0" wp14:anchorId="356F637E" wp14:editId="0D48A5E1">
            <wp:extent cx="4986392" cy="2857309"/>
            <wp:effectExtent l="0" t="0" r="5080" b="635"/>
            <wp:docPr id="42" name="Image 42" descr="C:\Users\Laurent\Desktop\StreamScan - Documentation\Sources\Maquette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rent\Desktop\StreamScan - Documentation\Sources\Maquettes\Sc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734" cy="2863808"/>
                    </a:xfrm>
                    <a:prstGeom prst="rect">
                      <a:avLst/>
                    </a:prstGeom>
                    <a:noFill/>
                    <a:ln>
                      <a:noFill/>
                    </a:ln>
                  </pic:spPr>
                </pic:pic>
              </a:graphicData>
            </a:graphic>
          </wp:inline>
        </w:drawing>
      </w:r>
    </w:p>
    <w:p w:rsidR="00165E74" w:rsidRDefault="009836C2" w:rsidP="00910EAC">
      <w:pPr>
        <w:pStyle w:val="Retrait1"/>
      </w:pPr>
      <w:r>
        <w:t>La combobox de l’entreprise, une fois sélectionnée, fait apparaître le formulaire de connexion à la machine. On sélectionne l’ouvrage et on saisit l’adresse de la machine. Le bouton « Connect » connecte l’utilisateur à la machine serveur puis affiche le bouton de scan. Tout ce procédé est fait en Ajax.</w:t>
      </w:r>
      <w:r w:rsidR="006D573A">
        <w:t xml:space="preserve"> Le scan affiche la fenêtre modale suivante :</w:t>
      </w:r>
    </w:p>
    <w:p w:rsidR="00165E74" w:rsidRDefault="00165E74" w:rsidP="00DA2AEB">
      <w:pPr>
        <w:pStyle w:val="Image"/>
      </w:pPr>
      <w:r w:rsidRPr="00165E74">
        <w:rPr>
          <w:noProof/>
          <w:lang w:eastAsia="fr-CH"/>
        </w:rPr>
        <w:lastRenderedPageBreak/>
        <w:drawing>
          <wp:inline distT="0" distB="0" distL="0" distR="0" wp14:anchorId="371058B1" wp14:editId="092761BC">
            <wp:extent cx="4875407" cy="3997842"/>
            <wp:effectExtent l="0" t="0" r="1905" b="3175"/>
            <wp:docPr id="43" name="Image 43" descr="C:\Users\Laurent\Desktop\StreamScan - Documentation\Sources\Maquettes\Scan - Result - Strea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urent\Desktop\StreamScan - Documentation\Sources\Maquettes\Scan - Result - Stream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747" cy="4007141"/>
                    </a:xfrm>
                    <a:prstGeom prst="rect">
                      <a:avLst/>
                    </a:prstGeom>
                    <a:noFill/>
                    <a:ln>
                      <a:noFill/>
                    </a:ln>
                  </pic:spPr>
                </pic:pic>
              </a:graphicData>
            </a:graphic>
          </wp:inline>
        </w:drawing>
      </w:r>
    </w:p>
    <w:p w:rsidR="00165E74" w:rsidRDefault="006D573A" w:rsidP="00DA2AEB">
      <w:pPr>
        <w:pStyle w:val="Retrait1"/>
      </w:pPr>
      <w:r>
        <w:t xml:space="preserve">La </w:t>
      </w:r>
      <w:r w:rsidRPr="00DA2AEB">
        <w:t>partie</w:t>
      </w:r>
      <w:r>
        <w:t xml:space="preserve"> du haut permet de visualiser le résultat de la requête. Celle du bas permet de mettre à jour les infos d’une machine dans la base de données ou dans insérer une nouvelle.</w:t>
      </w:r>
    </w:p>
    <w:p w:rsidR="00165E74" w:rsidRDefault="00165E74" w:rsidP="00AE07F4">
      <w:pPr>
        <w:pStyle w:val="Titre3"/>
      </w:pPr>
      <w:r>
        <w:t>StreamX Machines</w:t>
      </w:r>
    </w:p>
    <w:p w:rsidR="00165E74" w:rsidRDefault="00410144" w:rsidP="00DA2AEB">
      <w:pPr>
        <w:pStyle w:val="Image"/>
      </w:pPr>
      <w:r w:rsidRPr="00410144">
        <w:rPr>
          <w:noProof/>
          <w:lang w:eastAsia="fr-CH"/>
        </w:rPr>
        <w:drawing>
          <wp:inline distT="0" distB="0" distL="0" distR="0" wp14:anchorId="46DD1E32" wp14:editId="2BDC4725">
            <wp:extent cx="5164068" cy="3408716"/>
            <wp:effectExtent l="0" t="0" r="0" b="1270"/>
            <wp:docPr id="48" name="Image 48" descr="C:\Users\Laurent\Desktop\StreamScan - Documentation\Sources\Maquettes\Liste mach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rent\Desktop\StreamScan - Documentation\Sources\Maquettes\Liste machin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9866" cy="3412543"/>
                    </a:xfrm>
                    <a:prstGeom prst="rect">
                      <a:avLst/>
                    </a:prstGeom>
                    <a:noFill/>
                    <a:ln>
                      <a:noFill/>
                    </a:ln>
                  </pic:spPr>
                </pic:pic>
              </a:graphicData>
            </a:graphic>
          </wp:inline>
        </w:drawing>
      </w:r>
    </w:p>
    <w:p w:rsidR="00410144" w:rsidRDefault="00410144" w:rsidP="00DA2AEB">
      <w:pPr>
        <w:pStyle w:val="Retrait1"/>
      </w:pPr>
      <w:r>
        <w:t xml:space="preserve">En sélectionnant l’entreprise, on fait apparaître la liste de toutes les machines de celle-ci. Ensuite, en sélectionnant </w:t>
      </w:r>
      <w:r w:rsidRPr="00C40C9A">
        <w:t>l’ouvrage</w:t>
      </w:r>
      <w:r>
        <w:t>, on restreint le tableau aux machines de l’ouvrage seulement.</w:t>
      </w:r>
    </w:p>
    <w:p w:rsidR="00165E74" w:rsidRPr="00165E74" w:rsidRDefault="00165E74" w:rsidP="00AE07F4">
      <w:pPr>
        <w:pStyle w:val="Titre3"/>
      </w:pPr>
      <w:r>
        <w:lastRenderedPageBreak/>
        <w:t>Enterprises</w:t>
      </w:r>
    </w:p>
    <w:p w:rsidR="00165E74" w:rsidRDefault="00827128" w:rsidP="00DA2AEB">
      <w:pPr>
        <w:pStyle w:val="Image"/>
      </w:pPr>
      <w:r w:rsidRPr="00827128">
        <w:rPr>
          <w:noProof/>
          <w:lang w:eastAsia="fr-CH"/>
        </w:rPr>
        <w:drawing>
          <wp:inline distT="0" distB="0" distL="0" distR="0" wp14:anchorId="3CA22E42" wp14:editId="34D56F52">
            <wp:extent cx="4725134" cy="2594344"/>
            <wp:effectExtent l="0" t="0" r="0" b="0"/>
            <wp:docPr id="45" name="Image 45" descr="C:\Users\Laurent\Desktop\StreamScan - Documentation\Sources\Maquettes\Entrepr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rent\Desktop\StreamScan - Documentation\Sources\Maquettes\Entrepris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8030" cy="2595934"/>
                    </a:xfrm>
                    <a:prstGeom prst="rect">
                      <a:avLst/>
                    </a:prstGeom>
                    <a:noFill/>
                    <a:ln>
                      <a:noFill/>
                    </a:ln>
                  </pic:spPr>
                </pic:pic>
              </a:graphicData>
            </a:graphic>
          </wp:inline>
        </w:drawing>
      </w:r>
    </w:p>
    <w:p w:rsidR="00165E74" w:rsidRDefault="00165E74" w:rsidP="00AE07F4">
      <w:pPr>
        <w:pStyle w:val="Titre3"/>
      </w:pPr>
      <w:r>
        <w:t>Facilities</w:t>
      </w:r>
    </w:p>
    <w:p w:rsidR="00827128" w:rsidRDefault="00827128" w:rsidP="00C40C9A">
      <w:pPr>
        <w:pStyle w:val="Image"/>
      </w:pPr>
      <w:r w:rsidRPr="00827128">
        <w:rPr>
          <w:noProof/>
          <w:lang w:eastAsia="fr-CH"/>
        </w:rPr>
        <w:drawing>
          <wp:inline distT="0" distB="0" distL="0" distR="0" wp14:anchorId="7B1C725B" wp14:editId="0D5BF789">
            <wp:extent cx="4476307" cy="2457726"/>
            <wp:effectExtent l="0" t="0" r="635" b="0"/>
            <wp:docPr id="46" name="Image 46" descr="C:\Users\Laurent\Desktop\StreamScan - Documentation\Sources\Maquettes\Ouvr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rent\Desktop\StreamScan - Documentation\Sources\Maquettes\Ouvrag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1921" cy="2460808"/>
                    </a:xfrm>
                    <a:prstGeom prst="rect">
                      <a:avLst/>
                    </a:prstGeom>
                    <a:noFill/>
                    <a:ln>
                      <a:noFill/>
                    </a:ln>
                  </pic:spPr>
                </pic:pic>
              </a:graphicData>
            </a:graphic>
          </wp:inline>
        </w:drawing>
      </w:r>
    </w:p>
    <w:p w:rsidR="00165E74" w:rsidRDefault="00165E74" w:rsidP="00AE07F4">
      <w:pPr>
        <w:pStyle w:val="Titre3"/>
      </w:pPr>
      <w:r>
        <w:t>New enterprise/facility</w:t>
      </w:r>
    </w:p>
    <w:p w:rsidR="009836C2" w:rsidRPr="00165E74" w:rsidRDefault="009836C2" w:rsidP="00C40C9A">
      <w:pPr>
        <w:pStyle w:val="Image"/>
      </w:pPr>
      <w:r w:rsidRPr="009836C2">
        <w:rPr>
          <w:noProof/>
          <w:lang w:eastAsia="fr-CH"/>
        </w:rPr>
        <w:lastRenderedPageBreak/>
        <w:drawing>
          <wp:inline distT="0" distB="0" distL="0" distR="0" wp14:anchorId="1C33FA98" wp14:editId="11215910">
            <wp:extent cx="4384673" cy="2434855"/>
            <wp:effectExtent l="0" t="0" r="0" b="3810"/>
            <wp:docPr id="47" name="Image 47" descr="C:\Users\Laurent\Desktop\StreamScan - Documentation\Sources\Maquettes\Nouveau_Modifier entreprise_ouv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rent\Desktop\StreamScan - Documentation\Sources\Maquettes\Nouveau_Modifier entreprise_ouvr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6637" cy="2435946"/>
                    </a:xfrm>
                    <a:prstGeom prst="rect">
                      <a:avLst/>
                    </a:prstGeom>
                    <a:noFill/>
                    <a:ln>
                      <a:noFill/>
                    </a:ln>
                  </pic:spPr>
                </pic:pic>
              </a:graphicData>
            </a:graphic>
          </wp:inline>
        </w:drawing>
      </w:r>
    </w:p>
    <w:p w:rsidR="006F61EA" w:rsidRDefault="006F61EA" w:rsidP="00567E15">
      <w:pPr>
        <w:pStyle w:val="Titre2"/>
        <w:suppressAutoHyphens/>
      </w:pPr>
      <w:bookmarkStart w:id="35" w:name="_Toc483831616"/>
      <w:r>
        <w:t>Diagramme de classes</w:t>
      </w:r>
      <w:bookmarkEnd w:id="35"/>
    </w:p>
    <w:p w:rsidR="006F61EA" w:rsidRDefault="00EE372B" w:rsidP="00DA2AEB">
      <w:pPr>
        <w:pStyle w:val="Image"/>
      </w:pPr>
      <w:r>
        <w:rPr>
          <w:noProof/>
          <w:lang w:eastAsia="fr-CH"/>
        </w:rPr>
        <w:drawing>
          <wp:inline distT="0" distB="0" distL="0" distR="0" wp14:anchorId="476264FF" wp14:editId="24C96E98">
            <wp:extent cx="5760085" cy="351409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514090"/>
                    </a:xfrm>
                    <a:prstGeom prst="rect">
                      <a:avLst/>
                    </a:prstGeom>
                  </pic:spPr>
                </pic:pic>
              </a:graphicData>
            </a:graphic>
          </wp:inline>
        </w:drawing>
      </w:r>
    </w:p>
    <w:p w:rsidR="007D07EB" w:rsidRDefault="007D07EB" w:rsidP="00DA2AEB">
      <w:pPr>
        <w:pStyle w:val="Retrait1"/>
      </w:pPr>
      <w:r>
        <w:t>Les « controller » (vert) appellent les vues HTML et font la liaison avec le modèle.</w:t>
      </w:r>
    </w:p>
    <w:p w:rsidR="00423EEA" w:rsidRDefault="007D07EB" w:rsidP="00DA2AEB">
      <w:pPr>
        <w:pStyle w:val="Retrait1"/>
      </w:pPr>
      <w:r>
        <w:t>Le modèle (bleu) permet l’accès à la base de donnée</w:t>
      </w:r>
      <w:r w:rsidR="00803670">
        <w:t>s</w:t>
      </w:r>
      <w:r>
        <w:t>. Les classes roses (équivalent de JavaBean) font également parties du modèle.</w:t>
      </w:r>
    </w:p>
    <w:p w:rsidR="00A824F6" w:rsidRDefault="00A824F6" w:rsidP="00DA2AEB">
      <w:pPr>
        <w:pStyle w:val="Retrait1"/>
        <w:rPr>
          <w:rFonts w:ascii="Caviar Dreams" w:hAnsi="Caviar Dreams" w:cs="Times New Roman"/>
          <w:b/>
          <w:sz w:val="30"/>
          <w:szCs w:val="30"/>
        </w:rPr>
      </w:pPr>
    </w:p>
    <w:p w:rsidR="004152AC" w:rsidRDefault="006F61EA" w:rsidP="00567E15">
      <w:pPr>
        <w:pStyle w:val="Titre2"/>
        <w:suppressAutoHyphens/>
      </w:pPr>
      <w:bookmarkStart w:id="36" w:name="_Toc483831617"/>
      <w:r>
        <w:t>Planification des tests</w:t>
      </w:r>
      <w:bookmarkEnd w:id="36"/>
    </w:p>
    <w:p w:rsidR="004152AC" w:rsidRPr="004152AC" w:rsidRDefault="004152AC" w:rsidP="00DA2AEB">
      <w:pPr>
        <w:pStyle w:val="Retrait1"/>
      </w:pPr>
      <w:r>
        <w:t>Les tests fonctionnels se font selon les pages suivantes.</w:t>
      </w:r>
      <w:r w:rsidR="00FC42F9">
        <w:t xml:space="preserve"> Les tests spéciaux (cf : Chapitre consacré) sont mis en italique.</w:t>
      </w:r>
    </w:p>
    <w:p w:rsidR="005F2605" w:rsidRDefault="005F2605" w:rsidP="00AE07F4">
      <w:pPr>
        <w:pStyle w:val="Titre3"/>
      </w:pPr>
      <w:r>
        <w:t>Login</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67E15" w:rsidRPr="00567E15" w:rsidTr="008257B9">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567E15" w:rsidRDefault="008257B9" w:rsidP="00DA2AEB">
            <w:pPr>
              <w:pStyle w:val="Retrait1"/>
            </w:pPr>
            <w:r>
              <w:lastRenderedPageBreak/>
              <w:t>É</w:t>
            </w:r>
            <w:r w:rsidR="00567E15" w:rsidRPr="00567E15">
              <w:t>lément testé</w:t>
            </w:r>
          </w:p>
        </w:tc>
        <w:tc>
          <w:tcPr>
            <w:tcW w:w="3260" w:type="dxa"/>
          </w:tcPr>
          <w:p w:rsidR="00567E15" w:rsidRPr="00567E15" w:rsidRDefault="00567E15" w:rsidP="00DA2AEB">
            <w:pPr>
              <w:pStyle w:val="Retrait1"/>
            </w:pPr>
            <w:r w:rsidRPr="00567E15">
              <w:t>Description du test</w:t>
            </w:r>
          </w:p>
        </w:tc>
        <w:tc>
          <w:tcPr>
            <w:tcW w:w="3118" w:type="dxa"/>
          </w:tcPr>
          <w:p w:rsidR="00567E15" w:rsidRPr="00567E15" w:rsidRDefault="00567E15" w:rsidP="00DA2AEB">
            <w:pPr>
              <w:pStyle w:val="Retrait1"/>
            </w:pPr>
            <w:r w:rsidRPr="00567E15">
              <w:t>Attente</w:t>
            </w:r>
            <w:r w:rsidRPr="00567E15">
              <w:tab/>
            </w:r>
          </w:p>
        </w:tc>
        <w:tc>
          <w:tcPr>
            <w:tcW w:w="1169" w:type="dxa"/>
          </w:tcPr>
          <w:p w:rsidR="00567E15" w:rsidRPr="00567E15" w:rsidRDefault="00567E15" w:rsidP="00DA2AEB">
            <w:pPr>
              <w:pStyle w:val="Retrait1"/>
            </w:pPr>
            <w:r w:rsidRPr="00567E15">
              <w:t>Résultat</w:t>
            </w:r>
          </w:p>
        </w:tc>
      </w:tr>
      <w:tr w:rsidR="00567E15" w:rsidRPr="0024659A"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567E15" w:rsidRDefault="00567E15" w:rsidP="00DA2AEB">
            <w:pPr>
              <w:pStyle w:val="Retrait3aliggauche"/>
            </w:pPr>
            <w:r>
              <w:t>Formulaire de connexion</w:t>
            </w:r>
          </w:p>
        </w:tc>
        <w:tc>
          <w:tcPr>
            <w:tcW w:w="3260" w:type="dxa"/>
          </w:tcPr>
          <w:p w:rsidR="00567E15" w:rsidRPr="00567E15" w:rsidRDefault="00567E15" w:rsidP="00DA2AEB">
            <w:pPr>
              <w:pStyle w:val="Retrait3aliggauche"/>
            </w:pPr>
            <w:r w:rsidRPr="00567E15">
              <w:t>Login avec identifiants incorrects</w:t>
            </w:r>
          </w:p>
        </w:tc>
        <w:tc>
          <w:tcPr>
            <w:tcW w:w="3118" w:type="dxa"/>
          </w:tcPr>
          <w:p w:rsidR="00567E15" w:rsidRPr="00567E15" w:rsidRDefault="00567E15" w:rsidP="00DA2AEB">
            <w:pPr>
              <w:pStyle w:val="Retrait3aliggauche"/>
            </w:pPr>
            <w:r w:rsidRPr="00567E15">
              <w:t>Message d’erreur</w:t>
            </w:r>
          </w:p>
        </w:tc>
        <w:tc>
          <w:tcPr>
            <w:tcW w:w="1169" w:type="dxa"/>
          </w:tcPr>
          <w:p w:rsidR="00567E15" w:rsidRPr="00567E15" w:rsidRDefault="00567E15" w:rsidP="00DA2AEB">
            <w:pPr>
              <w:pStyle w:val="Retrait3aliggauche"/>
            </w:pPr>
          </w:p>
        </w:tc>
      </w:tr>
      <w:tr w:rsidR="00567E15" w:rsidRPr="0024659A" w:rsidTr="008257B9">
        <w:trPr>
          <w:trHeight w:val="959"/>
        </w:trPr>
        <w:tc>
          <w:tcPr>
            <w:tcW w:w="1668" w:type="dxa"/>
          </w:tcPr>
          <w:p w:rsidR="00567E15" w:rsidRPr="00567E15" w:rsidRDefault="00567E15" w:rsidP="00DA2AEB">
            <w:pPr>
              <w:pStyle w:val="Retrait3aliggauche"/>
            </w:pPr>
            <w:r>
              <w:t>Formulaire de connexion</w:t>
            </w:r>
          </w:p>
        </w:tc>
        <w:tc>
          <w:tcPr>
            <w:tcW w:w="3260" w:type="dxa"/>
          </w:tcPr>
          <w:p w:rsidR="00567E15" w:rsidRPr="00567E15" w:rsidRDefault="00567E15" w:rsidP="00DA2AEB">
            <w:pPr>
              <w:pStyle w:val="Retrait3aliggauche"/>
            </w:pPr>
            <w:r w:rsidRPr="00567E15">
              <w:t xml:space="preserve">Login avec le </w:t>
            </w:r>
            <w:r>
              <w:t>nom d’utilisateur</w:t>
            </w:r>
            <w:r w:rsidRPr="00567E15">
              <w:t>/</w:t>
            </w:r>
            <w:r>
              <w:t>mot de passe</w:t>
            </w:r>
            <w:r w:rsidRPr="00567E15">
              <w:t xml:space="preserve"> vide</w:t>
            </w:r>
          </w:p>
        </w:tc>
        <w:tc>
          <w:tcPr>
            <w:tcW w:w="3118" w:type="dxa"/>
          </w:tcPr>
          <w:p w:rsidR="00567E15" w:rsidRPr="00567E15" w:rsidRDefault="00567E15" w:rsidP="00DA2AEB">
            <w:pPr>
              <w:pStyle w:val="Retrait3aliggauche"/>
            </w:pPr>
            <w:r w:rsidRPr="00567E15">
              <w:t>Message d’erreur en dessous de l’élément vide</w:t>
            </w:r>
          </w:p>
        </w:tc>
        <w:tc>
          <w:tcPr>
            <w:tcW w:w="1169" w:type="dxa"/>
          </w:tcPr>
          <w:p w:rsidR="00567E15" w:rsidRPr="00567E15" w:rsidRDefault="00567E15" w:rsidP="00DA2AEB">
            <w:pPr>
              <w:pStyle w:val="Retrait3aliggauche"/>
            </w:pPr>
          </w:p>
        </w:tc>
      </w:tr>
      <w:tr w:rsidR="00567E15" w:rsidRPr="0024659A" w:rsidTr="008257B9">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567E15" w:rsidRDefault="00567E15" w:rsidP="00DA2AEB">
            <w:pPr>
              <w:pStyle w:val="Retrait3aliggauche"/>
            </w:pPr>
            <w:r>
              <w:t>Formulaire de connexion</w:t>
            </w:r>
          </w:p>
        </w:tc>
        <w:tc>
          <w:tcPr>
            <w:tcW w:w="3260" w:type="dxa"/>
          </w:tcPr>
          <w:p w:rsidR="00567E15" w:rsidRPr="00567E15" w:rsidRDefault="00567E15" w:rsidP="00DA2AEB">
            <w:pPr>
              <w:pStyle w:val="Retrait3aliggauche"/>
            </w:pPr>
            <w:r w:rsidRPr="00567E15">
              <w:t>Login avec des identifiants corrects</w:t>
            </w:r>
          </w:p>
        </w:tc>
        <w:tc>
          <w:tcPr>
            <w:tcW w:w="3118" w:type="dxa"/>
          </w:tcPr>
          <w:p w:rsidR="00567E15" w:rsidRPr="00567E15" w:rsidRDefault="00567E15" w:rsidP="00DA2AEB">
            <w:pPr>
              <w:pStyle w:val="Retrait3aliggauche"/>
            </w:pPr>
            <w:r w:rsidRPr="00567E15">
              <w:t>Message de succès + redirection</w:t>
            </w:r>
          </w:p>
        </w:tc>
        <w:tc>
          <w:tcPr>
            <w:tcW w:w="1169" w:type="dxa"/>
          </w:tcPr>
          <w:p w:rsidR="00567E15" w:rsidRPr="00567E15" w:rsidRDefault="00567E15" w:rsidP="00DA2AEB">
            <w:pPr>
              <w:pStyle w:val="Retrait3aliggauche"/>
            </w:pPr>
          </w:p>
        </w:tc>
      </w:tr>
    </w:tbl>
    <w:p w:rsidR="005F2605" w:rsidRDefault="005F2605" w:rsidP="00AE07F4">
      <w:pPr>
        <w:pStyle w:val="Titre3"/>
      </w:pPr>
      <w:r>
        <w:t>Scan</w:t>
      </w:r>
    </w:p>
    <w:tbl>
      <w:tblPr>
        <w:tblStyle w:val="TableauListe2-Accentuation5"/>
        <w:tblW w:w="9180" w:type="dxa"/>
        <w:tblLayout w:type="fixed"/>
        <w:tblLook w:val="0420" w:firstRow="1" w:lastRow="0" w:firstColumn="0" w:lastColumn="0" w:noHBand="0" w:noVBand="1"/>
      </w:tblPr>
      <w:tblGrid>
        <w:gridCol w:w="1668"/>
        <w:gridCol w:w="3260"/>
        <w:gridCol w:w="3118"/>
        <w:gridCol w:w="1134"/>
      </w:tblGrid>
      <w:tr w:rsidR="00567E15" w:rsidRPr="00567E15" w:rsidTr="00567E15">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67E15" w:rsidRPr="00567E15" w:rsidRDefault="008257B9" w:rsidP="00DA2AEB">
            <w:pPr>
              <w:pStyle w:val="Retrait1"/>
            </w:pPr>
            <w:r>
              <w:t>É</w:t>
            </w:r>
            <w:r w:rsidR="00567E15" w:rsidRPr="00567E15">
              <w:t>lément testé</w:t>
            </w:r>
          </w:p>
        </w:tc>
        <w:tc>
          <w:tcPr>
            <w:tcW w:w="3260" w:type="dxa"/>
          </w:tcPr>
          <w:p w:rsidR="00567E15" w:rsidRPr="00567E15" w:rsidRDefault="00567E15" w:rsidP="00DA2AEB">
            <w:pPr>
              <w:pStyle w:val="Retrait1"/>
            </w:pPr>
            <w:r w:rsidRPr="00567E15">
              <w:t>Description du test</w:t>
            </w:r>
          </w:p>
        </w:tc>
        <w:tc>
          <w:tcPr>
            <w:tcW w:w="3118" w:type="dxa"/>
          </w:tcPr>
          <w:p w:rsidR="00567E15" w:rsidRPr="00567E15" w:rsidRDefault="00567E15" w:rsidP="00DA2AEB">
            <w:pPr>
              <w:pStyle w:val="Retrait1"/>
            </w:pPr>
            <w:r w:rsidRPr="00567E15">
              <w:t>Attente</w:t>
            </w:r>
            <w:r>
              <w:tab/>
            </w:r>
          </w:p>
        </w:tc>
        <w:tc>
          <w:tcPr>
            <w:tcW w:w="1134" w:type="dxa"/>
          </w:tcPr>
          <w:p w:rsidR="00567E15" w:rsidRPr="00567E15" w:rsidRDefault="00567E15" w:rsidP="00DA2AEB">
            <w:pPr>
              <w:pStyle w:val="Retrait1"/>
            </w:pPr>
            <w:r w:rsidRPr="00567E15">
              <w:t>Résultat</w:t>
            </w:r>
          </w:p>
        </w:tc>
      </w:tr>
      <w:tr w:rsidR="00567E15" w:rsidRPr="0024659A"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67E15" w:rsidRPr="00567E15" w:rsidRDefault="008257B9" w:rsidP="00DA2AEB">
            <w:pPr>
              <w:pStyle w:val="Retrait3aliggauche"/>
            </w:pPr>
            <w:r>
              <w:t>Sélection de l’entreprise</w:t>
            </w:r>
          </w:p>
        </w:tc>
        <w:tc>
          <w:tcPr>
            <w:tcW w:w="3260" w:type="dxa"/>
          </w:tcPr>
          <w:p w:rsidR="00567E15" w:rsidRPr="00567E15" w:rsidRDefault="00567E15" w:rsidP="00DA2AEB">
            <w:pPr>
              <w:pStyle w:val="Retrait3aliggauche"/>
            </w:pPr>
            <w:r>
              <w:t>Sélection de l’entreprise</w:t>
            </w:r>
          </w:p>
        </w:tc>
        <w:tc>
          <w:tcPr>
            <w:tcW w:w="3118" w:type="dxa"/>
          </w:tcPr>
          <w:p w:rsidR="00567E15" w:rsidRPr="00567E15" w:rsidRDefault="00567E15" w:rsidP="00DA2AEB">
            <w:pPr>
              <w:pStyle w:val="Retrait3aliggauche"/>
            </w:pPr>
            <w:r>
              <w:t>Affichage du formulaire de connexion à la machine</w:t>
            </w:r>
          </w:p>
        </w:tc>
        <w:tc>
          <w:tcPr>
            <w:tcW w:w="1134" w:type="dxa"/>
          </w:tcPr>
          <w:p w:rsidR="00567E15" w:rsidRPr="00567E15" w:rsidRDefault="00567E15" w:rsidP="00DA2AEB">
            <w:pPr>
              <w:pStyle w:val="Retrait3aliggauche"/>
            </w:pPr>
          </w:p>
        </w:tc>
      </w:tr>
      <w:tr w:rsidR="00567E15" w:rsidRPr="0024659A" w:rsidTr="00567E15">
        <w:trPr>
          <w:trHeight w:val="959"/>
        </w:trPr>
        <w:tc>
          <w:tcPr>
            <w:tcW w:w="1668" w:type="dxa"/>
          </w:tcPr>
          <w:p w:rsidR="00567E15" w:rsidRPr="00567E15" w:rsidRDefault="00567E15" w:rsidP="00DA2AEB">
            <w:pPr>
              <w:pStyle w:val="Retrait3aliggauche"/>
            </w:pPr>
            <w:r>
              <w:t>Formulaire de connexion</w:t>
            </w:r>
            <w:r w:rsidR="008257B9">
              <w:t xml:space="preserve"> à la machine</w:t>
            </w:r>
          </w:p>
        </w:tc>
        <w:tc>
          <w:tcPr>
            <w:tcW w:w="3260" w:type="dxa"/>
          </w:tcPr>
          <w:p w:rsidR="00567E15" w:rsidRPr="00567E15" w:rsidRDefault="00567E15" w:rsidP="00DA2AEB">
            <w:pPr>
              <w:pStyle w:val="Retrait3aliggauche"/>
            </w:pPr>
            <w:r>
              <w:t>Connexion avec une adresse incorrecte</w:t>
            </w:r>
          </w:p>
        </w:tc>
        <w:tc>
          <w:tcPr>
            <w:tcW w:w="3118" w:type="dxa"/>
          </w:tcPr>
          <w:p w:rsidR="00567E15" w:rsidRPr="00567E15" w:rsidRDefault="00567E15" w:rsidP="00DA2AEB">
            <w:pPr>
              <w:pStyle w:val="Retrait3aliggauche"/>
            </w:pPr>
            <w:r w:rsidRPr="00567E15">
              <w:t>Message d’erreur</w:t>
            </w:r>
            <w:r>
              <w:t xml:space="preserve"> en dessous du champ</w:t>
            </w:r>
          </w:p>
        </w:tc>
        <w:tc>
          <w:tcPr>
            <w:tcW w:w="1134" w:type="dxa"/>
          </w:tcPr>
          <w:p w:rsidR="00567E15" w:rsidRPr="00567E15" w:rsidRDefault="00567E15" w:rsidP="00DA2AEB">
            <w:pPr>
              <w:pStyle w:val="Retrait3aliggauche"/>
            </w:pPr>
          </w:p>
        </w:tc>
      </w:tr>
      <w:tr w:rsidR="008257B9" w:rsidRPr="0024659A"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Pr="00567E15" w:rsidRDefault="008257B9" w:rsidP="00DA2AEB">
            <w:pPr>
              <w:pStyle w:val="Retrait3aliggauche"/>
            </w:pPr>
            <w:r>
              <w:t>Formulaire de connexion à la machine</w:t>
            </w:r>
          </w:p>
        </w:tc>
        <w:tc>
          <w:tcPr>
            <w:tcW w:w="3260" w:type="dxa"/>
          </w:tcPr>
          <w:p w:rsidR="008257B9" w:rsidRPr="00567E15" w:rsidRDefault="008257B9" w:rsidP="00DA2AEB">
            <w:pPr>
              <w:pStyle w:val="Retrait3aliggauche"/>
            </w:pPr>
            <w:r>
              <w:t>Connexion avec une adresse correcte</w:t>
            </w:r>
          </w:p>
        </w:tc>
        <w:tc>
          <w:tcPr>
            <w:tcW w:w="3118" w:type="dxa"/>
          </w:tcPr>
          <w:p w:rsidR="008257B9" w:rsidRPr="00567E15" w:rsidRDefault="008257B9" w:rsidP="00DA2AEB">
            <w:pPr>
              <w:pStyle w:val="Retrait3aliggauche"/>
            </w:pPr>
            <w:r>
              <w:t>Affichage du bouton de scan</w:t>
            </w:r>
          </w:p>
        </w:tc>
        <w:tc>
          <w:tcPr>
            <w:tcW w:w="1134" w:type="dxa"/>
          </w:tcPr>
          <w:p w:rsidR="008257B9" w:rsidRPr="00567E15" w:rsidRDefault="008257B9" w:rsidP="00DA2AEB">
            <w:pPr>
              <w:pStyle w:val="Retrait3aliggauche"/>
            </w:pPr>
          </w:p>
        </w:tc>
      </w:tr>
      <w:tr w:rsidR="008257B9" w:rsidRPr="00567E15" w:rsidTr="00567E15">
        <w:trPr>
          <w:trHeight w:val="959"/>
        </w:trPr>
        <w:tc>
          <w:tcPr>
            <w:tcW w:w="1668" w:type="dxa"/>
          </w:tcPr>
          <w:p w:rsidR="008257B9" w:rsidRDefault="008257B9" w:rsidP="00DA2AEB">
            <w:pPr>
              <w:pStyle w:val="Retrait3aliggauche"/>
            </w:pPr>
            <w:r>
              <w:t>Formulaire de scan</w:t>
            </w:r>
          </w:p>
        </w:tc>
        <w:tc>
          <w:tcPr>
            <w:tcW w:w="3260" w:type="dxa"/>
          </w:tcPr>
          <w:p w:rsidR="008257B9" w:rsidRDefault="008257B9" w:rsidP="00DA2AEB">
            <w:pPr>
              <w:pStyle w:val="Retrait3aliggauche"/>
            </w:pPr>
            <w:r>
              <w:t>Récupération des infos si la connexion a été perdue</w:t>
            </w:r>
          </w:p>
        </w:tc>
        <w:tc>
          <w:tcPr>
            <w:tcW w:w="3118" w:type="dxa"/>
          </w:tcPr>
          <w:p w:rsidR="008257B9" w:rsidRDefault="008257B9" w:rsidP="00DA2AEB">
            <w:pPr>
              <w:pStyle w:val="Retrait3aliggauche"/>
            </w:pPr>
            <w:r>
              <w:t>Message d’erreur</w:t>
            </w:r>
          </w:p>
        </w:tc>
        <w:tc>
          <w:tcPr>
            <w:tcW w:w="1134" w:type="dxa"/>
          </w:tcPr>
          <w:p w:rsidR="008257B9" w:rsidRPr="00567E15" w:rsidRDefault="008257B9" w:rsidP="00DA2AEB">
            <w:pPr>
              <w:pStyle w:val="Retrait3aliggauche"/>
            </w:pPr>
          </w:p>
        </w:tc>
      </w:tr>
      <w:tr w:rsidR="008257B9" w:rsidRPr="00567E15"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Default="008257B9" w:rsidP="00DA2AEB">
            <w:pPr>
              <w:pStyle w:val="Retrait3aliggauche"/>
            </w:pPr>
            <w:r>
              <w:t>Formulaire de scan</w:t>
            </w:r>
          </w:p>
        </w:tc>
        <w:tc>
          <w:tcPr>
            <w:tcW w:w="3260" w:type="dxa"/>
          </w:tcPr>
          <w:p w:rsidR="008257B9" w:rsidRDefault="008257B9" w:rsidP="00DA2AEB">
            <w:pPr>
              <w:pStyle w:val="Retrait3aliggauche"/>
            </w:pPr>
            <w:r>
              <w:t>Récupération des infos sur un serveur existant</w:t>
            </w:r>
          </w:p>
        </w:tc>
        <w:tc>
          <w:tcPr>
            <w:tcW w:w="3118" w:type="dxa"/>
          </w:tcPr>
          <w:p w:rsidR="008257B9" w:rsidRDefault="008257B9" w:rsidP="00DA2AEB">
            <w:pPr>
              <w:pStyle w:val="Retrait3aliggauche"/>
            </w:pPr>
            <w:r>
              <w:t>Affichage des infos avec le formulaire  de mise à jour de la base de données</w:t>
            </w:r>
          </w:p>
        </w:tc>
        <w:tc>
          <w:tcPr>
            <w:tcW w:w="1134" w:type="dxa"/>
          </w:tcPr>
          <w:p w:rsidR="008257B9" w:rsidRPr="00567E15" w:rsidRDefault="008257B9" w:rsidP="00DA2AEB">
            <w:pPr>
              <w:pStyle w:val="Retrait3aliggauche"/>
            </w:pPr>
          </w:p>
        </w:tc>
      </w:tr>
      <w:tr w:rsidR="008257B9" w:rsidRPr="00567E15" w:rsidTr="00567E15">
        <w:trPr>
          <w:trHeight w:val="959"/>
        </w:trPr>
        <w:tc>
          <w:tcPr>
            <w:tcW w:w="1668" w:type="dxa"/>
          </w:tcPr>
          <w:p w:rsidR="008257B9" w:rsidRDefault="00FC42F9" w:rsidP="00DA2AEB">
            <w:pPr>
              <w:pStyle w:val="Retrait3aliggauche"/>
            </w:pPr>
            <w:r>
              <w:t>Formulaire de mise à jour de la DB</w:t>
            </w:r>
          </w:p>
        </w:tc>
        <w:tc>
          <w:tcPr>
            <w:tcW w:w="3260" w:type="dxa"/>
          </w:tcPr>
          <w:p w:rsidR="008257B9" w:rsidRDefault="00FC42F9" w:rsidP="00DA2AEB">
            <w:pPr>
              <w:pStyle w:val="Retrait3aliggauche"/>
            </w:pPr>
            <w:r>
              <w:t>Clic du bouton de mise à jour</w:t>
            </w:r>
            <w:r w:rsidR="0059744A">
              <w:t xml:space="preserve"> si l’élément n’a pas été modifié depuis</w:t>
            </w:r>
          </w:p>
        </w:tc>
        <w:tc>
          <w:tcPr>
            <w:tcW w:w="3118" w:type="dxa"/>
          </w:tcPr>
          <w:p w:rsidR="008257B9" w:rsidRDefault="00FC42F9" w:rsidP="00DA2AEB">
            <w:pPr>
              <w:pStyle w:val="Retrait3aliggauche"/>
            </w:pPr>
            <w:r>
              <w:t>Met à jour l’élément sélectionné</w:t>
            </w:r>
          </w:p>
        </w:tc>
        <w:tc>
          <w:tcPr>
            <w:tcW w:w="1134" w:type="dxa"/>
          </w:tcPr>
          <w:p w:rsidR="008257B9" w:rsidRPr="00567E15" w:rsidRDefault="008257B9" w:rsidP="00DA2AEB">
            <w:pPr>
              <w:pStyle w:val="Retrait3aliggauche"/>
            </w:pPr>
          </w:p>
        </w:tc>
      </w:tr>
      <w:tr w:rsidR="0059744A"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59744A" w:rsidRPr="0059744A" w:rsidRDefault="0059744A" w:rsidP="00DA2AEB">
            <w:pPr>
              <w:pStyle w:val="Retrait3aliggauche"/>
            </w:pPr>
            <w:r w:rsidRPr="0059744A">
              <w:t>Formulaire de mise à jour de la DB</w:t>
            </w:r>
          </w:p>
        </w:tc>
        <w:tc>
          <w:tcPr>
            <w:tcW w:w="3260" w:type="dxa"/>
          </w:tcPr>
          <w:p w:rsidR="0059744A" w:rsidRPr="0059744A" w:rsidRDefault="0059744A" w:rsidP="00DA2AEB">
            <w:pPr>
              <w:pStyle w:val="Retrait3aliggauche"/>
            </w:pPr>
            <w:r w:rsidRPr="0059744A">
              <w:t>Clic du bouton de mise à jour si l’élément a été modifié depuis</w:t>
            </w:r>
          </w:p>
        </w:tc>
        <w:tc>
          <w:tcPr>
            <w:tcW w:w="3118" w:type="dxa"/>
          </w:tcPr>
          <w:p w:rsidR="0059744A" w:rsidRPr="0059744A" w:rsidRDefault="0059744A" w:rsidP="00DA2AEB">
            <w:pPr>
              <w:pStyle w:val="Retrait3aliggauche"/>
            </w:pPr>
            <w:r>
              <w:t>Affichage message d’erreur et rechargement de la liste</w:t>
            </w:r>
          </w:p>
        </w:tc>
        <w:tc>
          <w:tcPr>
            <w:tcW w:w="1134" w:type="dxa"/>
          </w:tcPr>
          <w:p w:rsidR="0059744A" w:rsidRPr="0059744A" w:rsidRDefault="0059744A" w:rsidP="00DA2AEB">
            <w:pPr>
              <w:pStyle w:val="Retrait3aliggauche"/>
            </w:pPr>
          </w:p>
        </w:tc>
      </w:tr>
      <w:tr w:rsidR="00481DC0" w:rsidRPr="0024659A" w:rsidTr="00784AC3">
        <w:trPr>
          <w:trHeight w:val="959"/>
        </w:trPr>
        <w:tc>
          <w:tcPr>
            <w:tcW w:w="1668" w:type="dxa"/>
          </w:tcPr>
          <w:p w:rsidR="00481DC0" w:rsidRPr="00481DC0" w:rsidRDefault="00481DC0" w:rsidP="00DA2AEB">
            <w:pPr>
              <w:pStyle w:val="Retrait3aliggauche"/>
            </w:pPr>
            <w:r w:rsidRPr="00481DC0">
              <w:t>Formulaire d’ajout à la DB</w:t>
            </w:r>
          </w:p>
        </w:tc>
        <w:tc>
          <w:tcPr>
            <w:tcW w:w="3260" w:type="dxa"/>
          </w:tcPr>
          <w:p w:rsidR="00481DC0" w:rsidRPr="00481DC0" w:rsidRDefault="00481DC0" w:rsidP="00DA2AEB">
            <w:pPr>
              <w:pStyle w:val="Retrait3aliggauche"/>
            </w:pPr>
            <w:r w:rsidRPr="00481DC0">
              <w:t>Clic du bouton d’ajout si l’ouvrage n’existe plus</w:t>
            </w:r>
          </w:p>
        </w:tc>
        <w:tc>
          <w:tcPr>
            <w:tcW w:w="3118" w:type="dxa"/>
          </w:tcPr>
          <w:p w:rsidR="00481DC0" w:rsidRPr="00481DC0" w:rsidRDefault="00481DC0" w:rsidP="00DA2AEB">
            <w:pPr>
              <w:pStyle w:val="Retrait3aliggauche"/>
            </w:pPr>
            <w:r>
              <w:t>Affichage d’un message d’erreur et rechargement de la page</w:t>
            </w:r>
          </w:p>
        </w:tc>
        <w:tc>
          <w:tcPr>
            <w:tcW w:w="1134" w:type="dxa"/>
          </w:tcPr>
          <w:p w:rsidR="00481DC0" w:rsidRPr="00481DC0" w:rsidRDefault="00481DC0" w:rsidP="00DA2AEB">
            <w:pPr>
              <w:pStyle w:val="Retrait3aliggauche"/>
            </w:pPr>
          </w:p>
        </w:tc>
      </w:tr>
      <w:tr w:rsidR="008257B9" w:rsidRPr="00567E15" w:rsidTr="00567E15">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8257B9" w:rsidRDefault="0059744A" w:rsidP="00DA2AEB">
            <w:pPr>
              <w:pStyle w:val="Retrait3aliggauche"/>
            </w:pPr>
            <w:r>
              <w:t>Formulaire d’ajout à la DB</w:t>
            </w:r>
          </w:p>
        </w:tc>
        <w:tc>
          <w:tcPr>
            <w:tcW w:w="3260" w:type="dxa"/>
          </w:tcPr>
          <w:p w:rsidR="008257B9" w:rsidRDefault="0059744A" w:rsidP="00DA2AEB">
            <w:pPr>
              <w:pStyle w:val="Retrait3aliggauche"/>
            </w:pPr>
            <w:r>
              <w:t>Clic du bouton d’ajout</w:t>
            </w:r>
          </w:p>
        </w:tc>
        <w:tc>
          <w:tcPr>
            <w:tcW w:w="3118" w:type="dxa"/>
          </w:tcPr>
          <w:p w:rsidR="0059744A" w:rsidRDefault="0059744A" w:rsidP="00DA2AEB">
            <w:pPr>
              <w:pStyle w:val="Retrait3aliggauche"/>
            </w:pPr>
            <w:r>
              <w:t>Ajout de la machine dans la base de données</w:t>
            </w:r>
          </w:p>
        </w:tc>
        <w:tc>
          <w:tcPr>
            <w:tcW w:w="1134" w:type="dxa"/>
          </w:tcPr>
          <w:p w:rsidR="008257B9" w:rsidRPr="00567E15" w:rsidRDefault="008257B9" w:rsidP="00DA2AEB">
            <w:pPr>
              <w:pStyle w:val="Retrait3aliggauche"/>
            </w:pPr>
          </w:p>
        </w:tc>
      </w:tr>
    </w:tbl>
    <w:p w:rsidR="005F2605" w:rsidRDefault="00055D2A" w:rsidP="00AE07F4">
      <w:pPr>
        <w:pStyle w:val="Titre3"/>
      </w:pPr>
      <w:r>
        <w:t>StreamX Machines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59744A" w:rsidRPr="00567E15"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59744A" w:rsidRPr="00567E15" w:rsidRDefault="0059744A" w:rsidP="00DA2AEB">
            <w:pPr>
              <w:pStyle w:val="Retrait1"/>
            </w:pPr>
            <w:r>
              <w:lastRenderedPageBreak/>
              <w:t>É</w:t>
            </w:r>
            <w:r w:rsidRPr="00567E15">
              <w:t>lément testé</w:t>
            </w:r>
          </w:p>
        </w:tc>
        <w:tc>
          <w:tcPr>
            <w:tcW w:w="3260" w:type="dxa"/>
          </w:tcPr>
          <w:p w:rsidR="0059744A" w:rsidRPr="00567E15" w:rsidRDefault="0059744A" w:rsidP="00DA2AEB">
            <w:pPr>
              <w:pStyle w:val="Retrait1"/>
            </w:pPr>
            <w:r w:rsidRPr="00567E15">
              <w:t>Description du test</w:t>
            </w:r>
          </w:p>
        </w:tc>
        <w:tc>
          <w:tcPr>
            <w:tcW w:w="3118" w:type="dxa"/>
          </w:tcPr>
          <w:p w:rsidR="0059744A" w:rsidRPr="00567E15" w:rsidRDefault="0059744A" w:rsidP="00DA2AEB">
            <w:pPr>
              <w:pStyle w:val="Retrait1"/>
            </w:pPr>
            <w:r w:rsidRPr="00567E15">
              <w:t>Attente</w:t>
            </w:r>
            <w:r w:rsidRPr="00567E15">
              <w:tab/>
            </w:r>
          </w:p>
        </w:tc>
        <w:tc>
          <w:tcPr>
            <w:tcW w:w="1169" w:type="dxa"/>
          </w:tcPr>
          <w:p w:rsidR="0059744A" w:rsidRPr="00567E15" w:rsidRDefault="0059744A" w:rsidP="00DA2AEB">
            <w:pPr>
              <w:pStyle w:val="Retrait1"/>
            </w:pPr>
            <w:r w:rsidRPr="00567E15">
              <w:t>Résultat</w:t>
            </w:r>
          </w:p>
        </w:tc>
      </w:tr>
      <w:tr w:rsidR="00097B37"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567E15" w:rsidRDefault="00097B37" w:rsidP="00DA2AEB">
            <w:pPr>
              <w:pStyle w:val="Retrait3aliggauche"/>
            </w:pPr>
            <w:r>
              <w:t>Sélection de l’entreprise</w:t>
            </w:r>
          </w:p>
        </w:tc>
        <w:tc>
          <w:tcPr>
            <w:tcW w:w="3260" w:type="dxa"/>
          </w:tcPr>
          <w:p w:rsidR="00097B37" w:rsidRPr="00567E15" w:rsidRDefault="00097B37" w:rsidP="00DA2AEB">
            <w:pPr>
              <w:pStyle w:val="Retrait3aliggauche"/>
            </w:pPr>
            <w:r>
              <w:t>Sélection de l’entreprise</w:t>
            </w:r>
          </w:p>
        </w:tc>
        <w:tc>
          <w:tcPr>
            <w:tcW w:w="3118" w:type="dxa"/>
          </w:tcPr>
          <w:p w:rsidR="00097B37" w:rsidRPr="00567E15" w:rsidRDefault="00097B37" w:rsidP="00DA2AEB">
            <w:pPr>
              <w:pStyle w:val="Retrait3aliggauche"/>
            </w:pPr>
            <w:r>
              <w:t>Affichage des ouvrages + liste toutes les machines de l’entreprise</w:t>
            </w:r>
          </w:p>
        </w:tc>
        <w:tc>
          <w:tcPr>
            <w:tcW w:w="1169" w:type="dxa"/>
          </w:tcPr>
          <w:p w:rsidR="00097B37" w:rsidRPr="00567E15" w:rsidRDefault="00097B37" w:rsidP="00DA2AEB">
            <w:pPr>
              <w:pStyle w:val="Retrait3aliggauche"/>
            </w:pPr>
          </w:p>
        </w:tc>
      </w:tr>
      <w:tr w:rsidR="00097B37" w:rsidRPr="0024659A" w:rsidTr="00784AC3">
        <w:trPr>
          <w:trHeight w:val="959"/>
        </w:trPr>
        <w:tc>
          <w:tcPr>
            <w:tcW w:w="1668" w:type="dxa"/>
          </w:tcPr>
          <w:p w:rsidR="00097B37" w:rsidRPr="00567E15" w:rsidRDefault="00097B37" w:rsidP="00DA2AEB">
            <w:pPr>
              <w:pStyle w:val="Retrait3aliggauche"/>
            </w:pPr>
            <w:r>
              <w:t>Sélection de l’ouvrage</w:t>
            </w:r>
          </w:p>
        </w:tc>
        <w:tc>
          <w:tcPr>
            <w:tcW w:w="3260" w:type="dxa"/>
          </w:tcPr>
          <w:p w:rsidR="00097B37" w:rsidRPr="00567E15" w:rsidRDefault="00097B37" w:rsidP="00DA2AEB">
            <w:pPr>
              <w:pStyle w:val="Retrait3aliggauche"/>
            </w:pPr>
            <w:r>
              <w:t>Sélection de l’ouvrage</w:t>
            </w:r>
          </w:p>
        </w:tc>
        <w:tc>
          <w:tcPr>
            <w:tcW w:w="3118" w:type="dxa"/>
          </w:tcPr>
          <w:p w:rsidR="00097B37" w:rsidRPr="00567E15" w:rsidRDefault="00097B37" w:rsidP="00DA2AEB">
            <w:pPr>
              <w:pStyle w:val="Retrait3aliggauche"/>
            </w:pPr>
            <w:r>
              <w:t>Affichage des machines de l’ouvrage</w:t>
            </w:r>
          </w:p>
        </w:tc>
        <w:tc>
          <w:tcPr>
            <w:tcW w:w="1169" w:type="dxa"/>
          </w:tcPr>
          <w:p w:rsidR="00097B37" w:rsidRPr="00567E15" w:rsidRDefault="00097B37" w:rsidP="00DA2AEB">
            <w:pPr>
              <w:pStyle w:val="Retrait3aliggauche"/>
            </w:pPr>
          </w:p>
        </w:tc>
      </w:tr>
    </w:tbl>
    <w:p w:rsidR="00055D2A" w:rsidRDefault="00055D2A" w:rsidP="00AE07F4">
      <w:pPr>
        <w:pStyle w:val="Titre3"/>
      </w:pPr>
      <w:r>
        <w:t>Enterprises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097B37" w:rsidRPr="00567E15"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097B37" w:rsidRPr="00567E15" w:rsidRDefault="00097B37" w:rsidP="00DA2AEB">
            <w:pPr>
              <w:pStyle w:val="Retrait1"/>
            </w:pPr>
            <w:r>
              <w:t>É</w:t>
            </w:r>
            <w:r w:rsidRPr="00567E15">
              <w:t>lément testé</w:t>
            </w:r>
          </w:p>
        </w:tc>
        <w:tc>
          <w:tcPr>
            <w:tcW w:w="3260" w:type="dxa"/>
          </w:tcPr>
          <w:p w:rsidR="00097B37" w:rsidRPr="00567E15" w:rsidRDefault="00097B37" w:rsidP="00DA2AEB">
            <w:pPr>
              <w:pStyle w:val="Retrait1"/>
            </w:pPr>
            <w:r w:rsidRPr="00567E15">
              <w:t>Description du test</w:t>
            </w:r>
          </w:p>
        </w:tc>
        <w:tc>
          <w:tcPr>
            <w:tcW w:w="3118" w:type="dxa"/>
          </w:tcPr>
          <w:p w:rsidR="00097B37" w:rsidRPr="00567E15" w:rsidRDefault="00097B37" w:rsidP="00DA2AEB">
            <w:pPr>
              <w:pStyle w:val="Retrait1"/>
            </w:pPr>
            <w:r w:rsidRPr="00567E15">
              <w:t>Attente</w:t>
            </w:r>
            <w:r w:rsidRPr="00567E15">
              <w:tab/>
            </w:r>
          </w:p>
        </w:tc>
        <w:tc>
          <w:tcPr>
            <w:tcW w:w="1169" w:type="dxa"/>
          </w:tcPr>
          <w:p w:rsidR="00097B37" w:rsidRPr="00567E15" w:rsidRDefault="00097B37" w:rsidP="00DA2AEB">
            <w:pPr>
              <w:pStyle w:val="Retrait1"/>
            </w:pPr>
            <w:r w:rsidRPr="00567E15">
              <w:t>Résultat</w:t>
            </w:r>
          </w:p>
        </w:tc>
      </w:tr>
      <w:tr w:rsidR="00097B37"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567E15" w:rsidRDefault="00097B37" w:rsidP="00DA2AEB">
            <w:pPr>
              <w:pStyle w:val="Retrait3aliggauche"/>
            </w:pPr>
            <w:r>
              <w:t>Bouton « New enterprise »</w:t>
            </w:r>
          </w:p>
        </w:tc>
        <w:tc>
          <w:tcPr>
            <w:tcW w:w="3260" w:type="dxa"/>
          </w:tcPr>
          <w:p w:rsidR="00097B37" w:rsidRPr="00567E15" w:rsidRDefault="00097B37" w:rsidP="00DA2AEB">
            <w:pPr>
              <w:pStyle w:val="Retrait3aliggauche"/>
            </w:pPr>
            <w:r>
              <w:t>Clic du bouton « New Enterprise »</w:t>
            </w:r>
          </w:p>
        </w:tc>
        <w:tc>
          <w:tcPr>
            <w:tcW w:w="3118" w:type="dxa"/>
          </w:tcPr>
          <w:p w:rsidR="00097B37" w:rsidRPr="00567E15" w:rsidRDefault="00097B37" w:rsidP="00DA2AEB">
            <w:pPr>
              <w:pStyle w:val="Retrait3aliggauche"/>
            </w:pPr>
            <w:r>
              <w:t>Affichage du formulaire d’ajout</w:t>
            </w:r>
          </w:p>
        </w:tc>
        <w:tc>
          <w:tcPr>
            <w:tcW w:w="1169" w:type="dxa"/>
          </w:tcPr>
          <w:p w:rsidR="00097B37" w:rsidRPr="00567E15" w:rsidRDefault="00097B37" w:rsidP="00DA2AEB">
            <w:pPr>
              <w:pStyle w:val="Retrait3aliggauche"/>
            </w:pPr>
          </w:p>
        </w:tc>
      </w:tr>
      <w:tr w:rsidR="006653B4" w:rsidRPr="0024659A" w:rsidTr="00784AC3">
        <w:trPr>
          <w:trHeight w:val="959"/>
        </w:trPr>
        <w:tc>
          <w:tcPr>
            <w:tcW w:w="1668" w:type="dxa"/>
          </w:tcPr>
          <w:p w:rsidR="006653B4" w:rsidRPr="00567E15" w:rsidRDefault="006653B4" w:rsidP="00DA2AEB">
            <w:pPr>
              <w:pStyle w:val="Retrait3aliggauche"/>
            </w:pPr>
            <w:r>
              <w:t>Bouton « Update »</w:t>
            </w:r>
          </w:p>
        </w:tc>
        <w:tc>
          <w:tcPr>
            <w:tcW w:w="3260" w:type="dxa"/>
          </w:tcPr>
          <w:p w:rsidR="006653B4" w:rsidRPr="00567E15" w:rsidRDefault="006653B4" w:rsidP="00DA2AEB">
            <w:pPr>
              <w:pStyle w:val="Retrait3aliggauche"/>
            </w:pPr>
            <w:r>
              <w:t>Clic du bouton « Update »</w:t>
            </w:r>
          </w:p>
        </w:tc>
        <w:tc>
          <w:tcPr>
            <w:tcW w:w="3118" w:type="dxa"/>
          </w:tcPr>
          <w:p w:rsidR="006653B4" w:rsidRPr="00567E15" w:rsidRDefault="006653B4" w:rsidP="00DA2AEB">
            <w:pPr>
              <w:pStyle w:val="Retrait3aliggauche"/>
            </w:pPr>
            <w:r>
              <w:t>Affichage du formulaire de mise à jour</w:t>
            </w:r>
          </w:p>
        </w:tc>
        <w:tc>
          <w:tcPr>
            <w:tcW w:w="1169" w:type="dxa"/>
          </w:tcPr>
          <w:p w:rsidR="006653B4" w:rsidRPr="00567E15" w:rsidRDefault="006653B4" w:rsidP="00DA2AEB">
            <w:pPr>
              <w:pStyle w:val="Retrait3aliggauche"/>
            </w:pPr>
          </w:p>
        </w:tc>
      </w:tr>
      <w:tr w:rsidR="006653B4"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6653B4" w:rsidRPr="00567E15" w:rsidRDefault="006653B4" w:rsidP="00DA2AEB">
            <w:pPr>
              <w:pStyle w:val="Retrait3aliggauche"/>
            </w:pPr>
            <w:r>
              <w:t>Lien « Show facilities »</w:t>
            </w:r>
          </w:p>
        </w:tc>
        <w:tc>
          <w:tcPr>
            <w:tcW w:w="3260" w:type="dxa"/>
          </w:tcPr>
          <w:p w:rsidR="006653B4" w:rsidRPr="00567E15" w:rsidRDefault="006653B4" w:rsidP="00DA2AEB">
            <w:pPr>
              <w:pStyle w:val="Retrait3aliggauche"/>
            </w:pPr>
            <w:r>
              <w:t>Clic du lien « Show facilities »</w:t>
            </w:r>
          </w:p>
        </w:tc>
        <w:tc>
          <w:tcPr>
            <w:tcW w:w="3118" w:type="dxa"/>
          </w:tcPr>
          <w:p w:rsidR="006653B4" w:rsidRPr="00567E15" w:rsidRDefault="006653B4" w:rsidP="00DA2AEB">
            <w:pPr>
              <w:pStyle w:val="Retrait3aliggauche"/>
            </w:pPr>
            <w:r>
              <w:t xml:space="preserve">Affichage </w:t>
            </w:r>
            <w:r w:rsidR="00552A22">
              <w:t>des ouvrages</w:t>
            </w:r>
          </w:p>
        </w:tc>
        <w:tc>
          <w:tcPr>
            <w:tcW w:w="1169" w:type="dxa"/>
          </w:tcPr>
          <w:p w:rsidR="006653B4" w:rsidRPr="00567E15" w:rsidRDefault="006653B4" w:rsidP="00DA2AEB">
            <w:pPr>
              <w:pStyle w:val="Retrait3aliggauche"/>
            </w:pPr>
          </w:p>
        </w:tc>
      </w:tr>
      <w:tr w:rsidR="00552A22" w:rsidRPr="0024659A" w:rsidTr="00784AC3">
        <w:trPr>
          <w:trHeight w:val="959"/>
        </w:trPr>
        <w:tc>
          <w:tcPr>
            <w:tcW w:w="1668" w:type="dxa"/>
          </w:tcPr>
          <w:p w:rsidR="00552A22" w:rsidRPr="00567E15" w:rsidRDefault="00552A22" w:rsidP="00DA2AEB">
            <w:pPr>
              <w:pStyle w:val="Retrait3aliggauche"/>
            </w:pPr>
            <w:r>
              <w:t>Bouton « Delete »</w:t>
            </w:r>
          </w:p>
        </w:tc>
        <w:tc>
          <w:tcPr>
            <w:tcW w:w="3260" w:type="dxa"/>
          </w:tcPr>
          <w:p w:rsidR="00552A22" w:rsidRPr="00567E15" w:rsidRDefault="00552A22" w:rsidP="00DA2AEB">
            <w:pPr>
              <w:pStyle w:val="Retrait3aliggauche"/>
            </w:pPr>
            <w:r>
              <w:t>Clic du bouton « Delete »</w:t>
            </w:r>
          </w:p>
        </w:tc>
        <w:tc>
          <w:tcPr>
            <w:tcW w:w="3118" w:type="dxa"/>
          </w:tcPr>
          <w:p w:rsidR="00552A22" w:rsidRPr="00567E15" w:rsidRDefault="00552A22" w:rsidP="00DA2AEB">
            <w:pPr>
              <w:pStyle w:val="Retrait3aliggauche"/>
            </w:pPr>
            <w:r>
              <w:t>Affichage d’une popup de confirmation</w:t>
            </w:r>
          </w:p>
        </w:tc>
        <w:tc>
          <w:tcPr>
            <w:tcW w:w="1169" w:type="dxa"/>
          </w:tcPr>
          <w:p w:rsidR="00552A22" w:rsidRPr="00567E15" w:rsidRDefault="00552A22" w:rsidP="00DA2AEB">
            <w:pPr>
              <w:pStyle w:val="Retrait3aliggauche"/>
            </w:pPr>
          </w:p>
        </w:tc>
      </w:tr>
      <w:tr w:rsidR="00481DC0"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81DC0" w:rsidRPr="00567E15" w:rsidRDefault="00481DC0" w:rsidP="00DA2AEB">
            <w:pPr>
              <w:pStyle w:val="Retrait3aliggauche"/>
            </w:pPr>
            <w:r>
              <w:t>Formulaire de confirmation</w:t>
            </w:r>
          </w:p>
        </w:tc>
        <w:tc>
          <w:tcPr>
            <w:tcW w:w="3260" w:type="dxa"/>
          </w:tcPr>
          <w:p w:rsidR="00481DC0" w:rsidRPr="00567E15" w:rsidRDefault="00481DC0" w:rsidP="00DA2AEB">
            <w:pPr>
              <w:pStyle w:val="Retrait3aliggauche"/>
            </w:pPr>
            <w:r>
              <w:t>Clic « Cancel »</w:t>
            </w:r>
          </w:p>
        </w:tc>
        <w:tc>
          <w:tcPr>
            <w:tcW w:w="3118" w:type="dxa"/>
          </w:tcPr>
          <w:p w:rsidR="00481DC0" w:rsidRPr="00567E15" w:rsidRDefault="00481DC0" w:rsidP="00DA2AEB">
            <w:pPr>
              <w:pStyle w:val="Retrait3aliggauche"/>
            </w:pPr>
            <w:r>
              <w:t>Disparition de la popup</w:t>
            </w:r>
          </w:p>
        </w:tc>
        <w:tc>
          <w:tcPr>
            <w:tcW w:w="1169" w:type="dxa"/>
          </w:tcPr>
          <w:p w:rsidR="00481DC0" w:rsidRPr="00567E15" w:rsidRDefault="00481DC0" w:rsidP="00DA2AEB">
            <w:pPr>
              <w:pStyle w:val="Retrait3aliggauche"/>
            </w:pPr>
          </w:p>
        </w:tc>
      </w:tr>
      <w:tr w:rsidR="00C42918" w:rsidRPr="0024659A" w:rsidTr="00784AC3">
        <w:trPr>
          <w:trHeight w:val="959"/>
        </w:trPr>
        <w:tc>
          <w:tcPr>
            <w:tcW w:w="1668" w:type="dxa"/>
          </w:tcPr>
          <w:p w:rsidR="00C42918" w:rsidRPr="00C42918" w:rsidRDefault="00C42918" w:rsidP="00DA2AEB">
            <w:pPr>
              <w:pStyle w:val="Retrait3aliggauche"/>
            </w:pPr>
            <w:r w:rsidRPr="00C42918">
              <w:t>Formulaire de confirmation</w:t>
            </w:r>
          </w:p>
        </w:tc>
        <w:tc>
          <w:tcPr>
            <w:tcW w:w="3260" w:type="dxa"/>
          </w:tcPr>
          <w:p w:rsidR="00C42918" w:rsidRPr="00C42918" w:rsidRDefault="00C42918" w:rsidP="00DA2AEB">
            <w:pPr>
              <w:pStyle w:val="Retrait3aliggauche"/>
            </w:pPr>
            <w:r w:rsidRPr="00C42918">
              <w:t>Clic « Delete » si déjà supprimé</w:t>
            </w:r>
          </w:p>
        </w:tc>
        <w:tc>
          <w:tcPr>
            <w:tcW w:w="3118" w:type="dxa"/>
          </w:tcPr>
          <w:p w:rsidR="00C42918" w:rsidRPr="00C42918" w:rsidRDefault="00C42918" w:rsidP="00DA2AEB">
            <w:pPr>
              <w:pStyle w:val="Retrait3aliggauche"/>
            </w:pPr>
            <w:r>
              <w:t>Affichage message d’erreur</w:t>
            </w:r>
          </w:p>
        </w:tc>
        <w:tc>
          <w:tcPr>
            <w:tcW w:w="1169" w:type="dxa"/>
          </w:tcPr>
          <w:p w:rsidR="00C42918" w:rsidRPr="00C42918" w:rsidRDefault="00C42918" w:rsidP="00DA2AEB">
            <w:pPr>
              <w:pStyle w:val="Retrait3aliggauche"/>
            </w:pPr>
          </w:p>
        </w:tc>
      </w:tr>
      <w:tr w:rsidR="00481DC0" w:rsidRPr="00567E15"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097B37" w:rsidRPr="00567E15" w:rsidRDefault="00552A22" w:rsidP="00DA2AEB">
            <w:pPr>
              <w:pStyle w:val="Retrait3aliggauche"/>
            </w:pPr>
            <w:r>
              <w:t>Formulaire de confirmation</w:t>
            </w:r>
          </w:p>
        </w:tc>
        <w:tc>
          <w:tcPr>
            <w:tcW w:w="3260" w:type="dxa"/>
          </w:tcPr>
          <w:p w:rsidR="00097B37" w:rsidRPr="00567E15" w:rsidRDefault="00097B37" w:rsidP="00DA2AEB">
            <w:pPr>
              <w:pStyle w:val="Retrait3aliggauche"/>
            </w:pPr>
            <w:r>
              <w:t xml:space="preserve">Clic </w:t>
            </w:r>
            <w:r w:rsidR="00481DC0">
              <w:t>« Delete »</w:t>
            </w:r>
          </w:p>
        </w:tc>
        <w:tc>
          <w:tcPr>
            <w:tcW w:w="3118" w:type="dxa"/>
          </w:tcPr>
          <w:p w:rsidR="00097B37" w:rsidRPr="00567E15" w:rsidRDefault="00481DC0" w:rsidP="00DA2AEB">
            <w:pPr>
              <w:pStyle w:val="Retrait3aliggauche"/>
            </w:pPr>
            <w:r>
              <w:t>Suppression de l’entreprise</w:t>
            </w:r>
            <w:r w:rsidR="00472FCD">
              <w:t xml:space="preserve"> (et de ses ouvrages + machines)</w:t>
            </w:r>
          </w:p>
        </w:tc>
        <w:tc>
          <w:tcPr>
            <w:tcW w:w="1169" w:type="dxa"/>
          </w:tcPr>
          <w:p w:rsidR="00097B37" w:rsidRPr="00567E15" w:rsidRDefault="00097B37" w:rsidP="00DA2AEB">
            <w:pPr>
              <w:pStyle w:val="Retrait3aliggauche"/>
            </w:pPr>
          </w:p>
        </w:tc>
      </w:tr>
    </w:tbl>
    <w:p w:rsidR="00C42918" w:rsidRDefault="00C42918" w:rsidP="00AE07F4">
      <w:pPr>
        <w:pStyle w:val="Titre3"/>
      </w:pPr>
      <w:r>
        <w:t>Facilities</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C42918" w:rsidRPr="00567E15"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C42918" w:rsidRPr="00567E15" w:rsidRDefault="00C42918" w:rsidP="00DA2AEB">
            <w:pPr>
              <w:pStyle w:val="Retrait1"/>
            </w:pPr>
            <w:r>
              <w:t>É</w:t>
            </w:r>
            <w:r w:rsidRPr="00567E15">
              <w:t>lément testé</w:t>
            </w:r>
          </w:p>
        </w:tc>
        <w:tc>
          <w:tcPr>
            <w:tcW w:w="3260" w:type="dxa"/>
          </w:tcPr>
          <w:p w:rsidR="00C42918" w:rsidRPr="00567E15" w:rsidRDefault="00C42918" w:rsidP="00DA2AEB">
            <w:pPr>
              <w:pStyle w:val="Retrait1"/>
            </w:pPr>
            <w:r w:rsidRPr="00567E15">
              <w:t>Description du test</w:t>
            </w:r>
          </w:p>
        </w:tc>
        <w:tc>
          <w:tcPr>
            <w:tcW w:w="3118" w:type="dxa"/>
          </w:tcPr>
          <w:p w:rsidR="00C42918" w:rsidRPr="00567E15" w:rsidRDefault="00C42918" w:rsidP="00DA2AEB">
            <w:pPr>
              <w:pStyle w:val="Retrait1"/>
            </w:pPr>
            <w:r w:rsidRPr="00567E15">
              <w:t>Attente</w:t>
            </w:r>
            <w:r w:rsidRPr="00567E15">
              <w:tab/>
            </w:r>
          </w:p>
        </w:tc>
        <w:tc>
          <w:tcPr>
            <w:tcW w:w="1169" w:type="dxa"/>
          </w:tcPr>
          <w:p w:rsidR="00C42918" w:rsidRPr="00567E15" w:rsidRDefault="00C42918" w:rsidP="00DA2AEB">
            <w:pPr>
              <w:pStyle w:val="Retrait1"/>
            </w:pPr>
            <w:r w:rsidRPr="00567E15">
              <w:t>Résultat</w:t>
            </w:r>
          </w:p>
        </w:tc>
      </w:tr>
      <w:tr w:rsidR="00C42918"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567E15" w:rsidRDefault="00C42918" w:rsidP="00DA2AEB">
            <w:pPr>
              <w:pStyle w:val="Retrait3aliggauche"/>
            </w:pPr>
            <w:r>
              <w:t>Bouton « New facility »</w:t>
            </w:r>
          </w:p>
        </w:tc>
        <w:tc>
          <w:tcPr>
            <w:tcW w:w="3260" w:type="dxa"/>
          </w:tcPr>
          <w:p w:rsidR="00C42918" w:rsidRPr="00567E15" w:rsidRDefault="00C42918" w:rsidP="00DA2AEB">
            <w:pPr>
              <w:pStyle w:val="Retrait3aliggauche"/>
            </w:pPr>
            <w:r>
              <w:t>Clic du bouton « New facility »</w:t>
            </w:r>
          </w:p>
        </w:tc>
        <w:tc>
          <w:tcPr>
            <w:tcW w:w="3118" w:type="dxa"/>
          </w:tcPr>
          <w:p w:rsidR="00C42918" w:rsidRPr="00567E15" w:rsidRDefault="00C42918" w:rsidP="00DA2AEB">
            <w:pPr>
              <w:pStyle w:val="Retrait3aliggauche"/>
            </w:pPr>
            <w:r>
              <w:t>Affichage du formulaire d’ajout</w:t>
            </w:r>
          </w:p>
        </w:tc>
        <w:tc>
          <w:tcPr>
            <w:tcW w:w="1169" w:type="dxa"/>
          </w:tcPr>
          <w:p w:rsidR="00C42918" w:rsidRPr="00567E15" w:rsidRDefault="00C42918" w:rsidP="00DA2AEB">
            <w:pPr>
              <w:pStyle w:val="Retrait3aliggauche"/>
            </w:pPr>
          </w:p>
        </w:tc>
      </w:tr>
      <w:tr w:rsidR="00C42918" w:rsidRPr="0024659A" w:rsidTr="00784AC3">
        <w:trPr>
          <w:trHeight w:val="959"/>
        </w:trPr>
        <w:tc>
          <w:tcPr>
            <w:tcW w:w="1668" w:type="dxa"/>
          </w:tcPr>
          <w:p w:rsidR="00C42918" w:rsidRPr="00567E15" w:rsidRDefault="00C42918" w:rsidP="00DA2AEB">
            <w:pPr>
              <w:pStyle w:val="Retrait3aliggauche"/>
            </w:pPr>
            <w:r>
              <w:t>Bouton « Update »</w:t>
            </w:r>
          </w:p>
        </w:tc>
        <w:tc>
          <w:tcPr>
            <w:tcW w:w="3260" w:type="dxa"/>
          </w:tcPr>
          <w:p w:rsidR="00C42918" w:rsidRPr="00567E15" w:rsidRDefault="00C42918" w:rsidP="00DA2AEB">
            <w:pPr>
              <w:pStyle w:val="Retrait3aliggauche"/>
            </w:pPr>
            <w:r>
              <w:t>Clic du bouton « Update »</w:t>
            </w:r>
          </w:p>
        </w:tc>
        <w:tc>
          <w:tcPr>
            <w:tcW w:w="3118" w:type="dxa"/>
          </w:tcPr>
          <w:p w:rsidR="00C42918" w:rsidRPr="00567E15" w:rsidRDefault="00C42918" w:rsidP="00DA2AEB">
            <w:pPr>
              <w:pStyle w:val="Retrait3aliggauche"/>
            </w:pPr>
            <w:r>
              <w:t>Affichage du formulaire de mise à jour</w:t>
            </w:r>
          </w:p>
        </w:tc>
        <w:tc>
          <w:tcPr>
            <w:tcW w:w="1169" w:type="dxa"/>
          </w:tcPr>
          <w:p w:rsidR="00C42918" w:rsidRPr="00567E15" w:rsidRDefault="00C42918" w:rsidP="00DA2AEB">
            <w:pPr>
              <w:pStyle w:val="Retrait3aliggauche"/>
            </w:pPr>
          </w:p>
        </w:tc>
      </w:tr>
      <w:tr w:rsidR="00C42918"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567E15" w:rsidRDefault="00C42918" w:rsidP="00DA2AEB">
            <w:pPr>
              <w:pStyle w:val="Retrait3aliggauche"/>
            </w:pPr>
            <w:r>
              <w:lastRenderedPageBreak/>
              <w:t>Bouton « Delete »</w:t>
            </w:r>
          </w:p>
        </w:tc>
        <w:tc>
          <w:tcPr>
            <w:tcW w:w="3260" w:type="dxa"/>
          </w:tcPr>
          <w:p w:rsidR="00C42918" w:rsidRPr="00567E15" w:rsidRDefault="00C42918" w:rsidP="00DA2AEB">
            <w:pPr>
              <w:pStyle w:val="Retrait3aliggauche"/>
            </w:pPr>
            <w:r>
              <w:t>Clic du bouton « Delete »</w:t>
            </w:r>
          </w:p>
        </w:tc>
        <w:tc>
          <w:tcPr>
            <w:tcW w:w="3118" w:type="dxa"/>
          </w:tcPr>
          <w:p w:rsidR="00C42918" w:rsidRPr="00567E15" w:rsidRDefault="00C42918" w:rsidP="00DA2AEB">
            <w:pPr>
              <w:pStyle w:val="Retrait3aliggauche"/>
            </w:pPr>
            <w:r>
              <w:t>Affichage d’une popup de confirmation</w:t>
            </w:r>
          </w:p>
        </w:tc>
        <w:tc>
          <w:tcPr>
            <w:tcW w:w="1169" w:type="dxa"/>
          </w:tcPr>
          <w:p w:rsidR="00C42918" w:rsidRPr="00567E15" w:rsidRDefault="00C42918" w:rsidP="00DA2AEB">
            <w:pPr>
              <w:pStyle w:val="Retrait3aliggauche"/>
            </w:pPr>
          </w:p>
        </w:tc>
      </w:tr>
      <w:tr w:rsidR="00472FCD" w:rsidRPr="00567E15" w:rsidTr="00784AC3">
        <w:trPr>
          <w:trHeight w:val="959"/>
        </w:trPr>
        <w:tc>
          <w:tcPr>
            <w:tcW w:w="1668" w:type="dxa"/>
          </w:tcPr>
          <w:p w:rsidR="00C42918" w:rsidRPr="00567E15" w:rsidRDefault="00C42918" w:rsidP="00DA2AEB">
            <w:pPr>
              <w:pStyle w:val="Retrait3aliggauche"/>
            </w:pPr>
            <w:r>
              <w:t>Formulaire de confirmation</w:t>
            </w:r>
          </w:p>
        </w:tc>
        <w:tc>
          <w:tcPr>
            <w:tcW w:w="3260" w:type="dxa"/>
          </w:tcPr>
          <w:p w:rsidR="00C42918" w:rsidRPr="00567E15" w:rsidRDefault="00C42918" w:rsidP="00DA2AEB">
            <w:pPr>
              <w:pStyle w:val="Retrait3aliggauche"/>
            </w:pPr>
            <w:r>
              <w:t>Clic « Cancel »</w:t>
            </w:r>
          </w:p>
        </w:tc>
        <w:tc>
          <w:tcPr>
            <w:tcW w:w="3118" w:type="dxa"/>
          </w:tcPr>
          <w:p w:rsidR="00C42918" w:rsidRPr="00567E15" w:rsidRDefault="00C42918" w:rsidP="00DA2AEB">
            <w:pPr>
              <w:pStyle w:val="Retrait3aliggauche"/>
            </w:pPr>
            <w:r>
              <w:t>Disparition de la popup</w:t>
            </w:r>
          </w:p>
        </w:tc>
        <w:tc>
          <w:tcPr>
            <w:tcW w:w="1169" w:type="dxa"/>
          </w:tcPr>
          <w:p w:rsidR="00C42918" w:rsidRPr="00567E15" w:rsidRDefault="00C42918" w:rsidP="00DA2AEB">
            <w:pPr>
              <w:pStyle w:val="Retrait3aliggauche"/>
            </w:pPr>
          </w:p>
        </w:tc>
      </w:tr>
      <w:tr w:rsidR="00C42918"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C42918" w:rsidRPr="00C42918" w:rsidRDefault="00C42918" w:rsidP="00DA2AEB">
            <w:pPr>
              <w:pStyle w:val="Retrait3aliggauche"/>
            </w:pPr>
            <w:r w:rsidRPr="00C42918">
              <w:t>Formulaire de confirmation</w:t>
            </w:r>
          </w:p>
        </w:tc>
        <w:tc>
          <w:tcPr>
            <w:tcW w:w="3260" w:type="dxa"/>
          </w:tcPr>
          <w:p w:rsidR="00C42918" w:rsidRPr="00C42918" w:rsidRDefault="00C42918" w:rsidP="00DA2AEB">
            <w:pPr>
              <w:pStyle w:val="Retrait3aliggauche"/>
            </w:pPr>
            <w:r w:rsidRPr="00C42918">
              <w:t>Clic « Delete » si déjà supprimé</w:t>
            </w:r>
          </w:p>
        </w:tc>
        <w:tc>
          <w:tcPr>
            <w:tcW w:w="3118" w:type="dxa"/>
          </w:tcPr>
          <w:p w:rsidR="00C42918" w:rsidRPr="00C42918" w:rsidRDefault="00C42918" w:rsidP="00DA2AEB">
            <w:pPr>
              <w:pStyle w:val="Retrait3aliggauche"/>
            </w:pPr>
            <w:r>
              <w:t>Affichage message d’erreur</w:t>
            </w:r>
          </w:p>
        </w:tc>
        <w:tc>
          <w:tcPr>
            <w:tcW w:w="1169" w:type="dxa"/>
          </w:tcPr>
          <w:p w:rsidR="00C42918" w:rsidRPr="00C42918" w:rsidRDefault="00C42918" w:rsidP="00DA2AEB">
            <w:pPr>
              <w:pStyle w:val="Retrait3aliggauche"/>
            </w:pPr>
          </w:p>
        </w:tc>
      </w:tr>
      <w:tr w:rsidR="00C42918" w:rsidRPr="00567E15" w:rsidTr="00784AC3">
        <w:trPr>
          <w:trHeight w:val="959"/>
        </w:trPr>
        <w:tc>
          <w:tcPr>
            <w:tcW w:w="1668" w:type="dxa"/>
          </w:tcPr>
          <w:p w:rsidR="00C42918" w:rsidRPr="00567E15" w:rsidRDefault="00C42918" w:rsidP="00DA2AEB">
            <w:pPr>
              <w:pStyle w:val="Retrait3aliggauche"/>
            </w:pPr>
            <w:r>
              <w:t>Formulaire de confirmation</w:t>
            </w:r>
          </w:p>
        </w:tc>
        <w:tc>
          <w:tcPr>
            <w:tcW w:w="3260" w:type="dxa"/>
          </w:tcPr>
          <w:p w:rsidR="00C42918" w:rsidRPr="00567E15" w:rsidRDefault="00C42918" w:rsidP="00DA2AEB">
            <w:pPr>
              <w:pStyle w:val="Retrait3aliggauche"/>
            </w:pPr>
            <w:r>
              <w:t>Clic « Delete »</w:t>
            </w:r>
          </w:p>
        </w:tc>
        <w:tc>
          <w:tcPr>
            <w:tcW w:w="3118" w:type="dxa"/>
          </w:tcPr>
          <w:p w:rsidR="00C42918" w:rsidRPr="00567E15" w:rsidRDefault="00C42918" w:rsidP="00DA2AEB">
            <w:pPr>
              <w:pStyle w:val="Retrait3aliggauche"/>
            </w:pPr>
            <w:r>
              <w:t xml:space="preserve">Suppression de </w:t>
            </w:r>
            <w:r w:rsidR="00472FCD">
              <w:t>l’ouvrage (et de ses machines)</w:t>
            </w:r>
          </w:p>
        </w:tc>
        <w:tc>
          <w:tcPr>
            <w:tcW w:w="1169" w:type="dxa"/>
          </w:tcPr>
          <w:p w:rsidR="00C42918" w:rsidRPr="00567E15" w:rsidRDefault="00C42918" w:rsidP="00DA2AEB">
            <w:pPr>
              <w:pStyle w:val="Retrait3aliggauche"/>
            </w:pPr>
          </w:p>
        </w:tc>
      </w:tr>
    </w:tbl>
    <w:p w:rsidR="00472FCD" w:rsidRDefault="00472FCD" w:rsidP="00AE07F4">
      <w:pPr>
        <w:pStyle w:val="Titre3"/>
      </w:pPr>
      <w:r>
        <w:t>New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567E15"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567E15" w:rsidRDefault="00472FCD" w:rsidP="00DA2AEB">
            <w:pPr>
              <w:pStyle w:val="Retrait1"/>
            </w:pPr>
            <w:r>
              <w:t>É</w:t>
            </w:r>
            <w:r w:rsidRPr="00567E15">
              <w:t>lément testé</w:t>
            </w:r>
          </w:p>
        </w:tc>
        <w:tc>
          <w:tcPr>
            <w:tcW w:w="3260" w:type="dxa"/>
          </w:tcPr>
          <w:p w:rsidR="00472FCD" w:rsidRPr="00567E15" w:rsidRDefault="00472FCD" w:rsidP="00DA2AEB">
            <w:pPr>
              <w:pStyle w:val="Retrait1"/>
            </w:pPr>
            <w:r w:rsidRPr="00567E15">
              <w:t>Description du test</w:t>
            </w:r>
          </w:p>
        </w:tc>
        <w:tc>
          <w:tcPr>
            <w:tcW w:w="3118" w:type="dxa"/>
          </w:tcPr>
          <w:p w:rsidR="00472FCD" w:rsidRPr="00567E15" w:rsidRDefault="00472FCD" w:rsidP="00DA2AEB">
            <w:pPr>
              <w:pStyle w:val="Retrait1"/>
            </w:pPr>
            <w:r w:rsidRPr="00567E15">
              <w:t>Attente</w:t>
            </w:r>
            <w:r w:rsidRPr="00567E15">
              <w:tab/>
            </w:r>
          </w:p>
        </w:tc>
        <w:tc>
          <w:tcPr>
            <w:tcW w:w="1169" w:type="dxa"/>
          </w:tcPr>
          <w:p w:rsidR="00472FCD" w:rsidRPr="00567E15" w:rsidRDefault="00472FCD" w:rsidP="00DA2AEB">
            <w:pPr>
              <w:pStyle w:val="Retrait1"/>
            </w:pPr>
            <w:r w:rsidRPr="00567E15">
              <w:t>Résultat</w:t>
            </w:r>
          </w:p>
        </w:tc>
      </w:tr>
      <w:tr w:rsidR="00472FCD"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567E15" w:rsidRDefault="0024659A" w:rsidP="00DA2AEB">
            <w:pPr>
              <w:pStyle w:val="Retrait3aliggauche"/>
            </w:pPr>
            <w:r>
              <w:t>Formulaire</w:t>
            </w:r>
            <w:r w:rsidR="00472FCD">
              <w:t xml:space="preserve"> d’ajout</w:t>
            </w:r>
          </w:p>
        </w:tc>
        <w:tc>
          <w:tcPr>
            <w:tcW w:w="3260" w:type="dxa"/>
          </w:tcPr>
          <w:p w:rsidR="00472FCD" w:rsidRPr="00567E15" w:rsidRDefault="00472FCD" w:rsidP="00DA2AEB">
            <w:pPr>
              <w:pStyle w:val="Retrait3aliggauche"/>
            </w:pPr>
            <w:r>
              <w:t>Ajout avec des champs vides</w:t>
            </w:r>
          </w:p>
        </w:tc>
        <w:tc>
          <w:tcPr>
            <w:tcW w:w="3118" w:type="dxa"/>
          </w:tcPr>
          <w:p w:rsidR="00472FCD" w:rsidRPr="00567E15" w:rsidRDefault="00472FCD" w:rsidP="00DA2AEB">
            <w:pPr>
              <w:pStyle w:val="Retrait3aliggauche"/>
            </w:pPr>
            <w:r w:rsidRPr="00567E15">
              <w:t xml:space="preserve">Message d’erreur en dessous de l’élément </w:t>
            </w:r>
            <w:r>
              <w:t>vide</w:t>
            </w:r>
          </w:p>
        </w:tc>
        <w:tc>
          <w:tcPr>
            <w:tcW w:w="1169" w:type="dxa"/>
          </w:tcPr>
          <w:p w:rsidR="00472FCD" w:rsidRPr="00567E15" w:rsidRDefault="00472FCD" w:rsidP="00DA2AEB">
            <w:pPr>
              <w:pStyle w:val="Retrait3aliggauche"/>
            </w:pPr>
          </w:p>
        </w:tc>
      </w:tr>
      <w:tr w:rsidR="00472FCD" w:rsidRPr="0024659A" w:rsidTr="00784AC3">
        <w:trPr>
          <w:trHeight w:val="959"/>
        </w:trPr>
        <w:tc>
          <w:tcPr>
            <w:tcW w:w="1668" w:type="dxa"/>
          </w:tcPr>
          <w:p w:rsidR="00472FCD" w:rsidRPr="00567E15" w:rsidRDefault="0024659A" w:rsidP="00DA2AEB">
            <w:pPr>
              <w:pStyle w:val="Retrait3aliggauche"/>
            </w:pPr>
            <w:r>
              <w:t>Formulaire</w:t>
            </w:r>
            <w:r w:rsidR="00472FCD">
              <w:t xml:space="preserve"> d’ajout</w:t>
            </w:r>
          </w:p>
        </w:tc>
        <w:tc>
          <w:tcPr>
            <w:tcW w:w="3260" w:type="dxa"/>
          </w:tcPr>
          <w:p w:rsidR="00472FCD" w:rsidRPr="00567E15" w:rsidRDefault="00472FCD" w:rsidP="00DA2AEB">
            <w:pPr>
              <w:pStyle w:val="Retrait3aliggauche"/>
            </w:pPr>
            <w:r>
              <w:t>Ajout avec un NPA invalide</w:t>
            </w:r>
          </w:p>
        </w:tc>
        <w:tc>
          <w:tcPr>
            <w:tcW w:w="3118" w:type="dxa"/>
          </w:tcPr>
          <w:p w:rsidR="00472FCD" w:rsidRPr="00567E15" w:rsidRDefault="00472FCD" w:rsidP="00DA2AEB">
            <w:pPr>
              <w:pStyle w:val="Retrait3aliggauche"/>
            </w:pPr>
            <w:r w:rsidRPr="00567E15">
              <w:t xml:space="preserve">Message d’erreur en dessous </w:t>
            </w:r>
            <w:r>
              <w:t>du NPA</w:t>
            </w:r>
          </w:p>
        </w:tc>
        <w:tc>
          <w:tcPr>
            <w:tcW w:w="1169" w:type="dxa"/>
          </w:tcPr>
          <w:p w:rsidR="00472FCD" w:rsidRPr="00567E15" w:rsidRDefault="00472FCD" w:rsidP="00DA2AEB">
            <w:pPr>
              <w:pStyle w:val="Retrait3aliggauche"/>
            </w:pPr>
          </w:p>
        </w:tc>
      </w:tr>
      <w:tr w:rsidR="00472FCD" w:rsidRPr="00472FCD"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472FCD" w:rsidRDefault="0024659A" w:rsidP="00DA2AEB">
            <w:pPr>
              <w:pStyle w:val="Retrait3aliggauche"/>
            </w:pPr>
            <w:r>
              <w:t>Formulaire</w:t>
            </w:r>
            <w:r w:rsidR="00472FCD" w:rsidRPr="00472FCD">
              <w:t xml:space="preserve"> d’ajout</w:t>
            </w:r>
          </w:p>
        </w:tc>
        <w:tc>
          <w:tcPr>
            <w:tcW w:w="3260" w:type="dxa"/>
          </w:tcPr>
          <w:p w:rsidR="00472FCD" w:rsidRPr="00472FCD" w:rsidRDefault="00472FCD" w:rsidP="00DA2AEB">
            <w:pPr>
              <w:pStyle w:val="Retrait3aliggauche"/>
            </w:pPr>
            <w:r w:rsidRPr="00472FCD">
              <w:t xml:space="preserve">Ajout </w:t>
            </w:r>
            <w:r>
              <w:t xml:space="preserve">de </w:t>
            </w:r>
            <w:r w:rsidR="00B05356">
              <w:t>l’entreprise</w:t>
            </w:r>
          </w:p>
        </w:tc>
        <w:tc>
          <w:tcPr>
            <w:tcW w:w="3118" w:type="dxa"/>
          </w:tcPr>
          <w:p w:rsidR="00472FCD" w:rsidRPr="00472FCD" w:rsidRDefault="00472FCD" w:rsidP="00DA2AEB">
            <w:pPr>
              <w:pStyle w:val="Retrait3aliggauche"/>
            </w:pPr>
            <w:r>
              <w:t>Message de succès + redirection vers la liste</w:t>
            </w:r>
          </w:p>
        </w:tc>
        <w:tc>
          <w:tcPr>
            <w:tcW w:w="1169" w:type="dxa"/>
          </w:tcPr>
          <w:p w:rsidR="00472FCD" w:rsidRPr="00472FCD" w:rsidRDefault="00472FCD" w:rsidP="00DA2AEB">
            <w:pPr>
              <w:pStyle w:val="Retrait3aliggauche"/>
            </w:pPr>
          </w:p>
        </w:tc>
      </w:tr>
    </w:tbl>
    <w:p w:rsidR="000B4D6E" w:rsidRPr="000B4D6E" w:rsidRDefault="000B4D6E" w:rsidP="000B4D6E">
      <w:pPr>
        <w:rPr>
          <w:rFonts w:asciiTheme="minorHAnsi" w:hAnsiTheme="minorHAnsi" w:cstheme="minorHAnsi"/>
        </w:rPr>
      </w:pPr>
    </w:p>
    <w:p w:rsidR="00055D2A" w:rsidRDefault="00055D2A" w:rsidP="00AE07F4">
      <w:pPr>
        <w:pStyle w:val="Titre3"/>
      </w:pPr>
      <w:r>
        <w:t>New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472FCD" w:rsidRPr="00567E15"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472FCD" w:rsidRPr="00567E15" w:rsidRDefault="00472FCD" w:rsidP="00DA2AEB">
            <w:pPr>
              <w:pStyle w:val="Retrait1"/>
            </w:pPr>
            <w:r>
              <w:t>É</w:t>
            </w:r>
            <w:r w:rsidRPr="00567E15">
              <w:t>lément testé</w:t>
            </w:r>
          </w:p>
        </w:tc>
        <w:tc>
          <w:tcPr>
            <w:tcW w:w="3260" w:type="dxa"/>
          </w:tcPr>
          <w:p w:rsidR="00472FCD" w:rsidRPr="00567E15" w:rsidRDefault="00472FCD" w:rsidP="00DA2AEB">
            <w:pPr>
              <w:pStyle w:val="Retrait1"/>
            </w:pPr>
            <w:r w:rsidRPr="00567E15">
              <w:t>Description du test</w:t>
            </w:r>
          </w:p>
        </w:tc>
        <w:tc>
          <w:tcPr>
            <w:tcW w:w="3118" w:type="dxa"/>
          </w:tcPr>
          <w:p w:rsidR="00472FCD" w:rsidRPr="00567E15" w:rsidRDefault="00472FCD" w:rsidP="00DA2AEB">
            <w:pPr>
              <w:pStyle w:val="Retrait1"/>
            </w:pPr>
            <w:r w:rsidRPr="00567E15">
              <w:t>Attente</w:t>
            </w:r>
            <w:r w:rsidRPr="00567E15">
              <w:tab/>
            </w:r>
          </w:p>
        </w:tc>
        <w:tc>
          <w:tcPr>
            <w:tcW w:w="1169" w:type="dxa"/>
          </w:tcPr>
          <w:p w:rsidR="00472FCD" w:rsidRPr="00567E15" w:rsidRDefault="00472FCD" w:rsidP="00DA2AEB">
            <w:pPr>
              <w:pStyle w:val="Retrait1"/>
            </w:pPr>
            <w:r w:rsidRPr="00567E15">
              <w:t>Résultat</w:t>
            </w:r>
          </w:p>
        </w:tc>
      </w:tr>
      <w:tr w:rsidR="00472FCD"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567E15" w:rsidRDefault="00472FCD" w:rsidP="00DA2AEB">
            <w:pPr>
              <w:pStyle w:val="Retrait3aliggauche"/>
            </w:pPr>
            <w:r>
              <w:t>Formulaire d’ajout</w:t>
            </w:r>
          </w:p>
        </w:tc>
        <w:tc>
          <w:tcPr>
            <w:tcW w:w="3260" w:type="dxa"/>
          </w:tcPr>
          <w:p w:rsidR="00472FCD" w:rsidRPr="00567E15" w:rsidRDefault="00472FCD" w:rsidP="00DA2AEB">
            <w:pPr>
              <w:pStyle w:val="Retrait3aliggauche"/>
            </w:pPr>
            <w:r>
              <w:t>Ajout avec des champs vides</w:t>
            </w:r>
          </w:p>
        </w:tc>
        <w:tc>
          <w:tcPr>
            <w:tcW w:w="3118" w:type="dxa"/>
          </w:tcPr>
          <w:p w:rsidR="00472FCD" w:rsidRPr="00567E15" w:rsidRDefault="00472FCD" w:rsidP="00DA2AEB">
            <w:pPr>
              <w:pStyle w:val="Retrait3aliggauche"/>
            </w:pPr>
            <w:r w:rsidRPr="00567E15">
              <w:t xml:space="preserve">Message d’erreur en dessous de l’élément </w:t>
            </w:r>
            <w:r>
              <w:t>vide</w:t>
            </w:r>
          </w:p>
        </w:tc>
        <w:tc>
          <w:tcPr>
            <w:tcW w:w="1169" w:type="dxa"/>
          </w:tcPr>
          <w:p w:rsidR="00472FCD" w:rsidRPr="00567E15" w:rsidRDefault="00472FCD" w:rsidP="00DA2AEB">
            <w:pPr>
              <w:pStyle w:val="Retrait3aliggauche"/>
            </w:pPr>
          </w:p>
        </w:tc>
      </w:tr>
      <w:tr w:rsidR="00472FCD" w:rsidRPr="0024659A" w:rsidTr="00784AC3">
        <w:trPr>
          <w:trHeight w:val="959"/>
        </w:trPr>
        <w:tc>
          <w:tcPr>
            <w:tcW w:w="1668" w:type="dxa"/>
          </w:tcPr>
          <w:p w:rsidR="00472FCD" w:rsidRPr="00567E15" w:rsidRDefault="00472FCD" w:rsidP="00DA2AEB">
            <w:pPr>
              <w:pStyle w:val="Retrait3aliggauche"/>
            </w:pPr>
            <w:r>
              <w:t>Formulaire d’ajout</w:t>
            </w:r>
          </w:p>
        </w:tc>
        <w:tc>
          <w:tcPr>
            <w:tcW w:w="3260" w:type="dxa"/>
          </w:tcPr>
          <w:p w:rsidR="00472FCD" w:rsidRPr="00567E15" w:rsidRDefault="00472FCD" w:rsidP="00DA2AEB">
            <w:pPr>
              <w:pStyle w:val="Retrait3aliggauche"/>
            </w:pPr>
            <w:r>
              <w:t>Ajout avec un NPA invalide</w:t>
            </w:r>
          </w:p>
        </w:tc>
        <w:tc>
          <w:tcPr>
            <w:tcW w:w="3118" w:type="dxa"/>
          </w:tcPr>
          <w:p w:rsidR="00472FCD" w:rsidRPr="00567E15" w:rsidRDefault="00472FCD" w:rsidP="00DA2AEB">
            <w:pPr>
              <w:pStyle w:val="Retrait3aliggauche"/>
            </w:pPr>
            <w:r w:rsidRPr="00567E15">
              <w:t xml:space="preserve">Message d’erreur en dessous </w:t>
            </w:r>
            <w:r>
              <w:t>du NPA</w:t>
            </w:r>
          </w:p>
        </w:tc>
        <w:tc>
          <w:tcPr>
            <w:tcW w:w="1169" w:type="dxa"/>
          </w:tcPr>
          <w:p w:rsidR="00472FCD" w:rsidRPr="00567E15" w:rsidRDefault="00472FCD" w:rsidP="00DA2AEB">
            <w:pPr>
              <w:pStyle w:val="Retrait3aliggauche"/>
            </w:pPr>
          </w:p>
        </w:tc>
      </w:tr>
      <w:tr w:rsidR="00472FCD" w:rsidRPr="0024659A"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472FCD" w:rsidRPr="00472FCD" w:rsidRDefault="00472FCD" w:rsidP="00DA2AEB">
            <w:pPr>
              <w:pStyle w:val="Retrait3aliggauche"/>
            </w:pPr>
            <w:r w:rsidRPr="00472FCD">
              <w:t>Formulaire d’ajout</w:t>
            </w:r>
          </w:p>
        </w:tc>
        <w:tc>
          <w:tcPr>
            <w:tcW w:w="3260" w:type="dxa"/>
          </w:tcPr>
          <w:p w:rsidR="00472FCD" w:rsidRPr="00472FCD" w:rsidRDefault="00472FCD" w:rsidP="00DA2AEB">
            <w:pPr>
              <w:pStyle w:val="Retrait3aliggauche"/>
            </w:pPr>
            <w:r w:rsidRPr="00472FCD">
              <w:t>Ajout dans une entreprise inexistante</w:t>
            </w:r>
          </w:p>
        </w:tc>
        <w:tc>
          <w:tcPr>
            <w:tcW w:w="3118" w:type="dxa"/>
          </w:tcPr>
          <w:p w:rsidR="00472FCD" w:rsidRPr="00472FCD" w:rsidRDefault="00472FCD" w:rsidP="00DA2AEB">
            <w:pPr>
              <w:pStyle w:val="Retrait3aliggauche"/>
            </w:pPr>
            <w:r w:rsidRPr="00472FCD">
              <w:t>Message d’erreur</w:t>
            </w:r>
          </w:p>
        </w:tc>
        <w:tc>
          <w:tcPr>
            <w:tcW w:w="1169" w:type="dxa"/>
          </w:tcPr>
          <w:p w:rsidR="00472FCD" w:rsidRPr="00472FCD" w:rsidRDefault="00472FCD" w:rsidP="00DA2AEB">
            <w:pPr>
              <w:pStyle w:val="Retrait3aliggauche"/>
            </w:pPr>
          </w:p>
        </w:tc>
      </w:tr>
      <w:tr w:rsidR="00472FCD" w:rsidRPr="0024659A" w:rsidTr="00784AC3">
        <w:trPr>
          <w:trHeight w:val="959"/>
        </w:trPr>
        <w:tc>
          <w:tcPr>
            <w:tcW w:w="1668" w:type="dxa"/>
          </w:tcPr>
          <w:p w:rsidR="00472FCD" w:rsidRPr="00472FCD" w:rsidRDefault="00472FCD" w:rsidP="00DA2AEB">
            <w:pPr>
              <w:pStyle w:val="Retrait3aliggauche"/>
            </w:pPr>
            <w:r w:rsidRPr="00472FCD">
              <w:t>Formulaire d’ajout</w:t>
            </w:r>
          </w:p>
        </w:tc>
        <w:tc>
          <w:tcPr>
            <w:tcW w:w="3260" w:type="dxa"/>
          </w:tcPr>
          <w:p w:rsidR="00472FCD" w:rsidRPr="00472FCD" w:rsidRDefault="00472FCD" w:rsidP="00DA2AEB">
            <w:pPr>
              <w:pStyle w:val="Retrait3aliggauche"/>
            </w:pPr>
            <w:r w:rsidRPr="00472FCD">
              <w:t xml:space="preserve">Ajout </w:t>
            </w:r>
            <w:r>
              <w:t>de l’ouvrage</w:t>
            </w:r>
          </w:p>
        </w:tc>
        <w:tc>
          <w:tcPr>
            <w:tcW w:w="3118" w:type="dxa"/>
          </w:tcPr>
          <w:p w:rsidR="00472FCD" w:rsidRPr="00472FCD" w:rsidRDefault="00472FCD" w:rsidP="00DA2AEB">
            <w:pPr>
              <w:pStyle w:val="Retrait3aliggauche"/>
            </w:pPr>
            <w:r>
              <w:t>Message de succès + redirection vers la liste</w:t>
            </w:r>
          </w:p>
        </w:tc>
        <w:tc>
          <w:tcPr>
            <w:tcW w:w="1169" w:type="dxa"/>
          </w:tcPr>
          <w:p w:rsidR="00472FCD" w:rsidRPr="00472FCD" w:rsidRDefault="00472FCD" w:rsidP="00DA2AEB">
            <w:pPr>
              <w:pStyle w:val="Retrait3aliggauche"/>
            </w:pPr>
          </w:p>
        </w:tc>
      </w:tr>
    </w:tbl>
    <w:p w:rsidR="00B05356" w:rsidRDefault="00B05356" w:rsidP="00AE07F4">
      <w:pPr>
        <w:pStyle w:val="Titre3"/>
      </w:pPr>
      <w:r>
        <w:t>Update enterprise</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567E15"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567E15" w:rsidRDefault="00B05356" w:rsidP="00DA2AEB">
            <w:pPr>
              <w:pStyle w:val="Retrait1"/>
            </w:pPr>
            <w:r>
              <w:lastRenderedPageBreak/>
              <w:t>É</w:t>
            </w:r>
            <w:r w:rsidRPr="00567E15">
              <w:t>lément testé</w:t>
            </w:r>
          </w:p>
        </w:tc>
        <w:tc>
          <w:tcPr>
            <w:tcW w:w="3260" w:type="dxa"/>
          </w:tcPr>
          <w:p w:rsidR="00B05356" w:rsidRPr="00567E15" w:rsidRDefault="00B05356" w:rsidP="00DA2AEB">
            <w:pPr>
              <w:pStyle w:val="Retrait1"/>
            </w:pPr>
            <w:r w:rsidRPr="00567E15">
              <w:t>Description du test</w:t>
            </w:r>
          </w:p>
        </w:tc>
        <w:tc>
          <w:tcPr>
            <w:tcW w:w="3118" w:type="dxa"/>
          </w:tcPr>
          <w:p w:rsidR="00B05356" w:rsidRPr="00567E15" w:rsidRDefault="00B05356" w:rsidP="00DA2AEB">
            <w:pPr>
              <w:pStyle w:val="Retrait1"/>
            </w:pPr>
            <w:r w:rsidRPr="00567E15">
              <w:t>Attente</w:t>
            </w:r>
            <w:r w:rsidRPr="00567E15">
              <w:tab/>
            </w:r>
          </w:p>
        </w:tc>
        <w:tc>
          <w:tcPr>
            <w:tcW w:w="1169" w:type="dxa"/>
          </w:tcPr>
          <w:p w:rsidR="00B05356" w:rsidRPr="00567E15" w:rsidRDefault="00B05356" w:rsidP="00DA2AEB">
            <w:pPr>
              <w:pStyle w:val="Retrait1"/>
            </w:pPr>
            <w:r w:rsidRPr="00567E15">
              <w:t>Résultat</w:t>
            </w:r>
          </w:p>
        </w:tc>
      </w:tr>
      <w:tr w:rsidR="00B05356" w:rsidRPr="009013CD"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567E15" w:rsidRDefault="00B05356" w:rsidP="00DA2AEB">
            <w:pPr>
              <w:pStyle w:val="Retrait3aliggauche"/>
            </w:pPr>
            <w:r>
              <w:t>Formulaire de mise à jour</w:t>
            </w:r>
          </w:p>
        </w:tc>
        <w:tc>
          <w:tcPr>
            <w:tcW w:w="3260" w:type="dxa"/>
          </w:tcPr>
          <w:p w:rsidR="00B05356" w:rsidRPr="00567E15" w:rsidRDefault="00B05356" w:rsidP="00DA2AEB">
            <w:pPr>
              <w:pStyle w:val="Retrait3aliggauche"/>
            </w:pPr>
            <w:r>
              <w:t>Mise à jour avec des champs vides</w:t>
            </w:r>
          </w:p>
        </w:tc>
        <w:tc>
          <w:tcPr>
            <w:tcW w:w="3118" w:type="dxa"/>
          </w:tcPr>
          <w:p w:rsidR="00B05356" w:rsidRPr="00567E15" w:rsidRDefault="00B05356" w:rsidP="00DA2AEB">
            <w:pPr>
              <w:pStyle w:val="Retrait3aliggauche"/>
            </w:pPr>
            <w:r w:rsidRPr="00567E15">
              <w:t xml:space="preserve">Message d’erreur en dessous de l’élément </w:t>
            </w:r>
            <w:r>
              <w:t>vide</w:t>
            </w:r>
          </w:p>
        </w:tc>
        <w:tc>
          <w:tcPr>
            <w:tcW w:w="1169" w:type="dxa"/>
          </w:tcPr>
          <w:p w:rsidR="00B05356" w:rsidRPr="00567E15" w:rsidRDefault="00B05356" w:rsidP="00DA2AEB">
            <w:pPr>
              <w:pStyle w:val="Retrait3aliggauche"/>
            </w:pPr>
          </w:p>
        </w:tc>
      </w:tr>
      <w:tr w:rsidR="00B05356" w:rsidRPr="009013CD" w:rsidTr="00784AC3">
        <w:trPr>
          <w:trHeight w:val="959"/>
        </w:trPr>
        <w:tc>
          <w:tcPr>
            <w:tcW w:w="1668" w:type="dxa"/>
          </w:tcPr>
          <w:p w:rsidR="00B05356" w:rsidRPr="00567E15" w:rsidRDefault="00B05356" w:rsidP="00DA2AEB">
            <w:pPr>
              <w:pStyle w:val="Retrait3aliggauche"/>
            </w:pPr>
            <w:r>
              <w:t>Formulaire de mise à jour</w:t>
            </w:r>
          </w:p>
        </w:tc>
        <w:tc>
          <w:tcPr>
            <w:tcW w:w="3260" w:type="dxa"/>
          </w:tcPr>
          <w:p w:rsidR="00B05356" w:rsidRPr="00567E15" w:rsidRDefault="00B05356" w:rsidP="00DA2AEB">
            <w:pPr>
              <w:pStyle w:val="Retrait3aliggauche"/>
            </w:pPr>
            <w:r>
              <w:t>Mise à jour avec un NPA invalide</w:t>
            </w:r>
          </w:p>
        </w:tc>
        <w:tc>
          <w:tcPr>
            <w:tcW w:w="3118" w:type="dxa"/>
          </w:tcPr>
          <w:p w:rsidR="00B05356" w:rsidRPr="00567E15" w:rsidRDefault="00B05356" w:rsidP="00DA2AEB">
            <w:pPr>
              <w:pStyle w:val="Retrait3aliggauche"/>
            </w:pPr>
            <w:r w:rsidRPr="00567E15">
              <w:t xml:space="preserve">Message d’erreur en dessous </w:t>
            </w:r>
            <w:r>
              <w:t>du NPA</w:t>
            </w:r>
          </w:p>
        </w:tc>
        <w:tc>
          <w:tcPr>
            <w:tcW w:w="1169" w:type="dxa"/>
          </w:tcPr>
          <w:p w:rsidR="00B05356" w:rsidRPr="00567E15" w:rsidRDefault="00B05356" w:rsidP="00DA2AEB">
            <w:pPr>
              <w:pStyle w:val="Retrait3aliggauche"/>
            </w:pPr>
          </w:p>
        </w:tc>
      </w:tr>
      <w:tr w:rsidR="00B05356" w:rsidRPr="009013CD"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B05356" w:rsidRDefault="00B05356" w:rsidP="00DA2AEB">
            <w:pPr>
              <w:pStyle w:val="Retrait3aliggauche"/>
            </w:pPr>
            <w:r w:rsidRPr="00B05356">
              <w:t>Formulaire de mise à jour</w:t>
            </w:r>
          </w:p>
        </w:tc>
        <w:tc>
          <w:tcPr>
            <w:tcW w:w="3260" w:type="dxa"/>
          </w:tcPr>
          <w:p w:rsidR="00B05356" w:rsidRPr="00B05356" w:rsidRDefault="00B05356" w:rsidP="00DA2AEB">
            <w:pPr>
              <w:pStyle w:val="Retrait3aliggauche"/>
            </w:pPr>
            <w:r w:rsidRPr="00B05356">
              <w:t xml:space="preserve">Mise à jour </w:t>
            </w:r>
            <w:r>
              <w:t>dont les données d’origine diffèrent de celles de la DB</w:t>
            </w:r>
          </w:p>
        </w:tc>
        <w:tc>
          <w:tcPr>
            <w:tcW w:w="3118" w:type="dxa"/>
          </w:tcPr>
          <w:p w:rsidR="00B05356" w:rsidRPr="00B05356" w:rsidRDefault="00B05356" w:rsidP="00DA2AEB">
            <w:pPr>
              <w:pStyle w:val="Retrait3aliggauche"/>
            </w:pPr>
            <w:r w:rsidRPr="00B05356">
              <w:t>Message d’erreur</w:t>
            </w:r>
          </w:p>
        </w:tc>
        <w:tc>
          <w:tcPr>
            <w:tcW w:w="1169" w:type="dxa"/>
          </w:tcPr>
          <w:p w:rsidR="00B05356" w:rsidRPr="00B05356" w:rsidRDefault="00B05356" w:rsidP="00DA2AEB">
            <w:pPr>
              <w:pStyle w:val="Retrait3aliggauche"/>
            </w:pPr>
          </w:p>
        </w:tc>
      </w:tr>
      <w:tr w:rsidR="00B05356" w:rsidRPr="00472FCD" w:rsidTr="00784AC3">
        <w:trPr>
          <w:trHeight w:val="959"/>
        </w:trPr>
        <w:tc>
          <w:tcPr>
            <w:tcW w:w="1668" w:type="dxa"/>
          </w:tcPr>
          <w:p w:rsidR="00B05356" w:rsidRPr="00567E15" w:rsidRDefault="00B05356" w:rsidP="00DA2AEB">
            <w:pPr>
              <w:pStyle w:val="Retrait3aliggauche"/>
            </w:pPr>
            <w:r>
              <w:t>Formulaire de mise à jour</w:t>
            </w:r>
          </w:p>
        </w:tc>
        <w:tc>
          <w:tcPr>
            <w:tcW w:w="3260" w:type="dxa"/>
          </w:tcPr>
          <w:p w:rsidR="00B05356" w:rsidRPr="00472FCD" w:rsidRDefault="00B05356" w:rsidP="00DA2AEB">
            <w:pPr>
              <w:pStyle w:val="Retrait3aliggauche"/>
            </w:pPr>
            <w:r>
              <w:t>Mise à jour de l’entreprise</w:t>
            </w:r>
          </w:p>
        </w:tc>
        <w:tc>
          <w:tcPr>
            <w:tcW w:w="3118" w:type="dxa"/>
          </w:tcPr>
          <w:p w:rsidR="00B05356" w:rsidRPr="00472FCD" w:rsidRDefault="00B05356" w:rsidP="00DA2AEB">
            <w:pPr>
              <w:pStyle w:val="Retrait3aliggauche"/>
            </w:pPr>
            <w:r>
              <w:t>Message de succès + redirection vers la liste</w:t>
            </w:r>
          </w:p>
        </w:tc>
        <w:tc>
          <w:tcPr>
            <w:tcW w:w="1169" w:type="dxa"/>
          </w:tcPr>
          <w:p w:rsidR="00B05356" w:rsidRPr="00472FCD" w:rsidRDefault="00B05356" w:rsidP="00DA2AEB">
            <w:pPr>
              <w:pStyle w:val="Retrait3aliggauche"/>
            </w:pPr>
          </w:p>
        </w:tc>
      </w:tr>
    </w:tbl>
    <w:p w:rsidR="00B05356" w:rsidRPr="00B05356" w:rsidRDefault="00B05356" w:rsidP="00B05356">
      <w:pPr>
        <w:rPr>
          <w:rFonts w:asciiTheme="minorHAnsi" w:hAnsiTheme="minorHAnsi" w:cstheme="minorHAnsi"/>
        </w:rPr>
      </w:pPr>
    </w:p>
    <w:p w:rsidR="00B05356" w:rsidRDefault="00B05356" w:rsidP="00AE07F4">
      <w:pPr>
        <w:pStyle w:val="Titre3"/>
      </w:pPr>
      <w:r>
        <w:t>Update facility</w:t>
      </w:r>
    </w:p>
    <w:tbl>
      <w:tblPr>
        <w:tblStyle w:val="TableauListe2-Accentuation5"/>
        <w:tblW w:w="9215" w:type="dxa"/>
        <w:tblLayout w:type="fixed"/>
        <w:tblLook w:val="0420" w:firstRow="1" w:lastRow="0" w:firstColumn="0" w:lastColumn="0" w:noHBand="0" w:noVBand="1"/>
      </w:tblPr>
      <w:tblGrid>
        <w:gridCol w:w="1668"/>
        <w:gridCol w:w="3260"/>
        <w:gridCol w:w="3118"/>
        <w:gridCol w:w="1169"/>
      </w:tblGrid>
      <w:tr w:rsidR="00B05356" w:rsidRPr="00567E15" w:rsidTr="00784AC3">
        <w:trPr>
          <w:cnfStyle w:val="100000000000" w:firstRow="1" w:lastRow="0" w:firstColumn="0" w:lastColumn="0" w:oddVBand="0" w:evenVBand="0" w:oddHBand="0" w:evenHBand="0" w:firstRowFirstColumn="0" w:firstRowLastColumn="0" w:lastRowFirstColumn="0" w:lastRowLastColumn="0"/>
          <w:trHeight w:val="345"/>
        </w:trPr>
        <w:tc>
          <w:tcPr>
            <w:tcW w:w="1668" w:type="dxa"/>
          </w:tcPr>
          <w:p w:rsidR="00B05356" w:rsidRPr="00567E15" w:rsidRDefault="00B05356" w:rsidP="00DA2AEB">
            <w:pPr>
              <w:pStyle w:val="Retrait1"/>
            </w:pPr>
            <w:r>
              <w:t>É</w:t>
            </w:r>
            <w:r w:rsidRPr="00567E15">
              <w:t>lément testé</w:t>
            </w:r>
          </w:p>
        </w:tc>
        <w:tc>
          <w:tcPr>
            <w:tcW w:w="3260" w:type="dxa"/>
          </w:tcPr>
          <w:p w:rsidR="00B05356" w:rsidRPr="00567E15" w:rsidRDefault="00B05356" w:rsidP="00DA2AEB">
            <w:pPr>
              <w:pStyle w:val="Retrait1"/>
            </w:pPr>
            <w:r w:rsidRPr="00567E15">
              <w:t>Description du test</w:t>
            </w:r>
          </w:p>
        </w:tc>
        <w:tc>
          <w:tcPr>
            <w:tcW w:w="3118" w:type="dxa"/>
          </w:tcPr>
          <w:p w:rsidR="00B05356" w:rsidRPr="00567E15" w:rsidRDefault="00B05356" w:rsidP="00DA2AEB">
            <w:pPr>
              <w:pStyle w:val="Retrait1"/>
            </w:pPr>
            <w:r w:rsidRPr="00567E15">
              <w:t>Attente</w:t>
            </w:r>
            <w:r w:rsidRPr="00567E15">
              <w:tab/>
            </w:r>
          </w:p>
        </w:tc>
        <w:tc>
          <w:tcPr>
            <w:tcW w:w="1169" w:type="dxa"/>
          </w:tcPr>
          <w:p w:rsidR="00B05356" w:rsidRPr="00567E15" w:rsidRDefault="00B05356" w:rsidP="00DA2AEB">
            <w:pPr>
              <w:pStyle w:val="Retrait1"/>
            </w:pPr>
            <w:r w:rsidRPr="00567E15">
              <w:t>Résultat</w:t>
            </w:r>
          </w:p>
        </w:tc>
      </w:tr>
      <w:tr w:rsidR="00B05356" w:rsidRPr="00567E15"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567E15" w:rsidRDefault="00B05356" w:rsidP="00DA2AEB">
            <w:pPr>
              <w:pStyle w:val="Retrait3aliggauche"/>
            </w:pPr>
            <w:r>
              <w:t>Formulaire de mise à jour</w:t>
            </w:r>
          </w:p>
        </w:tc>
        <w:tc>
          <w:tcPr>
            <w:tcW w:w="3260" w:type="dxa"/>
          </w:tcPr>
          <w:p w:rsidR="00B05356" w:rsidRPr="00567E15" w:rsidRDefault="00B05356" w:rsidP="00DA2AEB">
            <w:pPr>
              <w:pStyle w:val="Retrait3aliggauche"/>
            </w:pPr>
            <w:r>
              <w:t>Mise à jour avec des champs vides</w:t>
            </w:r>
          </w:p>
        </w:tc>
        <w:tc>
          <w:tcPr>
            <w:tcW w:w="3118" w:type="dxa"/>
          </w:tcPr>
          <w:p w:rsidR="00B05356" w:rsidRPr="00567E15" w:rsidRDefault="00B05356" w:rsidP="00DA2AEB">
            <w:pPr>
              <w:pStyle w:val="Retrait3aliggauche"/>
            </w:pPr>
            <w:r w:rsidRPr="00567E15">
              <w:t xml:space="preserve">Message d’erreur en dessous de l’élément </w:t>
            </w:r>
            <w:r>
              <w:t>vide</w:t>
            </w:r>
          </w:p>
        </w:tc>
        <w:tc>
          <w:tcPr>
            <w:tcW w:w="1169" w:type="dxa"/>
          </w:tcPr>
          <w:p w:rsidR="00B05356" w:rsidRPr="00567E15" w:rsidRDefault="00B05356" w:rsidP="00DA2AEB">
            <w:pPr>
              <w:pStyle w:val="Retrait3aliggauche"/>
            </w:pPr>
          </w:p>
        </w:tc>
      </w:tr>
      <w:tr w:rsidR="00B05356" w:rsidRPr="00567E15" w:rsidTr="00784AC3">
        <w:trPr>
          <w:trHeight w:val="959"/>
        </w:trPr>
        <w:tc>
          <w:tcPr>
            <w:tcW w:w="1668" w:type="dxa"/>
          </w:tcPr>
          <w:p w:rsidR="00B05356" w:rsidRPr="00567E15" w:rsidRDefault="00B05356" w:rsidP="00DA2AEB">
            <w:pPr>
              <w:pStyle w:val="Retrait3aliggauche"/>
            </w:pPr>
            <w:r>
              <w:t>Formulaire de mise à jour</w:t>
            </w:r>
          </w:p>
        </w:tc>
        <w:tc>
          <w:tcPr>
            <w:tcW w:w="3260" w:type="dxa"/>
          </w:tcPr>
          <w:p w:rsidR="00B05356" w:rsidRPr="00567E15" w:rsidRDefault="00B05356" w:rsidP="00DA2AEB">
            <w:pPr>
              <w:pStyle w:val="Retrait3aliggauche"/>
            </w:pPr>
            <w:r>
              <w:t>Mise à jour avec un NPA invalide</w:t>
            </w:r>
          </w:p>
        </w:tc>
        <w:tc>
          <w:tcPr>
            <w:tcW w:w="3118" w:type="dxa"/>
          </w:tcPr>
          <w:p w:rsidR="00B05356" w:rsidRPr="00567E15" w:rsidRDefault="00B05356" w:rsidP="00DA2AEB">
            <w:pPr>
              <w:pStyle w:val="Retrait3aliggauche"/>
            </w:pPr>
            <w:r w:rsidRPr="00567E15">
              <w:t xml:space="preserve">Message d’erreur en dessous </w:t>
            </w:r>
            <w:r>
              <w:t>du NPA</w:t>
            </w:r>
          </w:p>
        </w:tc>
        <w:tc>
          <w:tcPr>
            <w:tcW w:w="1169" w:type="dxa"/>
          </w:tcPr>
          <w:p w:rsidR="00B05356" w:rsidRPr="00567E15" w:rsidRDefault="00B05356" w:rsidP="00DA2AEB">
            <w:pPr>
              <w:pStyle w:val="Retrait3aliggauche"/>
            </w:pPr>
          </w:p>
        </w:tc>
      </w:tr>
      <w:tr w:rsidR="00B05356" w:rsidRPr="00B05356"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B05356" w:rsidRDefault="00B05356" w:rsidP="00DA2AEB">
            <w:pPr>
              <w:pStyle w:val="Retrait3aliggauche"/>
            </w:pPr>
            <w:r w:rsidRPr="00B05356">
              <w:t>Formulaire de mise à jour</w:t>
            </w:r>
          </w:p>
        </w:tc>
        <w:tc>
          <w:tcPr>
            <w:tcW w:w="3260" w:type="dxa"/>
          </w:tcPr>
          <w:p w:rsidR="00B05356" w:rsidRPr="00B05356" w:rsidRDefault="00B05356" w:rsidP="00DA2AEB">
            <w:pPr>
              <w:pStyle w:val="Retrait3aliggauche"/>
            </w:pPr>
            <w:r w:rsidRPr="00B05356">
              <w:t>Mise à jour dans une entreprise inexistante</w:t>
            </w:r>
          </w:p>
        </w:tc>
        <w:tc>
          <w:tcPr>
            <w:tcW w:w="3118" w:type="dxa"/>
          </w:tcPr>
          <w:p w:rsidR="00B05356" w:rsidRPr="00B05356" w:rsidRDefault="00B05356" w:rsidP="00DA2AEB">
            <w:pPr>
              <w:pStyle w:val="Retrait3aliggauche"/>
            </w:pPr>
            <w:r w:rsidRPr="00B05356">
              <w:t>Message d’erreur</w:t>
            </w:r>
          </w:p>
        </w:tc>
        <w:tc>
          <w:tcPr>
            <w:tcW w:w="1169" w:type="dxa"/>
          </w:tcPr>
          <w:p w:rsidR="00B05356" w:rsidRPr="00B05356" w:rsidRDefault="00B05356" w:rsidP="00DA2AEB">
            <w:pPr>
              <w:pStyle w:val="Retrait3aliggauche"/>
            </w:pPr>
          </w:p>
        </w:tc>
      </w:tr>
      <w:tr w:rsidR="00B05356" w:rsidRPr="00B05356" w:rsidTr="00784AC3">
        <w:trPr>
          <w:trHeight w:val="959"/>
        </w:trPr>
        <w:tc>
          <w:tcPr>
            <w:tcW w:w="1668" w:type="dxa"/>
          </w:tcPr>
          <w:p w:rsidR="00B05356" w:rsidRPr="00B05356" w:rsidRDefault="00B05356" w:rsidP="00DA2AEB">
            <w:pPr>
              <w:pStyle w:val="Retrait3aliggauche"/>
            </w:pPr>
            <w:r w:rsidRPr="00B05356">
              <w:t>Formulaire de mise à jour</w:t>
            </w:r>
          </w:p>
        </w:tc>
        <w:tc>
          <w:tcPr>
            <w:tcW w:w="3260" w:type="dxa"/>
          </w:tcPr>
          <w:p w:rsidR="00B05356" w:rsidRPr="00B05356" w:rsidRDefault="00B05356" w:rsidP="00DA2AEB">
            <w:pPr>
              <w:pStyle w:val="Retrait3aliggauche"/>
            </w:pPr>
            <w:r w:rsidRPr="00B05356">
              <w:t xml:space="preserve">Mise à jour </w:t>
            </w:r>
            <w:r>
              <w:t>dont les données d’origine diffèrent de celles de la DB</w:t>
            </w:r>
          </w:p>
        </w:tc>
        <w:tc>
          <w:tcPr>
            <w:tcW w:w="3118" w:type="dxa"/>
          </w:tcPr>
          <w:p w:rsidR="00B05356" w:rsidRPr="00B05356" w:rsidRDefault="00B05356" w:rsidP="00DA2AEB">
            <w:pPr>
              <w:pStyle w:val="Retrait3aliggauche"/>
            </w:pPr>
            <w:r w:rsidRPr="00B05356">
              <w:t>Message d’erreur</w:t>
            </w:r>
          </w:p>
        </w:tc>
        <w:tc>
          <w:tcPr>
            <w:tcW w:w="1169" w:type="dxa"/>
          </w:tcPr>
          <w:p w:rsidR="00B05356" w:rsidRPr="00B05356" w:rsidRDefault="00B05356" w:rsidP="00DA2AEB">
            <w:pPr>
              <w:pStyle w:val="Retrait3aliggauche"/>
            </w:pPr>
          </w:p>
        </w:tc>
      </w:tr>
      <w:tr w:rsidR="00B05356" w:rsidRPr="00472FCD" w:rsidTr="00784AC3">
        <w:trPr>
          <w:cnfStyle w:val="000000100000" w:firstRow="0" w:lastRow="0" w:firstColumn="0" w:lastColumn="0" w:oddVBand="0" w:evenVBand="0" w:oddHBand="1" w:evenHBand="0" w:firstRowFirstColumn="0" w:firstRowLastColumn="0" w:lastRowFirstColumn="0" w:lastRowLastColumn="0"/>
          <w:trHeight w:val="959"/>
        </w:trPr>
        <w:tc>
          <w:tcPr>
            <w:tcW w:w="1668" w:type="dxa"/>
          </w:tcPr>
          <w:p w:rsidR="00B05356" w:rsidRPr="00567E15" w:rsidRDefault="00B05356" w:rsidP="00DA2AEB">
            <w:pPr>
              <w:pStyle w:val="Retrait3aliggauche"/>
            </w:pPr>
            <w:r>
              <w:t>Formulaire de mise à jour</w:t>
            </w:r>
          </w:p>
        </w:tc>
        <w:tc>
          <w:tcPr>
            <w:tcW w:w="3260" w:type="dxa"/>
          </w:tcPr>
          <w:p w:rsidR="00B05356" w:rsidRPr="00472FCD" w:rsidRDefault="00B05356" w:rsidP="00DA2AEB">
            <w:pPr>
              <w:pStyle w:val="Retrait3aliggauche"/>
            </w:pPr>
            <w:r>
              <w:t>Mise à jour de l’ouvrage</w:t>
            </w:r>
          </w:p>
        </w:tc>
        <w:tc>
          <w:tcPr>
            <w:tcW w:w="3118" w:type="dxa"/>
          </w:tcPr>
          <w:p w:rsidR="00B05356" w:rsidRPr="00472FCD" w:rsidRDefault="00B05356" w:rsidP="00DA2AEB">
            <w:pPr>
              <w:pStyle w:val="Retrait3aliggauche"/>
            </w:pPr>
            <w:r>
              <w:t>Message de succès + redirection vers la liste</w:t>
            </w:r>
          </w:p>
        </w:tc>
        <w:tc>
          <w:tcPr>
            <w:tcW w:w="1169" w:type="dxa"/>
          </w:tcPr>
          <w:p w:rsidR="00B05356" w:rsidRPr="00472FCD" w:rsidRDefault="00B05356" w:rsidP="00DA2AEB">
            <w:pPr>
              <w:pStyle w:val="Retrait3aliggauche"/>
            </w:pPr>
          </w:p>
        </w:tc>
      </w:tr>
    </w:tbl>
    <w:p w:rsidR="004152AC" w:rsidRPr="00423EEA" w:rsidRDefault="003C51ED" w:rsidP="00567E15">
      <w:pPr>
        <w:pStyle w:val="Titre2"/>
        <w:suppressAutoHyphens/>
      </w:pPr>
      <w:bookmarkStart w:id="37" w:name="_Toc483831618"/>
      <w:r>
        <w:t xml:space="preserve">Tests </w:t>
      </w:r>
      <w:r w:rsidR="005F2605">
        <w:t>spéciaux</w:t>
      </w:r>
      <w:bookmarkStart w:id="38" w:name="_Toc250790984"/>
      <w:bookmarkEnd w:id="33"/>
      <w:bookmarkEnd w:id="37"/>
    </w:p>
    <w:p w:rsidR="00117BD9" w:rsidRDefault="004152AC" w:rsidP="00DA2AEB">
      <w:pPr>
        <w:pStyle w:val="Retrait1"/>
      </w:pPr>
      <w:r>
        <w:t>Étant dans un contexte multi-utilisateurs, les opérations dans la base de données sont à gérer correctement (= verrouillage de tables, transactions,…).</w:t>
      </w:r>
    </w:p>
    <w:p w:rsidR="00866567" w:rsidRDefault="00866567" w:rsidP="00AE07F4">
      <w:pPr>
        <w:pStyle w:val="Titre4"/>
      </w:pPr>
      <w:r>
        <w:t>Requête contenant une clé étrangère inexistante</w:t>
      </w:r>
    </w:p>
    <w:p w:rsidR="00866567" w:rsidRDefault="00866567" w:rsidP="00DA2AEB">
      <w:pPr>
        <w:pStyle w:val="Retrait1"/>
      </w:pPr>
      <w:r>
        <w:t>Erreur SQL (</w:t>
      </w:r>
      <w:r w:rsidRPr="00866567">
        <w:rPr>
          <w:rStyle w:val="Codeintext"/>
        </w:rPr>
        <w:t>#1452</w:t>
      </w:r>
      <w:r>
        <w:t>) survenant dans les cas suivant :</w:t>
      </w:r>
    </w:p>
    <w:p w:rsidR="00866567" w:rsidRDefault="007C7B13" w:rsidP="00DA2AEB">
      <w:pPr>
        <w:pStyle w:val="Puce1"/>
      </w:pPr>
      <w:r>
        <w:t>Insertion d’une machine dans un ouvrage supprimé</w:t>
      </w:r>
    </w:p>
    <w:p w:rsidR="007C7B13" w:rsidRDefault="007C7B13" w:rsidP="00DA2AEB">
      <w:pPr>
        <w:pStyle w:val="Puce1"/>
      </w:pPr>
      <w:r>
        <w:t>Insertion/modification d’un ouvrage dans une entreprise supprimée</w:t>
      </w:r>
    </w:p>
    <w:p w:rsidR="007C7B13" w:rsidRPr="00866567" w:rsidRDefault="007C7B13" w:rsidP="00DA2AEB">
      <w:pPr>
        <w:pStyle w:val="Puce1"/>
        <w:numPr>
          <w:ilvl w:val="0"/>
          <w:numId w:val="0"/>
        </w:numPr>
      </w:pPr>
      <w:r>
        <w:t>Si l’on prend le premier cas :</w:t>
      </w:r>
    </w:p>
    <w:p w:rsidR="00481DC0" w:rsidRDefault="00866567" w:rsidP="00DA2AEB">
      <w:pPr>
        <w:pStyle w:val="Retrait1"/>
      </w:pPr>
      <w:r>
        <w:lastRenderedPageBreak/>
        <w:t>Pendant qu’un utilisateur effectue un scan, l’ouvrage dans lequel il opé</w:t>
      </w:r>
      <w:r w:rsidR="00481DC0">
        <w:t>rait est supprimé.</w:t>
      </w:r>
    </w:p>
    <w:p w:rsidR="00866567" w:rsidRDefault="007C7B13" w:rsidP="00AE07F4">
      <w:pPr>
        <w:pStyle w:val="Titre4"/>
      </w:pPr>
      <w:r>
        <w:t>Elément supprimé lors d’une mise à jour de celui-ci</w:t>
      </w:r>
    </w:p>
    <w:p w:rsidR="007C7B13" w:rsidRDefault="007C7B13" w:rsidP="00DA2AEB">
      <w:pPr>
        <w:pStyle w:val="Retrait1"/>
      </w:pPr>
      <w:r>
        <w:t>Par exemple, si un ouvrage est supprimé par un utilisateur pendant qu’un autre le met à jour. Test si :</w:t>
      </w:r>
    </w:p>
    <w:p w:rsidR="007C7B13" w:rsidRDefault="007C7B13" w:rsidP="00DA2AEB">
      <w:pPr>
        <w:pStyle w:val="Puce1"/>
      </w:pPr>
      <w:r>
        <w:t>Mise à jour de l’élément supprimé</w:t>
      </w:r>
    </w:p>
    <w:p w:rsidR="007C7B13" w:rsidRDefault="007C7B13" w:rsidP="00DA2AEB">
      <w:pPr>
        <w:pStyle w:val="Puce1"/>
      </w:pPr>
      <w:r>
        <w:t>Mise à jour de l’élément existant</w:t>
      </w:r>
    </w:p>
    <w:p w:rsidR="00497B9A" w:rsidRDefault="00497B9A" w:rsidP="004F7637">
      <w:pPr>
        <w:pStyle w:val="Titre4"/>
      </w:pPr>
      <w:r>
        <w:t>Perte de mise à jour</w:t>
      </w:r>
    </w:p>
    <w:p w:rsidR="00497B9A" w:rsidRDefault="009013CD" w:rsidP="00DA2AEB">
      <w:pPr>
        <w:pStyle w:val="Retrait1"/>
      </w:pPr>
      <w:r>
        <w:rPr>
          <w:noProof/>
          <w:lang w:eastAsia="fr-CH"/>
        </w:rPr>
        <w:drawing>
          <wp:anchor distT="0" distB="0" distL="114300" distR="114300" simplePos="0" relativeHeight="251657728" behindDoc="0" locked="0" layoutInCell="1" allowOverlap="1" wp14:anchorId="5EA47C88" wp14:editId="674A59E6">
            <wp:simplePos x="0" y="0"/>
            <wp:positionH relativeFrom="column">
              <wp:posOffset>4725035</wp:posOffset>
            </wp:positionH>
            <wp:positionV relativeFrom="paragraph">
              <wp:posOffset>14605</wp:posOffset>
            </wp:positionV>
            <wp:extent cx="1028065" cy="1166495"/>
            <wp:effectExtent l="0" t="0" r="63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28065" cy="1166495"/>
                    </a:xfrm>
                    <a:prstGeom prst="rect">
                      <a:avLst/>
                    </a:prstGeom>
                  </pic:spPr>
                </pic:pic>
              </a:graphicData>
            </a:graphic>
            <wp14:sizeRelH relativeFrom="margin">
              <wp14:pctWidth>0</wp14:pctWidth>
            </wp14:sizeRelH>
            <wp14:sizeRelV relativeFrom="margin">
              <wp14:pctHeight>0</wp14:pctHeight>
            </wp14:sizeRelV>
          </wp:anchor>
        </w:drawing>
      </w:r>
      <w:r w:rsidR="00497B9A">
        <w:t>Ici, deux mises à jour se font au même moment. Les données mises à jour par l’utilisateur 1 seront perdues mais les deux utilisateurs recevront un message de succès.</w:t>
      </w:r>
    </w:p>
    <w:p w:rsidR="00497B9A" w:rsidRPr="00DA2AEB" w:rsidRDefault="00497B9A" w:rsidP="00DA2AEB">
      <w:pPr>
        <w:pStyle w:val="Retrait1"/>
        <w:rPr>
          <w:lang w:val="de-CH"/>
        </w:rPr>
      </w:pPr>
      <w:r>
        <w:t>Pour pallier à ce problème, la requête UPDATE effectuée ne vérifiera pas que par la clé prim</w:t>
      </w:r>
      <w:r w:rsidR="000E0DED">
        <w:t xml:space="preserve">aire mais par toutes les propriétés de la table. Les requêtes sont faites dans une transaction et si une requête échoue, le « rollback » est effectué. </w:t>
      </w:r>
      <w:r w:rsidR="000E0DED" w:rsidRPr="00DA2AEB">
        <w:rPr>
          <w:lang w:val="de-CH"/>
        </w:rPr>
        <w:t>Par exemple :</w:t>
      </w:r>
    </w:p>
    <w:p w:rsidR="000E0DED" w:rsidRDefault="00BA1008" w:rsidP="00567E15">
      <w:pPr>
        <w:pStyle w:val="Code1"/>
        <w:suppressAutoHyphens/>
        <w:rPr>
          <w:rStyle w:val="cm-number"/>
          <w:color w:val="116644"/>
          <w:szCs w:val="18"/>
          <w:lang w:val="de-CH"/>
        </w:rPr>
      </w:pPr>
      <w:hyperlink r:id="rId32" w:tgtFrame="mysql_doc" w:history="1">
        <w:r w:rsidR="000E0DED" w:rsidRPr="009013CD">
          <w:rPr>
            <w:rStyle w:val="Lienhypertexte"/>
            <w:rFonts w:ascii="Consolas" w:hAnsi="Consolas"/>
            <w:color w:val="235A81"/>
            <w:sz w:val="18"/>
            <w:szCs w:val="18"/>
            <w:u w:val="none"/>
            <w:lang w:val="de-CH"/>
          </w:rPr>
          <w:t>UPDATE</w:t>
        </w:r>
      </w:hyperlink>
      <w:r w:rsidR="000E0DED" w:rsidRPr="000E0DED">
        <w:rPr>
          <w:rStyle w:val="apple-converted-space"/>
          <w:color w:val="444444"/>
          <w:szCs w:val="18"/>
          <w:lang w:val="de-CH"/>
        </w:rPr>
        <w:t xml:space="preserve"> </w:t>
      </w:r>
      <w:r w:rsidR="000E0DED" w:rsidRPr="000E0DED">
        <w:rPr>
          <w:rStyle w:val="cm-variable-2"/>
          <w:color w:val="0055AA"/>
          <w:szCs w:val="18"/>
          <w:lang w:val="de-CH"/>
        </w:rPr>
        <w:t xml:space="preserve">T_System_Property </w:t>
      </w:r>
      <w:hyperlink r:id="rId33" w:tgtFrame="mysql_doc" w:history="1">
        <w:r w:rsidR="000E0DED" w:rsidRPr="009013CD">
          <w:rPr>
            <w:rStyle w:val="Lienhypertexte"/>
            <w:rFonts w:ascii="Consolas" w:hAnsi="Consolas"/>
            <w:color w:val="235A81"/>
            <w:sz w:val="18"/>
            <w:szCs w:val="18"/>
            <w:u w:val="none"/>
            <w:lang w:val="de-CH"/>
          </w:rPr>
          <w:t>SET</w:t>
        </w:r>
      </w:hyperlink>
      <w:r w:rsidR="000E0DED" w:rsidRPr="000E0DED">
        <w:rPr>
          <w:rStyle w:val="apple-converted-space"/>
          <w:color w:val="444444"/>
          <w:szCs w:val="18"/>
          <w:lang w:val="de-CH"/>
        </w:rPr>
        <w:t xml:space="preserve"> </w:t>
      </w:r>
      <w:r w:rsidR="000E0DED" w:rsidRPr="000E0DED">
        <w:rPr>
          <w:rStyle w:val="cm-variable-2"/>
          <w:color w:val="0055AA"/>
          <w:szCs w:val="18"/>
          <w:lang w:val="de-CH"/>
        </w:rPr>
        <w:t xml:space="preserve">value </w:t>
      </w:r>
      <w:r w:rsidR="000E0DED" w:rsidRPr="000E0DED">
        <w:rPr>
          <w:color w:val="444444"/>
          <w:lang w:val="de-CH"/>
        </w:rPr>
        <w:t>=</w:t>
      </w:r>
      <w:r w:rsidR="009013CD">
        <w:rPr>
          <w:color w:val="444444"/>
          <w:lang w:val="de-CH"/>
        </w:rPr>
        <w:t xml:space="preserve"> </w:t>
      </w:r>
      <w:r w:rsidR="000E0DED" w:rsidRPr="000E0DED">
        <w:rPr>
          <w:rStyle w:val="cm-string"/>
          <w:color w:val="AA1111"/>
          <w:szCs w:val="18"/>
          <w:lang w:val="de-CH"/>
        </w:rPr>
        <w:t>""</w:t>
      </w:r>
      <w:r w:rsidR="000E0DED" w:rsidRPr="000E0DED">
        <w:rPr>
          <w:color w:val="444444"/>
          <w:lang w:val="de-CH"/>
        </w:rPr>
        <w:t xml:space="preserve"> </w:t>
      </w:r>
      <w:r w:rsidR="000E0DED" w:rsidRPr="000E0DED">
        <w:rPr>
          <w:rStyle w:val="cm-keyword"/>
          <w:color w:val="770088"/>
          <w:szCs w:val="18"/>
          <w:lang w:val="de-CH"/>
        </w:rPr>
        <w:t>WHERE</w:t>
      </w:r>
      <w:r w:rsidR="000E0DED">
        <w:rPr>
          <w:rStyle w:val="apple-converted-space"/>
          <w:color w:val="444444"/>
          <w:szCs w:val="18"/>
          <w:lang w:val="de-CH"/>
        </w:rPr>
        <w:t xml:space="preserve"> </w:t>
      </w:r>
      <w:r w:rsidR="000E0DED">
        <w:rPr>
          <w:color w:val="444444"/>
          <w:lang w:val="de-CH"/>
        </w:rPr>
        <w:t>value</w:t>
      </w:r>
      <w:r w:rsidR="000E0DED">
        <w:rPr>
          <w:rStyle w:val="apple-converted-space"/>
          <w:color w:val="444444"/>
          <w:szCs w:val="18"/>
          <w:lang w:val="de-CH"/>
        </w:rPr>
        <w:t xml:space="preserve"> </w:t>
      </w:r>
      <w:r w:rsidR="000E0DED" w:rsidRPr="000E0DED">
        <w:rPr>
          <w:color w:val="444444"/>
          <w:lang w:val="de-CH"/>
        </w:rPr>
        <w:t>=</w:t>
      </w:r>
      <w:r w:rsidR="000E0DED">
        <w:rPr>
          <w:rStyle w:val="apple-converted-space"/>
          <w:color w:val="444444"/>
          <w:szCs w:val="18"/>
          <w:lang w:val="de-CH"/>
        </w:rPr>
        <w:t xml:space="preserve"> </w:t>
      </w:r>
      <w:r w:rsidR="000E0DED">
        <w:rPr>
          <w:rStyle w:val="cm-number"/>
          <w:color w:val="116644"/>
          <w:szCs w:val="18"/>
          <w:lang w:val="de-CH"/>
        </w:rPr>
        <w:t>"x86" AND PK_System_Property = 4 AND FK_System = 1 AND FK_Property_Label = "5"</w:t>
      </w:r>
    </w:p>
    <w:p w:rsidR="000E0DED" w:rsidRDefault="000E0DED" w:rsidP="00DA2AEB">
      <w:pPr>
        <w:pStyle w:val="Retrait1"/>
      </w:pPr>
      <w:r w:rsidRPr="000E0DED">
        <w:t xml:space="preserve">On peut voir </w:t>
      </w:r>
      <w:r>
        <w:t>qu’on spécifie toutes les propriétés de la table.</w:t>
      </w:r>
    </w:p>
    <w:p w:rsidR="000E0DED" w:rsidRDefault="000E0DED" w:rsidP="00DA2AEB">
      <w:pPr>
        <w:pStyle w:val="Retrait1"/>
      </w:pPr>
      <w:r>
        <w:t>Le test suivant est appliqué à toutes les requêtes UPDATE de l’application :</w:t>
      </w:r>
    </w:p>
    <w:p w:rsidR="000E0DED" w:rsidRDefault="003C7F06" w:rsidP="00DA2AEB">
      <w:pPr>
        <w:pStyle w:val="Puce1"/>
      </w:pPr>
      <w:r>
        <w:t>Modification d’une entrée modifiée</w:t>
      </w:r>
    </w:p>
    <w:p w:rsidR="003C7F06" w:rsidRDefault="003C7F06" w:rsidP="00DA2AEB">
      <w:pPr>
        <w:pStyle w:val="Puce1"/>
      </w:pPr>
      <w:r>
        <w:t>Modification d’une entrée non-modifiée</w:t>
      </w:r>
    </w:p>
    <w:p w:rsidR="003C7F06" w:rsidRDefault="003C7F06" w:rsidP="00AE07F4">
      <w:pPr>
        <w:pStyle w:val="Titre4"/>
      </w:pPr>
      <w:r>
        <w:t>Suppression d’un élément déjà supprimé</w:t>
      </w:r>
    </w:p>
    <w:p w:rsidR="003C7F06" w:rsidRDefault="003C7F06" w:rsidP="00DA2AEB">
      <w:pPr>
        <w:pStyle w:val="Retrait1"/>
      </w:pPr>
      <w:r>
        <w:t>Si, par exemple, on souhaite supprimer un ouvrage qui a déjà été supprimé par un autre utilisateur depuis qu’on a affiché la liste, il faut afficher un message d’erreur à l’utilisateur.</w:t>
      </w:r>
    </w:p>
    <w:p w:rsidR="003C7F06" w:rsidRDefault="003C7F06" w:rsidP="00DA2AEB">
      <w:pPr>
        <w:pStyle w:val="Retrait1"/>
      </w:pPr>
      <w:r>
        <w:t>On effectue le test suivant :</w:t>
      </w:r>
    </w:p>
    <w:p w:rsidR="003C7F06" w:rsidRDefault="003C7F06" w:rsidP="00DA2AEB">
      <w:pPr>
        <w:pStyle w:val="Puce1"/>
      </w:pPr>
      <w:r>
        <w:t>Suppression d’un élément supprimé</w:t>
      </w:r>
    </w:p>
    <w:p w:rsidR="003C7F06" w:rsidRDefault="003C7F06" w:rsidP="00DA2AEB">
      <w:pPr>
        <w:pStyle w:val="Puce1"/>
      </w:pPr>
      <w:r>
        <w:t>Suppression d’un élément existant</w:t>
      </w:r>
    </w:p>
    <w:p w:rsidR="003C7F06" w:rsidRDefault="003C7F06" w:rsidP="00DA2AEB">
      <w:pPr>
        <w:pStyle w:val="Retrait1"/>
      </w:pPr>
      <w:r>
        <w:t>Le test survient dans les cas suivant :</w:t>
      </w:r>
    </w:p>
    <w:p w:rsidR="003C7F06" w:rsidRDefault="003C7F06" w:rsidP="00DA2AEB">
      <w:pPr>
        <w:pStyle w:val="Puce1"/>
      </w:pPr>
      <w:r>
        <w:t>Suppression d’un ouvrage</w:t>
      </w:r>
    </w:p>
    <w:p w:rsidR="003C7F06" w:rsidRPr="003C7F06" w:rsidRDefault="003C7F06" w:rsidP="00DA2AEB">
      <w:pPr>
        <w:pStyle w:val="Puce1"/>
      </w:pPr>
      <w:r>
        <w:t>Suppression d’une entreprise</w:t>
      </w:r>
    </w:p>
    <w:p w:rsidR="002E4C98" w:rsidRPr="00327881" w:rsidRDefault="00110668" w:rsidP="00567E15">
      <w:pPr>
        <w:pStyle w:val="Titre2"/>
        <w:suppressAutoHyphens/>
      </w:pPr>
      <w:bookmarkStart w:id="39" w:name="_Toc483831619"/>
      <w:r w:rsidRPr="00327881">
        <w:t>Concept d‘implémentation</w:t>
      </w:r>
      <w:bookmarkEnd w:id="38"/>
      <w:bookmarkEnd w:id="39"/>
    </w:p>
    <w:p w:rsidR="002E4C98" w:rsidRDefault="00DD1349" w:rsidP="00DA2AEB">
      <w:pPr>
        <w:pStyle w:val="Retrait1"/>
      </w:pPr>
      <w:r>
        <w:t xml:space="preserve">L’implémentation est faite en </w:t>
      </w:r>
      <w:r w:rsidRPr="00DD1349">
        <w:rPr>
          <w:b/>
        </w:rPr>
        <w:t>ASP.NET</w:t>
      </w:r>
      <w:r>
        <w:t xml:space="preserve"> et hébergée sur un serveur </w:t>
      </w:r>
      <w:r w:rsidRPr="00AB01A7">
        <w:rPr>
          <w:b/>
        </w:rPr>
        <w:t>IIS</w:t>
      </w:r>
      <w:r>
        <w:t>.</w:t>
      </w:r>
    </w:p>
    <w:p w:rsidR="00360E17" w:rsidRDefault="00360E17" w:rsidP="00AE07F4">
      <w:pPr>
        <w:pStyle w:val="Titre3"/>
      </w:pPr>
      <w:r w:rsidRPr="00AE07F4">
        <w:t>Design</w:t>
      </w:r>
    </w:p>
    <w:p w:rsidR="00360E17" w:rsidRDefault="00360E17" w:rsidP="00DA2AEB">
      <w:pPr>
        <w:pStyle w:val="Retrait1"/>
      </w:pPr>
      <w:r>
        <w:t xml:space="preserve">Afin d’obtenir une application responsive et attractive sans fournir d’effort et de manière rapide, le framework CSS </w:t>
      </w:r>
      <w:r>
        <w:rPr>
          <w:b/>
        </w:rPr>
        <w:t>Bootstrap</w:t>
      </w:r>
      <w:r>
        <w:t xml:space="preserve"> sera utilisé.</w:t>
      </w:r>
    </w:p>
    <w:p w:rsidR="009421BA" w:rsidRDefault="00360E17" w:rsidP="00DA2AEB">
      <w:pPr>
        <w:pStyle w:val="Retrait1"/>
      </w:pPr>
      <w:r>
        <w:t xml:space="preserve">En plus de celui-ci, le framework </w:t>
      </w:r>
      <w:r>
        <w:rPr>
          <w:b/>
        </w:rPr>
        <w:t>FluentBootstrap</w:t>
      </w:r>
      <w:r>
        <w:t xml:space="preserve"> sera aussi employé. Ce dernier permet de générer des éléments HTML avec Bootstrap en écrivant du code </w:t>
      </w:r>
      <w:r w:rsidRPr="00360E17">
        <w:rPr>
          <w:i/>
        </w:rPr>
        <w:t>C#</w:t>
      </w:r>
      <w:r>
        <w:t xml:space="preserve"> à la place du HTML classique. Il reprend le même principe que les helpers HTML disponibles en ASP.NET.</w:t>
      </w:r>
    </w:p>
    <w:p w:rsidR="00360E17" w:rsidRDefault="009421BA" w:rsidP="00DA2AEB">
      <w:pPr>
        <w:pStyle w:val="Retrait1"/>
      </w:pPr>
      <w:r>
        <w:t xml:space="preserve">Par exemple, le code HTML d’une barre de navigation (gauche) peut se simplifier par </w:t>
      </w:r>
      <w:r w:rsidR="00F17E85">
        <w:t>le code C# (droite) suivant :</w:t>
      </w:r>
    </w:p>
    <w:p w:rsidR="009421BA" w:rsidRPr="00360E17" w:rsidRDefault="009421BA" w:rsidP="00DA2AEB">
      <w:pPr>
        <w:pStyle w:val="Retrait1"/>
      </w:pPr>
      <w:r>
        <w:rPr>
          <w:noProof/>
          <w:lang w:eastAsia="fr-CH"/>
        </w:rPr>
        <w:lastRenderedPageBreak/>
        <w:drawing>
          <wp:inline distT="0" distB="0" distL="0" distR="0" wp14:anchorId="2A67CD5C" wp14:editId="6B3DFF1D">
            <wp:extent cx="5760085" cy="2664460"/>
            <wp:effectExtent l="0" t="0" r="0" b="254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664460"/>
                    </a:xfrm>
                    <a:prstGeom prst="rect">
                      <a:avLst/>
                    </a:prstGeom>
                  </pic:spPr>
                </pic:pic>
              </a:graphicData>
            </a:graphic>
          </wp:inline>
        </w:drawing>
      </w:r>
    </w:p>
    <w:p w:rsidR="00C84DD8" w:rsidRDefault="00C84DD8" w:rsidP="00AE07F4">
      <w:pPr>
        <w:pStyle w:val="Titre3"/>
      </w:pPr>
      <w:r>
        <w:t>Tableaux</w:t>
      </w:r>
    </w:p>
    <w:p w:rsidR="00C84DD8" w:rsidRDefault="00C84DD8" w:rsidP="00DA2AEB">
      <w:pPr>
        <w:pStyle w:val="Retrait1"/>
      </w:pPr>
      <w:r>
        <w:t xml:space="preserve">Les tableaux listant les machines, les entreprise et les ouvrages seront réalisés avec la librairie « DataTables ». Cette dernière permet d’obtenir des tableaux avec des tris, des champs de recherche, une pagination automatique,… Voici un </w:t>
      </w:r>
      <w:r w:rsidR="00C15ADE">
        <w:t xml:space="preserve">exemple sur lequel le tableau des machines sera </w:t>
      </w:r>
      <w:r>
        <w:t xml:space="preserve"> basé :</w:t>
      </w:r>
    </w:p>
    <w:p w:rsidR="00C84DD8" w:rsidRPr="00C84DD8" w:rsidRDefault="00C84DD8" w:rsidP="00DA2AEB">
      <w:pPr>
        <w:pStyle w:val="Image"/>
      </w:pPr>
      <w:r>
        <w:rPr>
          <w:noProof/>
          <w:lang w:eastAsia="fr-CH"/>
        </w:rPr>
        <w:drawing>
          <wp:inline distT="0" distB="0" distL="0" distR="0" wp14:anchorId="4470DA52" wp14:editId="38744D16">
            <wp:extent cx="4686659" cy="3170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3311" cy="3174749"/>
                    </a:xfrm>
                    <a:prstGeom prst="rect">
                      <a:avLst/>
                    </a:prstGeom>
                  </pic:spPr>
                </pic:pic>
              </a:graphicData>
            </a:graphic>
          </wp:inline>
        </w:drawing>
      </w:r>
    </w:p>
    <w:p w:rsidR="00DD1349" w:rsidRDefault="00DD1349" w:rsidP="00AE07F4">
      <w:pPr>
        <w:pStyle w:val="Titre3"/>
      </w:pPr>
      <w:r>
        <w:t>Outil de backups</w:t>
      </w:r>
    </w:p>
    <w:p w:rsidR="00DD1349" w:rsidRPr="00DD1349" w:rsidRDefault="00DD1349" w:rsidP="00DA2AEB">
      <w:pPr>
        <w:pStyle w:val="Retrait1"/>
      </w:pPr>
      <w:r>
        <w:t xml:space="preserve">Afin de garder une trace des versions du projet, un dépôt Github a été mis en place. Ainsi, tout « bug » survenant pourra être </w:t>
      </w:r>
      <w:r w:rsidR="00F17E85">
        <w:t>debuggé</w:t>
      </w:r>
      <w:r>
        <w:t xml:space="preserve"> en comparant avec une version antérieure du projet.</w:t>
      </w:r>
    </w:p>
    <w:p w:rsidR="007B3E13" w:rsidRDefault="007B3E13" w:rsidP="007B3E13">
      <w:pPr>
        <w:pStyle w:val="Titre2"/>
      </w:pPr>
      <w:bookmarkStart w:id="40" w:name="_Toc483831620"/>
      <w:r>
        <w:t>Tests technologiques</w:t>
      </w:r>
      <w:bookmarkEnd w:id="40"/>
    </w:p>
    <w:p w:rsidR="007B3E13" w:rsidRDefault="007B3E13" w:rsidP="007B3E13">
      <w:pPr>
        <w:pStyle w:val="Titre3"/>
      </w:pPr>
      <w:r>
        <w:t xml:space="preserve">Récupération des infos </w:t>
      </w:r>
      <w:r w:rsidR="004F7637">
        <w:t>StreamScan</w:t>
      </w:r>
    </w:p>
    <w:p w:rsidR="004F7637" w:rsidRPr="004F7637" w:rsidRDefault="004F7637" w:rsidP="00DA2AEB">
      <w:pPr>
        <w:pStyle w:val="Retrait1"/>
      </w:pPr>
    </w:p>
    <w:p w:rsidR="002E4C98" w:rsidRPr="004F7637" w:rsidRDefault="00AE07F4" w:rsidP="00567E15">
      <w:pPr>
        <w:pStyle w:val="Titre1"/>
        <w:suppressAutoHyphens/>
        <w:rPr>
          <w:rFonts w:ascii="Roboto Lt" w:hAnsi="Roboto Lt"/>
        </w:rPr>
      </w:pPr>
      <w:bookmarkStart w:id="41" w:name="_Toc483831621"/>
      <w:r w:rsidRPr="004F7637">
        <w:rPr>
          <w:rFonts w:ascii="Roboto Lt" w:hAnsi="Roboto Lt"/>
        </w:rPr>
        <w:lastRenderedPageBreak/>
        <w:t>Implémentation</w:t>
      </w:r>
      <w:bookmarkEnd w:id="41"/>
    </w:p>
    <w:p w:rsidR="002E4C98" w:rsidRPr="00327881" w:rsidRDefault="00110668" w:rsidP="00567E15">
      <w:pPr>
        <w:pStyle w:val="Titre2"/>
        <w:suppressAutoHyphens/>
      </w:pPr>
      <w:bookmarkStart w:id="42" w:name="_Toc250790989"/>
      <w:bookmarkStart w:id="43" w:name="_Toc483831622"/>
      <w:r w:rsidRPr="00DD1349">
        <w:t>Spécifications</w:t>
      </w:r>
      <w:r w:rsidRPr="00327881">
        <w:t xml:space="preserve"> détaillées</w:t>
      </w:r>
      <w:bookmarkEnd w:id="42"/>
      <w:bookmarkEnd w:id="43"/>
    </w:p>
    <w:p w:rsidR="002E4C98" w:rsidRPr="00327881" w:rsidRDefault="002E4C98" w:rsidP="00567E15">
      <w:pPr>
        <w:pStyle w:val="BITTextkrper"/>
        <w:suppressAutoHyphens/>
      </w:pPr>
    </w:p>
    <w:p w:rsidR="002E4C98" w:rsidRPr="00327881" w:rsidRDefault="00110668" w:rsidP="00567E15">
      <w:pPr>
        <w:pStyle w:val="Titre2"/>
        <w:suppressAutoHyphens/>
      </w:pPr>
      <w:bookmarkStart w:id="44" w:name="_Toc250790990"/>
      <w:bookmarkStart w:id="45" w:name="_Toc483831623"/>
      <w:r w:rsidRPr="00327881">
        <w:t>Design du système</w:t>
      </w:r>
      <w:bookmarkEnd w:id="44"/>
      <w:bookmarkEnd w:id="45"/>
    </w:p>
    <w:p w:rsidR="002E4C98" w:rsidRPr="00327881" w:rsidRDefault="002E4C98" w:rsidP="00567E15">
      <w:pPr>
        <w:pStyle w:val="BITTextkrper"/>
        <w:suppressAutoHyphens/>
      </w:pPr>
    </w:p>
    <w:p w:rsidR="002E4C98" w:rsidRPr="00327881" w:rsidRDefault="00110668" w:rsidP="00567E15">
      <w:pPr>
        <w:pStyle w:val="Titre2"/>
        <w:suppressAutoHyphens/>
      </w:pPr>
      <w:bookmarkStart w:id="46" w:name="_Toc114965606"/>
      <w:bookmarkStart w:id="47" w:name="_Toc250790991"/>
      <w:bookmarkStart w:id="48" w:name="_Toc483831624"/>
      <w:r w:rsidRPr="00327881">
        <w:t>C</w:t>
      </w:r>
      <w:r w:rsidR="002E4C98" w:rsidRPr="00327881">
        <w:t>onfiguration xyz</w:t>
      </w:r>
      <w:bookmarkEnd w:id="46"/>
      <w:bookmarkEnd w:id="47"/>
      <w:bookmarkEnd w:id="48"/>
    </w:p>
    <w:p w:rsidR="00E005FF" w:rsidRPr="00327881" w:rsidRDefault="00E005FF" w:rsidP="00567E15">
      <w:pPr>
        <w:suppressAutoHyphens/>
        <w:rPr>
          <w:rStyle w:val="Hinweistext"/>
          <w:sz w:val="22"/>
          <w:szCs w:val="22"/>
        </w:rPr>
      </w:pPr>
      <w:bookmarkStart w:id="49" w:name="_Toc114965607"/>
      <w:r w:rsidRPr="00327881">
        <w:rPr>
          <w:rStyle w:val="Hinweistext"/>
          <w:sz w:val="22"/>
          <w:szCs w:val="22"/>
        </w:rPr>
        <w:t>Conseil: D’autres chapitres peuvent s’ajouter à cette partie en fonction du projet.</w:t>
      </w:r>
    </w:p>
    <w:p w:rsidR="00B56135" w:rsidRPr="00327881" w:rsidRDefault="00B56135" w:rsidP="00567E15">
      <w:pPr>
        <w:pStyle w:val="BITTextkrper"/>
        <w:suppressAutoHyphens/>
      </w:pPr>
    </w:p>
    <w:p w:rsidR="002E4C98" w:rsidRPr="00327881" w:rsidRDefault="002E4C98" w:rsidP="00567E15">
      <w:pPr>
        <w:pStyle w:val="Titre1"/>
        <w:suppressAutoHyphens/>
      </w:pPr>
      <w:bookmarkStart w:id="50" w:name="_Toc250790992"/>
      <w:bookmarkStart w:id="51" w:name="_Toc483831625"/>
      <w:r w:rsidRPr="00327881">
        <w:t>Test</w:t>
      </w:r>
      <w:bookmarkEnd w:id="49"/>
      <w:bookmarkEnd w:id="50"/>
      <w:bookmarkEnd w:id="51"/>
    </w:p>
    <w:p w:rsidR="002E4C98" w:rsidRPr="00327881" w:rsidRDefault="00110668" w:rsidP="00567E15">
      <w:pPr>
        <w:pStyle w:val="Titre2"/>
        <w:suppressAutoHyphens/>
      </w:pPr>
      <w:bookmarkStart w:id="52" w:name="_Toc250790993"/>
      <w:bookmarkStart w:id="53" w:name="_Toc483831626"/>
      <w:r w:rsidRPr="00327881">
        <w:t>Procédure de test</w:t>
      </w:r>
      <w:bookmarkEnd w:id="52"/>
      <w:bookmarkEnd w:id="53"/>
    </w:p>
    <w:p w:rsidR="00B56135" w:rsidRPr="00327881" w:rsidRDefault="00E005FF" w:rsidP="00567E15">
      <w:pPr>
        <w:suppressAutoHyphens/>
        <w:rPr>
          <w:rStyle w:val="Hinweistext"/>
          <w:sz w:val="22"/>
          <w:szCs w:val="22"/>
        </w:rPr>
      </w:pPr>
      <w:r w:rsidRPr="00327881">
        <w:rPr>
          <w:rStyle w:val="Hinweistext"/>
          <w:sz w:val="22"/>
          <w:szCs w:val="22"/>
        </w:rPr>
        <w:t>Représentation du processus de test.</w:t>
      </w:r>
      <w:r w:rsidR="00B56135" w:rsidRPr="00327881">
        <w:rPr>
          <w:rStyle w:val="Hinweistext"/>
          <w:sz w:val="22"/>
          <w:szCs w:val="22"/>
        </w:rPr>
        <w:t>.</w:t>
      </w:r>
      <w:r w:rsidRPr="00327881">
        <w:rPr>
          <w:rStyle w:val="Hinweistext"/>
          <w:sz w:val="22"/>
          <w:szCs w:val="22"/>
        </w:rPr>
        <w:t>Qui teste quoi à l’aide de quels moyens ?</w:t>
      </w:r>
    </w:p>
    <w:p w:rsidR="002E4C98" w:rsidRPr="00327881" w:rsidRDefault="002E4C98" w:rsidP="00567E15">
      <w:pPr>
        <w:pStyle w:val="BITTextkrper"/>
        <w:suppressAutoHyphens/>
      </w:pPr>
    </w:p>
    <w:p w:rsidR="002E4C98" w:rsidRPr="00327881" w:rsidRDefault="00110668" w:rsidP="00567E15">
      <w:pPr>
        <w:pStyle w:val="Titre2"/>
        <w:suppressAutoHyphens/>
      </w:pPr>
      <w:bookmarkStart w:id="54" w:name="_Toc250790994"/>
      <w:bookmarkStart w:id="55" w:name="_Toc483831627"/>
      <w:r w:rsidRPr="00327881">
        <w:t>Protocol de test</w:t>
      </w:r>
      <w:bookmarkEnd w:id="54"/>
      <w:bookmarkEnd w:id="55"/>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7"/>
        <w:gridCol w:w="1440"/>
        <w:gridCol w:w="2426"/>
        <w:gridCol w:w="2409"/>
        <w:gridCol w:w="1825"/>
        <w:gridCol w:w="900"/>
      </w:tblGrid>
      <w:tr w:rsidR="002E4C98" w:rsidRPr="00327881" w:rsidTr="002E4C98">
        <w:tc>
          <w:tcPr>
            <w:tcW w:w="637" w:type="dxa"/>
          </w:tcPr>
          <w:p w:rsidR="002E4C98" w:rsidRPr="00327881" w:rsidRDefault="002E4C98" w:rsidP="00567E15">
            <w:pPr>
              <w:pStyle w:val="BITTabellentitel"/>
              <w:suppressAutoHyphens/>
            </w:pPr>
            <w:r w:rsidRPr="00327881">
              <w:t>Nr.</w:t>
            </w:r>
          </w:p>
        </w:tc>
        <w:tc>
          <w:tcPr>
            <w:tcW w:w="1440" w:type="dxa"/>
          </w:tcPr>
          <w:p w:rsidR="002E4C98" w:rsidRPr="00327881" w:rsidRDefault="00110668" w:rsidP="00567E15">
            <w:pPr>
              <w:pStyle w:val="BITTabellentitel"/>
              <w:suppressAutoHyphens/>
            </w:pPr>
            <w:r w:rsidRPr="00327881">
              <w:t>Objet testé</w:t>
            </w:r>
          </w:p>
        </w:tc>
        <w:tc>
          <w:tcPr>
            <w:tcW w:w="2426" w:type="dxa"/>
          </w:tcPr>
          <w:p w:rsidR="002E4C98" w:rsidRPr="00327881" w:rsidRDefault="00110668" w:rsidP="00567E15">
            <w:pPr>
              <w:pStyle w:val="BITTabellentitel"/>
              <w:suppressAutoHyphens/>
            </w:pPr>
            <w:r w:rsidRPr="00327881">
              <w:t>Description du test</w:t>
            </w:r>
          </w:p>
        </w:tc>
        <w:tc>
          <w:tcPr>
            <w:tcW w:w="2409" w:type="dxa"/>
          </w:tcPr>
          <w:p w:rsidR="002E4C98" w:rsidRPr="00327881" w:rsidRDefault="00110668" w:rsidP="00567E15">
            <w:pPr>
              <w:pStyle w:val="BITTabellentitel"/>
              <w:suppressAutoHyphens/>
            </w:pPr>
            <w:r w:rsidRPr="00327881">
              <w:t>Attente</w:t>
            </w:r>
          </w:p>
        </w:tc>
        <w:tc>
          <w:tcPr>
            <w:tcW w:w="1825" w:type="dxa"/>
          </w:tcPr>
          <w:p w:rsidR="002E4C98" w:rsidRPr="00327881" w:rsidRDefault="00110668" w:rsidP="00567E15">
            <w:pPr>
              <w:pStyle w:val="BITTabellentitel"/>
              <w:suppressAutoHyphens/>
            </w:pPr>
            <w:r w:rsidRPr="00327881">
              <w:t>Résultat</w:t>
            </w:r>
          </w:p>
        </w:tc>
        <w:tc>
          <w:tcPr>
            <w:tcW w:w="900" w:type="dxa"/>
          </w:tcPr>
          <w:p w:rsidR="002E4C98" w:rsidRPr="00327881" w:rsidRDefault="002E4C98" w:rsidP="00567E15">
            <w:pPr>
              <w:pStyle w:val="BITTabellentitel"/>
              <w:suppressAutoHyphens/>
            </w:pPr>
            <w:r w:rsidRPr="00327881">
              <w:t>Vis</w:t>
            </w:r>
            <w:r w:rsidR="00110668" w:rsidRPr="00327881">
              <w:t>a</w:t>
            </w:r>
          </w:p>
        </w:tc>
      </w:tr>
      <w:tr w:rsidR="002E4C98" w:rsidRPr="00327881" w:rsidTr="002E4C98">
        <w:tc>
          <w:tcPr>
            <w:tcW w:w="637" w:type="dxa"/>
          </w:tcPr>
          <w:p w:rsidR="002E4C98" w:rsidRPr="00327881" w:rsidRDefault="002E4C98" w:rsidP="00567E15">
            <w:pPr>
              <w:pStyle w:val="BITTabelle"/>
              <w:suppressAutoHyphens/>
            </w:pPr>
            <w:r w:rsidRPr="00327881">
              <w:t>1.0</w:t>
            </w:r>
          </w:p>
        </w:tc>
        <w:tc>
          <w:tcPr>
            <w:tcW w:w="1440" w:type="dxa"/>
          </w:tcPr>
          <w:p w:rsidR="002E4C98" w:rsidRPr="00327881" w:rsidRDefault="002E4C98" w:rsidP="00567E15">
            <w:pPr>
              <w:pStyle w:val="BITTabelle"/>
              <w:suppressAutoHyphens/>
            </w:pPr>
          </w:p>
        </w:tc>
        <w:tc>
          <w:tcPr>
            <w:tcW w:w="2426" w:type="dxa"/>
          </w:tcPr>
          <w:p w:rsidR="002E4C98" w:rsidRPr="00327881" w:rsidRDefault="002E4C98" w:rsidP="00567E15">
            <w:pPr>
              <w:pStyle w:val="BITTabelle"/>
              <w:suppressAutoHyphens/>
            </w:pPr>
          </w:p>
        </w:tc>
        <w:tc>
          <w:tcPr>
            <w:tcW w:w="2409" w:type="dxa"/>
          </w:tcPr>
          <w:p w:rsidR="002E4C98" w:rsidRPr="00327881" w:rsidRDefault="002E4C98" w:rsidP="00567E15">
            <w:pPr>
              <w:pStyle w:val="BITTabelle"/>
              <w:suppressAutoHyphens/>
            </w:pPr>
          </w:p>
        </w:tc>
        <w:tc>
          <w:tcPr>
            <w:tcW w:w="1825" w:type="dxa"/>
          </w:tcPr>
          <w:p w:rsidR="002E4C98" w:rsidRPr="00327881" w:rsidRDefault="002E4C98" w:rsidP="00567E15">
            <w:pPr>
              <w:pStyle w:val="BITTabelle"/>
              <w:suppressAutoHyphens/>
            </w:pPr>
          </w:p>
        </w:tc>
        <w:tc>
          <w:tcPr>
            <w:tcW w:w="900" w:type="dxa"/>
          </w:tcPr>
          <w:p w:rsidR="002E4C98" w:rsidRPr="00327881" w:rsidRDefault="002E4C98" w:rsidP="00567E15">
            <w:pPr>
              <w:pStyle w:val="BITTabelle"/>
              <w:suppressAutoHyphens/>
            </w:pPr>
          </w:p>
        </w:tc>
      </w:tr>
    </w:tbl>
    <w:p w:rsidR="002E4C98" w:rsidRPr="00327881" w:rsidRDefault="002E4C98" w:rsidP="00567E15">
      <w:pPr>
        <w:suppressAutoHyphens/>
      </w:pPr>
    </w:p>
    <w:p w:rsidR="002E4C98" w:rsidRPr="00327881" w:rsidRDefault="00E005FF" w:rsidP="00567E15">
      <w:pPr>
        <w:suppressAutoHyphens/>
        <w:rPr>
          <w:rStyle w:val="Hinweistext"/>
          <w:sz w:val="22"/>
          <w:szCs w:val="22"/>
        </w:rPr>
      </w:pPr>
      <w:r w:rsidRPr="00327881">
        <w:rPr>
          <w:rStyle w:val="Hinweistext"/>
          <w:sz w:val="22"/>
          <w:szCs w:val="22"/>
        </w:rPr>
        <w:t>Protocole de test détaillé avec Visa.</w:t>
      </w:r>
    </w:p>
    <w:p w:rsidR="002E4C98" w:rsidRPr="00327881" w:rsidRDefault="00110668" w:rsidP="00567E15">
      <w:pPr>
        <w:pStyle w:val="Titre2"/>
        <w:suppressAutoHyphens/>
      </w:pPr>
      <w:bookmarkStart w:id="56" w:name="_Toc250790995"/>
      <w:bookmarkStart w:id="57" w:name="_Toc483831628"/>
      <w:r w:rsidRPr="00327881">
        <w:t>Signature du protocole de test</w:t>
      </w:r>
      <w:bookmarkEnd w:id="56"/>
      <w:bookmarkEnd w:id="57"/>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327881" w:rsidTr="006E50E4">
        <w:tc>
          <w:tcPr>
            <w:tcW w:w="2093" w:type="dxa"/>
            <w:shd w:val="pct12" w:color="auto" w:fill="auto"/>
          </w:tcPr>
          <w:p w:rsidR="002E4C98" w:rsidRPr="00327881" w:rsidRDefault="002E4C98" w:rsidP="00567E15">
            <w:pPr>
              <w:pStyle w:val="BITTabellentitel"/>
              <w:suppressAutoHyphens/>
            </w:pPr>
            <w:r w:rsidRPr="00327881">
              <w:t>Dat</w:t>
            </w:r>
            <w:r w:rsidR="00110668" w:rsidRPr="00327881">
              <w:t>e</w:t>
            </w:r>
          </w:p>
        </w:tc>
        <w:tc>
          <w:tcPr>
            <w:tcW w:w="3402" w:type="dxa"/>
            <w:shd w:val="pct12" w:color="auto" w:fill="auto"/>
          </w:tcPr>
          <w:p w:rsidR="002E4C98" w:rsidRPr="00327881" w:rsidRDefault="00110668" w:rsidP="00567E15">
            <w:pPr>
              <w:pStyle w:val="BITTabellentitel"/>
              <w:suppressAutoHyphens/>
            </w:pPr>
            <w:r w:rsidRPr="00327881">
              <w:t>Nom</w:t>
            </w:r>
          </w:p>
        </w:tc>
        <w:tc>
          <w:tcPr>
            <w:tcW w:w="4111" w:type="dxa"/>
            <w:shd w:val="pct12" w:color="auto" w:fill="auto"/>
          </w:tcPr>
          <w:p w:rsidR="002E4C98" w:rsidRPr="00327881" w:rsidRDefault="00110668" w:rsidP="00567E15">
            <w:pPr>
              <w:pStyle w:val="BITTabellentitel"/>
              <w:suppressAutoHyphens/>
            </w:pPr>
            <w:r w:rsidRPr="00327881">
              <w:t>Signature</w:t>
            </w:r>
          </w:p>
        </w:tc>
      </w:tr>
      <w:tr w:rsidR="002E4C98" w:rsidRPr="00327881" w:rsidTr="006E50E4">
        <w:trPr>
          <w:trHeight w:val="680"/>
        </w:trPr>
        <w:tc>
          <w:tcPr>
            <w:tcW w:w="2093" w:type="dxa"/>
          </w:tcPr>
          <w:p w:rsidR="002E4C98" w:rsidRPr="00327881" w:rsidRDefault="002E4C98" w:rsidP="00567E15">
            <w:pPr>
              <w:pStyle w:val="BITTabelle"/>
              <w:suppressAutoHyphens/>
            </w:pPr>
          </w:p>
        </w:tc>
        <w:tc>
          <w:tcPr>
            <w:tcW w:w="3402" w:type="dxa"/>
          </w:tcPr>
          <w:p w:rsidR="002E4C98" w:rsidRPr="00327881" w:rsidRDefault="002E4C98" w:rsidP="00567E15">
            <w:pPr>
              <w:pStyle w:val="BITTabelle"/>
              <w:suppressAutoHyphens/>
            </w:pPr>
          </w:p>
        </w:tc>
        <w:tc>
          <w:tcPr>
            <w:tcW w:w="4111" w:type="dxa"/>
          </w:tcPr>
          <w:p w:rsidR="002E4C98" w:rsidRPr="00327881" w:rsidRDefault="002E4C98" w:rsidP="00567E15">
            <w:pPr>
              <w:pStyle w:val="BITTabelle"/>
              <w:suppressAutoHyphens/>
            </w:pPr>
          </w:p>
        </w:tc>
      </w:tr>
    </w:tbl>
    <w:p w:rsidR="002E4C98" w:rsidRPr="00327881" w:rsidRDefault="002E4C98" w:rsidP="00567E15">
      <w:pPr>
        <w:pStyle w:val="BITTextkrper"/>
        <w:suppressAutoHyphens/>
      </w:pPr>
    </w:p>
    <w:p w:rsidR="002E4C98" w:rsidRPr="00327881" w:rsidRDefault="006E50E4" w:rsidP="00567E15">
      <w:pPr>
        <w:pStyle w:val="Titre1"/>
        <w:suppressAutoHyphens/>
      </w:pPr>
      <w:bookmarkStart w:id="58" w:name="_Toc250790996"/>
      <w:bookmarkStart w:id="59" w:name="_Toc483831629"/>
      <w:r w:rsidRPr="00327881">
        <w:t>Bibliographie: l</w:t>
      </w:r>
      <w:r w:rsidR="00110668" w:rsidRPr="00327881">
        <w:t>iste des sources et références</w:t>
      </w:r>
      <w:bookmarkEnd w:id="58"/>
      <w:bookmarkEnd w:id="59"/>
    </w:p>
    <w:p w:rsidR="002E4C98" w:rsidRPr="00327881" w:rsidRDefault="002E4C98" w:rsidP="00567E15">
      <w:pPr>
        <w:pStyle w:val="BITTextkrper"/>
        <w:suppressAutoHyphens/>
      </w:pPr>
    </w:p>
    <w:p w:rsidR="002E4C98" w:rsidRPr="00327881" w:rsidRDefault="00E005FF" w:rsidP="00567E15">
      <w:pPr>
        <w:suppressAutoHyphens/>
        <w:rPr>
          <w:rStyle w:val="Hinweistext"/>
          <w:sz w:val="22"/>
          <w:szCs w:val="22"/>
        </w:rPr>
      </w:pPr>
      <w:r w:rsidRPr="00327881">
        <w:rPr>
          <w:rStyle w:val="Hinweistext"/>
          <w:sz w:val="22"/>
          <w:szCs w:val="22"/>
        </w:rPr>
        <w:t>Conseil</w:t>
      </w:r>
      <w:r w:rsidR="002E4C98" w:rsidRPr="00327881">
        <w:rPr>
          <w:rStyle w:val="Hinweistext"/>
          <w:sz w:val="22"/>
          <w:szCs w:val="22"/>
        </w:rPr>
        <w:t xml:space="preserve">: </w:t>
      </w:r>
      <w:r w:rsidRPr="00327881">
        <w:rPr>
          <w:rStyle w:val="Hinweistext"/>
          <w:sz w:val="22"/>
          <w:szCs w:val="22"/>
        </w:rPr>
        <w:t xml:space="preserve">Cette partie peut contenir une liste des sources et éléments littéraires utilisés. </w:t>
      </w:r>
    </w:p>
    <w:p w:rsidR="002E4C98" w:rsidRPr="00327881" w:rsidRDefault="002E4C98" w:rsidP="00567E15">
      <w:pPr>
        <w:pStyle w:val="BITTextkrper"/>
        <w:suppressAutoHyphens/>
      </w:pPr>
    </w:p>
    <w:p w:rsidR="002E4C98" w:rsidRPr="00327881" w:rsidRDefault="002E4C98" w:rsidP="00567E15">
      <w:pPr>
        <w:pStyle w:val="Titre1"/>
        <w:suppressAutoHyphens/>
      </w:pPr>
      <w:bookmarkStart w:id="60" w:name="_Toc114965612"/>
      <w:bookmarkStart w:id="61" w:name="_Toc250790997"/>
      <w:bookmarkStart w:id="62" w:name="_Toc483831630"/>
      <w:r w:rsidRPr="00327881">
        <w:t>Glossa</w:t>
      </w:r>
      <w:r w:rsidR="00110668" w:rsidRPr="00327881">
        <w:t>i</w:t>
      </w:r>
      <w:r w:rsidRPr="00327881">
        <w:t>r</w:t>
      </w:r>
      <w:bookmarkEnd w:id="60"/>
      <w:r w:rsidR="00110668" w:rsidRPr="00327881">
        <w:t>e</w:t>
      </w:r>
      <w:bookmarkEnd w:id="61"/>
      <w:bookmarkEnd w:id="62"/>
      <w:r w:rsidRPr="00327881">
        <w:t xml:space="preserve"> </w:t>
      </w:r>
      <w:r w:rsidR="00E005FF" w:rsidRPr="00327881">
        <w:rPr>
          <w:rStyle w:val="Hinweistext"/>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327881" w:rsidTr="002E4C98">
        <w:tc>
          <w:tcPr>
            <w:tcW w:w="2770" w:type="dxa"/>
            <w:tcBorders>
              <w:bottom w:val="dotted" w:sz="4" w:space="0" w:color="auto"/>
            </w:tcBorders>
            <w:shd w:val="clear" w:color="auto" w:fill="E6E6E6"/>
            <w:tcMar>
              <w:top w:w="85" w:type="dxa"/>
              <w:bottom w:w="85" w:type="dxa"/>
            </w:tcMar>
          </w:tcPr>
          <w:p w:rsidR="002E4C98" w:rsidRPr="00327881" w:rsidRDefault="00110668" w:rsidP="00567E15">
            <w:pPr>
              <w:pStyle w:val="BITTabellentitel"/>
              <w:suppressAutoHyphens/>
            </w:pPr>
            <w:r w:rsidRPr="00327881">
              <w:t>Terme</w:t>
            </w:r>
          </w:p>
        </w:tc>
        <w:tc>
          <w:tcPr>
            <w:tcW w:w="6840" w:type="dxa"/>
            <w:tcBorders>
              <w:bottom w:val="dotted" w:sz="4" w:space="0" w:color="auto"/>
            </w:tcBorders>
            <w:shd w:val="clear" w:color="auto" w:fill="E6E6E6"/>
            <w:tcMar>
              <w:top w:w="85" w:type="dxa"/>
              <w:bottom w:w="85" w:type="dxa"/>
            </w:tcMar>
          </w:tcPr>
          <w:p w:rsidR="002E4C98" w:rsidRPr="00327881" w:rsidRDefault="00110668" w:rsidP="00567E15">
            <w:pPr>
              <w:pStyle w:val="BITTabellentitel"/>
              <w:suppressAutoHyphens/>
            </w:pPr>
            <w:r w:rsidRPr="00327881">
              <w:t>Signification</w:t>
            </w:r>
          </w:p>
        </w:tc>
      </w:tr>
      <w:tr w:rsidR="002E4C98" w:rsidRPr="00327881" w:rsidTr="00070FE6">
        <w:tc>
          <w:tcPr>
            <w:tcW w:w="2770" w:type="dxa"/>
            <w:tcMar>
              <w:top w:w="85" w:type="dxa"/>
              <w:bottom w:w="85" w:type="dxa"/>
            </w:tcMar>
          </w:tcPr>
          <w:p w:rsidR="002E4C98" w:rsidRPr="00327881" w:rsidRDefault="001E0597" w:rsidP="00567E15">
            <w:pPr>
              <w:pStyle w:val="BITTabelle"/>
              <w:suppressAutoHyphens/>
            </w:pPr>
            <w:r w:rsidRPr="00327881">
              <w:t>StreamX</w:t>
            </w:r>
          </w:p>
        </w:tc>
        <w:tc>
          <w:tcPr>
            <w:tcW w:w="6840" w:type="dxa"/>
            <w:tcMar>
              <w:top w:w="85" w:type="dxa"/>
              <w:bottom w:w="85" w:type="dxa"/>
            </w:tcMar>
          </w:tcPr>
          <w:p w:rsidR="002E4C98" w:rsidRPr="00327881" w:rsidRDefault="001E0597" w:rsidP="00567E15">
            <w:pPr>
              <w:pStyle w:val="BITTabelle"/>
              <w:suppressAutoHyphens/>
            </w:pPr>
            <w:r w:rsidRPr="00327881">
              <w:t>Passerelle de communication développée par Infoteam</w:t>
            </w:r>
          </w:p>
        </w:tc>
      </w:tr>
      <w:tr w:rsidR="00070FE6" w:rsidRPr="00327881" w:rsidTr="00070FE6">
        <w:tc>
          <w:tcPr>
            <w:tcW w:w="2770" w:type="dxa"/>
            <w:tcMar>
              <w:top w:w="85" w:type="dxa"/>
              <w:bottom w:w="85" w:type="dxa"/>
            </w:tcMar>
          </w:tcPr>
          <w:p w:rsidR="00070FE6" w:rsidRPr="00327881" w:rsidRDefault="00070FE6" w:rsidP="00567E15">
            <w:pPr>
              <w:pStyle w:val="BITTabelle"/>
              <w:suppressAutoHyphens/>
            </w:pPr>
          </w:p>
        </w:tc>
        <w:tc>
          <w:tcPr>
            <w:tcW w:w="6840" w:type="dxa"/>
            <w:tcMar>
              <w:top w:w="85" w:type="dxa"/>
              <w:bottom w:w="85" w:type="dxa"/>
            </w:tcMar>
          </w:tcPr>
          <w:p w:rsidR="00070FE6" w:rsidRPr="00327881" w:rsidRDefault="00070FE6" w:rsidP="00567E15">
            <w:pPr>
              <w:pStyle w:val="BITTabelle"/>
              <w:suppressAutoHyphens/>
            </w:pPr>
          </w:p>
        </w:tc>
      </w:tr>
      <w:tr w:rsidR="00070FE6" w:rsidRPr="00327881" w:rsidTr="002E4C98">
        <w:tc>
          <w:tcPr>
            <w:tcW w:w="2770" w:type="dxa"/>
            <w:tcBorders>
              <w:bottom w:val="dotted" w:sz="4" w:space="0" w:color="auto"/>
            </w:tcBorders>
            <w:tcMar>
              <w:top w:w="85" w:type="dxa"/>
              <w:bottom w:w="85" w:type="dxa"/>
            </w:tcMar>
          </w:tcPr>
          <w:p w:rsidR="00070FE6" w:rsidRPr="00327881" w:rsidRDefault="00070FE6" w:rsidP="00567E15">
            <w:pPr>
              <w:pStyle w:val="BITTabelle"/>
              <w:suppressAutoHyphens/>
            </w:pPr>
          </w:p>
        </w:tc>
        <w:tc>
          <w:tcPr>
            <w:tcW w:w="6840" w:type="dxa"/>
            <w:tcBorders>
              <w:bottom w:val="dotted" w:sz="4" w:space="0" w:color="auto"/>
            </w:tcBorders>
            <w:tcMar>
              <w:top w:w="85" w:type="dxa"/>
              <w:bottom w:w="85" w:type="dxa"/>
            </w:tcMar>
          </w:tcPr>
          <w:p w:rsidR="00070FE6" w:rsidRPr="00327881" w:rsidRDefault="00070FE6" w:rsidP="00567E15">
            <w:pPr>
              <w:pStyle w:val="BITTabelle"/>
              <w:suppressAutoHyphens/>
            </w:pPr>
          </w:p>
        </w:tc>
      </w:tr>
    </w:tbl>
    <w:p w:rsidR="002E4C98" w:rsidRPr="00327881" w:rsidRDefault="002E4C98" w:rsidP="00567E15">
      <w:pPr>
        <w:suppressAutoHyphens/>
      </w:pPr>
    </w:p>
    <w:p w:rsidR="002E4C98" w:rsidRPr="00327881" w:rsidRDefault="002E4C98" w:rsidP="00567E15">
      <w:pPr>
        <w:suppressAutoHyphens/>
      </w:pPr>
    </w:p>
    <w:p w:rsidR="002E4C98" w:rsidRPr="00327881" w:rsidRDefault="00110668" w:rsidP="00567E15">
      <w:pPr>
        <w:pStyle w:val="Titre1"/>
        <w:suppressAutoHyphens/>
      </w:pPr>
      <w:bookmarkStart w:id="63" w:name="_Toc250790998"/>
      <w:bookmarkStart w:id="64" w:name="_Toc483831631"/>
      <w:r w:rsidRPr="00327881">
        <w:t>Signatures</w:t>
      </w:r>
      <w:bookmarkEnd w:id="63"/>
      <w:bookmarkEnd w:id="64"/>
    </w:p>
    <w:p w:rsidR="003B633D" w:rsidRPr="00327881" w:rsidRDefault="003B633D" w:rsidP="00567E15">
      <w:pPr>
        <w:pStyle w:val="BITTextkrper"/>
        <w:suppressAutoHyphens/>
      </w:pPr>
      <w:r w:rsidRPr="00327881">
        <w:t xml:space="preserve">Je soussigné déclare que les informations contenues dans ce rapport de travail pratique individuel rendu ce jour le </w:t>
      </w:r>
      <w:r w:rsidRPr="00327881">
        <w:rPr>
          <w:highlight w:val="yellow"/>
        </w:rPr>
        <w:t>XX.XX.20XX</w:t>
      </w:r>
      <w:r w:rsidRPr="00327881">
        <w:t xml:space="preserve"> dans le cadre de la procédure de qualification de mon CFC d’informaticien</w:t>
      </w:r>
      <w:r w:rsidRPr="00327881">
        <w:rPr>
          <w:highlight w:val="yellow"/>
        </w:rPr>
        <w:t>/-ne</w:t>
      </w:r>
      <w:r w:rsidRPr="00327881">
        <w:t>, ne sont pas plagiées. Toutes les informations de sources extérieures ainsi que les informations fournies par des tiers durant le déroulement du travail sont consignées.</w:t>
      </w:r>
    </w:p>
    <w:p w:rsidR="002E4C98" w:rsidRPr="00327881" w:rsidRDefault="00E005FF" w:rsidP="00567E15">
      <w:pPr>
        <w:suppressAutoHyphens/>
        <w:rPr>
          <w:rStyle w:val="Hinweistext"/>
          <w:sz w:val="22"/>
          <w:szCs w:val="22"/>
        </w:rPr>
      </w:pPr>
      <w:r w:rsidRPr="00327881">
        <w:rPr>
          <w:rStyle w:val="Hinweistext"/>
          <w:sz w:val="22"/>
          <w:szCs w:val="22"/>
        </w:rPr>
        <w:t xml:space="preserve">L’apprenti/-e </w:t>
      </w:r>
      <w:r w:rsidR="004D016D" w:rsidRPr="00327881">
        <w:rPr>
          <w:rStyle w:val="Hinweistext"/>
          <w:sz w:val="22"/>
          <w:szCs w:val="22"/>
        </w:rPr>
        <w:t>doit</w:t>
      </w:r>
      <w:r w:rsidRPr="00327881">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327881" w:rsidTr="002E4C98">
        <w:tc>
          <w:tcPr>
            <w:tcW w:w="1728" w:type="dxa"/>
            <w:shd w:val="pct12" w:color="auto" w:fill="auto"/>
          </w:tcPr>
          <w:p w:rsidR="002E4C98" w:rsidRPr="00327881" w:rsidRDefault="002E4C98" w:rsidP="00567E15">
            <w:pPr>
              <w:pStyle w:val="BITTabellentitel"/>
              <w:suppressAutoHyphens/>
            </w:pPr>
            <w:r w:rsidRPr="00327881">
              <w:t>Dat</w:t>
            </w:r>
            <w:r w:rsidR="00110668" w:rsidRPr="00327881">
              <w:t>e</w:t>
            </w:r>
          </w:p>
        </w:tc>
        <w:tc>
          <w:tcPr>
            <w:tcW w:w="2700" w:type="dxa"/>
            <w:shd w:val="pct12" w:color="auto" w:fill="auto"/>
          </w:tcPr>
          <w:p w:rsidR="002E4C98" w:rsidRPr="00327881" w:rsidRDefault="00110668" w:rsidP="00567E15">
            <w:pPr>
              <w:pStyle w:val="BITTabellentitel"/>
              <w:suppressAutoHyphens/>
            </w:pPr>
            <w:r w:rsidRPr="00327881">
              <w:t>Nom</w:t>
            </w:r>
          </w:p>
        </w:tc>
        <w:tc>
          <w:tcPr>
            <w:tcW w:w="4499" w:type="dxa"/>
            <w:shd w:val="pct12" w:color="auto" w:fill="auto"/>
          </w:tcPr>
          <w:p w:rsidR="002E4C98" w:rsidRPr="00327881" w:rsidRDefault="00110668" w:rsidP="00567E15">
            <w:pPr>
              <w:pStyle w:val="BITTabellentitel"/>
              <w:suppressAutoHyphens/>
            </w:pPr>
            <w:r w:rsidRPr="00327881">
              <w:t>Signature</w:t>
            </w:r>
          </w:p>
        </w:tc>
      </w:tr>
      <w:tr w:rsidR="002E4C98" w:rsidRPr="00327881" w:rsidTr="002E4C98">
        <w:trPr>
          <w:trHeight w:val="680"/>
        </w:trPr>
        <w:tc>
          <w:tcPr>
            <w:tcW w:w="1728" w:type="dxa"/>
          </w:tcPr>
          <w:p w:rsidR="002E4C98" w:rsidRPr="00327881" w:rsidRDefault="002E4C98" w:rsidP="00567E15">
            <w:pPr>
              <w:suppressAutoHyphens/>
            </w:pPr>
          </w:p>
        </w:tc>
        <w:tc>
          <w:tcPr>
            <w:tcW w:w="2700" w:type="dxa"/>
          </w:tcPr>
          <w:p w:rsidR="002E4C98" w:rsidRPr="00327881" w:rsidRDefault="002E4C98" w:rsidP="00567E15">
            <w:pPr>
              <w:suppressAutoHyphens/>
            </w:pPr>
          </w:p>
        </w:tc>
        <w:tc>
          <w:tcPr>
            <w:tcW w:w="4499" w:type="dxa"/>
          </w:tcPr>
          <w:p w:rsidR="002E4C98" w:rsidRPr="00327881" w:rsidRDefault="002E4C98" w:rsidP="00567E15">
            <w:pPr>
              <w:suppressAutoHyphens/>
            </w:pPr>
          </w:p>
        </w:tc>
      </w:tr>
    </w:tbl>
    <w:p w:rsidR="002E4C98" w:rsidRPr="00327881" w:rsidRDefault="002E4C98" w:rsidP="00567E15">
      <w:pPr>
        <w:suppressAutoHyphens/>
      </w:pPr>
    </w:p>
    <w:p w:rsidR="002E4C98" w:rsidRPr="00327881" w:rsidRDefault="00110668" w:rsidP="00567E15">
      <w:pPr>
        <w:pStyle w:val="Titre1"/>
        <w:suppressAutoHyphens/>
      </w:pPr>
      <w:bookmarkStart w:id="65" w:name="_Toc250790999"/>
      <w:bookmarkStart w:id="66" w:name="_Toc483831632"/>
      <w:r w:rsidRPr="00327881">
        <w:t>Annexes</w:t>
      </w:r>
      <w:bookmarkEnd w:id="65"/>
      <w:bookmarkEnd w:id="66"/>
    </w:p>
    <w:p w:rsidR="0056724A" w:rsidRPr="00327881" w:rsidRDefault="0056724A" w:rsidP="00567E15">
      <w:pPr>
        <w:suppressAutoHyphens/>
        <w:rPr>
          <w:rStyle w:val="Hinweistext"/>
          <w:sz w:val="22"/>
          <w:szCs w:val="22"/>
        </w:rPr>
      </w:pPr>
      <w:r w:rsidRPr="00327881">
        <w:rPr>
          <w:rStyle w:val="Hinweistext"/>
          <w:sz w:val="22"/>
          <w:szCs w:val="22"/>
        </w:rPr>
        <w:t>Code imprimé, protocole de séances, etc.: spécifier complètement et annexer à la documentation.</w:t>
      </w:r>
    </w:p>
    <w:p w:rsidR="0056724A" w:rsidRPr="00327881" w:rsidRDefault="0056724A" w:rsidP="00567E15">
      <w:pPr>
        <w:suppressAutoHyphens/>
        <w:rPr>
          <w:rStyle w:val="Hinweistext"/>
          <w:sz w:val="22"/>
          <w:szCs w:val="22"/>
        </w:rPr>
      </w:pPr>
      <w:r w:rsidRPr="00327881">
        <w:rPr>
          <w:rStyle w:val="Hinweistext"/>
          <w:sz w:val="22"/>
          <w:szCs w:val="22"/>
        </w:rPr>
        <w:t xml:space="preserve">Listings de scripts et programmes. Le travail fourni par la candidate ou le candidat doit être entièrement documenté. Omettre le code généré automatiquement s’il n’est pas nécessaire à la compréhension. </w:t>
      </w:r>
    </w:p>
    <w:p w:rsidR="0056724A" w:rsidRPr="00327881" w:rsidRDefault="0056724A" w:rsidP="00567E15">
      <w:pPr>
        <w:suppressAutoHyphens/>
        <w:rPr>
          <w:rFonts w:cs="Arial"/>
          <w:i/>
          <w:vanish/>
          <w:color w:val="0000FF"/>
          <w:szCs w:val="22"/>
        </w:rPr>
      </w:pPr>
      <w:r w:rsidRPr="00327881">
        <w:rPr>
          <w:rStyle w:val="Hinweistext"/>
          <w:sz w:val="22"/>
          <w:szCs w:val="22"/>
        </w:rPr>
        <w:t xml:space="preserve">Dans le cas où des manuels ont été créés, vous pouvez les ajouter ici en tant qu’annexe. </w:t>
      </w:r>
    </w:p>
    <w:p w:rsidR="0056724A" w:rsidRPr="00327881" w:rsidRDefault="0056724A" w:rsidP="00567E15">
      <w:pPr>
        <w:pStyle w:val="BITTextkrper"/>
        <w:suppressAutoHyphens/>
      </w:pPr>
    </w:p>
    <w:p w:rsidR="0056724A" w:rsidRPr="00327881" w:rsidRDefault="0056724A" w:rsidP="00DA2AEB">
      <w:pPr>
        <w:pStyle w:val="Puce1"/>
      </w:pPr>
    </w:p>
    <w:p w:rsidR="00962830" w:rsidRPr="00327881" w:rsidRDefault="00962830" w:rsidP="00567E15">
      <w:pPr>
        <w:pStyle w:val="Titre2"/>
        <w:suppressAutoHyphens/>
      </w:pPr>
      <w:bookmarkStart w:id="67" w:name="_Toc483831633"/>
      <w:r w:rsidRPr="00327881">
        <w:t>Première visite des experts</w:t>
      </w:r>
      <w:bookmarkEnd w:id="67"/>
    </w:p>
    <w:p w:rsidR="00962830" w:rsidRPr="004F7637" w:rsidRDefault="00962830" w:rsidP="00DA2AEB">
      <w:pPr>
        <w:pStyle w:val="Retrait1"/>
      </w:pPr>
      <w:r w:rsidRPr="004F7637">
        <w:t>Les points suivants ont étés notés suites à la première visite des experts :</w:t>
      </w:r>
    </w:p>
    <w:p w:rsidR="00962830" w:rsidRPr="00327881" w:rsidRDefault="00962830" w:rsidP="00DA2AEB">
      <w:pPr>
        <w:pStyle w:val="Puce1"/>
      </w:pPr>
      <w:r w:rsidRPr="00327881">
        <w:t>Garder une trace dans le journal d’un changement, remarque d’un expert</w:t>
      </w:r>
    </w:p>
    <w:p w:rsidR="00962830" w:rsidRPr="00327881" w:rsidRDefault="00962830" w:rsidP="00DA2AEB">
      <w:pPr>
        <w:pStyle w:val="Puce1"/>
      </w:pPr>
      <w:r w:rsidRPr="00327881">
        <w:t>Le journal ne doit pas dépasser 120 heures (8h/jour)</w:t>
      </w:r>
    </w:p>
    <w:p w:rsidR="00962830" w:rsidRPr="00327881" w:rsidRDefault="00962830" w:rsidP="00DA2AEB">
      <w:pPr>
        <w:pStyle w:val="Puce1"/>
      </w:pPr>
      <w:r w:rsidRPr="00327881">
        <w:t>Bien noter s’il y a un changement dans le cahier des charges</w:t>
      </w:r>
    </w:p>
    <w:p w:rsidR="005479BD" w:rsidRPr="00327881" w:rsidRDefault="00962830" w:rsidP="00DA2AEB">
      <w:pPr>
        <w:pStyle w:val="Puce1"/>
      </w:pPr>
      <w:r w:rsidRPr="00327881">
        <w:t>Journal : Précision à l’heure (pas plus précis)</w:t>
      </w:r>
      <w:r w:rsidR="0056724A" w:rsidRPr="00327881">
        <w:t xml:space="preserve"> </w:t>
      </w:r>
      <w:bookmarkEnd w:id="20"/>
    </w:p>
    <w:sectPr w:rsidR="005479BD" w:rsidRPr="00327881" w:rsidSect="000D6544">
      <w:headerReference w:type="default" r:id="rId36"/>
      <w:headerReference w:type="first" r:id="rId37"/>
      <w:footerReference w:type="first" r:id="rId38"/>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1008" w:rsidRDefault="00BA1008" w:rsidP="0034218A">
      <w:r>
        <w:separator/>
      </w:r>
    </w:p>
    <w:p w:rsidR="00BA1008" w:rsidRDefault="00BA1008" w:rsidP="0034218A"/>
    <w:p w:rsidR="00BA1008" w:rsidRDefault="00BA1008" w:rsidP="0034218A"/>
  </w:endnote>
  <w:endnote w:type="continuationSeparator" w:id="0">
    <w:p w:rsidR="00BA1008" w:rsidRDefault="00BA1008" w:rsidP="0034218A">
      <w:r>
        <w:continuationSeparator/>
      </w:r>
    </w:p>
    <w:p w:rsidR="00BA1008" w:rsidRDefault="00BA1008" w:rsidP="0034218A"/>
    <w:p w:rsidR="00BA1008" w:rsidRDefault="00BA1008" w:rsidP="0034218A">
      <w:r>
        <w:t>Haupttitel</w:t>
      </w:r>
    </w:p>
    <w:p w:rsidR="00BA1008" w:rsidRDefault="00BA1008" w:rsidP="0034218A">
      <w:r>
        <w:t>Haupttitel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 w:name="Roboto Lt">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7EE" w:rsidRPr="00A356C2" w:rsidRDefault="00BA1008" w:rsidP="00DC68F1">
    <w:pPr>
      <w:pStyle w:val="CDBPfad"/>
      <w:tabs>
        <w:tab w:val="center" w:pos="4536"/>
        <w:tab w:val="right" w:pos="9071"/>
      </w:tabs>
      <w:spacing w:after="240" w:line="276" w:lineRule="auto"/>
      <w:rPr>
        <w:sz w:val="16"/>
      </w:rPr>
    </w:pPr>
    <w:sdt>
      <w:sdtPr>
        <w:rPr>
          <w:sz w:val="16"/>
        </w:rPr>
        <w:alias w:val="Auteur "/>
        <w:tag w:val=""/>
        <w:id w:val="1917743965"/>
        <w:placeholder>
          <w:docPart w:val="E31F42F998B44654AADFA7C3C2656346"/>
        </w:placeholder>
        <w:dataBinding w:prefixMappings="xmlns:ns0='http://purl.org/dc/elements/1.1/' xmlns:ns1='http://schemas.openxmlformats.org/package/2006/metadata/core-properties' " w:xpath="/ns1:coreProperties[1]/ns0:creator[1]" w:storeItemID="{6C3C8BC8-F283-45AE-878A-BAB7291924A1}"/>
        <w:text/>
      </w:sdtPr>
      <w:sdtEndPr/>
      <w:sdtContent>
        <w:r w:rsidR="008247EE" w:rsidRPr="00A356C2">
          <w:rPr>
            <w:sz w:val="16"/>
          </w:rPr>
          <w:t>Laurent Chassot</w:t>
        </w:r>
      </w:sdtContent>
    </w:sdt>
    <w:r w:rsidR="008247EE" w:rsidRPr="00A356C2">
      <w:rPr>
        <w:sz w:val="16"/>
      </w:rPr>
      <w:tab/>
    </w:r>
    <w:r w:rsidR="008247EE" w:rsidRPr="00A356C2">
      <w:rPr>
        <w:noProof w:val="0"/>
        <w:sz w:val="16"/>
      </w:rPr>
      <w:fldChar w:fldCharType="begin"/>
    </w:r>
    <w:r w:rsidR="008247EE" w:rsidRPr="00A356C2">
      <w:rPr>
        <w:sz w:val="16"/>
      </w:rPr>
      <w:instrText xml:space="preserve"> PAGE  </w:instrText>
    </w:r>
    <w:r w:rsidR="008247EE" w:rsidRPr="00A356C2">
      <w:rPr>
        <w:noProof w:val="0"/>
        <w:sz w:val="16"/>
      </w:rPr>
      <w:fldChar w:fldCharType="separate"/>
    </w:r>
    <w:r w:rsidR="00324F8D">
      <w:rPr>
        <w:sz w:val="16"/>
      </w:rPr>
      <w:t>20</w:t>
    </w:r>
    <w:r w:rsidR="008247EE" w:rsidRPr="00A356C2">
      <w:rPr>
        <w:sz w:val="16"/>
      </w:rPr>
      <w:fldChar w:fldCharType="end"/>
    </w:r>
    <w:r w:rsidR="008247EE" w:rsidRPr="00A356C2">
      <w:rPr>
        <w:sz w:val="16"/>
      </w:rPr>
      <w:tab/>
    </w:r>
    <w:r w:rsidR="008247EE" w:rsidRPr="00A356C2">
      <w:rPr>
        <w:sz w:val="16"/>
      </w:rPr>
      <w:fldChar w:fldCharType="begin"/>
    </w:r>
    <w:r w:rsidR="008247EE" w:rsidRPr="00A356C2">
      <w:rPr>
        <w:sz w:val="16"/>
      </w:rPr>
      <w:instrText>FILENAME</w:instrText>
    </w:r>
    <w:r w:rsidR="008247EE" w:rsidRPr="00A356C2">
      <w:rPr>
        <w:sz w:val="16"/>
      </w:rPr>
      <w:fldChar w:fldCharType="separate"/>
    </w:r>
    <w:r w:rsidR="008247EE">
      <w:rPr>
        <w:sz w:val="16"/>
      </w:rPr>
      <w:t>Rapport_TPI_Chassot_Laurent</w:t>
    </w:r>
    <w:r w:rsidR="008247EE" w:rsidRPr="00A356C2">
      <w:rPr>
        <w:sz w:val="16"/>
      </w:rPr>
      <w:fldChar w:fldCharType="end"/>
    </w:r>
    <w:r w:rsidR="008247EE" w:rsidRPr="00A356C2">
      <w:rPr>
        <w:sz w:val="16"/>
      </w:rPr>
      <w:br/>
    </w:r>
    <w:r w:rsidR="008247EE" w:rsidRPr="00A356C2">
      <w:rPr>
        <w:sz w:val="16"/>
      </w:rPr>
      <w:tab/>
    </w:r>
    <w:r w:rsidR="008247EE" w:rsidRPr="00A356C2">
      <w:rPr>
        <w:sz w:val="16"/>
      </w:rPr>
      <w:tab/>
      <w:t xml:space="preserve">Sauvegardé le </w:t>
    </w:r>
    <w:r w:rsidR="008247EE" w:rsidRPr="00A356C2">
      <w:rPr>
        <w:sz w:val="16"/>
      </w:rPr>
      <w:fldChar w:fldCharType="begin"/>
    </w:r>
    <w:r w:rsidR="008247EE" w:rsidRPr="00A356C2">
      <w:rPr>
        <w:sz w:val="16"/>
      </w:rPr>
      <w:instrText xml:space="preserve"> SAVEDATE  \@ "dd.MM.yyyy HH:mm"  \* MERGEFORMAT </w:instrText>
    </w:r>
    <w:r w:rsidR="008247EE" w:rsidRPr="00A356C2">
      <w:rPr>
        <w:sz w:val="16"/>
      </w:rPr>
      <w:fldChar w:fldCharType="separate"/>
    </w:r>
    <w:r w:rsidR="00910EAC">
      <w:rPr>
        <w:sz w:val="16"/>
      </w:rPr>
      <w:t>29.05.2017 18:04</w:t>
    </w:r>
    <w:r w:rsidR="008247EE" w:rsidRPr="00A356C2">
      <w:rPr>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487"/>
      <w:gridCol w:w="6793"/>
    </w:tblGrid>
    <w:tr w:rsidR="008247EE" w:rsidTr="00C51CC8">
      <w:tc>
        <w:tcPr>
          <w:tcW w:w="0" w:type="auto"/>
          <w:vAlign w:val="center"/>
        </w:tcPr>
        <w:p w:rsidR="008247EE" w:rsidRDefault="008247EE" w:rsidP="00DC003B">
          <w:pPr>
            <w:jc w:val="right"/>
          </w:pPr>
          <w:r>
            <w:rPr>
              <w:noProof/>
              <w:lang w:eastAsia="fr-CH"/>
            </w:rPr>
            <w:drawing>
              <wp:inline distT="0" distB="0" distL="0" distR="0" wp14:anchorId="238E6C3B" wp14:editId="29DAD36D">
                <wp:extent cx="2069592" cy="990600"/>
                <wp:effectExtent l="0" t="0" r="698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MF-Informatique_FR_RVB_5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69592" cy="990600"/>
                        </a:xfrm>
                        <a:prstGeom prst="rect">
                          <a:avLst/>
                        </a:prstGeom>
                      </pic:spPr>
                    </pic:pic>
                  </a:graphicData>
                </a:graphic>
              </wp:inline>
            </w:drawing>
          </w:r>
        </w:p>
      </w:tc>
      <w:tc>
        <w:tcPr>
          <w:tcW w:w="5000" w:type="pct"/>
          <w:vAlign w:val="center"/>
        </w:tcPr>
        <w:p w:rsidR="008247EE" w:rsidRPr="00E76D00" w:rsidRDefault="008247EE" w:rsidP="00DC003B">
          <w:pPr>
            <w:jc w:val="right"/>
            <w:rPr>
              <w:rFonts w:cs="Arial"/>
              <w:b/>
              <w:i/>
              <w:sz w:val="32"/>
            </w:rPr>
          </w:pPr>
          <w:r>
            <w:rPr>
              <w:rFonts w:cs="Arial"/>
              <w:b/>
              <w:i/>
              <w:sz w:val="32"/>
            </w:rPr>
            <w:t>Chassot Laurent</w:t>
          </w:r>
        </w:p>
        <w:p w:rsidR="008247EE" w:rsidRPr="00E76D00" w:rsidRDefault="008247EE" w:rsidP="00DC003B">
          <w:pPr>
            <w:jc w:val="right"/>
            <w:rPr>
              <w:rFonts w:cs="Arial"/>
              <w:b/>
              <w:i/>
              <w:sz w:val="32"/>
            </w:rPr>
          </w:pPr>
        </w:p>
        <w:p w:rsidR="008247EE" w:rsidRPr="00E76D00" w:rsidRDefault="008247EE" w:rsidP="00DC003B">
          <w:pPr>
            <w:jc w:val="right"/>
            <w:rPr>
              <w:rFonts w:cs="Arial"/>
              <w:b/>
              <w:i/>
              <w:sz w:val="32"/>
            </w:rPr>
          </w:pPr>
          <w:r w:rsidRPr="0004417A">
            <w:rPr>
              <w:rFonts w:cs="Arial"/>
              <w:i/>
              <w:sz w:val="32"/>
            </w:rPr>
            <w:t>Candidat N° :</w:t>
          </w:r>
          <w:r w:rsidRPr="00E76D00">
            <w:rPr>
              <w:rFonts w:cs="Arial"/>
              <w:b/>
              <w:i/>
              <w:sz w:val="32"/>
            </w:rPr>
            <w:t xml:space="preserve"> </w:t>
          </w:r>
          <w:r w:rsidRPr="00095B41">
            <w:rPr>
              <w:rFonts w:cs="Arial"/>
              <w:b/>
              <w:i/>
              <w:sz w:val="32"/>
              <w:highlight w:val="yellow"/>
            </w:rPr>
            <w:t>xxxx</w:t>
          </w:r>
        </w:p>
        <w:p w:rsidR="008247EE" w:rsidRPr="00E76D00" w:rsidRDefault="008247EE" w:rsidP="00DC003B">
          <w:pPr>
            <w:jc w:val="right"/>
            <w:rPr>
              <w:rFonts w:cs="Arial"/>
              <w:b/>
              <w:i/>
              <w:sz w:val="32"/>
            </w:rPr>
          </w:pPr>
        </w:p>
        <w:p w:rsidR="008247EE" w:rsidRPr="00E76D00" w:rsidRDefault="008247EE" w:rsidP="00DC003B">
          <w:pPr>
            <w:pStyle w:val="RetraitTitre2"/>
            <w:jc w:val="right"/>
            <w:rPr>
              <w:rFonts w:cs="Arial"/>
            </w:rPr>
          </w:pPr>
        </w:p>
        <w:p w:rsidR="008247EE" w:rsidRPr="00E76D00" w:rsidRDefault="008247EE" w:rsidP="00DC003B">
          <w:pPr>
            <w:jc w:val="right"/>
            <w:rPr>
              <w:rFonts w:cs="Arial"/>
            </w:rPr>
          </w:pPr>
          <w:r>
            <w:rPr>
              <w:rFonts w:cs="Arial"/>
            </w:rPr>
            <w:t xml:space="preserve">Réalisé </w:t>
          </w:r>
          <w:r w:rsidRPr="00E76D00">
            <w:rPr>
              <w:rFonts w:cs="Arial"/>
            </w:rPr>
            <w:t xml:space="preserve">du </w:t>
          </w:r>
          <w:r w:rsidRPr="00DC003B">
            <w:rPr>
              <w:rFonts w:cs="Arial"/>
            </w:rPr>
            <w:t>22 mai  au 14 juin 2017</w:t>
          </w:r>
        </w:p>
      </w:tc>
    </w:tr>
  </w:tbl>
  <w:p w:rsidR="008247EE" w:rsidRDefault="008247EE" w:rsidP="00A356C2">
    <w:pPr>
      <w:pStyle w:val="Pieddepage"/>
      <w:pBdr>
        <w:top w:val="none" w:sz="0" w:space="0" w:color="auto"/>
      </w:pBdr>
    </w:pPr>
    <w:r>
      <w:fldChar w:fldCharType="begin"/>
    </w:r>
    <w:r>
      <w:instrText xml:space="preserve"> SET PagesS2 </w:instrText>
    </w:r>
    <w:r>
      <w:fldChar w:fldCharType="begin"/>
    </w:r>
    <w:r>
      <w:instrText xml:space="preserve"> =</w:instrText>
    </w:r>
    <w:r>
      <w:fldChar w:fldCharType="begin"/>
    </w:r>
    <w:r>
      <w:instrText xml:space="preserve"> SECTIONPAGES </w:instrText>
    </w:r>
    <w:r>
      <w:fldChar w:fldCharType="separate"/>
    </w:r>
    <w:r w:rsidR="00324F8D">
      <w:rPr>
        <w:noProof/>
      </w:rPr>
      <w:instrText>2</w:instrText>
    </w:r>
    <w:r>
      <w:fldChar w:fldCharType="end"/>
    </w:r>
    <w:r>
      <w:instrText xml:space="preserve"> </w:instrText>
    </w:r>
    <w:r>
      <w:fldChar w:fldCharType="separate"/>
    </w:r>
    <w:r w:rsidR="00324F8D">
      <w:rPr>
        <w:noProof/>
      </w:rPr>
      <w:instrText>2</w:instrText>
    </w:r>
    <w:r>
      <w:fldChar w:fldCharType="end"/>
    </w:r>
    <w:r>
      <w:instrText xml:space="preserve"> </w:instrText>
    </w:r>
    <w:r>
      <w:fldChar w:fldCharType="separate"/>
    </w:r>
    <w:bookmarkStart w:id="0" w:name="PagesS2"/>
    <w:r w:rsidR="00324F8D">
      <w:rPr>
        <w:noProof/>
      </w:rPr>
      <w:t>2</w:t>
    </w:r>
    <w:bookmarkEnd w:id="0"/>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7EE" w:rsidRPr="00A356C2" w:rsidRDefault="00BA1008" w:rsidP="00A356C2">
    <w:pPr>
      <w:pStyle w:val="CDBPfad"/>
      <w:tabs>
        <w:tab w:val="center" w:pos="4536"/>
        <w:tab w:val="right" w:pos="9071"/>
      </w:tabs>
      <w:spacing w:after="240" w:line="276" w:lineRule="auto"/>
      <w:rPr>
        <w:sz w:val="16"/>
      </w:rPr>
    </w:pPr>
    <w:sdt>
      <w:sdtPr>
        <w:rPr>
          <w:sz w:val="16"/>
        </w:rPr>
        <w:alias w:val="Auteur "/>
        <w:tag w:val=""/>
        <w:id w:val="-970359027"/>
        <w:placeholder>
          <w:docPart w:val="B2C15F7984404E29A5356F206A09F0E2"/>
        </w:placeholder>
        <w:dataBinding w:prefixMappings="xmlns:ns0='http://purl.org/dc/elements/1.1/' xmlns:ns1='http://schemas.openxmlformats.org/package/2006/metadata/core-properties' " w:xpath="/ns1:coreProperties[1]/ns0:creator[1]" w:storeItemID="{6C3C8BC8-F283-45AE-878A-BAB7291924A1}"/>
        <w:text/>
      </w:sdtPr>
      <w:sdtEndPr/>
      <w:sdtContent>
        <w:r w:rsidR="008247EE" w:rsidRPr="00A356C2">
          <w:rPr>
            <w:sz w:val="16"/>
          </w:rPr>
          <w:t>Laurent Chassot</w:t>
        </w:r>
      </w:sdtContent>
    </w:sdt>
    <w:r w:rsidR="008247EE" w:rsidRPr="00A356C2">
      <w:rPr>
        <w:sz w:val="16"/>
      </w:rPr>
      <w:tab/>
    </w:r>
    <w:r w:rsidR="008247EE" w:rsidRPr="00A356C2">
      <w:rPr>
        <w:noProof w:val="0"/>
        <w:sz w:val="16"/>
      </w:rPr>
      <w:fldChar w:fldCharType="begin"/>
    </w:r>
    <w:r w:rsidR="008247EE" w:rsidRPr="00A356C2">
      <w:rPr>
        <w:sz w:val="16"/>
      </w:rPr>
      <w:instrText xml:space="preserve"> PAGE  </w:instrText>
    </w:r>
    <w:r w:rsidR="008247EE" w:rsidRPr="00A356C2">
      <w:rPr>
        <w:noProof w:val="0"/>
        <w:sz w:val="16"/>
      </w:rPr>
      <w:fldChar w:fldCharType="separate"/>
    </w:r>
    <w:r w:rsidR="00324F8D">
      <w:rPr>
        <w:sz w:val="16"/>
      </w:rPr>
      <w:t>2</w:t>
    </w:r>
    <w:r w:rsidR="008247EE" w:rsidRPr="00A356C2">
      <w:rPr>
        <w:sz w:val="16"/>
      </w:rPr>
      <w:fldChar w:fldCharType="end"/>
    </w:r>
    <w:r w:rsidR="008247EE" w:rsidRPr="00A356C2">
      <w:rPr>
        <w:sz w:val="16"/>
      </w:rPr>
      <w:tab/>
    </w:r>
    <w:r w:rsidR="008247EE" w:rsidRPr="00A356C2">
      <w:rPr>
        <w:sz w:val="16"/>
      </w:rPr>
      <w:fldChar w:fldCharType="begin"/>
    </w:r>
    <w:r w:rsidR="008247EE" w:rsidRPr="00A356C2">
      <w:rPr>
        <w:sz w:val="16"/>
      </w:rPr>
      <w:instrText>FILENAME</w:instrText>
    </w:r>
    <w:r w:rsidR="008247EE" w:rsidRPr="00A356C2">
      <w:rPr>
        <w:sz w:val="16"/>
      </w:rPr>
      <w:fldChar w:fldCharType="separate"/>
    </w:r>
    <w:r w:rsidR="008247EE">
      <w:rPr>
        <w:sz w:val="16"/>
      </w:rPr>
      <w:t>Rapport_TPI_Chassot_Laurent</w:t>
    </w:r>
    <w:r w:rsidR="008247EE" w:rsidRPr="00A356C2">
      <w:rPr>
        <w:sz w:val="16"/>
      </w:rPr>
      <w:fldChar w:fldCharType="end"/>
    </w:r>
    <w:r w:rsidR="008247EE" w:rsidRPr="00A356C2">
      <w:rPr>
        <w:sz w:val="16"/>
      </w:rPr>
      <w:br/>
    </w:r>
    <w:r w:rsidR="008247EE" w:rsidRPr="00A356C2">
      <w:rPr>
        <w:sz w:val="16"/>
      </w:rPr>
      <w:tab/>
    </w:r>
    <w:r w:rsidR="008247EE" w:rsidRPr="00A356C2">
      <w:rPr>
        <w:sz w:val="16"/>
      </w:rPr>
      <w:tab/>
      <w:t xml:space="preserve">Sauvegardé le </w:t>
    </w:r>
    <w:r w:rsidR="008247EE" w:rsidRPr="00A356C2">
      <w:rPr>
        <w:sz w:val="16"/>
      </w:rPr>
      <w:fldChar w:fldCharType="begin"/>
    </w:r>
    <w:r w:rsidR="008247EE" w:rsidRPr="00A356C2">
      <w:rPr>
        <w:sz w:val="16"/>
      </w:rPr>
      <w:instrText xml:space="preserve"> SAVEDATE  \@ "dd.MM.yyyy HH:mm"  \* MERGEFORMAT </w:instrText>
    </w:r>
    <w:r w:rsidR="008247EE" w:rsidRPr="00A356C2">
      <w:rPr>
        <w:sz w:val="16"/>
      </w:rPr>
      <w:fldChar w:fldCharType="separate"/>
    </w:r>
    <w:r w:rsidR="00910EAC">
      <w:rPr>
        <w:sz w:val="16"/>
      </w:rPr>
      <w:t>29.05.2017 18:04</w:t>
    </w:r>
    <w:r w:rsidR="008247EE" w:rsidRPr="00A356C2">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1008" w:rsidRDefault="00BA1008" w:rsidP="0034218A">
      <w:r>
        <w:separator/>
      </w:r>
    </w:p>
    <w:p w:rsidR="00BA1008" w:rsidRDefault="00BA1008" w:rsidP="0034218A"/>
    <w:p w:rsidR="00BA1008" w:rsidRDefault="00BA1008" w:rsidP="0034218A"/>
  </w:footnote>
  <w:footnote w:type="continuationSeparator" w:id="0">
    <w:p w:rsidR="00BA1008" w:rsidRDefault="00BA1008" w:rsidP="0034218A">
      <w:r>
        <w:continuationSeparator/>
      </w:r>
    </w:p>
    <w:p w:rsidR="00BA1008" w:rsidRDefault="00BA1008" w:rsidP="0034218A"/>
    <w:p w:rsidR="00BA1008" w:rsidRDefault="00BA1008" w:rsidP="0034218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4" w:type="dxa"/>
      <w:tblLayout w:type="fixed"/>
      <w:tblCellMar>
        <w:left w:w="71" w:type="dxa"/>
        <w:right w:w="71" w:type="dxa"/>
      </w:tblCellMar>
      <w:tblLook w:val="01E0" w:firstRow="1" w:lastRow="1" w:firstColumn="1" w:lastColumn="1" w:noHBand="0" w:noVBand="0"/>
    </w:tblPr>
    <w:tblGrid>
      <w:gridCol w:w="9214"/>
    </w:tblGrid>
    <w:tr w:rsidR="008247EE" w:rsidRPr="00876DF2">
      <w:trPr>
        <w:cantSplit/>
        <w:trHeight w:hRule="exact" w:val="420"/>
      </w:trPr>
      <w:tc>
        <w:tcPr>
          <w:tcW w:w="9214" w:type="dxa"/>
        </w:tcPr>
        <w:p w:rsidR="008247EE" w:rsidRPr="00B52F08" w:rsidRDefault="008247EE" w:rsidP="0034218A">
          <w:pPr>
            <w:pStyle w:val="CDBTitelFolgeseiten"/>
          </w:pPr>
          <w:r w:rsidRPr="004D016D">
            <w:t>ICT-FR : TPI 201</w:t>
          </w:r>
          <w:r>
            <w:t>7</w:t>
          </w:r>
        </w:p>
      </w:tc>
    </w:tr>
  </w:tbl>
  <w:p w:rsidR="008247EE" w:rsidRPr="00876DF2" w:rsidRDefault="008247EE" w:rsidP="0034218A">
    <w:pPr>
      <w:pStyle w:val="CDBPlatzhalter"/>
    </w:pPr>
    <w:r w:rsidRPr="004D016D">
      <w:rPr>
        <w:noProof/>
        <w:spacing w:val="20"/>
        <w:sz w:val="28"/>
        <w:lang w:eastAsia="fr-CH"/>
      </w:rPr>
      <w:drawing>
        <wp:anchor distT="0" distB="0" distL="114300" distR="114300" simplePos="0" relativeHeight="251644928" behindDoc="0" locked="0" layoutInCell="1" allowOverlap="1" wp14:anchorId="4F66901E" wp14:editId="2CB3AB49">
          <wp:simplePos x="0" y="0"/>
          <wp:positionH relativeFrom="column">
            <wp:posOffset>4174119</wp:posOffset>
          </wp:positionH>
          <wp:positionV relativeFrom="paragraph">
            <wp:posOffset>-677545</wp:posOffset>
          </wp:positionV>
          <wp:extent cx="1584960" cy="1061720"/>
          <wp:effectExtent l="0" t="0" r="0" b="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0" cy="10617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47EE" w:rsidRPr="00876DF2" w:rsidRDefault="008247EE" w:rsidP="0034218A">
    <w:pPr>
      <w:pStyle w:val="CDBTitelFolgeseiten"/>
    </w:pPr>
    <w:r w:rsidRPr="004D016D">
      <w:rPr>
        <w:spacing w:val="20"/>
        <w:sz w:val="28"/>
        <w:lang w:eastAsia="fr-CH"/>
      </w:rPr>
      <w:drawing>
        <wp:anchor distT="0" distB="0" distL="114300" distR="114300" simplePos="0" relativeHeight="251643904"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t>ICT-FR : TPI 2016</w:t>
    </w:r>
  </w:p>
  <w:p w:rsidR="008247EE" w:rsidRPr="00F71ED9" w:rsidRDefault="008247EE" w:rsidP="008C3692">
    <w:pPr>
      <w:pStyle w:val="En-tt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FAA5C7C"/>
    <w:lvl w:ilvl="0">
      <w:start w:val="1"/>
      <w:numFmt w:val="decimal"/>
      <w:lvlText w:val="%1."/>
      <w:lvlJc w:val="left"/>
      <w:pPr>
        <w:tabs>
          <w:tab w:val="num" w:pos="1492"/>
        </w:tabs>
        <w:ind w:left="1492" w:hanging="360"/>
      </w:pPr>
    </w:lvl>
  </w:abstractNum>
  <w:abstractNum w:abstractNumId="1">
    <w:nsid w:val="FFFFFF7D"/>
    <w:multiLevelType w:val="singleLevel"/>
    <w:tmpl w:val="7EEE053C"/>
    <w:lvl w:ilvl="0">
      <w:start w:val="1"/>
      <w:numFmt w:val="decimal"/>
      <w:lvlText w:val="%1."/>
      <w:lvlJc w:val="left"/>
      <w:pPr>
        <w:tabs>
          <w:tab w:val="num" w:pos="1209"/>
        </w:tabs>
        <w:ind w:left="1209" w:hanging="360"/>
      </w:pPr>
    </w:lvl>
  </w:abstractNum>
  <w:abstractNum w:abstractNumId="2">
    <w:nsid w:val="FFFFFF7E"/>
    <w:multiLevelType w:val="singleLevel"/>
    <w:tmpl w:val="6F0469FA"/>
    <w:lvl w:ilvl="0">
      <w:start w:val="1"/>
      <w:numFmt w:val="decimal"/>
      <w:lvlText w:val="%1."/>
      <w:lvlJc w:val="left"/>
      <w:pPr>
        <w:tabs>
          <w:tab w:val="num" w:pos="926"/>
        </w:tabs>
        <w:ind w:left="926" w:hanging="360"/>
      </w:pPr>
    </w:lvl>
  </w:abstractNum>
  <w:abstractNum w:abstractNumId="3">
    <w:nsid w:val="FFFFFF7F"/>
    <w:multiLevelType w:val="singleLevel"/>
    <w:tmpl w:val="AFAC0B70"/>
    <w:lvl w:ilvl="0">
      <w:start w:val="1"/>
      <w:numFmt w:val="decimal"/>
      <w:lvlText w:val="%1."/>
      <w:lvlJc w:val="left"/>
      <w:pPr>
        <w:tabs>
          <w:tab w:val="num" w:pos="643"/>
        </w:tabs>
        <w:ind w:left="643" w:hanging="360"/>
      </w:pPr>
    </w:lvl>
  </w:abstractNum>
  <w:abstractNum w:abstractNumId="4">
    <w:nsid w:val="FFFFFF80"/>
    <w:multiLevelType w:val="singleLevel"/>
    <w:tmpl w:val="D066746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238FD8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8625CB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8A2BE9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8EABC04"/>
    <w:lvl w:ilvl="0">
      <w:start w:val="1"/>
      <w:numFmt w:val="decimal"/>
      <w:lvlText w:val="%1."/>
      <w:lvlJc w:val="left"/>
      <w:pPr>
        <w:tabs>
          <w:tab w:val="num" w:pos="360"/>
        </w:tabs>
        <w:ind w:left="360" w:hanging="360"/>
      </w:pPr>
    </w:lvl>
  </w:abstractNum>
  <w:abstractNum w:abstractNumId="9">
    <w:nsid w:val="FFFFFF89"/>
    <w:multiLevelType w:val="singleLevel"/>
    <w:tmpl w:val="6BD8AFC0"/>
    <w:lvl w:ilvl="0">
      <w:start w:val="1"/>
      <w:numFmt w:val="bullet"/>
      <w:lvlText w:val=""/>
      <w:lvlJc w:val="left"/>
      <w:pPr>
        <w:tabs>
          <w:tab w:val="num" w:pos="360"/>
        </w:tabs>
        <w:ind w:left="360" w:hanging="360"/>
      </w:pPr>
      <w:rPr>
        <w:rFonts w:ascii="Symbol" w:hAnsi="Symbol" w:hint="default"/>
      </w:rPr>
    </w:lvl>
  </w:abstractNum>
  <w:abstractNum w:abstractNumId="1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3E56E36"/>
    <w:multiLevelType w:val="hybridMultilevel"/>
    <w:tmpl w:val="5F2A4A04"/>
    <w:lvl w:ilvl="0" w:tplc="E160CDDC">
      <w:start w:val="1"/>
      <w:numFmt w:val="decimal"/>
      <w:pStyle w:val="Paragraphenumrot"/>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284A52"/>
    <w:multiLevelType w:val="hybridMultilevel"/>
    <w:tmpl w:val="1FD807B6"/>
    <w:lvl w:ilvl="0" w:tplc="2C122D92">
      <w:start w:val="1"/>
      <w:numFmt w:val="bullet"/>
      <w:pStyle w:val="Puce1"/>
      <w:lvlText w:val=""/>
      <w:lvlJc w:val="left"/>
      <w:pPr>
        <w:tabs>
          <w:tab w:val="num" w:pos="425"/>
        </w:tabs>
        <w:ind w:left="425" w:hanging="425"/>
      </w:pPr>
      <w:rPr>
        <w:rFonts w:ascii="Symbol" w:hAnsi="Symbol" w:hint="default"/>
        <w:b w:val="0"/>
        <w:i w:val="0"/>
        <w:color w:val="auto"/>
        <w:sz w:val="20"/>
        <w:szCs w:val="24"/>
      </w:rPr>
    </w:lvl>
    <w:lvl w:ilvl="1" w:tplc="F6FE2E8C">
      <w:start w:val="1"/>
      <w:numFmt w:val="bullet"/>
      <w:pStyle w:val="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7">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B27C13"/>
    <w:multiLevelType w:val="hybridMultilevel"/>
    <w:tmpl w:val="9C108676"/>
    <w:lvl w:ilvl="0" w:tplc="E5849D52">
      <w:start w:val="1"/>
      <w:numFmt w:val="decimal"/>
      <w:lvlText w:val="%1."/>
      <w:lvlJc w:val="left"/>
      <w:pPr>
        <w:ind w:left="720" w:hanging="360"/>
      </w:pPr>
      <w:rPr>
        <w:color w:val="4BACC6"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2">
    <w:nsid w:val="5620537F"/>
    <w:multiLevelType w:val="multilevel"/>
    <w:tmpl w:val="ACCA6AB2"/>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29773A5"/>
    <w:multiLevelType w:val="multilevel"/>
    <w:tmpl w:val="905A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13"/>
  </w:num>
  <w:num w:numId="3">
    <w:abstractNumId w:val="22"/>
  </w:num>
  <w:num w:numId="4">
    <w:abstractNumId w:val="16"/>
  </w:num>
  <w:num w:numId="5">
    <w:abstractNumId w:val="11"/>
  </w:num>
  <w:num w:numId="6">
    <w:abstractNumId w:val="21"/>
  </w:num>
  <w:num w:numId="7">
    <w:abstractNumId w:val="30"/>
  </w:num>
  <w:num w:numId="8">
    <w:abstractNumId w:val="26"/>
    <w:lvlOverride w:ilvl="0">
      <w:startOverride w:val="1"/>
    </w:lvlOverride>
  </w:num>
  <w:num w:numId="9">
    <w:abstractNumId w:val="27"/>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 w:numId="21">
    <w:abstractNumId w:val="31"/>
  </w:num>
  <w:num w:numId="22">
    <w:abstractNumId w:val="10"/>
  </w:num>
  <w:num w:numId="23">
    <w:abstractNumId w:val="23"/>
  </w:num>
  <w:num w:numId="24">
    <w:abstractNumId w:val="17"/>
  </w:num>
  <w:num w:numId="25">
    <w:abstractNumId w:val="12"/>
  </w:num>
  <w:num w:numId="26">
    <w:abstractNumId w:val="14"/>
  </w:num>
  <w:num w:numId="27">
    <w:abstractNumId w:val="18"/>
  </w:num>
  <w:num w:numId="28">
    <w:abstractNumId w:val="29"/>
  </w:num>
  <w:num w:numId="29">
    <w:abstractNumId w:val="20"/>
  </w:num>
  <w:num w:numId="30">
    <w:abstractNumId w:val="28"/>
  </w:num>
  <w:num w:numId="31">
    <w:abstractNumId w:val="25"/>
  </w:num>
  <w:num w:numId="32">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30FFE"/>
    <w:rsid w:val="00031E9B"/>
    <w:rsid w:val="000359B4"/>
    <w:rsid w:val="000502EE"/>
    <w:rsid w:val="00055D2A"/>
    <w:rsid w:val="00070FE6"/>
    <w:rsid w:val="00086256"/>
    <w:rsid w:val="00097B37"/>
    <w:rsid w:val="000A357B"/>
    <w:rsid w:val="000B4D6E"/>
    <w:rsid w:val="000D22F7"/>
    <w:rsid w:val="000D23EC"/>
    <w:rsid w:val="000D27C2"/>
    <w:rsid w:val="000D29E4"/>
    <w:rsid w:val="000D6544"/>
    <w:rsid w:val="000E0DED"/>
    <w:rsid w:val="00100702"/>
    <w:rsid w:val="001064BE"/>
    <w:rsid w:val="00110668"/>
    <w:rsid w:val="00117BD9"/>
    <w:rsid w:val="00117BE4"/>
    <w:rsid w:val="001206D9"/>
    <w:rsid w:val="00121398"/>
    <w:rsid w:val="00121462"/>
    <w:rsid w:val="001234C9"/>
    <w:rsid w:val="00123865"/>
    <w:rsid w:val="00127D43"/>
    <w:rsid w:val="001435B2"/>
    <w:rsid w:val="0015552A"/>
    <w:rsid w:val="001631E3"/>
    <w:rsid w:val="00165E74"/>
    <w:rsid w:val="001662BE"/>
    <w:rsid w:val="00174E26"/>
    <w:rsid w:val="001A2C77"/>
    <w:rsid w:val="001A351F"/>
    <w:rsid w:val="001A3E2B"/>
    <w:rsid w:val="001D49C4"/>
    <w:rsid w:val="001E0597"/>
    <w:rsid w:val="001E5CB2"/>
    <w:rsid w:val="0020277B"/>
    <w:rsid w:val="0022171A"/>
    <w:rsid w:val="0022782C"/>
    <w:rsid w:val="00244B9C"/>
    <w:rsid w:val="0024659A"/>
    <w:rsid w:val="00281AE8"/>
    <w:rsid w:val="00293B4D"/>
    <w:rsid w:val="00295E2B"/>
    <w:rsid w:val="002967F4"/>
    <w:rsid w:val="002A1D5D"/>
    <w:rsid w:val="002B0E65"/>
    <w:rsid w:val="002C1A01"/>
    <w:rsid w:val="002C6568"/>
    <w:rsid w:val="002E4C98"/>
    <w:rsid w:val="002F3F3A"/>
    <w:rsid w:val="00300288"/>
    <w:rsid w:val="00305807"/>
    <w:rsid w:val="0030738A"/>
    <w:rsid w:val="003136FC"/>
    <w:rsid w:val="0031538A"/>
    <w:rsid w:val="00324F8D"/>
    <w:rsid w:val="00327881"/>
    <w:rsid w:val="003313C4"/>
    <w:rsid w:val="003320EF"/>
    <w:rsid w:val="0034218A"/>
    <w:rsid w:val="00360E17"/>
    <w:rsid w:val="003803D0"/>
    <w:rsid w:val="00382EA2"/>
    <w:rsid w:val="00383EAE"/>
    <w:rsid w:val="00391E8B"/>
    <w:rsid w:val="00393E20"/>
    <w:rsid w:val="003A4D98"/>
    <w:rsid w:val="003A5C6E"/>
    <w:rsid w:val="003B2C21"/>
    <w:rsid w:val="003B633D"/>
    <w:rsid w:val="003B7894"/>
    <w:rsid w:val="003C48E2"/>
    <w:rsid w:val="003C51ED"/>
    <w:rsid w:val="003C7F06"/>
    <w:rsid w:val="003D7203"/>
    <w:rsid w:val="004013E3"/>
    <w:rsid w:val="00402EE0"/>
    <w:rsid w:val="004041D7"/>
    <w:rsid w:val="00410144"/>
    <w:rsid w:val="00412913"/>
    <w:rsid w:val="004152AC"/>
    <w:rsid w:val="00417CCA"/>
    <w:rsid w:val="00423EEA"/>
    <w:rsid w:val="00444E90"/>
    <w:rsid w:val="00472FCD"/>
    <w:rsid w:val="00481DC0"/>
    <w:rsid w:val="00497B9A"/>
    <w:rsid w:val="004C1140"/>
    <w:rsid w:val="004D016D"/>
    <w:rsid w:val="004D2033"/>
    <w:rsid w:val="004D2ED1"/>
    <w:rsid w:val="004E0159"/>
    <w:rsid w:val="004E547D"/>
    <w:rsid w:val="004E7528"/>
    <w:rsid w:val="004F7637"/>
    <w:rsid w:val="0050196C"/>
    <w:rsid w:val="00503EAD"/>
    <w:rsid w:val="00512065"/>
    <w:rsid w:val="0052560C"/>
    <w:rsid w:val="005351A8"/>
    <w:rsid w:val="00541F70"/>
    <w:rsid w:val="005479BD"/>
    <w:rsid w:val="00552A22"/>
    <w:rsid w:val="005577D4"/>
    <w:rsid w:val="0056724A"/>
    <w:rsid w:val="00567E15"/>
    <w:rsid w:val="00572351"/>
    <w:rsid w:val="00572376"/>
    <w:rsid w:val="00575F64"/>
    <w:rsid w:val="005815D9"/>
    <w:rsid w:val="00593B62"/>
    <w:rsid w:val="0059416B"/>
    <w:rsid w:val="0059744A"/>
    <w:rsid w:val="005A77C1"/>
    <w:rsid w:val="005C14F3"/>
    <w:rsid w:val="005C70D4"/>
    <w:rsid w:val="005C7AF1"/>
    <w:rsid w:val="005E5ADD"/>
    <w:rsid w:val="005F2306"/>
    <w:rsid w:val="005F2605"/>
    <w:rsid w:val="005F53CD"/>
    <w:rsid w:val="00600445"/>
    <w:rsid w:val="0061179D"/>
    <w:rsid w:val="00612468"/>
    <w:rsid w:val="006248CE"/>
    <w:rsid w:val="0064179C"/>
    <w:rsid w:val="00644BB8"/>
    <w:rsid w:val="00650F80"/>
    <w:rsid w:val="006627EE"/>
    <w:rsid w:val="006653B4"/>
    <w:rsid w:val="006A77AF"/>
    <w:rsid w:val="006D573A"/>
    <w:rsid w:val="006E50E4"/>
    <w:rsid w:val="006F1A24"/>
    <w:rsid w:val="006F1A78"/>
    <w:rsid w:val="006F61EA"/>
    <w:rsid w:val="0072469F"/>
    <w:rsid w:val="0073051A"/>
    <w:rsid w:val="00731293"/>
    <w:rsid w:val="00734845"/>
    <w:rsid w:val="00750A46"/>
    <w:rsid w:val="007563F1"/>
    <w:rsid w:val="00764EC6"/>
    <w:rsid w:val="0077052C"/>
    <w:rsid w:val="00774E5E"/>
    <w:rsid w:val="00776219"/>
    <w:rsid w:val="007814F0"/>
    <w:rsid w:val="00784AC3"/>
    <w:rsid w:val="00795079"/>
    <w:rsid w:val="007A10E5"/>
    <w:rsid w:val="007A31E5"/>
    <w:rsid w:val="007B0680"/>
    <w:rsid w:val="007B3AD4"/>
    <w:rsid w:val="007B3E13"/>
    <w:rsid w:val="007B71A4"/>
    <w:rsid w:val="007C7B13"/>
    <w:rsid w:val="007D07EB"/>
    <w:rsid w:val="007D0C36"/>
    <w:rsid w:val="007D41B6"/>
    <w:rsid w:val="007D492F"/>
    <w:rsid w:val="007F2204"/>
    <w:rsid w:val="00803670"/>
    <w:rsid w:val="008050A7"/>
    <w:rsid w:val="00811B10"/>
    <w:rsid w:val="008247EE"/>
    <w:rsid w:val="008257B9"/>
    <w:rsid w:val="00827128"/>
    <w:rsid w:val="0084367D"/>
    <w:rsid w:val="00854F41"/>
    <w:rsid w:val="0086406F"/>
    <w:rsid w:val="00866567"/>
    <w:rsid w:val="0087218D"/>
    <w:rsid w:val="00875846"/>
    <w:rsid w:val="00876DF2"/>
    <w:rsid w:val="008942D3"/>
    <w:rsid w:val="008A114B"/>
    <w:rsid w:val="008B4D84"/>
    <w:rsid w:val="008B59CB"/>
    <w:rsid w:val="008B7276"/>
    <w:rsid w:val="008C3692"/>
    <w:rsid w:val="008D4FCF"/>
    <w:rsid w:val="008D5EF9"/>
    <w:rsid w:val="008D6779"/>
    <w:rsid w:val="008E08A2"/>
    <w:rsid w:val="008E0B62"/>
    <w:rsid w:val="008E791F"/>
    <w:rsid w:val="008F1D69"/>
    <w:rsid w:val="008F4E06"/>
    <w:rsid w:val="008F7046"/>
    <w:rsid w:val="009005DB"/>
    <w:rsid w:val="00901299"/>
    <w:rsid w:val="009013CD"/>
    <w:rsid w:val="00910EAC"/>
    <w:rsid w:val="00914163"/>
    <w:rsid w:val="00917D4F"/>
    <w:rsid w:val="00920357"/>
    <w:rsid w:val="00920673"/>
    <w:rsid w:val="00920BA9"/>
    <w:rsid w:val="00921EBB"/>
    <w:rsid w:val="00925A01"/>
    <w:rsid w:val="00933F7E"/>
    <w:rsid w:val="009421BA"/>
    <w:rsid w:val="00942B7A"/>
    <w:rsid w:val="00950E14"/>
    <w:rsid w:val="0095220E"/>
    <w:rsid w:val="00956907"/>
    <w:rsid w:val="00962830"/>
    <w:rsid w:val="009710BE"/>
    <w:rsid w:val="009836C2"/>
    <w:rsid w:val="00992893"/>
    <w:rsid w:val="009A1342"/>
    <w:rsid w:val="009A51AC"/>
    <w:rsid w:val="009B6B82"/>
    <w:rsid w:val="009B7290"/>
    <w:rsid w:val="009C3038"/>
    <w:rsid w:val="009C7FC3"/>
    <w:rsid w:val="009F5019"/>
    <w:rsid w:val="009F53F4"/>
    <w:rsid w:val="00A03379"/>
    <w:rsid w:val="00A14EC8"/>
    <w:rsid w:val="00A15AA1"/>
    <w:rsid w:val="00A17EB4"/>
    <w:rsid w:val="00A313AF"/>
    <w:rsid w:val="00A356C2"/>
    <w:rsid w:val="00A52485"/>
    <w:rsid w:val="00A62CE7"/>
    <w:rsid w:val="00A6469C"/>
    <w:rsid w:val="00A71950"/>
    <w:rsid w:val="00A824F6"/>
    <w:rsid w:val="00A85385"/>
    <w:rsid w:val="00A8634D"/>
    <w:rsid w:val="00A94CCA"/>
    <w:rsid w:val="00AA2E22"/>
    <w:rsid w:val="00AA3885"/>
    <w:rsid w:val="00AA7BA0"/>
    <w:rsid w:val="00AB01A7"/>
    <w:rsid w:val="00AB4350"/>
    <w:rsid w:val="00AB6F52"/>
    <w:rsid w:val="00AC7C4C"/>
    <w:rsid w:val="00AE07F4"/>
    <w:rsid w:val="00AF2B49"/>
    <w:rsid w:val="00B0335D"/>
    <w:rsid w:val="00B03DD6"/>
    <w:rsid w:val="00B05356"/>
    <w:rsid w:val="00B15630"/>
    <w:rsid w:val="00B31A5C"/>
    <w:rsid w:val="00B43924"/>
    <w:rsid w:val="00B45085"/>
    <w:rsid w:val="00B51FB3"/>
    <w:rsid w:val="00B52F08"/>
    <w:rsid w:val="00B56135"/>
    <w:rsid w:val="00B57AAB"/>
    <w:rsid w:val="00B634AF"/>
    <w:rsid w:val="00B646A3"/>
    <w:rsid w:val="00B76EA5"/>
    <w:rsid w:val="00B838BE"/>
    <w:rsid w:val="00B9034B"/>
    <w:rsid w:val="00BA0A24"/>
    <w:rsid w:val="00BA1008"/>
    <w:rsid w:val="00BB0541"/>
    <w:rsid w:val="00BC6E89"/>
    <w:rsid w:val="00BD4B24"/>
    <w:rsid w:val="00BE37BB"/>
    <w:rsid w:val="00BF5F06"/>
    <w:rsid w:val="00C15ADE"/>
    <w:rsid w:val="00C226B4"/>
    <w:rsid w:val="00C22C9B"/>
    <w:rsid w:val="00C235DA"/>
    <w:rsid w:val="00C3074C"/>
    <w:rsid w:val="00C35B2E"/>
    <w:rsid w:val="00C40C9A"/>
    <w:rsid w:val="00C42918"/>
    <w:rsid w:val="00C5109F"/>
    <w:rsid w:val="00C51CC8"/>
    <w:rsid w:val="00C66B30"/>
    <w:rsid w:val="00C84DD8"/>
    <w:rsid w:val="00CA64FB"/>
    <w:rsid w:val="00CB7394"/>
    <w:rsid w:val="00CC187B"/>
    <w:rsid w:val="00CC3C16"/>
    <w:rsid w:val="00CD23FE"/>
    <w:rsid w:val="00CE25C7"/>
    <w:rsid w:val="00CF4B6A"/>
    <w:rsid w:val="00D062A4"/>
    <w:rsid w:val="00D12B02"/>
    <w:rsid w:val="00D13730"/>
    <w:rsid w:val="00D25EAE"/>
    <w:rsid w:val="00D26DE3"/>
    <w:rsid w:val="00D26DE7"/>
    <w:rsid w:val="00D31577"/>
    <w:rsid w:val="00D344D9"/>
    <w:rsid w:val="00D35375"/>
    <w:rsid w:val="00D36909"/>
    <w:rsid w:val="00D43550"/>
    <w:rsid w:val="00D53FA2"/>
    <w:rsid w:val="00D54082"/>
    <w:rsid w:val="00D6053F"/>
    <w:rsid w:val="00D61A86"/>
    <w:rsid w:val="00D646BC"/>
    <w:rsid w:val="00D665F3"/>
    <w:rsid w:val="00D74C27"/>
    <w:rsid w:val="00D86A73"/>
    <w:rsid w:val="00D87A52"/>
    <w:rsid w:val="00D95AD9"/>
    <w:rsid w:val="00DA2AEB"/>
    <w:rsid w:val="00DB0D83"/>
    <w:rsid w:val="00DB5EC5"/>
    <w:rsid w:val="00DC003B"/>
    <w:rsid w:val="00DC1DA0"/>
    <w:rsid w:val="00DC6546"/>
    <w:rsid w:val="00DC68F1"/>
    <w:rsid w:val="00DD1349"/>
    <w:rsid w:val="00DD2285"/>
    <w:rsid w:val="00DD4966"/>
    <w:rsid w:val="00DE2413"/>
    <w:rsid w:val="00DE4984"/>
    <w:rsid w:val="00E005FF"/>
    <w:rsid w:val="00E063FB"/>
    <w:rsid w:val="00E10423"/>
    <w:rsid w:val="00E12C1C"/>
    <w:rsid w:val="00E172D4"/>
    <w:rsid w:val="00E2339D"/>
    <w:rsid w:val="00E32BA8"/>
    <w:rsid w:val="00E45934"/>
    <w:rsid w:val="00E6112C"/>
    <w:rsid w:val="00E80780"/>
    <w:rsid w:val="00E921FF"/>
    <w:rsid w:val="00E92496"/>
    <w:rsid w:val="00E946C1"/>
    <w:rsid w:val="00EA534E"/>
    <w:rsid w:val="00EC5269"/>
    <w:rsid w:val="00ED1490"/>
    <w:rsid w:val="00EE072C"/>
    <w:rsid w:val="00EE2D83"/>
    <w:rsid w:val="00EE372B"/>
    <w:rsid w:val="00EE402D"/>
    <w:rsid w:val="00EF35CB"/>
    <w:rsid w:val="00F02913"/>
    <w:rsid w:val="00F16E05"/>
    <w:rsid w:val="00F17E85"/>
    <w:rsid w:val="00F34288"/>
    <w:rsid w:val="00F56679"/>
    <w:rsid w:val="00F71ED9"/>
    <w:rsid w:val="00F76F1F"/>
    <w:rsid w:val="00F9264E"/>
    <w:rsid w:val="00F93067"/>
    <w:rsid w:val="00F94914"/>
    <w:rsid w:val="00FA7014"/>
    <w:rsid w:val="00FB4C6F"/>
    <w:rsid w:val="00FC42F9"/>
    <w:rsid w:val="00FD1E45"/>
    <w:rsid w:val="00FD3398"/>
    <w:rsid w:val="00FD6E31"/>
    <w:rsid w:val="00FE1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AD94C74-3BF8-41BC-AD1C-7B1F74465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EAC"/>
    <w:rPr>
      <w:rFonts w:asciiTheme="majorHAnsi" w:hAnsiTheme="majorHAnsi"/>
      <w:sz w:val="24"/>
      <w:szCs w:val="24"/>
      <w:lang w:val="fr-CH" w:eastAsia="fr-FR"/>
    </w:rPr>
  </w:style>
  <w:style w:type="paragraph" w:styleId="Titre1">
    <w:name w:val="heading 1"/>
    <w:basedOn w:val="Normal"/>
    <w:next w:val="Retrait1"/>
    <w:link w:val="Titre1Car"/>
    <w:qFormat/>
    <w:rsid w:val="00910EAC"/>
    <w:pPr>
      <w:keepNext/>
      <w:numPr>
        <w:numId w:val="3"/>
      </w:numPr>
      <w:spacing w:before="100" w:beforeAutospacing="1" w:after="120"/>
      <w:ind w:left="454" w:hanging="454"/>
      <w:outlineLvl w:val="0"/>
    </w:pPr>
    <w:rPr>
      <w:rFonts w:ascii="Caviar Dreams" w:hAnsi="Caviar Dreams"/>
      <w:b/>
      <w:sz w:val="36"/>
      <w:szCs w:val="32"/>
    </w:rPr>
  </w:style>
  <w:style w:type="paragraph" w:styleId="Titre2">
    <w:name w:val="heading 2"/>
    <w:basedOn w:val="Normal"/>
    <w:next w:val="Retrait1"/>
    <w:link w:val="Titre2Car"/>
    <w:qFormat/>
    <w:rsid w:val="00910EAC"/>
    <w:pPr>
      <w:numPr>
        <w:ilvl w:val="1"/>
        <w:numId w:val="3"/>
      </w:numPr>
      <w:spacing w:before="100" w:beforeAutospacing="1" w:after="120"/>
      <w:ind w:left="578" w:hanging="578"/>
      <w:outlineLvl w:val="1"/>
    </w:pPr>
    <w:rPr>
      <w:rFonts w:ascii="Caviar Dreams" w:hAnsi="Caviar Dreams"/>
      <w:b/>
      <w:sz w:val="32"/>
      <w:szCs w:val="28"/>
    </w:rPr>
  </w:style>
  <w:style w:type="paragraph" w:styleId="Titre3">
    <w:name w:val="heading 3"/>
    <w:basedOn w:val="Normal"/>
    <w:next w:val="Retrait1"/>
    <w:qFormat/>
    <w:rsid w:val="00910EAC"/>
    <w:pPr>
      <w:numPr>
        <w:ilvl w:val="2"/>
        <w:numId w:val="3"/>
      </w:numPr>
      <w:tabs>
        <w:tab w:val="clear" w:pos="720"/>
        <w:tab w:val="num" w:pos="993"/>
      </w:tabs>
      <w:spacing w:before="100" w:beforeAutospacing="1" w:after="120"/>
      <w:outlineLvl w:val="2"/>
    </w:pPr>
    <w:rPr>
      <w:rFonts w:ascii="Caviar Dreams" w:hAnsi="Caviar Dreams"/>
      <w:b/>
      <w:sz w:val="28"/>
      <w:szCs w:val="26"/>
    </w:rPr>
  </w:style>
  <w:style w:type="paragraph" w:styleId="Titre4">
    <w:name w:val="heading 4"/>
    <w:basedOn w:val="Titre3"/>
    <w:next w:val="Retrait1"/>
    <w:link w:val="Titre4Car"/>
    <w:rsid w:val="00910EAC"/>
    <w:pPr>
      <w:numPr>
        <w:ilvl w:val="3"/>
      </w:numPr>
      <w:tabs>
        <w:tab w:val="clear" w:pos="1588"/>
        <w:tab w:val="num" w:pos="426"/>
      </w:tabs>
      <w:ind w:left="425" w:hanging="425"/>
      <w:outlineLvl w:val="3"/>
    </w:pPr>
    <w:rPr>
      <w:sz w:val="26"/>
    </w:rPr>
  </w:style>
  <w:style w:type="paragraph" w:styleId="Titre5">
    <w:name w:val="heading 5"/>
    <w:basedOn w:val="Normal"/>
    <w:next w:val="Normal"/>
    <w:unhideWhenUsed/>
    <w:qFormat/>
    <w:rsid w:val="00910EAC"/>
    <w:pPr>
      <w:spacing w:before="5120" w:after="60"/>
      <w:jc w:val="center"/>
      <w:outlineLvl w:val="4"/>
    </w:pPr>
    <w:rPr>
      <w:rFonts w:ascii="Arial" w:hAnsi="Arial"/>
      <w:sz w:val="72"/>
    </w:rPr>
  </w:style>
  <w:style w:type="paragraph" w:styleId="Titre6">
    <w:name w:val="heading 6"/>
    <w:basedOn w:val="Normal"/>
    <w:next w:val="Normal"/>
    <w:unhideWhenUsed/>
    <w:qFormat/>
    <w:rsid w:val="00910EAC"/>
    <w:pPr>
      <w:keepNext/>
      <w:spacing w:before="5160"/>
      <w:jc w:val="center"/>
      <w:outlineLvl w:val="5"/>
    </w:pPr>
    <w:rPr>
      <w:rFonts w:ascii="Arial" w:hAnsi="Arial"/>
      <w:sz w:val="72"/>
      <w:szCs w:val="72"/>
    </w:rPr>
  </w:style>
  <w:style w:type="paragraph" w:styleId="Titre7">
    <w:name w:val="heading 7"/>
    <w:basedOn w:val="Normal"/>
    <w:next w:val="Normal"/>
    <w:unhideWhenUsed/>
    <w:qFormat/>
    <w:rsid w:val="00910EAC"/>
    <w:pPr>
      <w:keepNext/>
      <w:jc w:val="right"/>
      <w:outlineLvl w:val="6"/>
    </w:pPr>
    <w:rPr>
      <w:rFonts w:ascii="Arial" w:hAnsi="Arial" w:cs="Arial"/>
      <w:b/>
      <w:i/>
      <w:sz w:val="32"/>
    </w:rPr>
  </w:style>
  <w:style w:type="paragraph" w:styleId="Titre8">
    <w:name w:val="heading 8"/>
    <w:basedOn w:val="Normal"/>
    <w:next w:val="Normal"/>
    <w:unhideWhenUsed/>
    <w:qFormat/>
    <w:rsid w:val="00910EAC"/>
    <w:pPr>
      <w:keepNext/>
      <w:pBdr>
        <w:top w:val="single" w:sz="4" w:space="1" w:color="auto"/>
        <w:left w:val="single" w:sz="4" w:space="4" w:color="auto"/>
        <w:bottom w:val="single" w:sz="4" w:space="1" w:color="auto"/>
        <w:right w:val="single" w:sz="4" w:space="4" w:color="auto"/>
      </w:pBdr>
      <w:spacing w:before="480"/>
      <w:jc w:val="center"/>
      <w:outlineLvl w:val="7"/>
    </w:pPr>
    <w:rPr>
      <w:rFonts w:ascii="Arial" w:hAnsi="Arial"/>
      <w:sz w:val="40"/>
    </w:rPr>
  </w:style>
  <w:style w:type="paragraph" w:styleId="Titre9">
    <w:name w:val="heading 9"/>
    <w:basedOn w:val="Normal"/>
    <w:next w:val="Normal"/>
    <w:unhideWhenUsed/>
    <w:qFormat/>
    <w:rsid w:val="00910EAC"/>
    <w:pPr>
      <w:spacing w:before="240" w:after="60"/>
      <w:outlineLvl w:val="8"/>
    </w:pPr>
    <w:rPr>
      <w:rFonts w:ascii="Arial" w:hAnsi="Arial"/>
      <w:b/>
      <w:i/>
      <w:sz w:val="18"/>
    </w:rPr>
  </w:style>
  <w:style w:type="character" w:default="1" w:styleId="Policepardfaut">
    <w:name w:val="Default Paragraph Font"/>
    <w:uiPriority w:val="1"/>
    <w:semiHidden/>
    <w:unhideWhenUsed/>
    <w:rsid w:val="00910EAC"/>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910EAC"/>
  </w:style>
  <w:style w:type="paragraph" w:customStyle="1" w:styleId="BITTextkrper">
    <w:name w:val="_BIT_Textkörper"/>
    <w:basedOn w:val="Normal"/>
    <w:rsid w:val="00925A01"/>
    <w:pPr>
      <w:spacing w:after="120"/>
    </w:pPr>
  </w:style>
  <w:style w:type="paragraph" w:styleId="En-tte">
    <w:name w:val="header"/>
    <w:basedOn w:val="Normal"/>
    <w:link w:val="En-tteCar"/>
    <w:rsid w:val="00910EAC"/>
    <w:pPr>
      <w:pBdr>
        <w:bottom w:val="single" w:sz="4" w:space="1" w:color="auto"/>
      </w:pBdr>
      <w:tabs>
        <w:tab w:val="center" w:pos="5112"/>
        <w:tab w:val="right" w:pos="9372"/>
      </w:tabs>
      <w:spacing w:line="480" w:lineRule="auto"/>
    </w:pPr>
    <w:rPr>
      <w:rFonts w:ascii="Arial" w:hAnsi="Arial"/>
      <w:b/>
      <w:i/>
    </w:rPr>
  </w:style>
  <w:style w:type="paragraph" w:styleId="Pieddepage">
    <w:name w:val="footer"/>
    <w:basedOn w:val="Normal"/>
    <w:link w:val="PieddepageCar"/>
    <w:rsid w:val="00910EAC"/>
    <w:pPr>
      <w:pBdr>
        <w:top w:val="single" w:sz="4" w:space="1" w:color="auto"/>
      </w:pBdr>
      <w:tabs>
        <w:tab w:val="center" w:pos="4536"/>
        <w:tab w:val="right" w:pos="9356"/>
      </w:tabs>
    </w:pPr>
    <w:rPr>
      <w:rFonts w:ascii="Arial" w:hAnsi="Arial" w:cs="Arial"/>
      <w:b/>
      <w:i/>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re">
    <w:name w:val="Title"/>
    <w:basedOn w:val="Normal"/>
    <w:next w:val="Normal"/>
    <w:qFormat/>
    <w:rsid w:val="006F1A78"/>
    <w:pPr>
      <w:spacing w:line="480" w:lineRule="exact"/>
      <w:outlineLvl w:val="0"/>
    </w:pPr>
    <w:rPr>
      <w:rFonts w:cs="Arial"/>
      <w:b/>
      <w:bCs/>
      <w:kern w:val="28"/>
      <w:sz w:val="42"/>
      <w:szCs w:val="32"/>
    </w:rPr>
  </w:style>
  <w:style w:type="paragraph" w:styleId="Sous-titre">
    <w:name w:val="Subtitle"/>
    <w:basedOn w:val="Titr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En-tte"/>
    <w:rsid w:val="006F1A78"/>
  </w:style>
  <w:style w:type="paragraph" w:styleId="TM4">
    <w:name w:val="toc 4"/>
    <w:basedOn w:val="Normal"/>
    <w:next w:val="Normal"/>
    <w:autoRedefine/>
    <w:uiPriority w:val="39"/>
    <w:rsid w:val="00910EAC"/>
    <w:pPr>
      <w:tabs>
        <w:tab w:val="left" w:pos="1988"/>
        <w:tab w:val="left" w:pos="2157"/>
        <w:tab w:val="right" w:leader="dot" w:pos="9344"/>
      </w:tabs>
      <w:ind w:left="1704"/>
    </w:pPr>
    <w:rPr>
      <w:rFonts w:ascii="Roboto" w:hAnsi="Roboto"/>
      <w:noProof/>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style>
  <w:style w:type="paragraph" w:customStyle="1" w:styleId="CDBTextkrperBoldChar">
    <w:name w:val="CDB_Textkörper Bold Char"/>
    <w:basedOn w:val="Normal"/>
    <w:rsid w:val="006F1A78"/>
    <w:rPr>
      <w:b/>
      <w:bCs/>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M1">
    <w:name w:val="toc 1"/>
    <w:basedOn w:val="Normal"/>
    <w:next w:val="Normal"/>
    <w:autoRedefine/>
    <w:uiPriority w:val="39"/>
    <w:rsid w:val="00910EAC"/>
    <w:pPr>
      <w:tabs>
        <w:tab w:val="left" w:pos="373"/>
        <w:tab w:val="left" w:pos="426"/>
        <w:tab w:val="right" w:leader="dot" w:pos="9344"/>
      </w:tabs>
      <w:spacing w:before="120"/>
    </w:pPr>
    <w:rPr>
      <w:rFonts w:ascii="Roboto" w:hAnsi="Roboto"/>
      <w:b/>
      <w:noProof/>
    </w:rPr>
  </w:style>
  <w:style w:type="paragraph" w:styleId="TM2">
    <w:name w:val="toc 2"/>
    <w:basedOn w:val="Normal"/>
    <w:next w:val="Normal"/>
    <w:autoRedefine/>
    <w:uiPriority w:val="39"/>
    <w:rsid w:val="00910EAC"/>
    <w:pPr>
      <w:tabs>
        <w:tab w:val="left" w:pos="972"/>
        <w:tab w:val="right" w:leader="dot" w:pos="9344"/>
      </w:tabs>
      <w:spacing w:before="120"/>
      <w:ind w:left="426"/>
    </w:pPr>
    <w:rPr>
      <w:rFonts w:ascii="Roboto" w:hAnsi="Roboto"/>
      <w:b/>
      <w:noProof/>
      <w:sz w:val="22"/>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M3">
    <w:name w:val="toc 3"/>
    <w:basedOn w:val="Normal"/>
    <w:next w:val="Normal"/>
    <w:autoRedefine/>
    <w:uiPriority w:val="39"/>
    <w:rsid w:val="00910EAC"/>
    <w:pPr>
      <w:tabs>
        <w:tab w:val="left" w:pos="1704"/>
        <w:tab w:val="left" w:pos="1768"/>
        <w:tab w:val="right" w:leader="dot" w:pos="9344"/>
      </w:tabs>
      <w:ind w:left="994"/>
    </w:pPr>
    <w:rPr>
      <w:rFonts w:ascii="Roboto" w:hAnsi="Roboto"/>
      <w:noProof/>
    </w:rPr>
  </w:style>
  <w:style w:type="character" w:styleId="Lienhypertexte">
    <w:name w:val="Hyperlink"/>
    <w:basedOn w:val="Policepardfaut"/>
    <w:uiPriority w:val="99"/>
    <w:rsid w:val="00910EAC"/>
    <w:rPr>
      <w:rFonts w:ascii="Arial" w:hAnsi="Arial"/>
      <w:color w:val="0000FF"/>
      <w:sz w:val="22"/>
      <w:u w:val="single"/>
    </w:rPr>
  </w:style>
  <w:style w:type="paragraph" w:styleId="Lgende">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
      </w:numPr>
      <w:spacing w:after="130"/>
    </w:pPr>
    <w:rPr>
      <w:rFonts w:cs="Arial"/>
    </w:rPr>
  </w:style>
  <w:style w:type="paragraph" w:customStyle="1" w:styleId="BITBullet2">
    <w:name w:val="_BIT_Bullet_2"/>
    <w:basedOn w:val="Normal"/>
    <w:rsid w:val="006F1A78"/>
    <w:pPr>
      <w:tabs>
        <w:tab w:val="left" w:pos="357"/>
        <w:tab w:val="num" w:pos="717"/>
      </w:tabs>
      <w:spacing w:after="130"/>
      <w:ind w:left="714" w:hanging="357"/>
    </w:pPr>
  </w:style>
  <w:style w:type="character" w:customStyle="1" w:styleId="BITTextkrperfettChar">
    <w:name w:val="_BIT_Textkörper_fett Char"/>
    <w:basedOn w:val="Policepardfaut"/>
    <w:rsid w:val="006F1A78"/>
    <w:rPr>
      <w:rFonts w:ascii="Arial" w:hAnsi="Arial"/>
      <w:b/>
      <w:sz w:val="22"/>
      <w:szCs w:val="24"/>
      <w:lang w:val="de-CH" w:eastAsia="de-DE" w:bidi="ar-SA"/>
    </w:rPr>
  </w:style>
  <w:style w:type="character" w:customStyle="1" w:styleId="BITTextkrperkursivChar">
    <w:name w:val="_BIT_Textkörper_kursiv Char"/>
    <w:basedOn w:val="Policepardfau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rPr>
  </w:style>
  <w:style w:type="paragraph" w:styleId="TM5">
    <w:name w:val="toc 5"/>
    <w:basedOn w:val="Normal"/>
    <w:next w:val="Normal"/>
    <w:autoRedefine/>
    <w:uiPriority w:val="39"/>
    <w:semiHidden/>
    <w:rsid w:val="00910EAC"/>
    <w:pPr>
      <w:ind w:left="800"/>
    </w:pPr>
    <w:rPr>
      <w:rFonts w:ascii="Arial" w:hAnsi="Arial"/>
    </w:rPr>
  </w:style>
  <w:style w:type="paragraph" w:styleId="TM6">
    <w:name w:val="toc 6"/>
    <w:basedOn w:val="Normal"/>
    <w:next w:val="Normal"/>
    <w:autoRedefine/>
    <w:uiPriority w:val="39"/>
    <w:semiHidden/>
    <w:rsid w:val="00910EAC"/>
    <w:pPr>
      <w:ind w:left="1000"/>
    </w:pPr>
  </w:style>
  <w:style w:type="paragraph" w:styleId="TM7">
    <w:name w:val="toc 7"/>
    <w:basedOn w:val="Normal"/>
    <w:next w:val="Normal"/>
    <w:autoRedefine/>
    <w:uiPriority w:val="39"/>
    <w:semiHidden/>
    <w:rsid w:val="00910EAC"/>
    <w:pPr>
      <w:ind w:left="1200"/>
    </w:pPr>
  </w:style>
  <w:style w:type="paragraph" w:styleId="TM8">
    <w:name w:val="toc 8"/>
    <w:basedOn w:val="Normal"/>
    <w:next w:val="Normal"/>
    <w:autoRedefine/>
    <w:uiPriority w:val="39"/>
    <w:semiHidden/>
    <w:rsid w:val="00910EAC"/>
    <w:pPr>
      <w:ind w:left="1400"/>
    </w:pPr>
  </w:style>
  <w:style w:type="paragraph" w:styleId="TM9">
    <w:name w:val="toc 9"/>
    <w:basedOn w:val="Normal"/>
    <w:next w:val="Normal"/>
    <w:autoRedefine/>
    <w:uiPriority w:val="39"/>
    <w:semiHidden/>
    <w:rsid w:val="00910EAC"/>
    <w:pPr>
      <w:ind w:left="1600"/>
    </w:pPr>
  </w:style>
  <w:style w:type="paragraph" w:customStyle="1" w:styleId="BITStatus">
    <w:name w:val="_BIT_Status"/>
    <w:basedOn w:val="Normal"/>
    <w:rsid w:val="006F1A78"/>
    <w:pPr>
      <w:tabs>
        <w:tab w:val="left" w:pos="2835"/>
        <w:tab w:val="left" w:pos="5103"/>
        <w:tab w:val="left" w:pos="7371"/>
      </w:tabs>
    </w:pPr>
  </w:style>
  <w:style w:type="paragraph" w:customStyle="1" w:styleId="BITProjektidentifikation">
    <w:name w:val="_BIT_Projektidentifikation"/>
    <w:basedOn w:val="Normal"/>
    <w:rsid w:val="006F1A78"/>
    <w:pPr>
      <w:tabs>
        <w:tab w:val="left" w:pos="2835"/>
      </w:tabs>
      <w:spacing w:before="120"/>
    </w:pPr>
    <w:rPr>
      <w:rFonts w:cs="Arial"/>
      <w:b/>
      <w:bCs/>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Policepardfau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rPr>
  </w:style>
  <w:style w:type="paragraph" w:customStyle="1" w:styleId="TitelohneNummer">
    <w:name w:val="Titel ohne Nummer"/>
    <w:basedOn w:val="Titr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Policepardfaut"/>
    <w:link w:val="Verzeichnisberschrift2"/>
    <w:rsid w:val="008E791F"/>
    <w:rPr>
      <w:rFonts w:ascii="Arial" w:hAnsi="Arial"/>
      <w:b/>
      <w:sz w:val="28"/>
      <w:szCs w:val="24"/>
      <w:lang w:val="de-CH" w:eastAsia="de-DE" w:bidi="ar-SA"/>
    </w:rPr>
  </w:style>
  <w:style w:type="table" w:styleId="Grilledutableau">
    <w:name w:val="Table Grid"/>
    <w:basedOn w:val="TableauNormal"/>
    <w:rsid w:val="00910EAC"/>
    <w:rPr>
      <w:lang w:val="fr-CH" w:eastAsia="fr-C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semiHidden/>
    <w:rsid w:val="00910EAC"/>
    <w:rPr>
      <w:rFonts w:ascii="Tahoma" w:hAnsi="Tahoma" w:cs="Tahoma"/>
      <w:sz w:val="16"/>
      <w:szCs w:val="16"/>
    </w:rPr>
  </w:style>
  <w:style w:type="character" w:customStyle="1" w:styleId="TextedebullesCar">
    <w:name w:val="Texte de bulles Car"/>
    <w:basedOn w:val="Policepardfaut"/>
    <w:link w:val="Textedebulles"/>
    <w:semiHidden/>
    <w:rsid w:val="00C40C9A"/>
    <w:rPr>
      <w:rFonts w:ascii="Tahoma" w:hAnsi="Tahoma" w:cs="Tahoma"/>
      <w:sz w:val="16"/>
      <w:szCs w:val="16"/>
      <w:lang w:val="fr-CH" w:eastAsia="fr-FR"/>
    </w:rPr>
  </w:style>
  <w:style w:type="paragraph" w:customStyle="1" w:styleId="Puce1">
    <w:name w:val="Puce 1"/>
    <w:link w:val="Puce1Car"/>
    <w:rsid w:val="00910EAC"/>
    <w:pPr>
      <w:numPr>
        <w:numId w:val="4"/>
      </w:numPr>
      <w:tabs>
        <w:tab w:val="clear" w:pos="425"/>
      </w:tabs>
      <w:spacing w:after="60"/>
      <w:ind w:left="426" w:hanging="284"/>
    </w:pPr>
    <w:rPr>
      <w:rFonts w:ascii="Roboto Light" w:hAnsi="Roboto Light" w:cstheme="minorHAnsi"/>
      <w:szCs w:val="24"/>
      <w:lang w:val="fr-FR" w:eastAsia="fr-FR"/>
    </w:rPr>
  </w:style>
  <w:style w:type="character" w:customStyle="1" w:styleId="Puce1Car">
    <w:name w:val="Puce 1 Car"/>
    <w:basedOn w:val="Policepardfaut"/>
    <w:link w:val="Puce1"/>
    <w:rsid w:val="00DA2AEB"/>
    <w:rPr>
      <w:rFonts w:ascii="Roboto Light" w:hAnsi="Roboto Light" w:cstheme="minorHAnsi"/>
      <w:szCs w:val="24"/>
      <w:lang w:val="fr-FR" w:eastAsia="fr-FR"/>
    </w:rPr>
  </w:style>
  <w:style w:type="character" w:styleId="Textedelespacerserv">
    <w:name w:val="Placeholder Text"/>
    <w:basedOn w:val="Policepardfaut"/>
    <w:uiPriority w:val="99"/>
    <w:semiHidden/>
    <w:rsid w:val="00910EAC"/>
    <w:rPr>
      <w:color w:val="808080"/>
    </w:rPr>
  </w:style>
  <w:style w:type="paragraph" w:styleId="Corpsdetexte">
    <w:name w:val="Body Text"/>
    <w:basedOn w:val="Normal"/>
    <w:link w:val="CorpsdetexteCar"/>
    <w:uiPriority w:val="99"/>
    <w:semiHidden/>
    <w:unhideWhenUsed/>
    <w:rsid w:val="00B43924"/>
    <w:pPr>
      <w:spacing w:after="120"/>
    </w:pPr>
  </w:style>
  <w:style w:type="character" w:customStyle="1" w:styleId="CorpsdetexteCar">
    <w:name w:val="Corps de texte Car"/>
    <w:basedOn w:val="Policepardfaut"/>
    <w:link w:val="Corpsdetexte"/>
    <w:uiPriority w:val="99"/>
    <w:semiHidden/>
    <w:rsid w:val="00B43924"/>
    <w:rPr>
      <w:rFonts w:ascii="Arial" w:hAnsi="Arial"/>
      <w:szCs w:val="24"/>
      <w:lang w:eastAsia="de-DE"/>
    </w:rPr>
  </w:style>
  <w:style w:type="paragraph" w:styleId="Retrait1religne">
    <w:name w:val="Body Text First Indent"/>
    <w:basedOn w:val="Corpsdetexte"/>
    <w:link w:val="Retrait1religneCar"/>
    <w:uiPriority w:val="99"/>
    <w:unhideWhenUsed/>
    <w:rsid w:val="00B43924"/>
    <w:pPr>
      <w:spacing w:after="60"/>
      <w:ind w:firstLine="360"/>
    </w:pPr>
  </w:style>
  <w:style w:type="character" w:customStyle="1" w:styleId="Retrait1religneCar">
    <w:name w:val="Retrait 1re ligne Car"/>
    <w:basedOn w:val="CorpsdetexteCar"/>
    <w:link w:val="Retrait1religne"/>
    <w:uiPriority w:val="99"/>
    <w:rsid w:val="00B43924"/>
    <w:rPr>
      <w:rFonts w:ascii="Arial" w:hAnsi="Arial"/>
      <w:szCs w:val="24"/>
      <w:lang w:eastAsia="de-DE"/>
    </w:rPr>
  </w:style>
  <w:style w:type="paragraph" w:styleId="Retraitcorpsdetexte">
    <w:name w:val="Body Text Indent"/>
    <w:basedOn w:val="Normal"/>
    <w:link w:val="RetraitcorpsdetexteCar"/>
    <w:uiPriority w:val="99"/>
    <w:unhideWhenUsed/>
    <w:rsid w:val="00B43924"/>
    <w:pPr>
      <w:spacing w:after="120"/>
      <w:ind w:left="283"/>
    </w:pPr>
  </w:style>
  <w:style w:type="character" w:customStyle="1" w:styleId="RetraitcorpsdetexteCar">
    <w:name w:val="Retrait corps de texte Car"/>
    <w:basedOn w:val="Policepardfaut"/>
    <w:link w:val="Retraitcorpsdetexte"/>
    <w:uiPriority w:val="99"/>
    <w:rsid w:val="00B43924"/>
    <w:rPr>
      <w:rFonts w:ascii="Arial" w:hAnsi="Arial"/>
      <w:szCs w:val="24"/>
      <w:lang w:eastAsia="de-DE"/>
    </w:rPr>
  </w:style>
  <w:style w:type="paragraph" w:styleId="Retraitcorpsdetexte2">
    <w:name w:val="Body Text Indent 2"/>
    <w:basedOn w:val="Normal"/>
    <w:link w:val="Retraitcorpsdetexte2Car"/>
    <w:uiPriority w:val="99"/>
    <w:unhideWhenUsed/>
    <w:rsid w:val="00B43924"/>
    <w:pPr>
      <w:spacing w:after="120" w:line="480" w:lineRule="auto"/>
      <w:ind w:left="283"/>
    </w:pPr>
  </w:style>
  <w:style w:type="character" w:customStyle="1" w:styleId="Retraitcorpsdetexte2Car">
    <w:name w:val="Retrait corps de texte 2 Car"/>
    <w:basedOn w:val="Policepardfaut"/>
    <w:link w:val="Retraitcorpsdetexte2"/>
    <w:uiPriority w:val="99"/>
    <w:rsid w:val="00B43924"/>
    <w:rPr>
      <w:rFonts w:ascii="Arial" w:hAnsi="Arial"/>
      <w:szCs w:val="24"/>
      <w:lang w:eastAsia="de-DE"/>
    </w:rPr>
  </w:style>
  <w:style w:type="paragraph" w:styleId="Retraitcorpsdetexte3">
    <w:name w:val="Body Text Indent 3"/>
    <w:basedOn w:val="Normal"/>
    <w:link w:val="Retraitcorpsdetexte3Car"/>
    <w:uiPriority w:val="99"/>
    <w:unhideWhenUsed/>
    <w:rsid w:val="00B43924"/>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B43924"/>
    <w:rPr>
      <w:rFonts w:ascii="Arial" w:hAnsi="Arial"/>
      <w:sz w:val="16"/>
      <w:szCs w:val="16"/>
      <w:lang w:eastAsia="de-DE"/>
    </w:rPr>
  </w:style>
  <w:style w:type="paragraph" w:styleId="Retraitcorpset1relig">
    <w:name w:val="Body Text First Indent 2"/>
    <w:basedOn w:val="Retraitcorpsdetexte"/>
    <w:link w:val="Retraitcorpset1religCar"/>
    <w:uiPriority w:val="99"/>
    <w:unhideWhenUsed/>
    <w:rsid w:val="00B43924"/>
    <w:pPr>
      <w:spacing w:after="60"/>
      <w:ind w:left="360" w:firstLine="360"/>
    </w:pPr>
  </w:style>
  <w:style w:type="character" w:customStyle="1" w:styleId="Retraitcorpset1religCar">
    <w:name w:val="Retrait corps et 1re lig. Car"/>
    <w:basedOn w:val="RetraitcorpsdetexteCar"/>
    <w:link w:val="Retraitcorpset1relig"/>
    <w:uiPriority w:val="99"/>
    <w:rsid w:val="00B43924"/>
    <w:rPr>
      <w:rFonts w:ascii="Arial" w:hAnsi="Arial"/>
      <w:szCs w:val="24"/>
      <w:lang w:eastAsia="de-DE"/>
    </w:rPr>
  </w:style>
  <w:style w:type="paragraph" w:styleId="Salutations">
    <w:name w:val="Salutation"/>
    <w:basedOn w:val="Normal"/>
    <w:next w:val="Normal"/>
    <w:link w:val="SalutationsCar"/>
    <w:uiPriority w:val="99"/>
    <w:unhideWhenUsed/>
    <w:rsid w:val="00B43924"/>
  </w:style>
  <w:style w:type="character" w:customStyle="1" w:styleId="SalutationsCar">
    <w:name w:val="Salutations Car"/>
    <w:basedOn w:val="Policepardfaut"/>
    <w:link w:val="Salutations"/>
    <w:uiPriority w:val="99"/>
    <w:rsid w:val="00B43924"/>
    <w:rPr>
      <w:rFonts w:ascii="Arial" w:hAnsi="Arial"/>
      <w:szCs w:val="24"/>
      <w:lang w:eastAsia="de-DE"/>
    </w:rPr>
  </w:style>
  <w:style w:type="paragraph" w:customStyle="1" w:styleId="RetraitTitre2">
    <w:name w:val="Retrait Titre 2"/>
    <w:basedOn w:val="Normal"/>
    <w:rsid w:val="006248CE"/>
    <w:pPr>
      <w:ind w:left="851"/>
    </w:pPr>
    <w:rPr>
      <w:szCs w:val="20"/>
      <w:lang w:eastAsia="en-US"/>
    </w:rPr>
  </w:style>
  <w:style w:type="paragraph" w:customStyle="1" w:styleId="Default">
    <w:name w:val="Default"/>
    <w:rsid w:val="00933F7E"/>
    <w:pPr>
      <w:autoSpaceDE w:val="0"/>
      <w:autoSpaceDN w:val="0"/>
      <w:adjustRightInd w:val="0"/>
    </w:pPr>
    <w:rPr>
      <w:rFonts w:ascii="Arial" w:hAnsi="Arial" w:cs="Arial"/>
      <w:color w:val="000000"/>
      <w:sz w:val="24"/>
      <w:szCs w:val="24"/>
      <w:lang w:val="fr-CH"/>
    </w:rPr>
  </w:style>
  <w:style w:type="character" w:customStyle="1" w:styleId="Codeintext">
    <w:name w:val="Code in text"/>
    <w:basedOn w:val="Policepardfaut"/>
    <w:uiPriority w:val="1"/>
    <w:qFormat/>
    <w:rsid w:val="007D07EB"/>
    <w:rPr>
      <w:rFonts w:ascii="Consolas" w:hAnsi="Consolas"/>
      <w:noProof/>
      <w:color w:val="548DD4" w:themeColor="text2" w:themeTint="99"/>
      <w:sz w:val="22"/>
    </w:rPr>
  </w:style>
  <w:style w:type="paragraph" w:customStyle="1" w:styleId="Retrait1">
    <w:name w:val="Retrait 1"/>
    <w:basedOn w:val="Normal"/>
    <w:rsid w:val="00910EAC"/>
    <w:pPr>
      <w:spacing w:after="120"/>
      <w:jc w:val="both"/>
    </w:pPr>
    <w:rPr>
      <w:rFonts w:ascii="Roboto Light" w:hAnsi="Roboto Light" w:cstheme="minorHAnsi"/>
      <w:sz w:val="20"/>
    </w:rPr>
  </w:style>
  <w:style w:type="character" w:styleId="Marquedecommentaire">
    <w:name w:val="annotation reference"/>
    <w:basedOn w:val="Policepardfaut"/>
    <w:semiHidden/>
    <w:rsid w:val="00910EAC"/>
    <w:rPr>
      <w:sz w:val="16"/>
      <w:szCs w:val="16"/>
    </w:rPr>
  </w:style>
  <w:style w:type="paragraph" w:styleId="Commentaire">
    <w:name w:val="annotation text"/>
    <w:basedOn w:val="Normal"/>
    <w:link w:val="CommentaireCar"/>
    <w:semiHidden/>
    <w:rsid w:val="00910EAC"/>
  </w:style>
  <w:style w:type="character" w:customStyle="1" w:styleId="CommentaireCar">
    <w:name w:val="Commentaire Car"/>
    <w:basedOn w:val="Policepardfaut"/>
    <w:link w:val="Commentaire"/>
    <w:semiHidden/>
    <w:rsid w:val="00C40C9A"/>
    <w:rPr>
      <w:rFonts w:asciiTheme="majorHAnsi" w:hAnsiTheme="majorHAnsi"/>
      <w:sz w:val="24"/>
      <w:szCs w:val="24"/>
      <w:lang w:val="fr-CH" w:eastAsia="fr-FR"/>
    </w:rPr>
  </w:style>
  <w:style w:type="paragraph" w:styleId="Objetducommentaire">
    <w:name w:val="annotation subject"/>
    <w:basedOn w:val="Commentaire"/>
    <w:next w:val="Commentaire"/>
    <w:link w:val="ObjetducommentaireCar"/>
    <w:semiHidden/>
    <w:rsid w:val="00910EAC"/>
    <w:rPr>
      <w:b/>
      <w:bCs/>
    </w:rPr>
  </w:style>
  <w:style w:type="character" w:customStyle="1" w:styleId="ObjetducommentaireCar">
    <w:name w:val="Objet du commentaire Car"/>
    <w:basedOn w:val="CommentaireCar"/>
    <w:link w:val="Objetducommentaire"/>
    <w:semiHidden/>
    <w:rsid w:val="00C40C9A"/>
    <w:rPr>
      <w:rFonts w:asciiTheme="majorHAnsi" w:hAnsiTheme="majorHAnsi"/>
      <w:b/>
      <w:bCs/>
      <w:sz w:val="24"/>
      <w:szCs w:val="24"/>
      <w:lang w:val="fr-CH" w:eastAsia="fr-FR"/>
    </w:rPr>
  </w:style>
  <w:style w:type="paragraph" w:customStyle="1" w:styleId="Noteouremarque">
    <w:name w:val="Note ou remarque"/>
    <w:basedOn w:val="Normal"/>
    <w:next w:val="Retrait1"/>
    <w:rsid w:val="00910EAC"/>
    <w:pPr>
      <w:ind w:left="1278" w:right="-18" w:hanging="1278"/>
    </w:pPr>
    <w:rPr>
      <w:rFonts w:ascii="Roboto Light" w:hAnsi="Roboto Light" w:cstheme="minorHAnsi"/>
      <w:sz w:val="20"/>
    </w:rPr>
  </w:style>
  <w:style w:type="paragraph" w:customStyle="1" w:styleId="Code1">
    <w:name w:val="Code 1"/>
    <w:basedOn w:val="Normal"/>
    <w:rsid w:val="00910EAC"/>
    <w:pPr>
      <w:pBdr>
        <w:top w:val="dashed" w:sz="4" w:space="1" w:color="auto"/>
        <w:left w:val="dashed" w:sz="4" w:space="4" w:color="auto"/>
        <w:bottom w:val="dashed" w:sz="4" w:space="1" w:color="auto"/>
        <w:right w:val="dashed" w:sz="4" w:space="1" w:color="auto"/>
      </w:pBdr>
      <w:shd w:val="clear" w:color="auto" w:fill="FDF4BB"/>
      <w:tabs>
        <w:tab w:val="left" w:pos="994"/>
        <w:tab w:val="left" w:pos="1420"/>
        <w:tab w:val="left" w:pos="1846"/>
        <w:tab w:val="left" w:pos="2272"/>
      </w:tabs>
      <w:ind w:left="568" w:right="550"/>
    </w:pPr>
    <w:rPr>
      <w:rFonts w:ascii="Consolas" w:hAnsi="Consolas" w:cs="Courier New"/>
      <w:noProof/>
      <w:sz w:val="18"/>
    </w:rPr>
  </w:style>
  <w:style w:type="paragraph" w:customStyle="1" w:styleId="Miseenvidencecentre">
    <w:name w:val="Mise en évidence centrée"/>
    <w:basedOn w:val="Code1"/>
    <w:rsid w:val="00910EAC"/>
    <w:pPr>
      <w:shd w:val="clear" w:color="auto" w:fill="auto"/>
      <w:tabs>
        <w:tab w:val="clear" w:pos="994"/>
        <w:tab w:val="clear" w:pos="1420"/>
        <w:tab w:val="clear" w:pos="1846"/>
        <w:tab w:val="clear" w:pos="2272"/>
      </w:tabs>
      <w:spacing w:before="100" w:beforeAutospacing="1" w:after="100" w:afterAutospacing="1"/>
      <w:ind w:left="1136" w:right="1402"/>
      <w:jc w:val="center"/>
    </w:pPr>
    <w:rPr>
      <w:rFonts w:ascii="Roboto" w:hAnsi="Roboto"/>
      <w:sz w:val="24"/>
    </w:rPr>
  </w:style>
  <w:style w:type="paragraph" w:customStyle="1" w:styleId="Interparagraphe">
    <w:name w:val="Interparagraphe"/>
    <w:basedOn w:val="Normal"/>
    <w:link w:val="InterparagrapheCar"/>
    <w:rsid w:val="00910EAC"/>
    <w:rPr>
      <w:rFonts w:ascii="Arial" w:hAnsi="Arial"/>
      <w:sz w:val="12"/>
      <w:szCs w:val="12"/>
    </w:rPr>
  </w:style>
  <w:style w:type="paragraph" w:customStyle="1" w:styleId="Code2">
    <w:name w:val="Code 2"/>
    <w:basedOn w:val="Code1"/>
    <w:rsid w:val="00910EAC"/>
    <w:pPr>
      <w:shd w:val="clear" w:color="auto" w:fill="E5FFE5"/>
    </w:pPr>
  </w:style>
  <w:style w:type="paragraph" w:customStyle="1" w:styleId="Retrait4aligncentr">
    <w:name w:val="Retrait 4 (align. centré)"/>
    <w:basedOn w:val="Retrait3aliggauche"/>
    <w:rsid w:val="00910EAC"/>
    <w:pPr>
      <w:jc w:val="center"/>
    </w:pPr>
  </w:style>
  <w:style w:type="paragraph" w:customStyle="1" w:styleId="Image">
    <w:name w:val="Image"/>
    <w:basedOn w:val="Retrait1"/>
    <w:next w:val="Image-source"/>
    <w:rsid w:val="00910EAC"/>
    <w:pPr>
      <w:spacing w:before="100" w:beforeAutospacing="1"/>
      <w:jc w:val="center"/>
    </w:pPr>
  </w:style>
  <w:style w:type="paragraph" w:customStyle="1" w:styleId="Retrait2sansespavantaprs">
    <w:name w:val="Retrait 2 (sans esp. avant+après)"/>
    <w:basedOn w:val="Retrait1"/>
    <w:rsid w:val="00910EAC"/>
    <w:pPr>
      <w:spacing w:after="0"/>
    </w:pPr>
  </w:style>
  <w:style w:type="paragraph" w:customStyle="1" w:styleId="Titreprincipal">
    <w:name w:val="Titre principal"/>
    <w:basedOn w:val="Normal"/>
    <w:rsid w:val="00910EAC"/>
    <w:pPr>
      <w:spacing w:before="5120"/>
      <w:jc w:val="center"/>
    </w:pPr>
    <w:rPr>
      <w:rFonts w:ascii="Roboto Th" w:hAnsi="Roboto Th"/>
      <w:sz w:val="72"/>
    </w:rPr>
  </w:style>
  <w:style w:type="paragraph" w:customStyle="1" w:styleId="Code3">
    <w:name w:val="Code 3"/>
    <w:basedOn w:val="Code1"/>
    <w:rsid w:val="00910EAC"/>
    <w:pPr>
      <w:shd w:val="clear" w:color="auto" w:fill="FFCF9F"/>
    </w:pPr>
  </w:style>
  <w:style w:type="paragraph" w:customStyle="1" w:styleId="Retrait3aliggauche">
    <w:name w:val="Retrait 3 (alig. gauche)"/>
    <w:basedOn w:val="Retrait1"/>
    <w:rsid w:val="00910EAC"/>
    <w:pPr>
      <w:jc w:val="left"/>
    </w:pPr>
  </w:style>
  <w:style w:type="paragraph" w:customStyle="1" w:styleId="Titreversion">
    <w:name w:val="Titre version"/>
    <w:basedOn w:val="Image"/>
    <w:semiHidden/>
    <w:rsid w:val="00910EAC"/>
  </w:style>
  <w:style w:type="paragraph" w:customStyle="1" w:styleId="TitreTM">
    <w:name w:val="Titre TM"/>
    <w:basedOn w:val="Normal"/>
    <w:rsid w:val="00910EAC"/>
    <w:pPr>
      <w:spacing w:before="240" w:after="480"/>
      <w:jc w:val="center"/>
    </w:pPr>
    <w:rPr>
      <w:rFonts w:ascii="Roboto Th" w:hAnsi="Roboto Th"/>
      <w:sz w:val="44"/>
      <w:lang w:val="fr-FR"/>
    </w:rPr>
  </w:style>
  <w:style w:type="paragraph" w:customStyle="1" w:styleId="Titreauteur">
    <w:name w:val="Titre auteur"/>
    <w:basedOn w:val="Normal"/>
    <w:semiHidden/>
    <w:rsid w:val="00910EAC"/>
    <w:pPr>
      <w:spacing w:before="1200"/>
      <w:jc w:val="center"/>
    </w:pPr>
    <w:rPr>
      <w:rFonts w:ascii="Arial" w:hAnsi="Arial"/>
      <w:sz w:val="32"/>
    </w:rPr>
  </w:style>
  <w:style w:type="paragraph" w:customStyle="1" w:styleId="Titresecondaire">
    <w:name w:val="Titre secondaire"/>
    <w:basedOn w:val="Titreprincipal"/>
    <w:rsid w:val="00910EAC"/>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paragraph" w:customStyle="1" w:styleId="Image-source">
    <w:name w:val="Image - source"/>
    <w:basedOn w:val="Normal"/>
    <w:next w:val="Retrait1"/>
    <w:rsid w:val="00910EAC"/>
    <w:pPr>
      <w:spacing w:after="120"/>
      <w:jc w:val="center"/>
    </w:pPr>
    <w:rPr>
      <w:rFonts w:ascii="Roboto Light" w:hAnsi="Roboto Light" w:cs="Arial"/>
      <w:i/>
      <w:sz w:val="18"/>
      <w:szCs w:val="16"/>
    </w:rPr>
  </w:style>
  <w:style w:type="paragraph" w:styleId="Notedebasdepage">
    <w:name w:val="footnote text"/>
    <w:basedOn w:val="Normal"/>
    <w:link w:val="NotedebasdepageCar"/>
    <w:semiHidden/>
    <w:rsid w:val="00910EAC"/>
    <w:rPr>
      <w:rFonts w:ascii="Arial" w:hAnsi="Arial"/>
    </w:rPr>
  </w:style>
  <w:style w:type="character" w:customStyle="1" w:styleId="NotedebasdepageCar">
    <w:name w:val="Note de bas de page Car"/>
    <w:basedOn w:val="Policepardfaut"/>
    <w:link w:val="Notedebasdepage"/>
    <w:semiHidden/>
    <w:rsid w:val="004D2033"/>
    <w:rPr>
      <w:rFonts w:ascii="Arial" w:hAnsi="Arial"/>
      <w:sz w:val="24"/>
      <w:szCs w:val="24"/>
      <w:lang w:val="fr-CH" w:eastAsia="fr-FR"/>
    </w:rPr>
  </w:style>
  <w:style w:type="character" w:styleId="Appelnotedebasdep">
    <w:name w:val="footnote reference"/>
    <w:basedOn w:val="Policepardfaut"/>
    <w:semiHidden/>
    <w:rsid w:val="00910EAC"/>
    <w:rPr>
      <w:vertAlign w:val="superscript"/>
    </w:rPr>
  </w:style>
  <w:style w:type="character" w:styleId="Lienhypertextesuivivisit">
    <w:name w:val="FollowedHyperlink"/>
    <w:basedOn w:val="Lienhypertexte"/>
    <w:semiHidden/>
    <w:rsid w:val="00910EAC"/>
    <w:rPr>
      <w:rFonts w:ascii="Arial" w:hAnsi="Arial"/>
      <w:color w:val="0000FF"/>
      <w:sz w:val="22"/>
      <w:szCs w:val="18"/>
      <w:u w:val="single"/>
    </w:rPr>
  </w:style>
  <w:style w:type="paragraph" w:customStyle="1" w:styleId="Paragraphenumrot">
    <w:name w:val="Paragraphe numéroté"/>
    <w:basedOn w:val="Normal"/>
    <w:rsid w:val="00910EAC"/>
    <w:pPr>
      <w:numPr>
        <w:numId w:val="5"/>
      </w:numPr>
      <w:tabs>
        <w:tab w:val="clear" w:pos="397"/>
        <w:tab w:val="num" w:pos="426"/>
      </w:tabs>
      <w:spacing w:after="60"/>
      <w:ind w:left="426" w:hanging="426"/>
    </w:pPr>
    <w:rPr>
      <w:rFonts w:ascii="Roboto Light" w:hAnsi="Roboto Light" w:cstheme="minorHAnsi"/>
      <w:bCs/>
      <w:sz w:val="20"/>
      <w:szCs w:val="20"/>
    </w:rPr>
  </w:style>
  <w:style w:type="paragraph" w:customStyle="1" w:styleId="Miseenvidencegauche">
    <w:name w:val="Mise en évidence gauche"/>
    <w:basedOn w:val="Normal"/>
    <w:rsid w:val="00910EAC"/>
    <w:pPr>
      <w:pBdr>
        <w:top w:val="wave" w:sz="6" w:space="7" w:color="auto"/>
        <w:left w:val="wave" w:sz="6" w:space="4" w:color="auto"/>
        <w:bottom w:val="wave" w:sz="6" w:space="7" w:color="auto"/>
        <w:right w:val="wave" w:sz="6" w:space="12" w:color="auto"/>
      </w:pBdr>
      <w:shd w:val="clear" w:color="auto" w:fill="F0DF9B"/>
      <w:spacing w:before="60" w:after="60"/>
      <w:ind w:left="426" w:right="550"/>
    </w:pPr>
    <w:rPr>
      <w:rFonts w:ascii="Roboto Light" w:hAnsi="Roboto Light"/>
      <w:sz w:val="20"/>
      <w:szCs w:val="20"/>
    </w:rPr>
  </w:style>
  <w:style w:type="paragraph" w:customStyle="1" w:styleId="Infotableau2">
    <w:name w:val="Info tableau 2"/>
    <w:basedOn w:val="Normal"/>
    <w:next w:val="Normal"/>
    <w:rsid w:val="00910EAC"/>
    <w:pPr>
      <w:spacing w:before="120"/>
    </w:pPr>
    <w:rPr>
      <w:rFonts w:ascii="Arial" w:hAnsi="Arial" w:cs="Arial"/>
      <w:b/>
      <w:bCs/>
    </w:rPr>
  </w:style>
  <w:style w:type="character" w:customStyle="1" w:styleId="InterparagrapheCar">
    <w:name w:val="Interparagraphe Car"/>
    <w:basedOn w:val="Policepardfaut"/>
    <w:link w:val="Interparagraphe"/>
    <w:rsid w:val="00910EAC"/>
    <w:rPr>
      <w:rFonts w:ascii="Arial" w:hAnsi="Arial"/>
      <w:sz w:val="12"/>
      <w:szCs w:val="12"/>
      <w:lang w:val="fr-CH" w:eastAsia="fr-FR"/>
    </w:rPr>
  </w:style>
  <w:style w:type="paragraph" w:styleId="Notedefin">
    <w:name w:val="endnote text"/>
    <w:basedOn w:val="Normal"/>
    <w:link w:val="NotedefinCar"/>
    <w:semiHidden/>
    <w:rsid w:val="00910EAC"/>
  </w:style>
  <w:style w:type="character" w:customStyle="1" w:styleId="NotedefinCar">
    <w:name w:val="Note de fin Car"/>
    <w:basedOn w:val="Policepardfaut"/>
    <w:link w:val="Notedefin"/>
    <w:semiHidden/>
    <w:rsid w:val="00910EAC"/>
    <w:rPr>
      <w:rFonts w:asciiTheme="majorHAnsi" w:hAnsiTheme="majorHAnsi"/>
      <w:sz w:val="24"/>
      <w:szCs w:val="24"/>
      <w:lang w:val="fr-CH" w:eastAsia="fr-FR"/>
    </w:rPr>
  </w:style>
  <w:style w:type="character" w:styleId="Appeldenotedefin">
    <w:name w:val="endnote reference"/>
    <w:basedOn w:val="Policepardfaut"/>
    <w:semiHidden/>
    <w:rsid w:val="00910EAC"/>
    <w:rPr>
      <w:vertAlign w:val="superscript"/>
    </w:rPr>
  </w:style>
  <w:style w:type="character" w:styleId="Accentuation">
    <w:name w:val="Emphasis"/>
    <w:basedOn w:val="Policepardfaut"/>
    <w:qFormat/>
    <w:rsid w:val="00910EAC"/>
    <w:rPr>
      <w:i/>
      <w:iCs/>
    </w:rPr>
  </w:style>
  <w:style w:type="paragraph" w:customStyle="1" w:styleId="Code4">
    <w:name w:val="Code 4"/>
    <w:basedOn w:val="Code1"/>
    <w:qFormat/>
    <w:rsid w:val="00910EAC"/>
    <w:pPr>
      <w:shd w:val="clear" w:color="auto" w:fill="DBE4F1"/>
    </w:pPr>
  </w:style>
  <w:style w:type="table" w:styleId="Tableauclassique4">
    <w:name w:val="Table Classic 4"/>
    <w:basedOn w:val="TableauNormal"/>
    <w:rsid w:val="00910EAC"/>
    <w:rPr>
      <w:lang w:val="fr-CH" w:eastAsia="fr-CH"/>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910EAC"/>
    <w:rPr>
      <w:color w:val="943634"/>
      <w:lang w:val="fr-CH" w:eastAsia="fr-CH"/>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910EAC"/>
    <w:rPr>
      <w:lang w:val="fr-CH" w:eastAsia="fr-CH"/>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Code5">
    <w:name w:val="Code 5"/>
    <w:basedOn w:val="Code4"/>
    <w:qFormat/>
    <w:rsid w:val="00910EAC"/>
    <w:pPr>
      <w:shd w:val="clear" w:color="auto" w:fill="EEECE1"/>
    </w:pPr>
  </w:style>
  <w:style w:type="paragraph" w:customStyle="1" w:styleId="Puce2">
    <w:name w:val="Puce 2"/>
    <w:basedOn w:val="Puce1"/>
    <w:qFormat/>
    <w:rsid w:val="00910EAC"/>
    <w:pPr>
      <w:numPr>
        <w:ilvl w:val="1"/>
      </w:numPr>
      <w:tabs>
        <w:tab w:val="left" w:pos="709"/>
      </w:tabs>
      <w:ind w:left="709" w:hanging="283"/>
    </w:pPr>
  </w:style>
  <w:style w:type="character" w:customStyle="1" w:styleId="Titre4Car">
    <w:name w:val="Titre 4 Car"/>
    <w:basedOn w:val="Policepardfaut"/>
    <w:link w:val="Titre4"/>
    <w:rsid w:val="00910EAC"/>
    <w:rPr>
      <w:rFonts w:ascii="Caviar Dreams" w:hAnsi="Caviar Dreams"/>
      <w:b/>
      <w:sz w:val="26"/>
      <w:szCs w:val="26"/>
      <w:lang w:val="fr-CH" w:eastAsia="fr-FR"/>
    </w:rPr>
  </w:style>
  <w:style w:type="paragraph" w:styleId="Textedemacro">
    <w:name w:val="macro"/>
    <w:link w:val="TextedemacroCar"/>
    <w:uiPriority w:val="99"/>
    <w:unhideWhenUsed/>
    <w:rsid w:val="004D2033"/>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fr-CH" w:eastAsia="fr-FR"/>
    </w:rPr>
  </w:style>
  <w:style w:type="character" w:customStyle="1" w:styleId="TextedemacroCar">
    <w:name w:val="Texte de macro Car"/>
    <w:basedOn w:val="Policepardfaut"/>
    <w:link w:val="Textedemacro"/>
    <w:uiPriority w:val="99"/>
    <w:rsid w:val="004D2033"/>
    <w:rPr>
      <w:rFonts w:ascii="Consolas" w:hAnsi="Consolas"/>
      <w:lang w:val="fr-CH" w:eastAsia="fr-FR"/>
    </w:rPr>
  </w:style>
  <w:style w:type="paragraph" w:styleId="Sansinterligne">
    <w:name w:val="No Spacing"/>
    <w:link w:val="SansinterligneCar"/>
    <w:uiPriority w:val="1"/>
    <w:qFormat/>
    <w:rsid w:val="00C40C9A"/>
    <w:rPr>
      <w:rFonts w:asciiTheme="minorHAnsi" w:eastAsiaTheme="minorEastAsia" w:hAnsiTheme="minorHAnsi" w:cstheme="minorBidi"/>
      <w:sz w:val="22"/>
      <w:szCs w:val="22"/>
      <w:lang w:val="en-US" w:eastAsia="ja-JP"/>
    </w:rPr>
  </w:style>
  <w:style w:type="character" w:customStyle="1" w:styleId="SansinterligneCar">
    <w:name w:val="Sans interligne Car"/>
    <w:basedOn w:val="Policepardfaut"/>
    <w:link w:val="Sansinterligne"/>
    <w:uiPriority w:val="1"/>
    <w:rsid w:val="00C40C9A"/>
    <w:rPr>
      <w:rFonts w:asciiTheme="minorHAnsi" w:eastAsiaTheme="minorEastAsia" w:hAnsiTheme="minorHAnsi" w:cstheme="minorBidi"/>
      <w:sz w:val="22"/>
      <w:szCs w:val="22"/>
      <w:lang w:val="en-US" w:eastAsia="ja-JP"/>
    </w:rPr>
  </w:style>
  <w:style w:type="character" w:customStyle="1" w:styleId="Titre1Car">
    <w:name w:val="Titre 1 Car"/>
    <w:basedOn w:val="Policepardfaut"/>
    <w:link w:val="Titre1"/>
    <w:rsid w:val="00C40C9A"/>
    <w:rPr>
      <w:rFonts w:ascii="Caviar Dreams" w:hAnsi="Caviar Dreams"/>
      <w:b/>
      <w:sz w:val="36"/>
      <w:szCs w:val="32"/>
      <w:lang w:val="fr-CH" w:eastAsia="fr-FR"/>
    </w:rPr>
  </w:style>
  <w:style w:type="character" w:customStyle="1" w:styleId="Titre2Car">
    <w:name w:val="Titre 2 Car"/>
    <w:basedOn w:val="Policepardfaut"/>
    <w:link w:val="Titre2"/>
    <w:rsid w:val="00C40C9A"/>
    <w:rPr>
      <w:rFonts w:ascii="Caviar Dreams" w:hAnsi="Caviar Dreams"/>
      <w:b/>
      <w:sz w:val="32"/>
      <w:szCs w:val="28"/>
      <w:lang w:val="fr-CH" w:eastAsia="fr-FR"/>
    </w:rPr>
  </w:style>
  <w:style w:type="paragraph" w:styleId="Paragraphedeliste">
    <w:name w:val="List Paragraph"/>
    <w:basedOn w:val="Normal"/>
    <w:link w:val="ParagraphedelisteCar"/>
    <w:uiPriority w:val="34"/>
    <w:qFormat/>
    <w:rsid w:val="00C40C9A"/>
    <w:pPr>
      <w:spacing w:after="240"/>
      <w:ind w:left="720" w:hanging="288"/>
      <w:contextualSpacing/>
    </w:pPr>
    <w:rPr>
      <w:rFonts w:eastAsia="MS Mincho"/>
      <w:color w:val="404040" w:themeColor="text1" w:themeTint="BF"/>
      <w:kern w:val="20"/>
      <w:szCs w:val="18"/>
      <w:lang w:eastAsia="ja-JP"/>
    </w:rPr>
  </w:style>
  <w:style w:type="character" w:customStyle="1" w:styleId="ParagraphedelisteCar">
    <w:name w:val="Paragraphe de liste Car"/>
    <w:basedOn w:val="Policepardfaut"/>
    <w:link w:val="Paragraphedeliste"/>
    <w:uiPriority w:val="34"/>
    <w:rsid w:val="00C40C9A"/>
    <w:rPr>
      <w:rFonts w:asciiTheme="minorHAnsi" w:eastAsia="MS Mincho" w:hAnsiTheme="minorHAnsi" w:cstheme="minorBidi"/>
      <w:color w:val="404040" w:themeColor="text1" w:themeTint="BF"/>
      <w:kern w:val="20"/>
      <w:sz w:val="22"/>
      <w:szCs w:val="18"/>
      <w:lang w:val="en-US" w:eastAsia="ja-JP"/>
    </w:rPr>
  </w:style>
  <w:style w:type="character" w:styleId="lev">
    <w:name w:val="Strong"/>
    <w:basedOn w:val="Policepardfaut"/>
    <w:uiPriority w:val="22"/>
    <w:qFormat/>
    <w:rsid w:val="00C40C9A"/>
    <w:rPr>
      <w:b/>
      <w:bCs/>
      <w:color w:val="595959" w:themeColor="text1" w:themeTint="A6"/>
    </w:rPr>
  </w:style>
  <w:style w:type="paragraph" w:styleId="NormalWeb">
    <w:name w:val="Normal (Web)"/>
    <w:basedOn w:val="Normal"/>
    <w:uiPriority w:val="99"/>
    <w:semiHidden/>
    <w:unhideWhenUsed/>
    <w:rsid w:val="00C40C9A"/>
    <w:pPr>
      <w:spacing w:before="100" w:beforeAutospacing="1" w:after="100" w:afterAutospacing="1"/>
    </w:pPr>
    <w:rPr>
      <w:rFonts w:ascii="Times New Roman" w:eastAsiaTheme="minorEastAsia" w:hAnsi="Times New Roman"/>
      <w:color w:val="404040" w:themeColor="text1" w:themeTint="BF"/>
      <w:lang w:eastAsia="zh-CN" w:bidi="th-TH"/>
    </w:rPr>
  </w:style>
  <w:style w:type="table" w:customStyle="1" w:styleId="tableauListe4-accentuation11">
    <w:name w:val="tableau Liste 4 - accentuation 11"/>
    <w:basedOn w:val="TableauNormal"/>
    <w:uiPriority w:val="49"/>
    <w:rsid w:val="00C40C9A"/>
    <w:rPr>
      <w:rFonts w:asciiTheme="minorHAnsi" w:eastAsia="MS Mincho" w:hAnsiTheme="minorHAnsi" w:cstheme="minorBidi"/>
      <w:lang w:val="en-US"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nstructions">
    <w:name w:val="Instructions"/>
    <w:basedOn w:val="Normal"/>
    <w:link w:val="InstructionsChar"/>
    <w:qFormat/>
    <w:rsid w:val="00C40C9A"/>
    <w:rPr>
      <w:lang w:eastAsia="ja-JP"/>
    </w:rPr>
  </w:style>
  <w:style w:type="character" w:customStyle="1" w:styleId="InstructionsChar">
    <w:name w:val="Instructions Char"/>
    <w:basedOn w:val="Policepardfaut"/>
    <w:link w:val="Instructions"/>
    <w:rsid w:val="00C40C9A"/>
    <w:rPr>
      <w:rFonts w:asciiTheme="minorHAnsi" w:eastAsiaTheme="minorHAnsi" w:hAnsiTheme="minorHAnsi" w:cstheme="minorBidi"/>
      <w:color w:val="595959" w:themeColor="text1" w:themeTint="A6"/>
      <w:sz w:val="22"/>
      <w:szCs w:val="22"/>
      <w:lang w:val="en-US" w:eastAsia="ja-JP"/>
    </w:rPr>
  </w:style>
  <w:style w:type="character" w:customStyle="1" w:styleId="En-tteCar">
    <w:name w:val="En-tête Car"/>
    <w:basedOn w:val="Policepardfaut"/>
    <w:link w:val="En-tte"/>
    <w:rsid w:val="00C40C9A"/>
    <w:rPr>
      <w:rFonts w:ascii="Arial" w:hAnsi="Arial"/>
      <w:b/>
      <w:i/>
      <w:sz w:val="24"/>
      <w:szCs w:val="24"/>
      <w:lang w:val="fr-CH" w:eastAsia="fr-FR"/>
    </w:rPr>
  </w:style>
  <w:style w:type="character" w:customStyle="1" w:styleId="PieddepageCar">
    <w:name w:val="Pied de page Car"/>
    <w:basedOn w:val="Policepardfaut"/>
    <w:link w:val="Pieddepage"/>
    <w:rsid w:val="00C40C9A"/>
    <w:rPr>
      <w:rFonts w:ascii="Arial" w:hAnsi="Arial" w:cs="Arial"/>
      <w:b/>
      <w:i/>
      <w:sz w:val="24"/>
      <w:szCs w:val="24"/>
      <w:lang w:val="fr-CH" w:eastAsia="fr-FR"/>
    </w:rPr>
  </w:style>
  <w:style w:type="character" w:customStyle="1" w:styleId="InterfaceutilisateurCar">
    <w:name w:val="Interface utilisateur Car"/>
    <w:basedOn w:val="Policepardfaut"/>
    <w:link w:val="Interfaceutilisateur"/>
    <w:locked/>
    <w:rsid w:val="00C40C9A"/>
    <w:rPr>
      <w:b/>
    </w:rPr>
  </w:style>
  <w:style w:type="paragraph" w:customStyle="1" w:styleId="Interfaceutilisateur">
    <w:name w:val="Interface utilisateur"/>
    <w:basedOn w:val="Normal"/>
    <w:link w:val="InterfaceutilisateurCar"/>
    <w:qFormat/>
    <w:rsid w:val="00C40C9A"/>
    <w:rPr>
      <w:rFonts w:ascii="Times New Roman" w:hAnsi="Times New Roman"/>
      <w:b/>
      <w:sz w:val="20"/>
      <w:szCs w:val="20"/>
      <w:lang w:val="de-CH" w:eastAsia="de-CH"/>
    </w:rPr>
  </w:style>
  <w:style w:type="paragraph" w:styleId="Rvision">
    <w:name w:val="Revision"/>
    <w:hidden/>
    <w:uiPriority w:val="99"/>
    <w:semiHidden/>
    <w:rsid w:val="00C40C9A"/>
    <w:rPr>
      <w:rFonts w:asciiTheme="minorHAnsi" w:eastAsiaTheme="minorHAnsi" w:hAnsiTheme="minorHAnsi" w:cstheme="minorBidi"/>
      <w:color w:val="595959" w:themeColor="text1" w:themeTint="A6"/>
      <w:sz w:val="22"/>
      <w:szCs w:val="22"/>
      <w:lang w:val="en-US" w:eastAsia="en-US"/>
    </w:rPr>
  </w:style>
  <w:style w:type="character" w:customStyle="1" w:styleId="cm-keyword">
    <w:name w:val="cm-keyword"/>
    <w:basedOn w:val="Policepardfaut"/>
    <w:rsid w:val="000E0DED"/>
  </w:style>
  <w:style w:type="character" w:customStyle="1" w:styleId="apple-converted-space">
    <w:name w:val="apple-converted-space"/>
    <w:basedOn w:val="Policepardfaut"/>
    <w:rsid w:val="000E0DED"/>
  </w:style>
  <w:style w:type="character" w:customStyle="1" w:styleId="cm-variable-2">
    <w:name w:val="cm-variable-2"/>
    <w:basedOn w:val="Policepardfaut"/>
    <w:rsid w:val="000E0DED"/>
  </w:style>
  <w:style w:type="character" w:customStyle="1" w:styleId="cm-string">
    <w:name w:val="cm-string"/>
    <w:basedOn w:val="Policepardfaut"/>
    <w:rsid w:val="000E0DED"/>
  </w:style>
  <w:style w:type="character" w:customStyle="1" w:styleId="cm-number">
    <w:name w:val="cm-number"/>
    <w:basedOn w:val="Policepardfaut"/>
    <w:rsid w:val="000E0DED"/>
  </w:style>
  <w:style w:type="table" w:styleId="TableauListe2-Accentuation5">
    <w:name w:val="List Table 2 Accent 5"/>
    <w:basedOn w:val="TableauNormal"/>
    <w:uiPriority w:val="47"/>
    <w:rsid w:val="00567E15"/>
    <w:tblPr>
      <w:tblStyleRowBandSize w:val="1"/>
      <w:tblStyleColBandSize w:val="1"/>
      <w:tblInd w:w="0" w:type="dxa"/>
      <w:tblBorders>
        <w:top w:val="single" w:sz="4" w:space="0" w:color="92CDDC" w:themeColor="accent5" w:themeTint="99"/>
        <w:bottom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ng-binding">
    <w:name w:val="ng-binding"/>
    <w:basedOn w:val="Policepardfaut"/>
    <w:rsid w:val="00C40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683238">
      <w:bodyDiv w:val="1"/>
      <w:marLeft w:val="0"/>
      <w:marRight w:val="0"/>
      <w:marTop w:val="0"/>
      <w:marBottom w:val="0"/>
      <w:divBdr>
        <w:top w:val="none" w:sz="0" w:space="0" w:color="auto"/>
        <w:left w:val="none" w:sz="0" w:space="0" w:color="auto"/>
        <w:bottom w:val="none" w:sz="0" w:space="0" w:color="auto"/>
        <w:right w:val="none" w:sz="0" w:space="0" w:color="auto"/>
      </w:divBdr>
    </w:div>
    <w:div w:id="204964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panel.emf-informatique.ch/cpsess1812177458/3rdparty/phpMyAdmin/url.php?url=https://dev.mysql.com/doc/refman/5.5/en/set.html"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cpanel.emf-informatique.ch/cpsess1812177458/3rdparty/phpMyAdmin/url.php?url=https://dev.mysql.com/doc/refman/5.5/en/update.html" TargetMode="External"/><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urent\Desktop\Mod&#232;le%20personnel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31F42F998B44654AADFA7C3C2656346"/>
        <w:category>
          <w:name w:val="Général"/>
          <w:gallery w:val="placeholder"/>
        </w:category>
        <w:types>
          <w:type w:val="bbPlcHdr"/>
        </w:types>
        <w:behaviors>
          <w:behavior w:val="content"/>
        </w:behaviors>
        <w:guid w:val="{E5B49D6F-DDC7-4670-B633-57E33F098B7A}"/>
      </w:docPartPr>
      <w:docPartBody>
        <w:p w:rsidR="00FF7714" w:rsidRDefault="00FF7714" w:rsidP="00FF7714">
          <w:pPr>
            <w:pStyle w:val="E31F42F998B44654AADFA7C3C2656346"/>
          </w:pPr>
          <w:r w:rsidRPr="00EF7F31">
            <w:rPr>
              <w:rStyle w:val="Textedelespacerserv"/>
            </w:rPr>
            <w:t>[Auteur ]</w:t>
          </w:r>
        </w:p>
      </w:docPartBody>
    </w:docPart>
    <w:docPart>
      <w:docPartPr>
        <w:name w:val="B2C15F7984404E29A5356F206A09F0E2"/>
        <w:category>
          <w:name w:val="Général"/>
          <w:gallery w:val="placeholder"/>
        </w:category>
        <w:types>
          <w:type w:val="bbPlcHdr"/>
        </w:types>
        <w:behaviors>
          <w:behavior w:val="content"/>
        </w:behaviors>
        <w:guid w:val="{FF1F74FD-9591-4051-B0B3-7C436F9C2F74}"/>
      </w:docPartPr>
      <w:docPartBody>
        <w:p w:rsidR="00FF7714" w:rsidRDefault="00FF7714" w:rsidP="00FF7714">
          <w:pPr>
            <w:pStyle w:val="B2C15F7984404E29A5356F206A09F0E2"/>
          </w:pPr>
          <w:r w:rsidRPr="00EF7F31">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viar Dreams">
    <w:panose1 w:val="020B0402020204020504"/>
    <w:charset w:val="00"/>
    <w:family w:val="swiss"/>
    <w:pitch w:val="variable"/>
    <w:sig w:usb0="A00002AF" w:usb1="500000E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0000000000000000000"/>
    <w:charset w:val="00"/>
    <w:family w:val="auto"/>
    <w:pitch w:val="variable"/>
    <w:sig w:usb0="E00002E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Roboto Light">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Th">
    <w:panose1 w:val="00000000000000000000"/>
    <w:charset w:val="00"/>
    <w:family w:val="auto"/>
    <w:pitch w:val="variable"/>
    <w:sig w:usb0="E00002EF" w:usb1="5000205B" w:usb2="00000020" w:usb3="00000000" w:csb0="0000019F" w:csb1="00000000"/>
  </w:font>
  <w:font w:name="Roboto Lt">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217"/>
    <w:rsid w:val="00096F83"/>
    <w:rsid w:val="000E386D"/>
    <w:rsid w:val="000F05C3"/>
    <w:rsid w:val="00257656"/>
    <w:rsid w:val="00540217"/>
    <w:rsid w:val="008370F2"/>
    <w:rsid w:val="009E4858"/>
    <w:rsid w:val="00A419DC"/>
    <w:rsid w:val="00C25D7C"/>
    <w:rsid w:val="00CD02EE"/>
    <w:rsid w:val="00FA6EE0"/>
    <w:rsid w:val="00FF771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217"/>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714"/>
    <w:rPr>
      <w:color w:val="808080"/>
    </w:rPr>
  </w:style>
  <w:style w:type="paragraph" w:customStyle="1" w:styleId="830C81BA84EB4B5BBCA12F04E9D3B8C5">
    <w:name w:val="830C81BA84EB4B5BBCA12F04E9D3B8C5"/>
    <w:rsid w:val="00540217"/>
  </w:style>
  <w:style w:type="paragraph" w:customStyle="1" w:styleId="6E60C6E5CC8A4262814AA29F49850A7E">
    <w:name w:val="6E60C6E5CC8A4262814AA29F49850A7E"/>
    <w:rsid w:val="00540217"/>
  </w:style>
  <w:style w:type="paragraph" w:customStyle="1" w:styleId="68F3EB1CE6DE4E00B1B24202910898E5">
    <w:name w:val="68F3EB1CE6DE4E00B1B24202910898E5"/>
    <w:rsid w:val="00540217"/>
  </w:style>
  <w:style w:type="paragraph" w:customStyle="1" w:styleId="2457DC424DF048DBB167BD40BCD2DC21">
    <w:name w:val="2457DC424DF048DBB167BD40BCD2DC21"/>
    <w:rsid w:val="00540217"/>
  </w:style>
  <w:style w:type="paragraph" w:customStyle="1" w:styleId="4893AF1560FA45B588A6D3361C660EFA">
    <w:name w:val="4893AF1560FA45B588A6D3361C660EFA"/>
    <w:rsid w:val="00FF7714"/>
  </w:style>
  <w:style w:type="paragraph" w:customStyle="1" w:styleId="E31F42F998B44654AADFA7C3C2656346">
    <w:name w:val="E31F42F998B44654AADFA7C3C2656346"/>
    <w:rsid w:val="00FF7714"/>
  </w:style>
  <w:style w:type="paragraph" w:customStyle="1" w:styleId="B2C15F7984404E29A5356F206A09F0E2">
    <w:name w:val="B2C15F7984404E29A5356F206A09F0E2"/>
    <w:rsid w:val="00FF77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873EA-8CBA-4C9A-A3E1-6507477DE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personnelv2</Template>
  <TotalTime>8237</TotalTime>
  <Pages>26</Pages>
  <Words>4016</Words>
  <Characters>22091</Characters>
  <Application>Microsoft Office Word</Application>
  <DocSecurity>0</DocSecurity>
  <Lines>184</Lines>
  <Paragraphs>52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26055</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Laurent Chassot</dc:creator>
  <cp:keywords>&lt;Date de remise&gt;</cp:keywords>
  <dc:description>&lt;Client&gt;</dc:description>
  <cp:lastModifiedBy>Laurent Chassot</cp:lastModifiedBy>
  <cp:revision>134</cp:revision>
  <cp:lastPrinted>2017-05-29T12:25:00Z</cp:lastPrinted>
  <dcterms:created xsi:type="dcterms:W3CDTF">2015-12-23T22:02:00Z</dcterms:created>
  <dcterms:modified xsi:type="dcterms:W3CDTF">2017-05-29T16:50:00Z</dcterms:modified>
  <cp:category>&lt;X0.1&gt;</cp:category>
</cp:coreProperties>
</file>
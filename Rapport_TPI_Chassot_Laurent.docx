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6EA5" w:rsidRPr="00D913DA" w:rsidRDefault="00B4690B" w:rsidP="003221B7">
      <w:pPr>
        <w:suppressAutoHyphens/>
        <w:rPr>
          <w:b/>
          <w:i/>
          <w:sz w:val="44"/>
        </w:rPr>
      </w:pPr>
      <w:r w:rsidRPr="00D913DA">
        <w:rPr>
          <w:b/>
          <w:i/>
          <w:noProof/>
          <w:sz w:val="48"/>
          <w:lang w:eastAsia="fr-CH"/>
        </w:rPr>
        <w:drawing>
          <wp:anchor distT="0" distB="0" distL="114300" distR="114300" simplePos="0" relativeHeight="251663360" behindDoc="0" locked="0" layoutInCell="1" allowOverlap="1" wp14:anchorId="5545C9EC" wp14:editId="716041F7">
            <wp:simplePos x="0" y="0"/>
            <wp:positionH relativeFrom="column">
              <wp:posOffset>1871</wp:posOffset>
            </wp:positionH>
            <wp:positionV relativeFrom="paragraph">
              <wp:posOffset>333910</wp:posOffset>
            </wp:positionV>
            <wp:extent cx="2309295" cy="609600"/>
            <wp:effectExtent l="0" t="0" r="0" b="0"/>
            <wp:wrapNone/>
            <wp:docPr id="8" name="Image 8" descr="J:\Departements\Software\Logos\logo-info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epartements\Software\Logos\logo-infote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9295"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76EA5" w:rsidRPr="00D913DA">
        <w:rPr>
          <w:b/>
          <w:i/>
          <w:noProof/>
          <w:sz w:val="44"/>
          <w:lang w:eastAsia="fr-CH"/>
        </w:rPr>
        <w:drawing>
          <wp:anchor distT="0" distB="0" distL="114300" distR="114300" simplePos="0" relativeHeight="251645952" behindDoc="0" locked="0" layoutInCell="1" allowOverlap="1" wp14:anchorId="16417F77" wp14:editId="69C3B73E">
            <wp:simplePos x="0" y="0"/>
            <wp:positionH relativeFrom="column">
              <wp:posOffset>3652702</wp:posOffset>
            </wp:positionH>
            <wp:positionV relativeFrom="paragraph">
              <wp:posOffset>12518</wp:posOffset>
            </wp:positionV>
            <wp:extent cx="2747325" cy="1314994"/>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MF-Informatique_FR_RV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7325" cy="1314994"/>
                    </a:xfrm>
                    <a:prstGeom prst="rect">
                      <a:avLst/>
                    </a:prstGeom>
                  </pic:spPr>
                </pic:pic>
              </a:graphicData>
            </a:graphic>
            <wp14:sizeRelH relativeFrom="page">
              <wp14:pctWidth>0</wp14:pctWidth>
            </wp14:sizeRelH>
            <wp14:sizeRelV relativeFrom="page">
              <wp14:pctHeight>0</wp14:pctHeight>
            </wp14:sizeRelV>
          </wp:anchor>
        </w:drawing>
      </w:r>
    </w:p>
    <w:p w:rsidR="00B76EA5" w:rsidRPr="00D913DA" w:rsidRDefault="00B76EA5" w:rsidP="003221B7">
      <w:pPr>
        <w:suppressAutoHyphens/>
        <w:rPr>
          <w:b/>
          <w:i/>
          <w:sz w:val="48"/>
        </w:rPr>
      </w:pPr>
    </w:p>
    <w:p w:rsidR="00B76EA5" w:rsidRPr="00D913DA" w:rsidRDefault="00B76EA5" w:rsidP="003221B7">
      <w:pPr>
        <w:suppressAutoHyphens/>
        <w:rPr>
          <w:rFonts w:cs="Arial"/>
          <w:b/>
          <w:sz w:val="52"/>
        </w:rPr>
      </w:pPr>
    </w:p>
    <w:p w:rsidR="00B76EA5" w:rsidRPr="00D913DA" w:rsidRDefault="00B76EA5" w:rsidP="003221B7">
      <w:pPr>
        <w:suppressAutoHyphens/>
        <w:rPr>
          <w:rFonts w:cs="Arial"/>
          <w:b/>
          <w:sz w:val="52"/>
        </w:rPr>
      </w:pPr>
    </w:p>
    <w:p w:rsidR="00B76EA5" w:rsidRPr="00D913DA" w:rsidRDefault="00B76EA5" w:rsidP="003221B7">
      <w:pPr>
        <w:suppressAutoHyphens/>
        <w:rPr>
          <w:rFonts w:cs="Arial"/>
          <w:b/>
          <w:sz w:val="52"/>
        </w:rPr>
      </w:pPr>
    </w:p>
    <w:p w:rsidR="00B76EA5" w:rsidRPr="00D913DA" w:rsidRDefault="00B76EA5" w:rsidP="003221B7">
      <w:pPr>
        <w:suppressAutoHyphens/>
        <w:rPr>
          <w:rFonts w:asciiTheme="minorHAnsi" w:hAnsiTheme="minorHAnsi" w:cstheme="minorHAnsi"/>
          <w:b/>
          <w:sz w:val="52"/>
        </w:rPr>
      </w:pPr>
      <w:r w:rsidRPr="00D913DA">
        <w:rPr>
          <w:rFonts w:asciiTheme="minorHAnsi" w:hAnsiTheme="minorHAnsi" w:cstheme="minorHAnsi"/>
          <w:b/>
          <w:sz w:val="52"/>
        </w:rPr>
        <w:t>TPI 2017</w:t>
      </w:r>
    </w:p>
    <w:p w:rsidR="00B76EA5" w:rsidRPr="00D913DA" w:rsidRDefault="00B76EA5" w:rsidP="003221B7">
      <w:pPr>
        <w:suppressAutoHyphens/>
        <w:rPr>
          <w:sz w:val="40"/>
        </w:rPr>
      </w:pPr>
    </w:p>
    <w:p w:rsidR="00B76EA5" w:rsidRPr="00D913DA" w:rsidRDefault="00B76EA5" w:rsidP="003221B7">
      <w:pPr>
        <w:suppressAutoHyphens/>
        <w:rPr>
          <w:rFonts w:cs="Arial"/>
          <w:i/>
          <w:sz w:val="28"/>
        </w:rPr>
      </w:pPr>
      <w:r w:rsidRPr="00D913DA">
        <w:rPr>
          <w:rFonts w:cs="Arial"/>
          <w:i/>
          <w:sz w:val="28"/>
        </w:rPr>
        <w:t>Travail professionnel individuel</w:t>
      </w:r>
    </w:p>
    <w:p w:rsidR="00B76EA5" w:rsidRPr="00D913DA" w:rsidRDefault="00254805" w:rsidP="003221B7">
      <w:pPr>
        <w:suppressAutoHyphens/>
        <w:rPr>
          <w:rFonts w:cs="Arial"/>
          <w:i/>
          <w:iCs/>
          <w:color w:val="005293"/>
          <w:sz w:val="44"/>
        </w:rPr>
      </w:pPr>
      <w:r w:rsidRPr="00D913DA">
        <w:rPr>
          <w:rFonts w:cs="Arial"/>
          <w:i/>
          <w:iCs/>
          <w:color w:val="005293"/>
          <w:sz w:val="44"/>
        </w:rPr>
        <w:t>Informaticien</w:t>
      </w:r>
      <w:r w:rsidR="00B76EA5" w:rsidRPr="00D913DA">
        <w:rPr>
          <w:rFonts w:cs="Arial"/>
          <w:i/>
          <w:iCs/>
          <w:color w:val="005293"/>
          <w:sz w:val="44"/>
        </w:rPr>
        <w:t xml:space="preserve"> CFC</w:t>
      </w:r>
    </w:p>
    <w:p w:rsidR="00B76EA5" w:rsidRPr="00D913DA" w:rsidRDefault="00B76EA5" w:rsidP="003221B7">
      <w:pPr>
        <w:suppressAutoHyphens/>
      </w:pPr>
    </w:p>
    <w:p w:rsidR="00B76EA5" w:rsidRPr="00D913DA" w:rsidRDefault="00B76EA5" w:rsidP="003221B7">
      <w:pPr>
        <w:suppressAutoHyphens/>
      </w:pPr>
    </w:p>
    <w:p w:rsidR="005A52CC" w:rsidRPr="00D913DA" w:rsidRDefault="005A52CC" w:rsidP="003221B7">
      <w:pPr>
        <w:suppressAutoHyphens/>
      </w:pPr>
    </w:p>
    <w:p w:rsidR="005A52CC" w:rsidRPr="00D913DA" w:rsidRDefault="005A52CC" w:rsidP="003221B7">
      <w:pPr>
        <w:suppressAutoHyphens/>
      </w:pPr>
    </w:p>
    <w:p w:rsidR="005A52CC" w:rsidRPr="00D913DA" w:rsidRDefault="005A52CC" w:rsidP="003221B7">
      <w:pPr>
        <w:suppressAutoHyphens/>
      </w:pPr>
    </w:p>
    <w:p w:rsidR="005A52CC" w:rsidRPr="00D913DA" w:rsidRDefault="005A52CC" w:rsidP="003221B7">
      <w:pPr>
        <w:suppressAutoHyphens/>
      </w:pPr>
    </w:p>
    <w:p w:rsidR="005A52CC" w:rsidRPr="00D913DA" w:rsidRDefault="005A52CC" w:rsidP="003221B7">
      <w:pPr>
        <w:suppressAutoHyphens/>
      </w:pPr>
    </w:p>
    <w:p w:rsidR="00B76EA5" w:rsidRPr="00D913DA" w:rsidRDefault="005A52CC" w:rsidP="003221B7">
      <w:pPr>
        <w:pStyle w:val="En-tte"/>
        <w:pBdr>
          <w:bottom w:val="none" w:sz="0" w:space="0" w:color="auto"/>
        </w:pBdr>
        <w:suppressAutoHyphens/>
        <w:spacing w:line="360" w:lineRule="auto"/>
        <w:jc w:val="center"/>
        <w:rPr>
          <w:rFonts w:ascii="Roboto Th" w:hAnsi="Roboto Th" w:cs="Arial"/>
          <w:b w:val="0"/>
          <w:bCs/>
          <w:i w:val="0"/>
          <w:sz w:val="72"/>
        </w:rPr>
      </w:pPr>
      <w:r w:rsidRPr="00D913DA">
        <w:rPr>
          <w:rFonts w:ascii="Roboto Th" w:hAnsi="Roboto Th" w:cs="Arial"/>
          <w:b w:val="0"/>
          <w:bCs/>
          <w:i w:val="0"/>
          <w:sz w:val="72"/>
        </w:rPr>
        <w:t>StreamScan</w:t>
      </w:r>
    </w:p>
    <w:p w:rsidR="004B15E1" w:rsidRPr="00D913DA" w:rsidRDefault="004B15E1" w:rsidP="003221B7">
      <w:pPr>
        <w:pStyle w:val="En-tte"/>
        <w:pBdr>
          <w:bottom w:val="none" w:sz="0" w:space="0" w:color="auto"/>
        </w:pBdr>
        <w:suppressAutoHyphens/>
        <w:jc w:val="center"/>
        <w:rPr>
          <w:rFonts w:ascii="Roboto Th" w:hAnsi="Roboto Th"/>
          <w:b w:val="0"/>
          <w:i w:val="0"/>
          <w:sz w:val="36"/>
        </w:rPr>
      </w:pPr>
      <w:r w:rsidRPr="00D913DA">
        <w:rPr>
          <w:rFonts w:ascii="Roboto Th" w:hAnsi="Roboto Th"/>
          <w:b w:val="0"/>
          <w:i w:val="0"/>
          <w:sz w:val="36"/>
        </w:rPr>
        <w:t>Rapport de projet</w:t>
      </w:r>
    </w:p>
    <w:p w:rsidR="00B76EA5" w:rsidRPr="00D913DA" w:rsidRDefault="00B76EA5" w:rsidP="003221B7">
      <w:pPr>
        <w:pStyle w:val="En-tte"/>
        <w:pBdr>
          <w:bottom w:val="none" w:sz="0" w:space="0" w:color="auto"/>
        </w:pBdr>
        <w:suppressAutoHyphens/>
      </w:pPr>
    </w:p>
    <w:p w:rsidR="00B76EA5" w:rsidRPr="00D913DA" w:rsidRDefault="00B76EA5" w:rsidP="003221B7">
      <w:pPr>
        <w:pStyle w:val="En-tte"/>
        <w:pBdr>
          <w:bottom w:val="none" w:sz="0" w:space="0" w:color="auto"/>
        </w:pBdr>
        <w:suppressAutoHyphens/>
      </w:pPr>
    </w:p>
    <w:p w:rsidR="00B76EA5" w:rsidRPr="00D913DA" w:rsidRDefault="00B76EA5" w:rsidP="003221B7">
      <w:pPr>
        <w:pStyle w:val="En-tte"/>
        <w:pBdr>
          <w:bottom w:val="none" w:sz="0" w:space="0" w:color="auto"/>
        </w:pBdr>
        <w:suppressAutoHyphens/>
      </w:pPr>
    </w:p>
    <w:p w:rsidR="006248CE" w:rsidRPr="00D913DA" w:rsidRDefault="00DC003B" w:rsidP="003221B7">
      <w:pPr>
        <w:suppressAutoHyphens/>
        <w:rPr>
          <w:noProof/>
          <w:sz w:val="15"/>
          <w:lang w:eastAsia="de-CH"/>
        </w:rPr>
      </w:pPr>
      <w:r w:rsidRPr="00D913DA">
        <w:br w:type="page"/>
      </w:r>
    </w:p>
    <w:p w:rsidR="00086256" w:rsidRPr="00D913DA" w:rsidRDefault="00086256" w:rsidP="003221B7">
      <w:pPr>
        <w:pStyle w:val="Retrait1"/>
        <w:suppressAutoHyphens/>
      </w:pPr>
    </w:p>
    <w:p w:rsidR="00917D4F" w:rsidRPr="00D913DA" w:rsidRDefault="006248CE" w:rsidP="003221B7">
      <w:pPr>
        <w:pStyle w:val="TitreTM"/>
        <w:suppressAutoHyphens/>
        <w:rPr>
          <w:lang w:val="fr-CH"/>
        </w:rPr>
      </w:pPr>
      <w:r w:rsidRPr="00D913DA">
        <w:rPr>
          <w:lang w:val="fr-CH"/>
        </w:rPr>
        <w:t>Table des matières</w:t>
      </w:r>
    </w:p>
    <w:p w:rsidR="002A1BD8" w:rsidRDefault="00917D4F">
      <w:pPr>
        <w:pStyle w:val="TM1"/>
        <w:rPr>
          <w:rFonts w:asciiTheme="minorHAnsi" w:eastAsiaTheme="minorEastAsia" w:hAnsiTheme="minorHAnsi" w:cstheme="minorBidi"/>
          <w:b w:val="0"/>
          <w:sz w:val="22"/>
          <w:szCs w:val="22"/>
          <w:lang w:eastAsia="fr-CH"/>
        </w:rPr>
      </w:pPr>
      <w:r w:rsidRPr="00D913DA">
        <w:rPr>
          <w:rFonts w:ascii="Arial" w:hAnsi="Arial"/>
        </w:rPr>
        <w:fldChar w:fldCharType="begin"/>
      </w:r>
      <w:r w:rsidRPr="00D913DA">
        <w:instrText xml:space="preserve"> TOC \o "1-2" </w:instrText>
      </w:r>
      <w:r w:rsidRPr="00D913DA">
        <w:rPr>
          <w:rFonts w:ascii="Arial" w:hAnsi="Arial"/>
        </w:rPr>
        <w:fldChar w:fldCharType="separate"/>
      </w:r>
      <w:r w:rsidR="002A1BD8">
        <w:t>Résumé du rapport du TPI</w:t>
      </w:r>
      <w:r w:rsidR="002A1BD8">
        <w:tab/>
      </w:r>
      <w:r w:rsidR="002A1BD8">
        <w:fldChar w:fldCharType="begin"/>
      </w:r>
      <w:r w:rsidR="002A1BD8">
        <w:instrText xml:space="preserve"> PAGEREF _Toc485134819 \h </w:instrText>
      </w:r>
      <w:r w:rsidR="002A1BD8">
        <w:fldChar w:fldCharType="separate"/>
      </w:r>
      <w:r w:rsidR="00CC3F62">
        <w:t>3</w:t>
      </w:r>
      <w:r w:rsidR="002A1BD8">
        <w:fldChar w:fldCharType="end"/>
      </w:r>
    </w:p>
    <w:p w:rsidR="002A1BD8" w:rsidRDefault="002A1BD8">
      <w:pPr>
        <w:pStyle w:val="TM1"/>
        <w:rPr>
          <w:rFonts w:asciiTheme="minorHAnsi" w:eastAsiaTheme="minorEastAsia" w:hAnsiTheme="minorHAnsi" w:cstheme="minorBidi"/>
          <w:b w:val="0"/>
          <w:sz w:val="22"/>
          <w:szCs w:val="22"/>
          <w:lang w:eastAsia="fr-CH"/>
        </w:rPr>
      </w:pPr>
      <w:r>
        <w:t>1</w:t>
      </w:r>
      <w:r>
        <w:rPr>
          <w:rFonts w:asciiTheme="minorHAnsi" w:eastAsiaTheme="minorEastAsia" w:hAnsiTheme="minorHAnsi" w:cstheme="minorBidi"/>
          <w:b w:val="0"/>
          <w:sz w:val="22"/>
          <w:szCs w:val="22"/>
          <w:lang w:eastAsia="fr-CH"/>
        </w:rPr>
        <w:tab/>
      </w:r>
      <w:r>
        <w:t>Introduction</w:t>
      </w:r>
      <w:r>
        <w:tab/>
      </w:r>
      <w:r>
        <w:fldChar w:fldCharType="begin"/>
      </w:r>
      <w:r>
        <w:instrText xml:space="preserve"> PAGEREF _Toc485134820 \h </w:instrText>
      </w:r>
      <w:r>
        <w:fldChar w:fldCharType="separate"/>
      </w:r>
      <w:r w:rsidR="00CC3F62">
        <w:t>4</w:t>
      </w:r>
      <w:r>
        <w:fldChar w:fldCharType="end"/>
      </w:r>
    </w:p>
    <w:p w:rsidR="002A1BD8" w:rsidRDefault="002A1BD8">
      <w:pPr>
        <w:pStyle w:val="TM2"/>
        <w:rPr>
          <w:rFonts w:asciiTheme="minorHAnsi" w:eastAsiaTheme="minorEastAsia" w:hAnsiTheme="minorHAnsi" w:cstheme="minorBidi"/>
          <w:szCs w:val="22"/>
          <w:lang w:eastAsia="fr-CH"/>
        </w:rPr>
      </w:pPr>
      <w:r>
        <w:t>1.1</w:t>
      </w:r>
      <w:r>
        <w:rPr>
          <w:rFonts w:asciiTheme="minorHAnsi" w:eastAsiaTheme="minorEastAsia" w:hAnsiTheme="minorHAnsi" w:cstheme="minorBidi"/>
          <w:szCs w:val="22"/>
          <w:lang w:eastAsia="fr-CH"/>
        </w:rPr>
        <w:tab/>
      </w:r>
      <w:r>
        <w:t>StreamX</w:t>
      </w:r>
      <w:r>
        <w:tab/>
      </w:r>
      <w:r>
        <w:fldChar w:fldCharType="begin"/>
      </w:r>
      <w:r>
        <w:instrText xml:space="preserve"> PAGEREF _Toc485134821 \h </w:instrText>
      </w:r>
      <w:r>
        <w:fldChar w:fldCharType="separate"/>
      </w:r>
      <w:r w:rsidR="00CC3F62">
        <w:t>4</w:t>
      </w:r>
      <w:r>
        <w:fldChar w:fldCharType="end"/>
      </w:r>
    </w:p>
    <w:p w:rsidR="002A1BD8" w:rsidRDefault="002A1BD8">
      <w:pPr>
        <w:pStyle w:val="TM2"/>
        <w:rPr>
          <w:rFonts w:asciiTheme="minorHAnsi" w:eastAsiaTheme="minorEastAsia" w:hAnsiTheme="minorHAnsi" w:cstheme="minorBidi"/>
          <w:szCs w:val="22"/>
          <w:lang w:eastAsia="fr-CH"/>
        </w:rPr>
      </w:pPr>
      <w:r>
        <w:t>1.2</w:t>
      </w:r>
      <w:r>
        <w:rPr>
          <w:rFonts w:asciiTheme="minorHAnsi" w:eastAsiaTheme="minorEastAsia" w:hAnsiTheme="minorHAnsi" w:cstheme="minorBidi"/>
          <w:szCs w:val="22"/>
          <w:lang w:eastAsia="fr-CH"/>
        </w:rPr>
        <w:tab/>
      </w:r>
      <w:r>
        <w:t>StreamScan</w:t>
      </w:r>
      <w:r>
        <w:tab/>
      </w:r>
      <w:r>
        <w:fldChar w:fldCharType="begin"/>
      </w:r>
      <w:r>
        <w:instrText xml:space="preserve"> PAGEREF _Toc485134822 \h </w:instrText>
      </w:r>
      <w:r>
        <w:fldChar w:fldCharType="separate"/>
      </w:r>
      <w:r w:rsidR="00CC3F62">
        <w:t>4</w:t>
      </w:r>
      <w:r>
        <w:fldChar w:fldCharType="end"/>
      </w:r>
    </w:p>
    <w:p w:rsidR="002A1BD8" w:rsidRDefault="002A1BD8">
      <w:pPr>
        <w:pStyle w:val="TM2"/>
        <w:rPr>
          <w:rFonts w:asciiTheme="minorHAnsi" w:eastAsiaTheme="minorEastAsia" w:hAnsiTheme="minorHAnsi" w:cstheme="minorBidi"/>
          <w:szCs w:val="22"/>
          <w:lang w:eastAsia="fr-CH"/>
        </w:rPr>
      </w:pPr>
      <w:r>
        <w:t>1.3</w:t>
      </w:r>
      <w:r>
        <w:rPr>
          <w:rFonts w:asciiTheme="minorHAnsi" w:eastAsiaTheme="minorEastAsia" w:hAnsiTheme="minorHAnsi" w:cstheme="minorBidi"/>
          <w:szCs w:val="22"/>
          <w:lang w:eastAsia="fr-CH"/>
        </w:rPr>
        <w:tab/>
      </w:r>
      <w:r>
        <w:t>Analyse de la situation initiale</w:t>
      </w:r>
      <w:r>
        <w:tab/>
      </w:r>
      <w:r>
        <w:fldChar w:fldCharType="begin"/>
      </w:r>
      <w:r>
        <w:instrText xml:space="preserve"> PAGEREF _Toc485134823 \h </w:instrText>
      </w:r>
      <w:r>
        <w:fldChar w:fldCharType="separate"/>
      </w:r>
      <w:r w:rsidR="00CC3F62">
        <w:t>5</w:t>
      </w:r>
      <w:r>
        <w:fldChar w:fldCharType="end"/>
      </w:r>
    </w:p>
    <w:p w:rsidR="002A1BD8" w:rsidRDefault="002A1BD8">
      <w:pPr>
        <w:pStyle w:val="TM2"/>
        <w:rPr>
          <w:rFonts w:asciiTheme="minorHAnsi" w:eastAsiaTheme="minorEastAsia" w:hAnsiTheme="minorHAnsi" w:cstheme="minorBidi"/>
          <w:szCs w:val="22"/>
          <w:lang w:eastAsia="fr-CH"/>
        </w:rPr>
      </w:pPr>
      <w:r>
        <w:t>1.4</w:t>
      </w:r>
      <w:r>
        <w:rPr>
          <w:rFonts w:asciiTheme="minorHAnsi" w:eastAsiaTheme="minorEastAsia" w:hAnsiTheme="minorHAnsi" w:cstheme="minorBidi"/>
          <w:szCs w:val="22"/>
          <w:lang w:eastAsia="fr-CH"/>
        </w:rPr>
        <w:tab/>
      </w:r>
      <w:r>
        <w:t>Analyse de l’état désiré</w:t>
      </w:r>
      <w:r>
        <w:tab/>
      </w:r>
      <w:r>
        <w:fldChar w:fldCharType="begin"/>
      </w:r>
      <w:r>
        <w:instrText xml:space="preserve"> PAGEREF _Toc485134824 \h </w:instrText>
      </w:r>
      <w:r>
        <w:fldChar w:fldCharType="separate"/>
      </w:r>
      <w:r w:rsidR="00CC3F62">
        <w:t>5</w:t>
      </w:r>
      <w:r>
        <w:fldChar w:fldCharType="end"/>
      </w:r>
    </w:p>
    <w:p w:rsidR="002A1BD8" w:rsidRDefault="002A1BD8">
      <w:pPr>
        <w:pStyle w:val="TM2"/>
        <w:rPr>
          <w:rFonts w:asciiTheme="minorHAnsi" w:eastAsiaTheme="minorEastAsia" w:hAnsiTheme="minorHAnsi" w:cstheme="minorBidi"/>
          <w:szCs w:val="22"/>
          <w:lang w:eastAsia="fr-CH"/>
        </w:rPr>
      </w:pPr>
      <w:r>
        <w:t>1.5</w:t>
      </w:r>
      <w:r>
        <w:rPr>
          <w:rFonts w:asciiTheme="minorHAnsi" w:eastAsiaTheme="minorEastAsia" w:hAnsiTheme="minorHAnsi" w:cstheme="minorBidi"/>
          <w:szCs w:val="22"/>
          <w:lang w:eastAsia="fr-CH"/>
        </w:rPr>
        <w:tab/>
      </w:r>
      <w:r>
        <w:t>Cahier des charges</w:t>
      </w:r>
      <w:r>
        <w:tab/>
      </w:r>
      <w:r>
        <w:fldChar w:fldCharType="begin"/>
      </w:r>
      <w:r>
        <w:instrText xml:space="preserve"> PAGEREF _Toc485134825 \h </w:instrText>
      </w:r>
      <w:r>
        <w:fldChar w:fldCharType="separate"/>
      </w:r>
      <w:r w:rsidR="00CC3F62">
        <w:t>5</w:t>
      </w:r>
      <w:r>
        <w:fldChar w:fldCharType="end"/>
      </w:r>
    </w:p>
    <w:p w:rsidR="002A1BD8" w:rsidRDefault="002A1BD8">
      <w:pPr>
        <w:pStyle w:val="TM1"/>
        <w:rPr>
          <w:rFonts w:asciiTheme="minorHAnsi" w:eastAsiaTheme="minorEastAsia" w:hAnsiTheme="minorHAnsi" w:cstheme="minorBidi"/>
          <w:b w:val="0"/>
          <w:sz w:val="22"/>
          <w:szCs w:val="22"/>
          <w:lang w:eastAsia="fr-CH"/>
        </w:rPr>
      </w:pPr>
      <w:r>
        <w:t>2</w:t>
      </w:r>
      <w:r>
        <w:rPr>
          <w:rFonts w:asciiTheme="minorHAnsi" w:eastAsiaTheme="minorEastAsia" w:hAnsiTheme="minorHAnsi" w:cstheme="minorBidi"/>
          <w:b w:val="0"/>
          <w:sz w:val="22"/>
          <w:szCs w:val="22"/>
          <w:lang w:eastAsia="fr-CH"/>
        </w:rPr>
        <w:tab/>
      </w:r>
      <w:r>
        <w:t>Personnes de contact</w:t>
      </w:r>
      <w:r>
        <w:tab/>
      </w:r>
      <w:r>
        <w:fldChar w:fldCharType="begin"/>
      </w:r>
      <w:r>
        <w:instrText xml:space="preserve"> PAGEREF _Toc485134826 \h </w:instrText>
      </w:r>
      <w:r>
        <w:fldChar w:fldCharType="separate"/>
      </w:r>
      <w:r w:rsidR="00CC3F62">
        <w:t>6</w:t>
      </w:r>
      <w:r>
        <w:fldChar w:fldCharType="end"/>
      </w:r>
    </w:p>
    <w:p w:rsidR="002A1BD8" w:rsidRDefault="002A1BD8">
      <w:pPr>
        <w:pStyle w:val="TM1"/>
        <w:rPr>
          <w:rFonts w:asciiTheme="minorHAnsi" w:eastAsiaTheme="minorEastAsia" w:hAnsiTheme="minorHAnsi" w:cstheme="minorBidi"/>
          <w:b w:val="0"/>
          <w:sz w:val="22"/>
          <w:szCs w:val="22"/>
          <w:lang w:eastAsia="fr-CH"/>
        </w:rPr>
      </w:pPr>
      <w:r>
        <w:t>3</w:t>
      </w:r>
      <w:r>
        <w:rPr>
          <w:rFonts w:asciiTheme="minorHAnsi" w:eastAsiaTheme="minorEastAsia" w:hAnsiTheme="minorHAnsi" w:cstheme="minorBidi"/>
          <w:b w:val="0"/>
          <w:sz w:val="22"/>
          <w:szCs w:val="22"/>
          <w:lang w:eastAsia="fr-CH"/>
        </w:rPr>
        <w:tab/>
      </w:r>
      <w:r>
        <w:t>Organisation du projet</w:t>
      </w:r>
      <w:r>
        <w:tab/>
      </w:r>
      <w:r>
        <w:fldChar w:fldCharType="begin"/>
      </w:r>
      <w:r>
        <w:instrText xml:space="preserve"> PAGEREF _Toc485134827 \h </w:instrText>
      </w:r>
      <w:r>
        <w:fldChar w:fldCharType="separate"/>
      </w:r>
      <w:r w:rsidR="00CC3F62">
        <w:t>6</w:t>
      </w:r>
      <w:r>
        <w:fldChar w:fldCharType="end"/>
      </w:r>
    </w:p>
    <w:p w:rsidR="002A1BD8" w:rsidRDefault="002A1BD8">
      <w:pPr>
        <w:pStyle w:val="TM2"/>
        <w:rPr>
          <w:rFonts w:asciiTheme="minorHAnsi" w:eastAsiaTheme="minorEastAsia" w:hAnsiTheme="minorHAnsi" w:cstheme="minorBidi"/>
          <w:szCs w:val="22"/>
          <w:lang w:eastAsia="fr-CH"/>
        </w:rPr>
      </w:pPr>
      <w:r>
        <w:t>3.1</w:t>
      </w:r>
      <w:r>
        <w:rPr>
          <w:rFonts w:asciiTheme="minorHAnsi" w:eastAsiaTheme="minorEastAsia" w:hAnsiTheme="minorHAnsi" w:cstheme="minorBidi"/>
          <w:szCs w:val="22"/>
          <w:lang w:eastAsia="fr-CH"/>
        </w:rPr>
        <w:tab/>
      </w:r>
      <w:r>
        <w:t>Réalisation des diagrammes</w:t>
      </w:r>
      <w:r>
        <w:tab/>
      </w:r>
      <w:r>
        <w:fldChar w:fldCharType="begin"/>
      </w:r>
      <w:r>
        <w:instrText xml:space="preserve"> PAGEREF _Toc485134828 \h </w:instrText>
      </w:r>
      <w:r>
        <w:fldChar w:fldCharType="separate"/>
      </w:r>
      <w:r w:rsidR="00CC3F62">
        <w:t>6</w:t>
      </w:r>
      <w:r>
        <w:fldChar w:fldCharType="end"/>
      </w:r>
    </w:p>
    <w:p w:rsidR="002A1BD8" w:rsidRDefault="002A1BD8">
      <w:pPr>
        <w:pStyle w:val="TM2"/>
        <w:rPr>
          <w:rFonts w:asciiTheme="minorHAnsi" w:eastAsiaTheme="minorEastAsia" w:hAnsiTheme="minorHAnsi" w:cstheme="minorBidi"/>
          <w:szCs w:val="22"/>
          <w:lang w:eastAsia="fr-CH"/>
        </w:rPr>
      </w:pPr>
      <w:r>
        <w:t>3.2</w:t>
      </w:r>
      <w:r>
        <w:rPr>
          <w:rFonts w:asciiTheme="minorHAnsi" w:eastAsiaTheme="minorEastAsia" w:hAnsiTheme="minorHAnsi" w:cstheme="minorBidi"/>
          <w:szCs w:val="22"/>
          <w:lang w:eastAsia="fr-CH"/>
        </w:rPr>
        <w:tab/>
      </w:r>
      <w:r>
        <w:t>Réalisation des maquettes</w:t>
      </w:r>
      <w:r>
        <w:tab/>
      </w:r>
      <w:r>
        <w:fldChar w:fldCharType="begin"/>
      </w:r>
      <w:r>
        <w:instrText xml:space="preserve"> PAGEREF _Toc485134829 \h </w:instrText>
      </w:r>
      <w:r>
        <w:fldChar w:fldCharType="separate"/>
      </w:r>
      <w:r w:rsidR="00CC3F62">
        <w:t>6</w:t>
      </w:r>
      <w:r>
        <w:fldChar w:fldCharType="end"/>
      </w:r>
    </w:p>
    <w:p w:rsidR="002A1BD8" w:rsidRDefault="002A1BD8">
      <w:pPr>
        <w:pStyle w:val="TM2"/>
        <w:rPr>
          <w:rFonts w:asciiTheme="minorHAnsi" w:eastAsiaTheme="minorEastAsia" w:hAnsiTheme="minorHAnsi" w:cstheme="minorBidi"/>
          <w:szCs w:val="22"/>
          <w:lang w:eastAsia="fr-CH"/>
        </w:rPr>
      </w:pPr>
      <w:r>
        <w:t>3.3</w:t>
      </w:r>
      <w:r>
        <w:rPr>
          <w:rFonts w:asciiTheme="minorHAnsi" w:eastAsiaTheme="minorEastAsia" w:hAnsiTheme="minorHAnsi" w:cstheme="minorBidi"/>
          <w:szCs w:val="22"/>
          <w:lang w:eastAsia="fr-CH"/>
        </w:rPr>
        <w:tab/>
      </w:r>
      <w:r>
        <w:t>Outil de backup</w:t>
      </w:r>
      <w:r>
        <w:tab/>
      </w:r>
      <w:r>
        <w:fldChar w:fldCharType="begin"/>
      </w:r>
      <w:r>
        <w:instrText xml:space="preserve"> PAGEREF _Toc485134830 \h </w:instrText>
      </w:r>
      <w:r>
        <w:fldChar w:fldCharType="separate"/>
      </w:r>
      <w:r w:rsidR="00CC3F62">
        <w:t>6</w:t>
      </w:r>
      <w:r>
        <w:fldChar w:fldCharType="end"/>
      </w:r>
    </w:p>
    <w:p w:rsidR="002A1BD8" w:rsidRDefault="002A1BD8">
      <w:pPr>
        <w:pStyle w:val="TM1"/>
        <w:rPr>
          <w:rFonts w:asciiTheme="minorHAnsi" w:eastAsiaTheme="minorEastAsia" w:hAnsiTheme="minorHAnsi" w:cstheme="minorBidi"/>
          <w:b w:val="0"/>
          <w:sz w:val="22"/>
          <w:szCs w:val="22"/>
          <w:lang w:eastAsia="fr-CH"/>
        </w:rPr>
      </w:pPr>
      <w:r>
        <w:t>4</w:t>
      </w:r>
      <w:r>
        <w:rPr>
          <w:rFonts w:asciiTheme="minorHAnsi" w:eastAsiaTheme="minorEastAsia" w:hAnsiTheme="minorHAnsi" w:cstheme="minorBidi"/>
          <w:b w:val="0"/>
          <w:sz w:val="22"/>
          <w:szCs w:val="22"/>
          <w:lang w:eastAsia="fr-CH"/>
        </w:rPr>
        <w:tab/>
      </w:r>
      <w:r>
        <w:t>Analyse</w:t>
      </w:r>
      <w:r>
        <w:tab/>
      </w:r>
      <w:r>
        <w:fldChar w:fldCharType="begin"/>
      </w:r>
      <w:r>
        <w:instrText xml:space="preserve"> PAGEREF _Toc485134831 \h </w:instrText>
      </w:r>
      <w:r>
        <w:fldChar w:fldCharType="separate"/>
      </w:r>
      <w:r w:rsidR="00CC3F62">
        <w:t>7</w:t>
      </w:r>
      <w:r>
        <w:fldChar w:fldCharType="end"/>
      </w:r>
    </w:p>
    <w:p w:rsidR="002A1BD8" w:rsidRDefault="002A1BD8">
      <w:pPr>
        <w:pStyle w:val="TM2"/>
        <w:rPr>
          <w:rFonts w:asciiTheme="minorHAnsi" w:eastAsiaTheme="minorEastAsia" w:hAnsiTheme="minorHAnsi" w:cstheme="minorBidi"/>
          <w:szCs w:val="22"/>
          <w:lang w:eastAsia="fr-CH"/>
        </w:rPr>
      </w:pPr>
      <w:r>
        <w:t>4.1</w:t>
      </w:r>
      <w:r>
        <w:rPr>
          <w:rFonts w:asciiTheme="minorHAnsi" w:eastAsiaTheme="minorEastAsia" w:hAnsiTheme="minorHAnsi" w:cstheme="minorBidi"/>
          <w:szCs w:val="22"/>
          <w:lang w:eastAsia="fr-CH"/>
        </w:rPr>
        <w:tab/>
      </w:r>
      <w:r>
        <w:t>Objectifs</w:t>
      </w:r>
      <w:r>
        <w:tab/>
      </w:r>
      <w:r>
        <w:fldChar w:fldCharType="begin"/>
      </w:r>
      <w:r>
        <w:instrText xml:space="preserve"> PAGEREF _Toc485134832 \h </w:instrText>
      </w:r>
      <w:r>
        <w:fldChar w:fldCharType="separate"/>
      </w:r>
      <w:r w:rsidR="00CC3F62">
        <w:t>7</w:t>
      </w:r>
      <w:r>
        <w:fldChar w:fldCharType="end"/>
      </w:r>
    </w:p>
    <w:p w:rsidR="002A1BD8" w:rsidRDefault="002A1BD8">
      <w:pPr>
        <w:pStyle w:val="TM2"/>
        <w:rPr>
          <w:rFonts w:asciiTheme="minorHAnsi" w:eastAsiaTheme="minorEastAsia" w:hAnsiTheme="minorHAnsi" w:cstheme="minorBidi"/>
          <w:szCs w:val="22"/>
          <w:lang w:eastAsia="fr-CH"/>
        </w:rPr>
      </w:pPr>
      <w:r>
        <w:t>4.2</w:t>
      </w:r>
      <w:r>
        <w:rPr>
          <w:rFonts w:asciiTheme="minorHAnsi" w:eastAsiaTheme="minorEastAsia" w:hAnsiTheme="minorHAnsi" w:cstheme="minorBidi"/>
          <w:szCs w:val="22"/>
          <w:lang w:eastAsia="fr-CH"/>
        </w:rPr>
        <w:tab/>
      </w:r>
      <w:r>
        <w:t>Rentabilité</w:t>
      </w:r>
      <w:r>
        <w:tab/>
      </w:r>
      <w:r>
        <w:fldChar w:fldCharType="begin"/>
      </w:r>
      <w:r>
        <w:instrText xml:space="preserve"> PAGEREF _Toc485134833 \h </w:instrText>
      </w:r>
      <w:r>
        <w:fldChar w:fldCharType="separate"/>
      </w:r>
      <w:r w:rsidR="00CC3F62">
        <w:t>7</w:t>
      </w:r>
      <w:r>
        <w:fldChar w:fldCharType="end"/>
      </w:r>
    </w:p>
    <w:p w:rsidR="002A1BD8" w:rsidRDefault="002A1BD8">
      <w:pPr>
        <w:pStyle w:val="TM2"/>
        <w:rPr>
          <w:rFonts w:asciiTheme="minorHAnsi" w:eastAsiaTheme="minorEastAsia" w:hAnsiTheme="minorHAnsi" w:cstheme="minorBidi"/>
          <w:szCs w:val="22"/>
          <w:lang w:eastAsia="fr-CH"/>
        </w:rPr>
      </w:pPr>
      <w:r>
        <w:t>4.3</w:t>
      </w:r>
      <w:r>
        <w:rPr>
          <w:rFonts w:asciiTheme="minorHAnsi" w:eastAsiaTheme="minorEastAsia" w:hAnsiTheme="minorHAnsi" w:cstheme="minorBidi"/>
          <w:szCs w:val="22"/>
          <w:lang w:eastAsia="fr-CH"/>
        </w:rPr>
        <w:tab/>
      </w:r>
      <w:r>
        <w:t>Fonctionnalités</w:t>
      </w:r>
      <w:r>
        <w:tab/>
      </w:r>
      <w:r>
        <w:fldChar w:fldCharType="begin"/>
      </w:r>
      <w:r>
        <w:instrText xml:space="preserve"> PAGEREF _Toc485134834 \h </w:instrText>
      </w:r>
      <w:r>
        <w:fldChar w:fldCharType="separate"/>
      </w:r>
      <w:r w:rsidR="00CC3F62">
        <w:t>7</w:t>
      </w:r>
      <w:r>
        <w:fldChar w:fldCharType="end"/>
      </w:r>
    </w:p>
    <w:p w:rsidR="002A1BD8" w:rsidRDefault="002A1BD8">
      <w:pPr>
        <w:pStyle w:val="TM2"/>
        <w:rPr>
          <w:rFonts w:asciiTheme="minorHAnsi" w:eastAsiaTheme="minorEastAsia" w:hAnsiTheme="minorHAnsi" w:cstheme="minorBidi"/>
          <w:szCs w:val="22"/>
          <w:lang w:eastAsia="fr-CH"/>
        </w:rPr>
      </w:pPr>
      <w:r>
        <w:t>4.4</w:t>
      </w:r>
      <w:r>
        <w:rPr>
          <w:rFonts w:asciiTheme="minorHAnsi" w:eastAsiaTheme="minorEastAsia" w:hAnsiTheme="minorHAnsi" w:cstheme="minorBidi"/>
          <w:szCs w:val="22"/>
          <w:lang w:eastAsia="fr-CH"/>
        </w:rPr>
        <w:tab/>
      </w:r>
      <w:r>
        <w:t>Planification des étapes du développement</w:t>
      </w:r>
      <w:r>
        <w:tab/>
      </w:r>
      <w:r>
        <w:fldChar w:fldCharType="begin"/>
      </w:r>
      <w:r>
        <w:instrText xml:space="preserve"> PAGEREF _Toc485134835 \h </w:instrText>
      </w:r>
      <w:r>
        <w:fldChar w:fldCharType="separate"/>
      </w:r>
      <w:r w:rsidR="00CC3F62">
        <w:t>7</w:t>
      </w:r>
      <w:r>
        <w:fldChar w:fldCharType="end"/>
      </w:r>
    </w:p>
    <w:p w:rsidR="002A1BD8" w:rsidRDefault="002A1BD8">
      <w:pPr>
        <w:pStyle w:val="TM2"/>
        <w:rPr>
          <w:rFonts w:asciiTheme="minorHAnsi" w:eastAsiaTheme="minorEastAsia" w:hAnsiTheme="minorHAnsi" w:cstheme="minorBidi"/>
          <w:szCs w:val="22"/>
          <w:lang w:eastAsia="fr-CH"/>
        </w:rPr>
      </w:pPr>
      <w:r>
        <w:t>4.5</w:t>
      </w:r>
      <w:r>
        <w:rPr>
          <w:rFonts w:asciiTheme="minorHAnsi" w:eastAsiaTheme="minorEastAsia" w:hAnsiTheme="minorHAnsi" w:cstheme="minorBidi"/>
          <w:szCs w:val="22"/>
          <w:lang w:eastAsia="fr-CH"/>
        </w:rPr>
        <w:tab/>
      </w:r>
      <w:r>
        <w:t>Diagramme d’utilisation</w:t>
      </w:r>
      <w:r>
        <w:tab/>
      </w:r>
      <w:r>
        <w:fldChar w:fldCharType="begin"/>
      </w:r>
      <w:r>
        <w:instrText xml:space="preserve"> PAGEREF _Toc485134836 \h </w:instrText>
      </w:r>
      <w:r>
        <w:fldChar w:fldCharType="separate"/>
      </w:r>
      <w:r w:rsidR="00CC3F62">
        <w:t>8</w:t>
      </w:r>
      <w:r>
        <w:fldChar w:fldCharType="end"/>
      </w:r>
    </w:p>
    <w:p w:rsidR="002A1BD8" w:rsidRDefault="002A1BD8">
      <w:pPr>
        <w:pStyle w:val="TM2"/>
        <w:rPr>
          <w:rFonts w:asciiTheme="minorHAnsi" w:eastAsiaTheme="minorEastAsia" w:hAnsiTheme="minorHAnsi" w:cstheme="minorBidi"/>
          <w:szCs w:val="22"/>
          <w:lang w:eastAsia="fr-CH"/>
        </w:rPr>
      </w:pPr>
      <w:r>
        <w:t>4.6</w:t>
      </w:r>
      <w:r>
        <w:rPr>
          <w:rFonts w:asciiTheme="minorHAnsi" w:eastAsiaTheme="minorEastAsia" w:hAnsiTheme="minorHAnsi" w:cstheme="minorBidi"/>
          <w:szCs w:val="22"/>
          <w:lang w:eastAsia="fr-CH"/>
        </w:rPr>
        <w:tab/>
      </w:r>
      <w:r>
        <w:t>Diagrammes d’activité</w:t>
      </w:r>
      <w:r>
        <w:tab/>
      </w:r>
      <w:r>
        <w:fldChar w:fldCharType="begin"/>
      </w:r>
      <w:r>
        <w:instrText xml:space="preserve"> PAGEREF _Toc485134837 \h </w:instrText>
      </w:r>
      <w:r>
        <w:fldChar w:fldCharType="separate"/>
      </w:r>
      <w:r w:rsidR="00CC3F62">
        <w:t>9</w:t>
      </w:r>
      <w:r>
        <w:fldChar w:fldCharType="end"/>
      </w:r>
    </w:p>
    <w:p w:rsidR="002A1BD8" w:rsidRDefault="002A1BD8">
      <w:pPr>
        <w:pStyle w:val="TM2"/>
        <w:rPr>
          <w:rFonts w:asciiTheme="minorHAnsi" w:eastAsiaTheme="minorEastAsia" w:hAnsiTheme="minorHAnsi" w:cstheme="minorBidi"/>
          <w:szCs w:val="22"/>
          <w:lang w:eastAsia="fr-CH"/>
        </w:rPr>
      </w:pPr>
      <w:r>
        <w:t>4.7</w:t>
      </w:r>
      <w:r>
        <w:rPr>
          <w:rFonts w:asciiTheme="minorHAnsi" w:eastAsiaTheme="minorEastAsia" w:hAnsiTheme="minorHAnsi" w:cstheme="minorBidi"/>
          <w:szCs w:val="22"/>
          <w:lang w:eastAsia="fr-CH"/>
        </w:rPr>
        <w:tab/>
      </w:r>
      <w:r>
        <w:t>Schéma global de base de données</w:t>
      </w:r>
      <w:r>
        <w:tab/>
      </w:r>
      <w:r>
        <w:fldChar w:fldCharType="begin"/>
      </w:r>
      <w:r>
        <w:instrText xml:space="preserve"> PAGEREF _Toc485134838 \h </w:instrText>
      </w:r>
      <w:r>
        <w:fldChar w:fldCharType="separate"/>
      </w:r>
      <w:r w:rsidR="00CC3F62">
        <w:t>16</w:t>
      </w:r>
      <w:r>
        <w:fldChar w:fldCharType="end"/>
      </w:r>
    </w:p>
    <w:p w:rsidR="002A1BD8" w:rsidRDefault="002A1BD8">
      <w:pPr>
        <w:pStyle w:val="TM2"/>
        <w:rPr>
          <w:rFonts w:asciiTheme="minorHAnsi" w:eastAsiaTheme="minorEastAsia" w:hAnsiTheme="minorHAnsi" w:cstheme="minorBidi"/>
          <w:szCs w:val="22"/>
          <w:lang w:eastAsia="fr-CH"/>
        </w:rPr>
      </w:pPr>
      <w:r>
        <w:t>4.8</w:t>
      </w:r>
      <w:r>
        <w:rPr>
          <w:rFonts w:asciiTheme="minorHAnsi" w:eastAsiaTheme="minorEastAsia" w:hAnsiTheme="minorHAnsi" w:cstheme="minorBidi"/>
          <w:szCs w:val="22"/>
          <w:lang w:eastAsia="fr-CH"/>
        </w:rPr>
        <w:tab/>
      </w:r>
      <w:r>
        <w:t>Modèle de Conception de Données (MCD)</w:t>
      </w:r>
      <w:r>
        <w:tab/>
      </w:r>
      <w:r>
        <w:fldChar w:fldCharType="begin"/>
      </w:r>
      <w:r>
        <w:instrText xml:space="preserve"> PAGEREF _Toc485134839 \h </w:instrText>
      </w:r>
      <w:r>
        <w:fldChar w:fldCharType="separate"/>
      </w:r>
      <w:r w:rsidR="00CC3F62">
        <w:t>17</w:t>
      </w:r>
      <w:r>
        <w:fldChar w:fldCharType="end"/>
      </w:r>
    </w:p>
    <w:p w:rsidR="002A1BD8" w:rsidRDefault="002A1BD8">
      <w:pPr>
        <w:pStyle w:val="TM1"/>
        <w:rPr>
          <w:rFonts w:asciiTheme="minorHAnsi" w:eastAsiaTheme="minorEastAsia" w:hAnsiTheme="minorHAnsi" w:cstheme="minorBidi"/>
          <w:b w:val="0"/>
          <w:sz w:val="22"/>
          <w:szCs w:val="22"/>
          <w:lang w:eastAsia="fr-CH"/>
        </w:rPr>
      </w:pPr>
      <w:r>
        <w:t>5</w:t>
      </w:r>
      <w:r>
        <w:rPr>
          <w:rFonts w:asciiTheme="minorHAnsi" w:eastAsiaTheme="minorEastAsia" w:hAnsiTheme="minorHAnsi" w:cstheme="minorBidi"/>
          <w:b w:val="0"/>
          <w:sz w:val="22"/>
          <w:szCs w:val="22"/>
          <w:lang w:eastAsia="fr-CH"/>
        </w:rPr>
        <w:tab/>
      </w:r>
      <w:r>
        <w:t>Conception</w:t>
      </w:r>
      <w:r>
        <w:tab/>
      </w:r>
      <w:r>
        <w:fldChar w:fldCharType="begin"/>
      </w:r>
      <w:r>
        <w:instrText xml:space="preserve"> PAGEREF _Toc485134840 \h </w:instrText>
      </w:r>
      <w:r>
        <w:fldChar w:fldCharType="separate"/>
      </w:r>
      <w:r w:rsidR="00CC3F62">
        <w:t>18</w:t>
      </w:r>
      <w:r>
        <w:fldChar w:fldCharType="end"/>
      </w:r>
    </w:p>
    <w:p w:rsidR="002A1BD8" w:rsidRDefault="002A1BD8">
      <w:pPr>
        <w:pStyle w:val="TM2"/>
        <w:rPr>
          <w:rFonts w:asciiTheme="minorHAnsi" w:eastAsiaTheme="minorEastAsia" w:hAnsiTheme="minorHAnsi" w:cstheme="minorBidi"/>
          <w:szCs w:val="22"/>
          <w:lang w:eastAsia="fr-CH"/>
        </w:rPr>
      </w:pPr>
      <w:r>
        <w:t>5.1</w:t>
      </w:r>
      <w:r>
        <w:rPr>
          <w:rFonts w:asciiTheme="minorHAnsi" w:eastAsiaTheme="minorEastAsia" w:hAnsiTheme="minorHAnsi" w:cstheme="minorBidi"/>
          <w:szCs w:val="22"/>
          <w:lang w:eastAsia="fr-CH"/>
        </w:rPr>
        <w:tab/>
      </w:r>
      <w:r>
        <w:t>Architecture du système</w:t>
      </w:r>
      <w:r>
        <w:tab/>
      </w:r>
      <w:r>
        <w:fldChar w:fldCharType="begin"/>
      </w:r>
      <w:r>
        <w:instrText xml:space="preserve"> PAGEREF _Toc485134841 \h </w:instrText>
      </w:r>
      <w:r>
        <w:fldChar w:fldCharType="separate"/>
      </w:r>
      <w:r w:rsidR="00CC3F62">
        <w:t>18</w:t>
      </w:r>
      <w:r>
        <w:fldChar w:fldCharType="end"/>
      </w:r>
    </w:p>
    <w:p w:rsidR="002A1BD8" w:rsidRDefault="002A1BD8">
      <w:pPr>
        <w:pStyle w:val="TM2"/>
        <w:rPr>
          <w:rFonts w:asciiTheme="minorHAnsi" w:eastAsiaTheme="minorEastAsia" w:hAnsiTheme="minorHAnsi" w:cstheme="minorBidi"/>
          <w:szCs w:val="22"/>
          <w:lang w:eastAsia="fr-CH"/>
        </w:rPr>
      </w:pPr>
      <w:r>
        <w:t>5.2</w:t>
      </w:r>
      <w:r>
        <w:rPr>
          <w:rFonts w:asciiTheme="minorHAnsi" w:eastAsiaTheme="minorEastAsia" w:hAnsiTheme="minorHAnsi" w:cstheme="minorBidi"/>
          <w:szCs w:val="22"/>
          <w:lang w:eastAsia="fr-CH"/>
        </w:rPr>
        <w:tab/>
      </w:r>
      <w:r>
        <w:t>Modèle Logique de Données (MLD)</w:t>
      </w:r>
      <w:r>
        <w:tab/>
      </w:r>
      <w:r>
        <w:fldChar w:fldCharType="begin"/>
      </w:r>
      <w:r>
        <w:instrText xml:space="preserve"> PAGEREF _Toc485134842 \h </w:instrText>
      </w:r>
      <w:r>
        <w:fldChar w:fldCharType="separate"/>
      </w:r>
      <w:r w:rsidR="00CC3F62">
        <w:t>19</w:t>
      </w:r>
      <w:r>
        <w:fldChar w:fldCharType="end"/>
      </w:r>
    </w:p>
    <w:p w:rsidR="002A1BD8" w:rsidRDefault="002A1BD8">
      <w:pPr>
        <w:pStyle w:val="TM2"/>
        <w:rPr>
          <w:rFonts w:asciiTheme="minorHAnsi" w:eastAsiaTheme="minorEastAsia" w:hAnsiTheme="minorHAnsi" w:cstheme="minorBidi"/>
          <w:szCs w:val="22"/>
          <w:lang w:eastAsia="fr-CH"/>
        </w:rPr>
      </w:pPr>
      <w:r>
        <w:t>5.3</w:t>
      </w:r>
      <w:r>
        <w:rPr>
          <w:rFonts w:asciiTheme="minorHAnsi" w:eastAsiaTheme="minorEastAsia" w:hAnsiTheme="minorHAnsi" w:cstheme="minorBidi"/>
          <w:szCs w:val="22"/>
          <w:lang w:eastAsia="fr-CH"/>
        </w:rPr>
        <w:tab/>
      </w:r>
      <w:r>
        <w:t>Maquettes</w:t>
      </w:r>
      <w:r>
        <w:tab/>
      </w:r>
      <w:r>
        <w:fldChar w:fldCharType="begin"/>
      </w:r>
      <w:r>
        <w:instrText xml:space="preserve"> PAGEREF _Toc485134843 \h </w:instrText>
      </w:r>
      <w:r>
        <w:fldChar w:fldCharType="separate"/>
      </w:r>
      <w:r w:rsidR="00CC3F62">
        <w:t>20</w:t>
      </w:r>
      <w:r>
        <w:fldChar w:fldCharType="end"/>
      </w:r>
    </w:p>
    <w:p w:rsidR="002A1BD8" w:rsidRDefault="002A1BD8">
      <w:pPr>
        <w:pStyle w:val="TM2"/>
        <w:rPr>
          <w:rFonts w:asciiTheme="minorHAnsi" w:eastAsiaTheme="minorEastAsia" w:hAnsiTheme="minorHAnsi" w:cstheme="minorBidi"/>
          <w:szCs w:val="22"/>
          <w:lang w:eastAsia="fr-CH"/>
        </w:rPr>
      </w:pPr>
      <w:r>
        <w:t>5.4</w:t>
      </w:r>
      <w:r>
        <w:rPr>
          <w:rFonts w:asciiTheme="minorHAnsi" w:eastAsiaTheme="minorEastAsia" w:hAnsiTheme="minorHAnsi" w:cstheme="minorBidi"/>
          <w:szCs w:val="22"/>
          <w:lang w:eastAsia="fr-CH"/>
        </w:rPr>
        <w:tab/>
      </w:r>
      <w:r>
        <w:t>Diagramme de classes</w:t>
      </w:r>
      <w:r>
        <w:tab/>
      </w:r>
      <w:r>
        <w:fldChar w:fldCharType="begin"/>
      </w:r>
      <w:r>
        <w:instrText xml:space="preserve"> PAGEREF _Toc485134844 \h </w:instrText>
      </w:r>
      <w:r>
        <w:fldChar w:fldCharType="separate"/>
      </w:r>
      <w:r w:rsidR="00CC3F62">
        <w:t>24</w:t>
      </w:r>
      <w:r>
        <w:fldChar w:fldCharType="end"/>
      </w:r>
    </w:p>
    <w:p w:rsidR="002A1BD8" w:rsidRDefault="002A1BD8">
      <w:pPr>
        <w:pStyle w:val="TM2"/>
        <w:rPr>
          <w:rFonts w:asciiTheme="minorHAnsi" w:eastAsiaTheme="minorEastAsia" w:hAnsiTheme="minorHAnsi" w:cstheme="minorBidi"/>
          <w:szCs w:val="22"/>
          <w:lang w:eastAsia="fr-CH"/>
        </w:rPr>
      </w:pPr>
      <w:r>
        <w:t>5.5</w:t>
      </w:r>
      <w:r>
        <w:rPr>
          <w:rFonts w:asciiTheme="minorHAnsi" w:eastAsiaTheme="minorEastAsia" w:hAnsiTheme="minorHAnsi" w:cstheme="minorBidi"/>
          <w:szCs w:val="22"/>
          <w:lang w:eastAsia="fr-CH"/>
        </w:rPr>
        <w:tab/>
      </w:r>
      <w:r>
        <w:t>Planification des tests</w:t>
      </w:r>
      <w:r>
        <w:tab/>
      </w:r>
      <w:r>
        <w:fldChar w:fldCharType="begin"/>
      </w:r>
      <w:r>
        <w:instrText xml:space="preserve"> PAGEREF _Toc485134845 \h </w:instrText>
      </w:r>
      <w:r>
        <w:fldChar w:fldCharType="separate"/>
      </w:r>
      <w:r w:rsidR="00CC3F62">
        <w:t>25</w:t>
      </w:r>
      <w:r>
        <w:fldChar w:fldCharType="end"/>
      </w:r>
    </w:p>
    <w:p w:rsidR="002A1BD8" w:rsidRDefault="002A1BD8">
      <w:pPr>
        <w:pStyle w:val="TM2"/>
        <w:rPr>
          <w:rFonts w:asciiTheme="minorHAnsi" w:eastAsiaTheme="minorEastAsia" w:hAnsiTheme="minorHAnsi" w:cstheme="minorBidi"/>
          <w:szCs w:val="22"/>
          <w:lang w:eastAsia="fr-CH"/>
        </w:rPr>
      </w:pPr>
      <w:r>
        <w:t>5.6</w:t>
      </w:r>
      <w:r>
        <w:rPr>
          <w:rFonts w:asciiTheme="minorHAnsi" w:eastAsiaTheme="minorEastAsia" w:hAnsiTheme="minorHAnsi" w:cstheme="minorBidi"/>
          <w:szCs w:val="22"/>
          <w:lang w:eastAsia="fr-CH"/>
        </w:rPr>
        <w:tab/>
      </w:r>
      <w:r>
        <w:t>Tests spéciaux</w:t>
      </w:r>
      <w:r>
        <w:tab/>
      </w:r>
      <w:r>
        <w:fldChar w:fldCharType="begin"/>
      </w:r>
      <w:r>
        <w:instrText xml:space="preserve"> PAGEREF _Toc485134846 \h </w:instrText>
      </w:r>
      <w:r>
        <w:fldChar w:fldCharType="separate"/>
      </w:r>
      <w:r w:rsidR="00CC3F62">
        <w:t>30</w:t>
      </w:r>
      <w:r>
        <w:fldChar w:fldCharType="end"/>
      </w:r>
    </w:p>
    <w:p w:rsidR="002A1BD8" w:rsidRDefault="002A1BD8">
      <w:pPr>
        <w:pStyle w:val="TM2"/>
        <w:rPr>
          <w:rFonts w:asciiTheme="minorHAnsi" w:eastAsiaTheme="minorEastAsia" w:hAnsiTheme="minorHAnsi" w:cstheme="minorBidi"/>
          <w:szCs w:val="22"/>
          <w:lang w:eastAsia="fr-CH"/>
        </w:rPr>
      </w:pPr>
      <w:r>
        <w:t>5.7</w:t>
      </w:r>
      <w:r>
        <w:rPr>
          <w:rFonts w:asciiTheme="minorHAnsi" w:eastAsiaTheme="minorEastAsia" w:hAnsiTheme="minorHAnsi" w:cstheme="minorBidi"/>
          <w:szCs w:val="22"/>
          <w:lang w:eastAsia="fr-CH"/>
        </w:rPr>
        <w:tab/>
      </w:r>
      <w:r>
        <w:t>Concept d‘implémentation</w:t>
      </w:r>
      <w:r>
        <w:tab/>
      </w:r>
      <w:r>
        <w:fldChar w:fldCharType="begin"/>
      </w:r>
      <w:r>
        <w:instrText xml:space="preserve"> PAGEREF _Toc485134847 \h </w:instrText>
      </w:r>
      <w:r>
        <w:fldChar w:fldCharType="separate"/>
      </w:r>
      <w:r w:rsidR="00CC3F62">
        <w:t>31</w:t>
      </w:r>
      <w:r>
        <w:fldChar w:fldCharType="end"/>
      </w:r>
    </w:p>
    <w:p w:rsidR="002A1BD8" w:rsidRDefault="002A1BD8">
      <w:pPr>
        <w:pStyle w:val="TM2"/>
        <w:rPr>
          <w:rFonts w:asciiTheme="minorHAnsi" w:eastAsiaTheme="minorEastAsia" w:hAnsiTheme="minorHAnsi" w:cstheme="minorBidi"/>
          <w:szCs w:val="22"/>
          <w:lang w:eastAsia="fr-CH"/>
        </w:rPr>
      </w:pPr>
      <w:r>
        <w:t>5.8</w:t>
      </w:r>
      <w:r>
        <w:rPr>
          <w:rFonts w:asciiTheme="minorHAnsi" w:eastAsiaTheme="minorEastAsia" w:hAnsiTheme="minorHAnsi" w:cstheme="minorBidi"/>
          <w:szCs w:val="22"/>
          <w:lang w:eastAsia="fr-CH"/>
        </w:rPr>
        <w:tab/>
      </w:r>
      <w:r>
        <w:t>Tests technologiques</w:t>
      </w:r>
      <w:r>
        <w:tab/>
      </w:r>
      <w:r>
        <w:fldChar w:fldCharType="begin"/>
      </w:r>
      <w:r>
        <w:instrText xml:space="preserve"> PAGEREF _Toc485134848 \h </w:instrText>
      </w:r>
      <w:r>
        <w:fldChar w:fldCharType="separate"/>
      </w:r>
      <w:r w:rsidR="00CC3F62">
        <w:t>33</w:t>
      </w:r>
      <w:r>
        <w:fldChar w:fldCharType="end"/>
      </w:r>
    </w:p>
    <w:p w:rsidR="002A1BD8" w:rsidRDefault="002A1BD8">
      <w:pPr>
        <w:pStyle w:val="TM2"/>
        <w:rPr>
          <w:rFonts w:asciiTheme="minorHAnsi" w:eastAsiaTheme="minorEastAsia" w:hAnsiTheme="minorHAnsi" w:cstheme="minorBidi"/>
          <w:szCs w:val="22"/>
          <w:lang w:eastAsia="fr-CH"/>
        </w:rPr>
      </w:pPr>
      <w:r>
        <w:t>5.9</w:t>
      </w:r>
      <w:r>
        <w:rPr>
          <w:rFonts w:asciiTheme="minorHAnsi" w:eastAsiaTheme="minorEastAsia" w:hAnsiTheme="minorHAnsi" w:cstheme="minorBidi"/>
          <w:szCs w:val="22"/>
          <w:lang w:eastAsia="fr-CH"/>
        </w:rPr>
        <w:tab/>
      </w:r>
      <w:r>
        <w:t>Librairie utilisées</w:t>
      </w:r>
      <w:r>
        <w:tab/>
      </w:r>
      <w:r>
        <w:fldChar w:fldCharType="begin"/>
      </w:r>
      <w:r>
        <w:instrText xml:space="preserve"> PAGEREF _Toc485134849 \h </w:instrText>
      </w:r>
      <w:r>
        <w:fldChar w:fldCharType="separate"/>
      </w:r>
      <w:r w:rsidR="00CC3F62">
        <w:t>36</w:t>
      </w:r>
      <w:r>
        <w:fldChar w:fldCharType="end"/>
      </w:r>
    </w:p>
    <w:p w:rsidR="002A1BD8" w:rsidRDefault="002A1BD8">
      <w:pPr>
        <w:pStyle w:val="TM2"/>
        <w:rPr>
          <w:rFonts w:asciiTheme="minorHAnsi" w:eastAsiaTheme="minorEastAsia" w:hAnsiTheme="minorHAnsi" w:cstheme="minorBidi"/>
          <w:szCs w:val="22"/>
          <w:lang w:eastAsia="fr-CH"/>
        </w:rPr>
      </w:pPr>
      <w:r>
        <w:t>5.10</w:t>
      </w:r>
      <w:r>
        <w:rPr>
          <w:rFonts w:asciiTheme="minorHAnsi" w:eastAsiaTheme="minorEastAsia" w:hAnsiTheme="minorHAnsi" w:cstheme="minorBidi"/>
          <w:szCs w:val="22"/>
          <w:lang w:eastAsia="fr-CH"/>
        </w:rPr>
        <w:tab/>
      </w:r>
      <w:r>
        <w:t>Utilisation de la librairie QueriesManager</w:t>
      </w:r>
      <w:r>
        <w:tab/>
      </w:r>
      <w:r>
        <w:fldChar w:fldCharType="begin"/>
      </w:r>
      <w:r>
        <w:instrText xml:space="preserve"> PAGEREF _Toc485134850 \h </w:instrText>
      </w:r>
      <w:r>
        <w:fldChar w:fldCharType="separate"/>
      </w:r>
      <w:r w:rsidR="00CC3F62">
        <w:t>36</w:t>
      </w:r>
      <w:r>
        <w:fldChar w:fldCharType="end"/>
      </w:r>
    </w:p>
    <w:p w:rsidR="002A1BD8" w:rsidRDefault="002A1BD8">
      <w:pPr>
        <w:pStyle w:val="TM1"/>
        <w:rPr>
          <w:rFonts w:asciiTheme="minorHAnsi" w:eastAsiaTheme="minorEastAsia" w:hAnsiTheme="minorHAnsi" w:cstheme="minorBidi"/>
          <w:b w:val="0"/>
          <w:sz w:val="22"/>
          <w:szCs w:val="22"/>
          <w:lang w:eastAsia="fr-CH"/>
        </w:rPr>
      </w:pPr>
      <w:r>
        <w:t>6</w:t>
      </w:r>
      <w:r>
        <w:rPr>
          <w:rFonts w:asciiTheme="minorHAnsi" w:eastAsiaTheme="minorEastAsia" w:hAnsiTheme="minorHAnsi" w:cstheme="minorBidi"/>
          <w:b w:val="0"/>
          <w:sz w:val="22"/>
          <w:szCs w:val="22"/>
          <w:lang w:eastAsia="fr-CH"/>
        </w:rPr>
        <w:tab/>
      </w:r>
      <w:r>
        <w:t>Implémentation</w:t>
      </w:r>
      <w:r>
        <w:tab/>
      </w:r>
      <w:r>
        <w:fldChar w:fldCharType="begin"/>
      </w:r>
      <w:r>
        <w:instrText xml:space="preserve"> PAGEREF _Toc485134851 \h </w:instrText>
      </w:r>
      <w:r>
        <w:fldChar w:fldCharType="separate"/>
      </w:r>
      <w:r w:rsidR="00CC3F62">
        <w:t>38</w:t>
      </w:r>
      <w:r>
        <w:fldChar w:fldCharType="end"/>
      </w:r>
    </w:p>
    <w:p w:rsidR="002A1BD8" w:rsidRDefault="002A1BD8">
      <w:pPr>
        <w:pStyle w:val="TM2"/>
        <w:rPr>
          <w:rFonts w:asciiTheme="minorHAnsi" w:eastAsiaTheme="minorEastAsia" w:hAnsiTheme="minorHAnsi" w:cstheme="minorBidi"/>
          <w:szCs w:val="22"/>
          <w:lang w:eastAsia="fr-CH"/>
        </w:rPr>
      </w:pPr>
      <w:r>
        <w:lastRenderedPageBreak/>
        <w:t>6.1</w:t>
      </w:r>
      <w:r>
        <w:rPr>
          <w:rFonts w:asciiTheme="minorHAnsi" w:eastAsiaTheme="minorEastAsia" w:hAnsiTheme="minorHAnsi" w:cstheme="minorBidi"/>
          <w:szCs w:val="22"/>
          <w:lang w:eastAsia="fr-CH"/>
        </w:rPr>
        <w:tab/>
      </w:r>
      <w:r>
        <w:t>Diagramme de classes</w:t>
      </w:r>
      <w:r>
        <w:tab/>
      </w:r>
      <w:r>
        <w:fldChar w:fldCharType="begin"/>
      </w:r>
      <w:r>
        <w:instrText xml:space="preserve"> PAGEREF _Toc485134852 \h </w:instrText>
      </w:r>
      <w:r>
        <w:fldChar w:fldCharType="separate"/>
      </w:r>
      <w:r w:rsidR="00CC3F62">
        <w:t>38</w:t>
      </w:r>
      <w:r>
        <w:fldChar w:fldCharType="end"/>
      </w:r>
    </w:p>
    <w:p w:rsidR="002A1BD8" w:rsidRDefault="002A1BD8">
      <w:pPr>
        <w:pStyle w:val="TM2"/>
        <w:rPr>
          <w:rFonts w:asciiTheme="minorHAnsi" w:eastAsiaTheme="minorEastAsia" w:hAnsiTheme="minorHAnsi" w:cstheme="minorBidi"/>
          <w:szCs w:val="22"/>
          <w:lang w:eastAsia="fr-CH"/>
        </w:rPr>
      </w:pPr>
      <w:r>
        <w:t>6.2</w:t>
      </w:r>
      <w:r>
        <w:rPr>
          <w:rFonts w:asciiTheme="minorHAnsi" w:eastAsiaTheme="minorEastAsia" w:hAnsiTheme="minorHAnsi" w:cstheme="minorBidi"/>
          <w:szCs w:val="22"/>
          <w:lang w:eastAsia="fr-CH"/>
        </w:rPr>
        <w:tab/>
      </w:r>
      <w:r>
        <w:t>DAL</w:t>
      </w:r>
      <w:r>
        <w:tab/>
      </w:r>
      <w:r>
        <w:fldChar w:fldCharType="begin"/>
      </w:r>
      <w:r>
        <w:instrText xml:space="preserve"> PAGEREF _Toc485134853 \h </w:instrText>
      </w:r>
      <w:r>
        <w:fldChar w:fldCharType="separate"/>
      </w:r>
      <w:r w:rsidR="00CC3F62">
        <w:t>39</w:t>
      </w:r>
      <w:r>
        <w:fldChar w:fldCharType="end"/>
      </w:r>
    </w:p>
    <w:p w:rsidR="002A1BD8" w:rsidRDefault="002A1BD8">
      <w:pPr>
        <w:pStyle w:val="TM2"/>
        <w:rPr>
          <w:rFonts w:asciiTheme="minorHAnsi" w:eastAsiaTheme="minorEastAsia" w:hAnsiTheme="minorHAnsi" w:cstheme="minorBidi"/>
          <w:szCs w:val="22"/>
          <w:lang w:eastAsia="fr-CH"/>
        </w:rPr>
      </w:pPr>
      <w:r>
        <w:t>6.3</w:t>
      </w:r>
      <w:r>
        <w:rPr>
          <w:rFonts w:asciiTheme="minorHAnsi" w:eastAsiaTheme="minorEastAsia" w:hAnsiTheme="minorHAnsi" w:cstheme="minorBidi"/>
          <w:szCs w:val="22"/>
          <w:lang w:eastAsia="fr-CH"/>
        </w:rPr>
        <w:tab/>
      </w:r>
      <w:r>
        <w:t>Controllers</w:t>
      </w:r>
      <w:r>
        <w:tab/>
      </w:r>
      <w:r>
        <w:fldChar w:fldCharType="begin"/>
      </w:r>
      <w:r>
        <w:instrText xml:space="preserve"> PAGEREF _Toc485134854 \h </w:instrText>
      </w:r>
      <w:r>
        <w:fldChar w:fldCharType="separate"/>
      </w:r>
      <w:r w:rsidR="00CC3F62">
        <w:t>44</w:t>
      </w:r>
      <w:r>
        <w:fldChar w:fldCharType="end"/>
      </w:r>
    </w:p>
    <w:p w:rsidR="002A1BD8" w:rsidRDefault="002A1BD8">
      <w:pPr>
        <w:pStyle w:val="TM2"/>
        <w:rPr>
          <w:rFonts w:asciiTheme="minorHAnsi" w:eastAsiaTheme="minorEastAsia" w:hAnsiTheme="minorHAnsi" w:cstheme="minorBidi"/>
          <w:szCs w:val="22"/>
          <w:lang w:eastAsia="fr-CH"/>
        </w:rPr>
      </w:pPr>
      <w:r>
        <w:rPr>
          <w:lang w:eastAsia="de-CH"/>
        </w:rPr>
        <w:t>6.4</w:t>
      </w:r>
      <w:r>
        <w:rPr>
          <w:rFonts w:asciiTheme="minorHAnsi" w:eastAsiaTheme="minorEastAsia" w:hAnsiTheme="minorHAnsi" w:cstheme="minorBidi"/>
          <w:szCs w:val="22"/>
          <w:lang w:eastAsia="fr-CH"/>
        </w:rPr>
        <w:tab/>
      </w:r>
      <w:r>
        <w:rPr>
          <w:lang w:eastAsia="de-CH"/>
        </w:rPr>
        <w:t>Vues (Views)</w:t>
      </w:r>
      <w:r>
        <w:tab/>
      </w:r>
      <w:r>
        <w:fldChar w:fldCharType="begin"/>
      </w:r>
      <w:r>
        <w:instrText xml:space="preserve"> PAGEREF _Toc485134855 \h </w:instrText>
      </w:r>
      <w:r>
        <w:fldChar w:fldCharType="separate"/>
      </w:r>
      <w:r w:rsidR="00CC3F62">
        <w:t>45</w:t>
      </w:r>
      <w:r>
        <w:fldChar w:fldCharType="end"/>
      </w:r>
    </w:p>
    <w:p w:rsidR="002A1BD8" w:rsidRDefault="002A1BD8">
      <w:pPr>
        <w:pStyle w:val="TM2"/>
        <w:rPr>
          <w:rFonts w:asciiTheme="minorHAnsi" w:eastAsiaTheme="minorEastAsia" w:hAnsiTheme="minorHAnsi" w:cstheme="minorBidi"/>
          <w:szCs w:val="22"/>
          <w:lang w:eastAsia="fr-CH"/>
        </w:rPr>
      </w:pPr>
      <w:r>
        <w:t>6.5</w:t>
      </w:r>
      <w:r>
        <w:rPr>
          <w:rFonts w:asciiTheme="minorHAnsi" w:eastAsiaTheme="minorEastAsia" w:hAnsiTheme="minorHAnsi" w:cstheme="minorBidi"/>
          <w:szCs w:val="22"/>
          <w:lang w:eastAsia="fr-CH"/>
        </w:rPr>
        <w:tab/>
      </w:r>
      <w:r>
        <w:t>ViewModels</w:t>
      </w:r>
      <w:r>
        <w:tab/>
      </w:r>
      <w:r>
        <w:fldChar w:fldCharType="begin"/>
      </w:r>
      <w:r>
        <w:instrText xml:space="preserve"> PAGEREF _Toc485134856 \h </w:instrText>
      </w:r>
      <w:r>
        <w:fldChar w:fldCharType="separate"/>
      </w:r>
      <w:r w:rsidR="00CC3F62">
        <w:t>46</w:t>
      </w:r>
      <w:r>
        <w:fldChar w:fldCharType="end"/>
      </w:r>
    </w:p>
    <w:p w:rsidR="002A1BD8" w:rsidRDefault="002A1BD8">
      <w:pPr>
        <w:pStyle w:val="TM2"/>
        <w:rPr>
          <w:rFonts w:asciiTheme="minorHAnsi" w:eastAsiaTheme="minorEastAsia" w:hAnsiTheme="minorHAnsi" w:cstheme="minorBidi"/>
          <w:szCs w:val="22"/>
          <w:lang w:eastAsia="fr-CH"/>
        </w:rPr>
      </w:pPr>
      <w:r>
        <w:t>6.6</w:t>
      </w:r>
      <w:r>
        <w:rPr>
          <w:rFonts w:asciiTheme="minorHAnsi" w:eastAsiaTheme="minorEastAsia" w:hAnsiTheme="minorHAnsi" w:cstheme="minorBidi"/>
          <w:szCs w:val="22"/>
          <w:lang w:eastAsia="fr-CH"/>
        </w:rPr>
        <w:tab/>
      </w:r>
      <w:r>
        <w:t>Pages d’erreur</w:t>
      </w:r>
      <w:r>
        <w:tab/>
      </w:r>
      <w:r>
        <w:fldChar w:fldCharType="begin"/>
      </w:r>
      <w:r>
        <w:instrText xml:space="preserve"> PAGEREF _Toc485134857 \h </w:instrText>
      </w:r>
      <w:r>
        <w:fldChar w:fldCharType="separate"/>
      </w:r>
      <w:r w:rsidR="00CC3F62">
        <w:t>47</w:t>
      </w:r>
      <w:r>
        <w:fldChar w:fldCharType="end"/>
      </w:r>
    </w:p>
    <w:p w:rsidR="002A1BD8" w:rsidRDefault="002A1BD8">
      <w:pPr>
        <w:pStyle w:val="TM2"/>
        <w:rPr>
          <w:rFonts w:asciiTheme="minorHAnsi" w:eastAsiaTheme="minorEastAsia" w:hAnsiTheme="minorHAnsi" w:cstheme="minorBidi"/>
          <w:szCs w:val="22"/>
          <w:lang w:eastAsia="fr-CH"/>
        </w:rPr>
      </w:pPr>
      <w:r>
        <w:t>6.7</w:t>
      </w:r>
      <w:r>
        <w:rPr>
          <w:rFonts w:asciiTheme="minorHAnsi" w:eastAsiaTheme="minorEastAsia" w:hAnsiTheme="minorHAnsi" w:cstheme="minorBidi"/>
          <w:szCs w:val="22"/>
          <w:lang w:eastAsia="fr-CH"/>
        </w:rPr>
        <w:tab/>
      </w:r>
      <w:r>
        <w:t>Problèmes rencontrés</w:t>
      </w:r>
      <w:r>
        <w:tab/>
      </w:r>
      <w:r>
        <w:fldChar w:fldCharType="begin"/>
      </w:r>
      <w:r>
        <w:instrText xml:space="preserve"> PAGEREF _Toc485134858 \h </w:instrText>
      </w:r>
      <w:r>
        <w:fldChar w:fldCharType="separate"/>
      </w:r>
      <w:r w:rsidR="00CC3F62">
        <w:t>48</w:t>
      </w:r>
      <w:r>
        <w:fldChar w:fldCharType="end"/>
      </w:r>
    </w:p>
    <w:p w:rsidR="002A1BD8" w:rsidRDefault="002A1BD8">
      <w:pPr>
        <w:pStyle w:val="TM2"/>
        <w:rPr>
          <w:rFonts w:asciiTheme="minorHAnsi" w:eastAsiaTheme="minorEastAsia" w:hAnsiTheme="minorHAnsi" w:cstheme="minorBidi"/>
          <w:szCs w:val="22"/>
          <w:lang w:eastAsia="fr-CH"/>
        </w:rPr>
      </w:pPr>
      <w:r>
        <w:t>6.8</w:t>
      </w:r>
      <w:r>
        <w:rPr>
          <w:rFonts w:asciiTheme="minorHAnsi" w:eastAsiaTheme="minorEastAsia" w:hAnsiTheme="minorHAnsi" w:cstheme="minorBidi"/>
          <w:szCs w:val="22"/>
          <w:lang w:eastAsia="fr-CH"/>
        </w:rPr>
        <w:tab/>
      </w:r>
      <w:r>
        <w:t>Tests</w:t>
      </w:r>
      <w:r>
        <w:tab/>
      </w:r>
      <w:r>
        <w:fldChar w:fldCharType="begin"/>
      </w:r>
      <w:r>
        <w:instrText xml:space="preserve"> PAGEREF _Toc485134859 \h </w:instrText>
      </w:r>
      <w:r>
        <w:fldChar w:fldCharType="separate"/>
      </w:r>
      <w:r w:rsidR="00CC3F62">
        <w:t>49</w:t>
      </w:r>
      <w:r>
        <w:fldChar w:fldCharType="end"/>
      </w:r>
    </w:p>
    <w:p w:rsidR="002A1BD8" w:rsidRDefault="002A1BD8">
      <w:pPr>
        <w:pStyle w:val="TM1"/>
        <w:rPr>
          <w:rFonts w:asciiTheme="minorHAnsi" w:eastAsiaTheme="minorEastAsia" w:hAnsiTheme="minorHAnsi" w:cstheme="minorBidi"/>
          <w:b w:val="0"/>
          <w:sz w:val="22"/>
          <w:szCs w:val="22"/>
          <w:lang w:eastAsia="fr-CH"/>
        </w:rPr>
      </w:pPr>
      <w:r>
        <w:t>7</w:t>
      </w:r>
      <w:r>
        <w:rPr>
          <w:rFonts w:asciiTheme="minorHAnsi" w:eastAsiaTheme="minorEastAsia" w:hAnsiTheme="minorHAnsi" w:cstheme="minorBidi"/>
          <w:b w:val="0"/>
          <w:sz w:val="22"/>
          <w:szCs w:val="22"/>
          <w:lang w:eastAsia="fr-CH"/>
        </w:rPr>
        <w:tab/>
      </w:r>
      <w:r>
        <w:t>Conclusion</w:t>
      </w:r>
      <w:r>
        <w:tab/>
      </w:r>
      <w:r>
        <w:fldChar w:fldCharType="begin"/>
      </w:r>
      <w:r>
        <w:instrText xml:space="preserve"> PAGEREF _Toc485134860 \h </w:instrText>
      </w:r>
      <w:r>
        <w:fldChar w:fldCharType="separate"/>
      </w:r>
      <w:r w:rsidR="00CC3F62">
        <w:t>54</w:t>
      </w:r>
      <w:r>
        <w:fldChar w:fldCharType="end"/>
      </w:r>
    </w:p>
    <w:p w:rsidR="002A1BD8" w:rsidRDefault="002A1BD8">
      <w:pPr>
        <w:pStyle w:val="TM2"/>
        <w:rPr>
          <w:rFonts w:asciiTheme="minorHAnsi" w:eastAsiaTheme="minorEastAsia" w:hAnsiTheme="minorHAnsi" w:cstheme="minorBidi"/>
          <w:szCs w:val="22"/>
          <w:lang w:eastAsia="fr-CH"/>
        </w:rPr>
      </w:pPr>
      <w:r>
        <w:t>7.1</w:t>
      </w:r>
      <w:r>
        <w:rPr>
          <w:rFonts w:asciiTheme="minorHAnsi" w:eastAsiaTheme="minorEastAsia" w:hAnsiTheme="minorHAnsi" w:cstheme="minorBidi"/>
          <w:szCs w:val="22"/>
          <w:lang w:eastAsia="fr-CH"/>
        </w:rPr>
        <w:tab/>
      </w:r>
      <w:r>
        <w:t>Conclusion personnelle</w:t>
      </w:r>
      <w:r>
        <w:tab/>
      </w:r>
      <w:r>
        <w:fldChar w:fldCharType="begin"/>
      </w:r>
      <w:r>
        <w:instrText xml:space="preserve"> PAGEREF _Toc485134861 \h </w:instrText>
      </w:r>
      <w:r>
        <w:fldChar w:fldCharType="separate"/>
      </w:r>
      <w:r w:rsidR="00CC3F62">
        <w:t>54</w:t>
      </w:r>
      <w:r>
        <w:fldChar w:fldCharType="end"/>
      </w:r>
    </w:p>
    <w:p w:rsidR="002A1BD8" w:rsidRDefault="002A1BD8">
      <w:pPr>
        <w:pStyle w:val="TM2"/>
        <w:rPr>
          <w:rFonts w:asciiTheme="minorHAnsi" w:eastAsiaTheme="minorEastAsia" w:hAnsiTheme="minorHAnsi" w:cstheme="minorBidi"/>
          <w:szCs w:val="22"/>
          <w:lang w:eastAsia="fr-CH"/>
        </w:rPr>
      </w:pPr>
      <w:r>
        <w:t>7.2</w:t>
      </w:r>
      <w:r>
        <w:rPr>
          <w:rFonts w:asciiTheme="minorHAnsi" w:eastAsiaTheme="minorEastAsia" w:hAnsiTheme="minorHAnsi" w:cstheme="minorBidi"/>
          <w:szCs w:val="22"/>
          <w:lang w:eastAsia="fr-CH"/>
        </w:rPr>
        <w:tab/>
      </w:r>
      <w:r>
        <w:t>Etat du projet</w:t>
      </w:r>
      <w:r>
        <w:tab/>
      </w:r>
      <w:r>
        <w:fldChar w:fldCharType="begin"/>
      </w:r>
      <w:r>
        <w:instrText xml:space="preserve"> PAGEREF _Toc485134862 \h </w:instrText>
      </w:r>
      <w:r>
        <w:fldChar w:fldCharType="separate"/>
      </w:r>
      <w:r w:rsidR="00CC3F62">
        <w:t>54</w:t>
      </w:r>
      <w:r>
        <w:fldChar w:fldCharType="end"/>
      </w:r>
    </w:p>
    <w:p w:rsidR="002A1BD8" w:rsidRDefault="002A1BD8">
      <w:pPr>
        <w:pStyle w:val="TM2"/>
        <w:rPr>
          <w:rFonts w:asciiTheme="minorHAnsi" w:eastAsiaTheme="minorEastAsia" w:hAnsiTheme="minorHAnsi" w:cstheme="minorBidi"/>
          <w:szCs w:val="22"/>
          <w:lang w:eastAsia="fr-CH"/>
        </w:rPr>
      </w:pPr>
      <w:r>
        <w:t>7.3</w:t>
      </w:r>
      <w:r>
        <w:rPr>
          <w:rFonts w:asciiTheme="minorHAnsi" w:eastAsiaTheme="minorEastAsia" w:hAnsiTheme="minorHAnsi" w:cstheme="minorBidi"/>
          <w:szCs w:val="22"/>
          <w:lang w:eastAsia="fr-CH"/>
        </w:rPr>
        <w:tab/>
      </w:r>
      <w:r>
        <w:t>Améliorations possibles</w:t>
      </w:r>
      <w:r>
        <w:tab/>
      </w:r>
      <w:r>
        <w:fldChar w:fldCharType="begin"/>
      </w:r>
      <w:r>
        <w:instrText xml:space="preserve"> PAGEREF _Toc485134863 \h </w:instrText>
      </w:r>
      <w:r>
        <w:fldChar w:fldCharType="separate"/>
      </w:r>
      <w:r w:rsidR="00CC3F62">
        <w:t>54</w:t>
      </w:r>
      <w:r>
        <w:fldChar w:fldCharType="end"/>
      </w:r>
    </w:p>
    <w:p w:rsidR="002A1BD8" w:rsidRDefault="002A1BD8">
      <w:pPr>
        <w:pStyle w:val="TM1"/>
        <w:rPr>
          <w:rFonts w:asciiTheme="minorHAnsi" w:eastAsiaTheme="minorEastAsia" w:hAnsiTheme="minorHAnsi" w:cstheme="minorBidi"/>
          <w:b w:val="0"/>
          <w:sz w:val="22"/>
          <w:szCs w:val="22"/>
          <w:lang w:eastAsia="fr-CH"/>
        </w:rPr>
      </w:pPr>
      <w:r>
        <w:t>8</w:t>
      </w:r>
      <w:r>
        <w:rPr>
          <w:rFonts w:asciiTheme="minorHAnsi" w:eastAsiaTheme="minorEastAsia" w:hAnsiTheme="minorHAnsi" w:cstheme="minorBidi"/>
          <w:b w:val="0"/>
          <w:sz w:val="22"/>
          <w:szCs w:val="22"/>
          <w:lang w:eastAsia="fr-CH"/>
        </w:rPr>
        <w:tab/>
      </w:r>
      <w:r>
        <w:t>Remerciements</w:t>
      </w:r>
      <w:r>
        <w:tab/>
      </w:r>
      <w:r>
        <w:fldChar w:fldCharType="begin"/>
      </w:r>
      <w:r>
        <w:instrText xml:space="preserve"> PAGEREF _Toc485134864 \h </w:instrText>
      </w:r>
      <w:r>
        <w:fldChar w:fldCharType="separate"/>
      </w:r>
      <w:r w:rsidR="00CC3F62">
        <w:t>55</w:t>
      </w:r>
      <w:r>
        <w:fldChar w:fldCharType="end"/>
      </w:r>
    </w:p>
    <w:p w:rsidR="002A1BD8" w:rsidRDefault="002A1BD8">
      <w:pPr>
        <w:pStyle w:val="TM1"/>
        <w:rPr>
          <w:rFonts w:asciiTheme="minorHAnsi" w:eastAsiaTheme="minorEastAsia" w:hAnsiTheme="minorHAnsi" w:cstheme="minorBidi"/>
          <w:b w:val="0"/>
          <w:sz w:val="22"/>
          <w:szCs w:val="22"/>
          <w:lang w:eastAsia="fr-CH"/>
        </w:rPr>
      </w:pPr>
      <w:r>
        <w:t>9</w:t>
      </w:r>
      <w:r>
        <w:rPr>
          <w:rFonts w:asciiTheme="minorHAnsi" w:eastAsiaTheme="minorEastAsia" w:hAnsiTheme="minorHAnsi" w:cstheme="minorBidi"/>
          <w:b w:val="0"/>
          <w:sz w:val="22"/>
          <w:szCs w:val="22"/>
          <w:lang w:eastAsia="fr-CH"/>
        </w:rPr>
        <w:tab/>
      </w:r>
      <w:r>
        <w:t>Bibliographie: liste des sources et références</w:t>
      </w:r>
      <w:r>
        <w:tab/>
      </w:r>
      <w:r>
        <w:fldChar w:fldCharType="begin"/>
      </w:r>
      <w:r>
        <w:instrText xml:space="preserve"> PAGEREF _Toc485134865 \h </w:instrText>
      </w:r>
      <w:r>
        <w:fldChar w:fldCharType="separate"/>
      </w:r>
      <w:r w:rsidR="00CC3F62">
        <w:t>55</w:t>
      </w:r>
      <w:r>
        <w:fldChar w:fldCharType="end"/>
      </w:r>
    </w:p>
    <w:p w:rsidR="002A1BD8" w:rsidRDefault="002A1BD8">
      <w:pPr>
        <w:pStyle w:val="TM1"/>
        <w:rPr>
          <w:rFonts w:asciiTheme="minorHAnsi" w:eastAsiaTheme="minorEastAsia" w:hAnsiTheme="minorHAnsi" w:cstheme="minorBidi"/>
          <w:b w:val="0"/>
          <w:sz w:val="22"/>
          <w:szCs w:val="22"/>
          <w:lang w:eastAsia="fr-CH"/>
        </w:rPr>
      </w:pPr>
      <w:r>
        <w:t>10</w:t>
      </w:r>
      <w:r>
        <w:rPr>
          <w:rFonts w:asciiTheme="minorHAnsi" w:eastAsiaTheme="minorEastAsia" w:hAnsiTheme="minorHAnsi" w:cstheme="minorBidi"/>
          <w:b w:val="0"/>
          <w:sz w:val="22"/>
          <w:szCs w:val="22"/>
          <w:lang w:eastAsia="fr-CH"/>
        </w:rPr>
        <w:tab/>
      </w:r>
      <w:r>
        <w:t>Glossaire</w:t>
      </w:r>
      <w:r>
        <w:tab/>
      </w:r>
      <w:r>
        <w:fldChar w:fldCharType="begin"/>
      </w:r>
      <w:r>
        <w:instrText xml:space="preserve"> PAGEREF _Toc485134866 \h </w:instrText>
      </w:r>
      <w:r>
        <w:fldChar w:fldCharType="separate"/>
      </w:r>
      <w:r w:rsidR="00CC3F62">
        <w:t>56</w:t>
      </w:r>
      <w:r>
        <w:fldChar w:fldCharType="end"/>
      </w:r>
    </w:p>
    <w:p w:rsidR="002A1BD8" w:rsidRDefault="002A1BD8">
      <w:pPr>
        <w:pStyle w:val="TM1"/>
        <w:rPr>
          <w:rFonts w:asciiTheme="minorHAnsi" w:eastAsiaTheme="minorEastAsia" w:hAnsiTheme="minorHAnsi" w:cstheme="minorBidi"/>
          <w:b w:val="0"/>
          <w:sz w:val="22"/>
          <w:szCs w:val="22"/>
          <w:lang w:eastAsia="fr-CH"/>
        </w:rPr>
      </w:pPr>
      <w:r>
        <w:t>11</w:t>
      </w:r>
      <w:r>
        <w:rPr>
          <w:rFonts w:asciiTheme="minorHAnsi" w:eastAsiaTheme="minorEastAsia" w:hAnsiTheme="minorHAnsi" w:cstheme="minorBidi"/>
          <w:b w:val="0"/>
          <w:sz w:val="22"/>
          <w:szCs w:val="22"/>
          <w:lang w:eastAsia="fr-CH"/>
        </w:rPr>
        <w:tab/>
      </w:r>
      <w:r>
        <w:t>Signatures</w:t>
      </w:r>
      <w:r>
        <w:tab/>
      </w:r>
      <w:r>
        <w:fldChar w:fldCharType="begin"/>
      </w:r>
      <w:r>
        <w:instrText xml:space="preserve"> PAGEREF _Toc485134867 \h </w:instrText>
      </w:r>
      <w:r>
        <w:fldChar w:fldCharType="separate"/>
      </w:r>
      <w:r w:rsidR="00CC3F62">
        <w:t>56</w:t>
      </w:r>
      <w:r>
        <w:fldChar w:fldCharType="end"/>
      </w:r>
    </w:p>
    <w:p w:rsidR="002A1BD8" w:rsidRDefault="002A1BD8">
      <w:pPr>
        <w:pStyle w:val="TM1"/>
        <w:rPr>
          <w:rFonts w:asciiTheme="minorHAnsi" w:eastAsiaTheme="minorEastAsia" w:hAnsiTheme="minorHAnsi" w:cstheme="minorBidi"/>
          <w:b w:val="0"/>
          <w:sz w:val="22"/>
          <w:szCs w:val="22"/>
          <w:lang w:eastAsia="fr-CH"/>
        </w:rPr>
      </w:pPr>
      <w:r>
        <w:t>12</w:t>
      </w:r>
      <w:r>
        <w:rPr>
          <w:rFonts w:asciiTheme="minorHAnsi" w:eastAsiaTheme="minorEastAsia" w:hAnsiTheme="minorHAnsi" w:cstheme="minorBidi"/>
          <w:b w:val="0"/>
          <w:sz w:val="22"/>
          <w:szCs w:val="22"/>
          <w:lang w:eastAsia="fr-CH"/>
        </w:rPr>
        <w:tab/>
      </w:r>
      <w:r>
        <w:t>Annexes</w:t>
      </w:r>
      <w:r>
        <w:tab/>
      </w:r>
      <w:r>
        <w:fldChar w:fldCharType="begin"/>
      </w:r>
      <w:r>
        <w:instrText xml:space="preserve"> PAGEREF _Toc485134868 \h </w:instrText>
      </w:r>
      <w:r>
        <w:fldChar w:fldCharType="separate"/>
      </w:r>
      <w:r w:rsidR="00CC3F62">
        <w:t>56</w:t>
      </w:r>
      <w:r>
        <w:fldChar w:fldCharType="end"/>
      </w:r>
    </w:p>
    <w:p w:rsidR="00D913DA" w:rsidRPr="00D913DA" w:rsidRDefault="00917D4F" w:rsidP="003221B7">
      <w:pPr>
        <w:suppressAutoHyphens/>
      </w:pPr>
      <w:r w:rsidRPr="00D913DA">
        <w:fldChar w:fldCharType="end"/>
      </w:r>
    </w:p>
    <w:p w:rsidR="00D913DA" w:rsidRPr="00D913DA" w:rsidRDefault="00D913DA" w:rsidP="003221B7">
      <w:pPr>
        <w:suppressAutoHyphens/>
      </w:pPr>
    </w:p>
    <w:p w:rsidR="00D913DA" w:rsidRPr="00D913DA" w:rsidRDefault="00D913DA" w:rsidP="003221B7">
      <w:pPr>
        <w:suppressAutoHyphens/>
      </w:pPr>
    </w:p>
    <w:p w:rsidR="00D913DA" w:rsidRPr="00D913DA" w:rsidRDefault="00D913DA" w:rsidP="003221B7">
      <w:pPr>
        <w:suppressAutoHyphens/>
      </w:pPr>
    </w:p>
    <w:p w:rsidR="00D913DA" w:rsidRPr="00D913DA" w:rsidRDefault="00D913DA" w:rsidP="003221B7">
      <w:pPr>
        <w:suppressAutoHyphens/>
      </w:pPr>
    </w:p>
    <w:p w:rsidR="00D913DA" w:rsidRPr="00D913DA" w:rsidRDefault="00D913DA" w:rsidP="003221B7">
      <w:pPr>
        <w:suppressAutoHyphens/>
      </w:pPr>
    </w:p>
    <w:p w:rsidR="00D913DA" w:rsidRPr="00D913DA" w:rsidRDefault="00D913DA" w:rsidP="003221B7">
      <w:pPr>
        <w:suppressAutoHyphens/>
      </w:pPr>
    </w:p>
    <w:p w:rsidR="00D913DA" w:rsidRPr="00D913DA" w:rsidRDefault="00D913DA" w:rsidP="003221B7">
      <w:pPr>
        <w:suppressAutoHyphens/>
      </w:pPr>
    </w:p>
    <w:p w:rsidR="00D913DA" w:rsidRPr="00D913DA" w:rsidRDefault="00D913DA" w:rsidP="003221B7">
      <w:pPr>
        <w:suppressAutoHyphens/>
      </w:pPr>
    </w:p>
    <w:p w:rsidR="00D913DA" w:rsidRPr="00D913DA" w:rsidRDefault="00D913DA" w:rsidP="003221B7">
      <w:pPr>
        <w:suppressAutoHyphens/>
      </w:pPr>
    </w:p>
    <w:p w:rsidR="00D913DA" w:rsidRPr="00D913DA" w:rsidRDefault="00D913DA" w:rsidP="003221B7">
      <w:pPr>
        <w:suppressAutoHyphens/>
      </w:pPr>
    </w:p>
    <w:p w:rsidR="00D913DA" w:rsidRPr="00D913DA" w:rsidRDefault="00D913DA" w:rsidP="003221B7">
      <w:pPr>
        <w:suppressAutoHyphens/>
      </w:pPr>
    </w:p>
    <w:p w:rsidR="00D913DA" w:rsidRPr="00D913DA" w:rsidRDefault="00D913DA" w:rsidP="003221B7">
      <w:pPr>
        <w:suppressAutoHyphens/>
      </w:pPr>
    </w:p>
    <w:p w:rsidR="00D913DA" w:rsidRPr="00D913DA" w:rsidRDefault="00D913DA" w:rsidP="003221B7">
      <w:pPr>
        <w:suppressAutoHyphens/>
      </w:pPr>
    </w:p>
    <w:p w:rsidR="00D913DA" w:rsidRPr="00D913DA" w:rsidRDefault="00D913DA" w:rsidP="003221B7">
      <w:pPr>
        <w:suppressAutoHyphens/>
      </w:pPr>
    </w:p>
    <w:p w:rsidR="00D913DA" w:rsidRPr="00D913DA" w:rsidRDefault="00D913DA" w:rsidP="003221B7">
      <w:pPr>
        <w:suppressAutoHyphens/>
      </w:pPr>
    </w:p>
    <w:p w:rsidR="00D913DA" w:rsidRPr="00D913DA" w:rsidRDefault="00D913DA" w:rsidP="003221B7">
      <w:pPr>
        <w:suppressAutoHyphens/>
      </w:pPr>
    </w:p>
    <w:p w:rsidR="00D913DA" w:rsidRPr="00D913DA" w:rsidRDefault="00D913DA" w:rsidP="003221B7">
      <w:pPr>
        <w:suppressAutoHyphens/>
      </w:pPr>
    </w:p>
    <w:p w:rsidR="00D913DA" w:rsidRPr="00D913DA" w:rsidRDefault="00D913DA" w:rsidP="003221B7">
      <w:pPr>
        <w:suppressAutoHyphens/>
      </w:pPr>
    </w:p>
    <w:p w:rsidR="00D913DA" w:rsidRPr="00D913DA" w:rsidRDefault="00D913DA" w:rsidP="003221B7">
      <w:pPr>
        <w:suppressAutoHyphens/>
      </w:pPr>
    </w:p>
    <w:p w:rsidR="00D913DA" w:rsidRPr="00D913DA" w:rsidRDefault="00D913DA" w:rsidP="003221B7">
      <w:pPr>
        <w:suppressAutoHyphens/>
      </w:pPr>
    </w:p>
    <w:p w:rsidR="00D913DA" w:rsidRPr="00D913DA" w:rsidRDefault="00D913DA" w:rsidP="003221B7">
      <w:pPr>
        <w:suppressAutoHyphens/>
      </w:pPr>
    </w:p>
    <w:p w:rsidR="00D913DA" w:rsidRPr="00D913DA" w:rsidRDefault="00D913DA" w:rsidP="003221B7">
      <w:pPr>
        <w:tabs>
          <w:tab w:val="left" w:pos="1080"/>
        </w:tabs>
        <w:suppressAutoHyphens/>
      </w:pPr>
      <w:r w:rsidRPr="00D913DA">
        <w:tab/>
      </w:r>
    </w:p>
    <w:p w:rsidR="00917D4F" w:rsidRPr="00D913DA" w:rsidRDefault="00D913DA" w:rsidP="003221B7">
      <w:pPr>
        <w:tabs>
          <w:tab w:val="left" w:pos="1080"/>
        </w:tabs>
        <w:suppressAutoHyphens/>
        <w:sectPr w:rsidR="00917D4F" w:rsidRPr="00D913DA" w:rsidSect="00920673">
          <w:headerReference w:type="default" r:id="rId10"/>
          <w:footerReference w:type="default" r:id="rId11"/>
          <w:footerReference w:type="first" r:id="rId12"/>
          <w:pgSz w:w="11907" w:h="16840" w:code="9"/>
          <w:pgMar w:top="392" w:right="851" w:bottom="851" w:left="992" w:header="284" w:footer="98" w:gutter="0"/>
          <w:pgNumType w:start="0"/>
          <w:cols w:space="720"/>
          <w:titlePg/>
        </w:sectPr>
      </w:pPr>
      <w:r w:rsidRPr="00D913DA">
        <w:tab/>
      </w:r>
    </w:p>
    <w:p w:rsidR="000D22F7" w:rsidRPr="00D913DA" w:rsidRDefault="000D6544" w:rsidP="003221B7">
      <w:pPr>
        <w:pStyle w:val="Titre1"/>
        <w:numPr>
          <w:ilvl w:val="0"/>
          <w:numId w:val="0"/>
        </w:numPr>
        <w:suppressAutoHyphens/>
        <w:ind w:left="454" w:hanging="454"/>
      </w:pPr>
      <w:bookmarkStart w:id="1" w:name="_Toc485134819"/>
      <w:bookmarkStart w:id="2" w:name="_Toc250790969"/>
      <w:r w:rsidRPr="00D913DA">
        <w:lastRenderedPageBreak/>
        <w:t>Résumé du rapport du TPI</w:t>
      </w:r>
      <w:bookmarkEnd w:id="1"/>
    </w:p>
    <w:p w:rsidR="000D22F7" w:rsidRPr="00D913DA" w:rsidRDefault="000D22F7" w:rsidP="003221B7">
      <w:pPr>
        <w:suppressAutoHyphens/>
        <w:rPr>
          <w:rStyle w:val="Hinweistext"/>
          <w:sz w:val="22"/>
          <w:szCs w:val="22"/>
        </w:rPr>
      </w:pPr>
      <w:r w:rsidRPr="00D913DA">
        <w:rPr>
          <w:rStyle w:val="Hinweistext"/>
          <w:sz w:val="22"/>
          <w:szCs w:val="22"/>
        </w:rPr>
        <w:t xml:space="preserve">Le Management Summary est une présentation conceptuelle du travail effectué et du résultat attendu d’au maximum une page A4 qui permettent au lecteur une rapide compréhension du rapport de travail. </w:t>
      </w:r>
    </w:p>
    <w:p w:rsidR="008761D1" w:rsidRPr="008761D1" w:rsidRDefault="008761D1" w:rsidP="003221B7">
      <w:pPr>
        <w:pStyle w:val="Retrait1"/>
        <w:suppressAutoHyphens/>
        <w:rPr>
          <w:sz w:val="24"/>
          <w:u w:val="single"/>
        </w:rPr>
      </w:pPr>
      <w:r w:rsidRPr="008761D1">
        <w:rPr>
          <w:sz w:val="24"/>
          <w:u w:val="single"/>
        </w:rPr>
        <w:t>Situation initiale</w:t>
      </w:r>
    </w:p>
    <w:p w:rsidR="001A46AA" w:rsidRDefault="009E3A86" w:rsidP="003221B7">
      <w:pPr>
        <w:pStyle w:val="Retrait1"/>
        <w:suppressAutoHyphens/>
      </w:pPr>
      <w:r>
        <w:t xml:space="preserve">Infoteam développe un </w:t>
      </w:r>
      <w:r w:rsidR="001A46AA">
        <w:t>produit, StreamX, qui est installé sur des machines qui sont vendues aux clients. Afin de connaître le parc de machines d’un client et d’agir en conséquence, un outil de scan est nécessaire.</w:t>
      </w:r>
    </w:p>
    <w:p w:rsidR="009E3A86" w:rsidRDefault="009E3A86" w:rsidP="003221B7">
      <w:pPr>
        <w:pStyle w:val="Retrait1"/>
        <w:suppressAutoHyphens/>
      </w:pPr>
      <w:r w:rsidRPr="00D913DA">
        <w:t xml:space="preserve">StreamScan est une application permettant l’obtention </w:t>
      </w:r>
      <w:r w:rsidRPr="00D913DA">
        <w:rPr>
          <w:szCs w:val="22"/>
        </w:rPr>
        <w:t xml:space="preserve">et l’enregistrement </w:t>
      </w:r>
      <w:r w:rsidRPr="00D913DA">
        <w:t xml:space="preserve">de diverses données matérielles et logicielles </w:t>
      </w:r>
      <w:r>
        <w:t xml:space="preserve">de machines StreamX </w:t>
      </w:r>
      <w:r w:rsidRPr="00D913DA">
        <w:t>depuis une application serveur lancée sur la machine dont on souhaite extraire les informations.</w:t>
      </w:r>
      <w:r>
        <w:t xml:space="preserve"> Les informations obtenues sont ensuite placées dans une base de données selon l’entreprise et l’ouvrage. Ces </w:t>
      </w:r>
      <w:r w:rsidR="001A46AA">
        <w:t>derniers</w:t>
      </w:r>
      <w:r>
        <w:t xml:space="preserve"> sont spécifiés par l’utilisateur avant la récupération des informations d’une machine.</w:t>
      </w:r>
    </w:p>
    <w:p w:rsidR="001A46AA" w:rsidRPr="008761D1" w:rsidRDefault="008761D1" w:rsidP="003221B7">
      <w:pPr>
        <w:pStyle w:val="Retrait1"/>
        <w:suppressAutoHyphens/>
        <w:rPr>
          <w:sz w:val="24"/>
          <w:u w:val="single"/>
        </w:rPr>
      </w:pPr>
      <w:r w:rsidRPr="008761D1">
        <w:rPr>
          <w:sz w:val="24"/>
          <w:u w:val="single"/>
        </w:rPr>
        <w:t>Mise en œuvre</w:t>
      </w:r>
    </w:p>
    <w:p w:rsidR="00347D1A" w:rsidRDefault="008761D1" w:rsidP="003221B7">
      <w:pPr>
        <w:pStyle w:val="Retrait1"/>
        <w:suppressAutoHyphens/>
      </w:pPr>
      <w:r>
        <w:t>En premier lieu, le cahier des charges a été analysé. De ce dernier, une planification détaillée a été établie en trois étapes : analyse</w:t>
      </w:r>
      <w:r w:rsidR="00347D1A">
        <w:t>, conception et implémentation.</w:t>
      </w:r>
    </w:p>
    <w:p w:rsidR="00347D1A" w:rsidRDefault="008761D1" w:rsidP="003221B7">
      <w:pPr>
        <w:pStyle w:val="Retrait1"/>
        <w:suppressAutoHyphens/>
      </w:pPr>
      <w:r>
        <w:t xml:space="preserve">La phase d’analyse </w:t>
      </w:r>
      <w:r w:rsidR="004203DA">
        <w:t>a permis de définir les fonctionnalités et le déroulement de celle-ci via la réalisation de diagrammes (utilisation et activité). Le diagramme MCD a également été modélisé afin de décider de la structure de la base de données. Cette phase permet de construire des bases solides sur lesquelles on se base ensuite pour réaliser l’</w:t>
      </w:r>
      <w:r w:rsidR="00347D1A">
        <w:t>application.</w:t>
      </w:r>
    </w:p>
    <w:p w:rsidR="00347D1A" w:rsidRDefault="004203DA" w:rsidP="003221B7">
      <w:pPr>
        <w:pStyle w:val="Retrait1"/>
        <w:suppressAutoHyphens/>
      </w:pPr>
      <w:r>
        <w:t xml:space="preserve">La conception va dans la continuité de l’analyse et la développe. </w:t>
      </w:r>
      <w:r w:rsidR="00552E3B">
        <w:t>Le fonctionnement global de l’application</w:t>
      </w:r>
      <w:r w:rsidR="00552E3B" w:rsidRPr="00552E3B">
        <w:t xml:space="preserve"> </w:t>
      </w:r>
      <w:r w:rsidR="00552E3B">
        <w:t>est montré avec le schéma de l’architecture, o</w:t>
      </w:r>
      <w:r>
        <w:t xml:space="preserve">n y </w:t>
      </w:r>
      <w:r w:rsidR="00552E3B">
        <w:t xml:space="preserve">a définit la structure de l’application via un diagramme de classes et la présentation de l’application a été illustrée à l’aide de maquettes. De plus, les tests fonctionnels à effectuer ont été établis. Une attention particulière a été prise en ce qui concerne les tests dits « spéciaux » ou « multi-utilisateurs ». En effet, l’application étant sous la forme d’un site web, plusieurs utilisateurs peuvent y être connectés simultanément et donc des erreurs peuvent être obtenues en fonction de l’agissement de ceux-ci. </w:t>
      </w:r>
      <w:r w:rsidR="007A5754">
        <w:t>Les technologies utilisées dans l’application sont expliquées et des tests technologiques (</w:t>
      </w:r>
      <w:r w:rsidR="007A5754" w:rsidRPr="007A5754">
        <w:t>proof of concept</w:t>
      </w:r>
      <w:r w:rsidR="007A5754">
        <w:t>) en rapport ont été réalisés</w:t>
      </w:r>
      <w:r w:rsidR="00347D1A">
        <w:t>.</w:t>
      </w:r>
    </w:p>
    <w:p w:rsidR="008761D1" w:rsidRDefault="00347D1A" w:rsidP="003221B7">
      <w:pPr>
        <w:pStyle w:val="Retrait1"/>
        <w:suppressAutoHyphens/>
      </w:pPr>
      <w:r>
        <w:t xml:space="preserve">Enfin, pour l’implémentation, le diagramme de classes a été généré afin de montrer les différences avec celui de la conception et de montrer graphiquement la structure finale de l’application. </w:t>
      </w:r>
      <w:r w:rsidR="00C70022">
        <w:t>Les différents composants de l’application ont été expliqués par des exemples concrets et appropriés afin de comprendre le fonctionnement global de l’application et de cerner certaines subtilités de ASP.NET. Les tests fonctionnels ont été testés et les problèmes rencontrés développés.</w:t>
      </w:r>
      <w:r w:rsidR="007508F9">
        <w:t xml:space="preserve"> Un manuel de l’utilisateur expliquant les fonctionnalités de l’application a été rédigé.</w:t>
      </w:r>
    </w:p>
    <w:p w:rsidR="008761D1" w:rsidRPr="008761D1" w:rsidRDefault="008761D1" w:rsidP="003221B7">
      <w:pPr>
        <w:pStyle w:val="Retrait1"/>
        <w:suppressAutoHyphens/>
        <w:rPr>
          <w:sz w:val="24"/>
          <w:u w:val="single"/>
        </w:rPr>
      </w:pPr>
      <w:r w:rsidRPr="008761D1">
        <w:rPr>
          <w:sz w:val="24"/>
          <w:u w:val="single"/>
        </w:rPr>
        <w:t>Résultat</w:t>
      </w:r>
    </w:p>
    <w:p w:rsidR="008C3692" w:rsidRPr="00D913DA" w:rsidRDefault="00F45767" w:rsidP="003221B7">
      <w:pPr>
        <w:pStyle w:val="Retrait1"/>
        <w:suppressAutoHyphens/>
      </w:pPr>
      <w:r>
        <w:t>L’application finie</w:t>
      </w:r>
      <w:r w:rsidR="00C70022">
        <w:t xml:space="preserve"> comprend toutes les fonctionnalités spécifiées dans le cahier des charges. Chacune d’entre elles a été testée et les cas spéciaux traités. La récupération des données est complète mais des détails restent à ajouter. Par exemple, les protocoles de communications</w:t>
      </w:r>
      <w:r>
        <w:t xml:space="preserve"> ne sont pas explicitement affichés mais correspondent aux dossiers de logs. On peut donc dire que c’est négligeable en l’état. Il a été pris note des améliorations possibles comme par exemple la suppression d’une machine StreamX ou encore la date de mise à jour d’une machine dans la base de données.</w:t>
      </w:r>
      <w:r w:rsidR="008C3692" w:rsidRPr="00D913DA">
        <w:br w:type="page"/>
      </w:r>
    </w:p>
    <w:p w:rsidR="005479BD" w:rsidRPr="00D913DA" w:rsidRDefault="00244B9C" w:rsidP="003221B7">
      <w:pPr>
        <w:pStyle w:val="Titre1"/>
        <w:suppressAutoHyphens/>
      </w:pPr>
      <w:bookmarkStart w:id="3" w:name="_Toc485134820"/>
      <w:bookmarkEnd w:id="2"/>
      <w:r w:rsidRPr="00D913DA">
        <w:lastRenderedPageBreak/>
        <w:t>Introduction</w:t>
      </w:r>
      <w:bookmarkEnd w:id="3"/>
    </w:p>
    <w:p w:rsidR="00BF5399" w:rsidRPr="00D913DA" w:rsidRDefault="00BF5399" w:rsidP="00CF5CCE">
      <w:pPr>
        <w:pStyle w:val="Titre2"/>
      </w:pPr>
      <w:bookmarkStart w:id="4" w:name="_Toc485134821"/>
      <w:r w:rsidRPr="00D913DA">
        <w:t>StreamX</w:t>
      </w:r>
      <w:r w:rsidR="00FF5A1B">
        <w:rPr>
          <w:rStyle w:val="Appelnotedebasdep"/>
        </w:rPr>
        <w:footnoteReference w:id="1"/>
      </w:r>
      <w:bookmarkEnd w:id="4"/>
    </w:p>
    <w:p w:rsidR="00BF5399" w:rsidRPr="00D913DA" w:rsidRDefault="00BF5399" w:rsidP="003221B7">
      <w:pPr>
        <w:pStyle w:val="Retrait1"/>
        <w:suppressAutoHyphens/>
      </w:pPr>
      <w:r w:rsidRPr="00D913DA">
        <w:t xml:space="preserve">Le produit StreamX, développé par Infoteam, est </w:t>
      </w:r>
      <w:r w:rsidR="00FF2DCC">
        <w:t>une solution de conduite et de gestion de processus d’acquisition de données temps réels.</w:t>
      </w:r>
    </w:p>
    <w:p w:rsidR="00BF5399" w:rsidRPr="00D913DA" w:rsidRDefault="00BF5399" w:rsidP="003221B7">
      <w:pPr>
        <w:pStyle w:val="Retrait1"/>
        <w:suppressAutoHyphens/>
      </w:pPr>
      <w:r w:rsidRPr="00D913DA">
        <w:t>Il est installé sur plusieurs types de machines (MOXA, Beckhoff,…), sous différents OS (Windows XP, Windows 7, Linux,</w:t>
      </w:r>
      <w:r w:rsidR="003B04D5">
        <w:t xml:space="preserve"> ISOS,</w:t>
      </w:r>
      <w:r w:rsidRPr="00D913DA">
        <w:t>…) et est configuré selon l’utilisation de client.</w:t>
      </w:r>
    </w:p>
    <w:p w:rsidR="00BF5399" w:rsidRPr="00D913DA" w:rsidRDefault="00BF5399" w:rsidP="003221B7">
      <w:pPr>
        <w:pStyle w:val="Retrait1"/>
        <w:suppressAutoHyphens/>
      </w:pPr>
      <w:r w:rsidRPr="00D913DA">
        <w:t xml:space="preserve">L’installateur de StreamX est mis à jour régulièrement et mis à disposition des clients sur la plate-forme d’échange d’Infoteam </w:t>
      </w:r>
      <w:r w:rsidR="00F15811" w:rsidRPr="00D913DA">
        <w:t xml:space="preserve">pour </w:t>
      </w:r>
      <w:r w:rsidR="003B04D5">
        <w:t xml:space="preserve">que ceux-ci puissent </w:t>
      </w:r>
      <w:r w:rsidR="00F15811" w:rsidRPr="00D913DA">
        <w:t xml:space="preserve">bénéficier de toutes les nouveautés disponibles. </w:t>
      </w:r>
      <w:r w:rsidR="001765FB">
        <w:t>Les clients</w:t>
      </w:r>
      <w:r w:rsidR="00F15811" w:rsidRPr="00D913DA">
        <w:t xml:space="preserve"> peuvent également ajouter des composants à l’application ou réajuster sa configuration.</w:t>
      </w:r>
    </w:p>
    <w:p w:rsidR="00F15811" w:rsidRPr="00D913DA" w:rsidRDefault="00F15811" w:rsidP="003221B7">
      <w:pPr>
        <w:pStyle w:val="Retrait1"/>
        <w:suppressAutoHyphens/>
      </w:pPr>
      <w:r w:rsidRPr="00D913DA">
        <w:t>Il est donc compliqué de garder un état à jour du parc des machines hébergeant StreamX. C’est là qu’intervient l’application « StreamScan ».</w:t>
      </w:r>
    </w:p>
    <w:p w:rsidR="00BF5399" w:rsidRPr="00D913DA" w:rsidRDefault="00BF5399" w:rsidP="003221B7">
      <w:pPr>
        <w:pStyle w:val="Titre2"/>
      </w:pPr>
      <w:bookmarkStart w:id="5" w:name="_Toc485134822"/>
      <w:r w:rsidRPr="00D913DA">
        <w:t>StreamScan</w:t>
      </w:r>
      <w:bookmarkEnd w:id="5"/>
    </w:p>
    <w:p w:rsidR="00244B9C" w:rsidRPr="00D913DA" w:rsidRDefault="005C70D4" w:rsidP="003221B7">
      <w:pPr>
        <w:pStyle w:val="Retrait1"/>
        <w:suppressAutoHyphens/>
      </w:pPr>
      <w:r w:rsidRPr="00D913DA">
        <w:t>StreamScan</w:t>
      </w:r>
      <w:r w:rsidR="00244B9C" w:rsidRPr="00D913DA">
        <w:t xml:space="preserve"> est une application permettant l’obtention </w:t>
      </w:r>
      <w:r w:rsidR="00D665F3" w:rsidRPr="00D913DA">
        <w:rPr>
          <w:szCs w:val="22"/>
        </w:rPr>
        <w:t xml:space="preserve">et l’enregistrement </w:t>
      </w:r>
      <w:r w:rsidR="00244B9C" w:rsidRPr="00D913DA">
        <w:t xml:space="preserve">de diverses données matérielles et logicielles </w:t>
      </w:r>
      <w:r w:rsidR="001765FB">
        <w:t xml:space="preserve">de machines StreamX </w:t>
      </w:r>
      <w:r w:rsidR="00244B9C" w:rsidRPr="00D913DA">
        <w:t>depuis une application serveur lancée sur la machine dont on souhaite extraire les informations.</w:t>
      </w:r>
    </w:p>
    <w:p w:rsidR="002C6568" w:rsidRPr="00D913DA" w:rsidRDefault="002C6568" w:rsidP="003221B7">
      <w:pPr>
        <w:pStyle w:val="Retrait1"/>
        <w:suppressAutoHyphens/>
      </w:pPr>
      <w:r w:rsidRPr="00D913DA">
        <w:t xml:space="preserve">L’application </w:t>
      </w:r>
      <w:r w:rsidRPr="00D913DA">
        <w:rPr>
          <w:b/>
        </w:rPr>
        <w:t>StreamScan</w:t>
      </w:r>
      <w:r w:rsidRPr="00D913DA">
        <w:t xml:space="preserve"> </w:t>
      </w:r>
      <w:r w:rsidR="001765FB">
        <w:t>est</w:t>
      </w:r>
      <w:r w:rsidR="00AA5321">
        <w:t xml:space="preserve"> utilisée afin d’obtenir l</w:t>
      </w:r>
      <w:r w:rsidRPr="00D913DA">
        <w:t>es informati</w:t>
      </w:r>
      <w:r w:rsidR="003119FA" w:rsidRPr="00D913DA">
        <w:t>ons de</w:t>
      </w:r>
      <w:r w:rsidR="00AA5321">
        <w:t>s</w:t>
      </w:r>
      <w:r w:rsidR="003119FA" w:rsidRPr="00D913DA">
        <w:t xml:space="preserve"> machines</w:t>
      </w:r>
      <w:r w:rsidR="00AA5321">
        <w:t xml:space="preserve"> de manière centralisée</w:t>
      </w:r>
      <w:r w:rsidR="003119FA" w:rsidRPr="00D913DA">
        <w:t xml:space="preserve"> ainsi que leur</w:t>
      </w:r>
      <w:r w:rsidRPr="00D913DA">
        <w:t xml:space="preserve"> version de StreamX.</w:t>
      </w:r>
    </w:p>
    <w:p w:rsidR="00933F7E" w:rsidRPr="00D913DA" w:rsidRDefault="005C70D4" w:rsidP="003221B7">
      <w:pPr>
        <w:pStyle w:val="Retrait1"/>
        <w:suppressAutoHyphens/>
      </w:pPr>
      <w:r w:rsidRPr="00D913DA">
        <w:t>L’application va permettre</w:t>
      </w:r>
      <w:r w:rsidR="00933F7E" w:rsidRPr="00D913DA">
        <w:t xml:space="preserve"> de</w:t>
      </w:r>
      <w:r w:rsidRPr="00D913DA">
        <w:t> :</w:t>
      </w:r>
    </w:p>
    <w:p w:rsidR="00933F7E" w:rsidRPr="00D913DA" w:rsidRDefault="00B52F08" w:rsidP="003221B7">
      <w:pPr>
        <w:pStyle w:val="Puce1"/>
      </w:pPr>
      <w:r w:rsidRPr="00D913DA">
        <w:t xml:space="preserve">Reproduire </w:t>
      </w:r>
      <w:r w:rsidR="00933F7E" w:rsidRPr="00D913DA">
        <w:t xml:space="preserve">des situations sur </w:t>
      </w:r>
      <w:r w:rsidRPr="00D913DA">
        <w:t>la</w:t>
      </w:r>
      <w:r w:rsidR="00933F7E" w:rsidRPr="00D913DA">
        <w:t xml:space="preserve"> plate-forme de tests dans un environnement</w:t>
      </w:r>
      <w:r w:rsidRPr="00D913DA">
        <w:t xml:space="preserve"> similaire à l’environnement des </w:t>
      </w:r>
      <w:r w:rsidR="002C6568" w:rsidRPr="00D913DA">
        <w:t>clients</w:t>
      </w:r>
    </w:p>
    <w:p w:rsidR="00933F7E" w:rsidRPr="00D913DA" w:rsidRDefault="00B52F08" w:rsidP="003221B7">
      <w:pPr>
        <w:pStyle w:val="Puce1"/>
      </w:pPr>
      <w:r w:rsidRPr="00D913DA">
        <w:t>Identifier</w:t>
      </w:r>
      <w:r w:rsidR="00933F7E" w:rsidRPr="00D913DA">
        <w:t xml:space="preserve"> le</w:t>
      </w:r>
      <w:r w:rsidR="002C6568" w:rsidRPr="00D913DA">
        <w:t>s installations à mettre à jour</w:t>
      </w:r>
    </w:p>
    <w:p w:rsidR="00933F7E" w:rsidRPr="00D913DA" w:rsidRDefault="00933F7E" w:rsidP="003221B7">
      <w:pPr>
        <w:pStyle w:val="Puce1"/>
      </w:pPr>
      <w:r w:rsidRPr="00D913DA">
        <w:t>Montrer au client son acquis et son évolu</w:t>
      </w:r>
      <w:r w:rsidR="002C6568" w:rsidRPr="00D913DA">
        <w:t>tion potentielle</w:t>
      </w:r>
    </w:p>
    <w:p w:rsidR="002C6568" w:rsidRPr="00D913DA" w:rsidRDefault="00933F7E" w:rsidP="003221B7">
      <w:pPr>
        <w:pStyle w:val="Puce1"/>
      </w:pPr>
      <w:r w:rsidRPr="00D913DA">
        <w:t xml:space="preserve">Gagner du temps lors d’intervention chez </w:t>
      </w:r>
      <w:r w:rsidR="002C6568" w:rsidRPr="00D913DA">
        <w:t>les clients</w:t>
      </w:r>
    </w:p>
    <w:p w:rsidR="00F15811" w:rsidRPr="00D913DA" w:rsidRDefault="00F15811" w:rsidP="003221B7">
      <w:pPr>
        <w:pStyle w:val="Retrait1"/>
        <w:suppressAutoHyphens/>
        <w:spacing w:before="240"/>
      </w:pPr>
      <w:r w:rsidRPr="00D913DA">
        <w:t>Les informations suivantes vont pouvoir être obtenues.</w:t>
      </w:r>
    </w:p>
    <w:p w:rsidR="00F15811" w:rsidRPr="00D913DA" w:rsidRDefault="00F15811" w:rsidP="003221B7">
      <w:pPr>
        <w:pStyle w:val="Puce1"/>
      </w:pPr>
      <w:r w:rsidRPr="00D913DA">
        <w:t>Le système d’exploitation utilisé</w:t>
      </w:r>
    </w:p>
    <w:p w:rsidR="00F15811" w:rsidRPr="00D913DA" w:rsidRDefault="00F15811" w:rsidP="003221B7">
      <w:pPr>
        <w:pStyle w:val="Puce1"/>
      </w:pPr>
      <w:r w:rsidRPr="00D913DA">
        <w:t>Le fabricant et le modèle du PC</w:t>
      </w:r>
    </w:p>
    <w:p w:rsidR="00F15811" w:rsidRPr="00D913DA" w:rsidRDefault="00F15811" w:rsidP="003221B7">
      <w:pPr>
        <w:pStyle w:val="Puce1"/>
      </w:pPr>
      <w:r w:rsidRPr="00D913DA">
        <w:t>La capacité de la mémoire vive</w:t>
      </w:r>
    </w:p>
    <w:p w:rsidR="00F15811" w:rsidRPr="00D913DA" w:rsidRDefault="00F15811" w:rsidP="003221B7">
      <w:pPr>
        <w:pStyle w:val="Puce1"/>
      </w:pPr>
      <w:r w:rsidRPr="00D913DA">
        <w:t>La capacité du disque dur</w:t>
      </w:r>
    </w:p>
    <w:p w:rsidR="00F15811" w:rsidRPr="00D913DA" w:rsidRDefault="00F15811" w:rsidP="003221B7">
      <w:pPr>
        <w:pStyle w:val="Puce1"/>
      </w:pPr>
      <w:r w:rsidRPr="00D913DA">
        <w:t>Le taux d’utilisation du disque dur</w:t>
      </w:r>
    </w:p>
    <w:p w:rsidR="00F15811" w:rsidRPr="00D913DA" w:rsidRDefault="00F15811" w:rsidP="003221B7">
      <w:pPr>
        <w:pStyle w:val="Puce1"/>
      </w:pPr>
      <w:r w:rsidRPr="00D913DA">
        <w:t>Les composants StreamX installés</w:t>
      </w:r>
    </w:p>
    <w:p w:rsidR="00F15811" w:rsidRPr="00D913DA" w:rsidRDefault="00F15811" w:rsidP="003221B7">
      <w:pPr>
        <w:pStyle w:val="Puce1"/>
      </w:pPr>
      <w:r w:rsidRPr="00D913DA">
        <w:t>La version du setup</w:t>
      </w:r>
    </w:p>
    <w:p w:rsidR="00F15811" w:rsidRPr="00D913DA" w:rsidRDefault="00F15811" w:rsidP="003221B7">
      <w:pPr>
        <w:pStyle w:val="Puce1"/>
      </w:pPr>
      <w:r w:rsidRPr="00D913DA">
        <w:t>La date de la dernière mise à jour du setup</w:t>
      </w:r>
    </w:p>
    <w:p w:rsidR="00F15811" w:rsidRPr="00D913DA" w:rsidRDefault="00F15811" w:rsidP="003221B7">
      <w:pPr>
        <w:pStyle w:val="Puce1"/>
      </w:pPr>
      <w:r w:rsidRPr="00D913DA">
        <w:t>La version de l’applicatif du produit StreamX</w:t>
      </w:r>
    </w:p>
    <w:p w:rsidR="00F15811" w:rsidRPr="00D913DA" w:rsidRDefault="00F15811" w:rsidP="003221B7">
      <w:pPr>
        <w:pStyle w:val="Puce1"/>
      </w:pPr>
      <w:r w:rsidRPr="00D913DA">
        <w:t>Les dossiers de Log créés</w:t>
      </w:r>
    </w:p>
    <w:p w:rsidR="0030738A" w:rsidRPr="00D913DA" w:rsidRDefault="005479BD" w:rsidP="003221B7">
      <w:pPr>
        <w:pStyle w:val="Titre2"/>
      </w:pPr>
      <w:bookmarkStart w:id="6" w:name="_Toc114965594"/>
      <w:bookmarkStart w:id="7" w:name="_Toc250790970"/>
      <w:bookmarkStart w:id="8" w:name="_Toc485134823"/>
      <w:r w:rsidRPr="00D913DA">
        <w:lastRenderedPageBreak/>
        <w:t xml:space="preserve">Analyse </w:t>
      </w:r>
      <w:bookmarkEnd w:id="6"/>
      <w:r w:rsidR="00110668" w:rsidRPr="00D913DA">
        <w:t xml:space="preserve">de </w:t>
      </w:r>
      <w:bookmarkEnd w:id="7"/>
      <w:r w:rsidR="000D6544" w:rsidRPr="00D913DA">
        <w:t>la situation initiale</w:t>
      </w:r>
      <w:bookmarkEnd w:id="8"/>
    </w:p>
    <w:p w:rsidR="00D665F3" w:rsidRPr="00D913DA" w:rsidRDefault="00D665F3" w:rsidP="003221B7">
      <w:pPr>
        <w:pStyle w:val="Retrait1"/>
        <w:suppressAutoHyphens/>
      </w:pPr>
      <w:r w:rsidRPr="00D913DA">
        <w:t>En l’état</w:t>
      </w:r>
      <w:r w:rsidR="0072469F" w:rsidRPr="00D913DA">
        <w:t xml:space="preserve"> actuel</w:t>
      </w:r>
      <w:r w:rsidRPr="00D913DA">
        <w:t>, aucun moyen ne permet de connaître ces info</w:t>
      </w:r>
      <w:r w:rsidR="00263319">
        <w:t>rmations de manière centralisée.</w:t>
      </w:r>
    </w:p>
    <w:p w:rsidR="001E0597" w:rsidRPr="00D913DA" w:rsidRDefault="00B43924" w:rsidP="003221B7">
      <w:pPr>
        <w:pStyle w:val="Retrait1"/>
        <w:suppressAutoHyphens/>
      </w:pPr>
      <w:r w:rsidRPr="00D913DA">
        <w:t>La partie serveur</w:t>
      </w:r>
      <w:r w:rsidR="00D665F3" w:rsidRPr="00D913DA">
        <w:t>, installée sur chaque passerelle de communication,</w:t>
      </w:r>
      <w:r w:rsidRPr="00D913DA">
        <w:t xml:space="preserve"> a déjà été réalisée </w:t>
      </w:r>
      <w:r w:rsidR="00D665F3" w:rsidRPr="00D913DA">
        <w:t xml:space="preserve">en prérequis au travail, </w:t>
      </w:r>
      <w:r w:rsidRPr="00D913DA">
        <w:t>afin d’acquérir les connaissances nécessaires à la réalisation de ce projet.</w:t>
      </w:r>
    </w:p>
    <w:p w:rsidR="00B43924" w:rsidRPr="00D913DA" w:rsidRDefault="00B43924" w:rsidP="003221B7">
      <w:pPr>
        <w:pStyle w:val="Retrait1"/>
        <w:suppressAutoHyphens/>
      </w:pPr>
      <w:r w:rsidRPr="00D913DA">
        <w:t xml:space="preserve">Celle-ci utilise </w:t>
      </w:r>
      <w:r w:rsidR="008050A7" w:rsidRPr="00D913DA">
        <w:t>diverses librairies afin de récupérer les informations système (OS, nom du produit, version,…), matérielles (</w:t>
      </w:r>
      <w:r w:rsidR="001E0597" w:rsidRPr="00D913DA">
        <w:t>nom du produit, fabriquant,…</w:t>
      </w:r>
      <w:r w:rsidR="008050A7" w:rsidRPr="00D913DA">
        <w:t>)</w:t>
      </w:r>
      <w:r w:rsidR="001E0597" w:rsidRPr="00D913DA">
        <w:t>, de la carte réseau (</w:t>
      </w:r>
      <w:r w:rsidR="00773DD8">
        <w:t xml:space="preserve">adresse </w:t>
      </w:r>
      <w:r w:rsidR="001E0597" w:rsidRPr="00D913DA">
        <w:t xml:space="preserve">IP, passerelle, masque de sous-réseau,…) et les informations relatives à </w:t>
      </w:r>
      <w:r w:rsidR="001E0597" w:rsidRPr="00D913DA">
        <w:rPr>
          <w:b/>
        </w:rPr>
        <w:t>StreamX</w:t>
      </w:r>
      <w:r w:rsidR="001E0597" w:rsidRPr="00D913DA">
        <w:t>. Le client peut alors s’y connecter afin de récupérer ces informations.</w:t>
      </w:r>
    </w:p>
    <w:p w:rsidR="002C6568" w:rsidRPr="00D913DA" w:rsidRDefault="001E0597" w:rsidP="003221B7">
      <w:pPr>
        <w:pStyle w:val="Retrait1"/>
        <w:suppressAutoHyphens/>
      </w:pPr>
      <w:r w:rsidRPr="00D913DA">
        <w:t>Pour plus d’informations concernant la partie serveur, se référer à la documentation de cette dernière (cf. : Annexes).</w:t>
      </w:r>
      <w:bookmarkStart w:id="9" w:name="_Toc114965595"/>
      <w:bookmarkStart w:id="10" w:name="_Toc250790971"/>
    </w:p>
    <w:p w:rsidR="005479BD" w:rsidRPr="00D913DA" w:rsidRDefault="005479BD" w:rsidP="003221B7">
      <w:pPr>
        <w:pStyle w:val="Titre2"/>
      </w:pPr>
      <w:bookmarkStart w:id="11" w:name="_Toc485134824"/>
      <w:r w:rsidRPr="00D913DA">
        <w:t xml:space="preserve">Analyse </w:t>
      </w:r>
      <w:bookmarkEnd w:id="9"/>
      <w:r w:rsidR="00110668" w:rsidRPr="00D913DA">
        <w:t>de l’état désiré</w:t>
      </w:r>
      <w:bookmarkEnd w:id="10"/>
      <w:bookmarkEnd w:id="11"/>
    </w:p>
    <w:p w:rsidR="00925A01" w:rsidRPr="00D913DA" w:rsidRDefault="002C6568" w:rsidP="003221B7">
      <w:pPr>
        <w:pStyle w:val="Retrait1"/>
        <w:suppressAutoHyphens/>
      </w:pPr>
      <w:r w:rsidRPr="00D913DA">
        <w:t xml:space="preserve">Le produit fini </w:t>
      </w:r>
      <w:r w:rsidR="00F15811" w:rsidRPr="00D913DA">
        <w:t xml:space="preserve">va </w:t>
      </w:r>
      <w:r w:rsidRPr="00D913DA">
        <w:t>permettr</w:t>
      </w:r>
      <w:r w:rsidR="00925A01" w:rsidRPr="00D913DA">
        <w:t xml:space="preserve">e d’obtenir les informations d’une machine StreamX </w:t>
      </w:r>
      <w:r w:rsidR="00D665F3" w:rsidRPr="00D913DA">
        <w:t>grâce</w:t>
      </w:r>
      <w:r w:rsidR="00925A01" w:rsidRPr="00D913DA">
        <w:t xml:space="preserve"> à son</w:t>
      </w:r>
      <w:r w:rsidR="00773DD8">
        <w:t xml:space="preserve"> adresse</w:t>
      </w:r>
      <w:r w:rsidR="00925A01" w:rsidRPr="00D913DA">
        <w:t xml:space="preserve"> IP</w:t>
      </w:r>
      <w:r w:rsidR="00D34680">
        <w:t>/H</w:t>
      </w:r>
      <w:r w:rsidR="00F15811" w:rsidRPr="00D913DA">
        <w:t>ostname</w:t>
      </w:r>
      <w:r w:rsidR="00925A01" w:rsidRPr="00D913DA">
        <w:t xml:space="preserve"> et </w:t>
      </w:r>
      <w:r w:rsidR="00263319">
        <w:t xml:space="preserve">à les </w:t>
      </w:r>
      <w:r w:rsidR="00925A01" w:rsidRPr="00D913DA">
        <w:t>st</w:t>
      </w:r>
      <w:r w:rsidR="00F15811" w:rsidRPr="00D913DA">
        <w:t>ocker</w:t>
      </w:r>
      <w:r w:rsidR="00925A01" w:rsidRPr="00D913DA">
        <w:t xml:space="preserve"> dans une base de données MySQL.</w:t>
      </w:r>
    </w:p>
    <w:p w:rsidR="009E3A86" w:rsidRDefault="00925A01" w:rsidP="003221B7">
      <w:pPr>
        <w:pStyle w:val="Retrait1"/>
        <w:suppressAutoHyphens/>
      </w:pPr>
      <w:r w:rsidRPr="00D913DA">
        <w:t xml:space="preserve">Celles-ci sont ensuite listées selon l’entreprise et l’ouvrage </w:t>
      </w:r>
      <w:r w:rsidR="00263319">
        <w:t>auxquels appartient</w:t>
      </w:r>
      <w:r w:rsidR="009E3A86">
        <w:t xml:space="preserve"> la machine. Un ouvrage est un bâtiment</w:t>
      </w:r>
      <w:r w:rsidR="00CF5CCE">
        <w:t xml:space="preserve"> équipé et en production</w:t>
      </w:r>
      <w:r w:rsidR="009E3A86">
        <w:t xml:space="preserve"> comme un barrage, un poste électrique ou encore une </w:t>
      </w:r>
      <w:r w:rsidR="009E3A86" w:rsidRPr="009E3A86">
        <w:t>centrale de chauffage à distance</w:t>
      </w:r>
      <w:r w:rsidR="009E3A86">
        <w:t>.</w:t>
      </w:r>
    </w:p>
    <w:p w:rsidR="001E0597" w:rsidRPr="00D913DA" w:rsidRDefault="00925A01" w:rsidP="003221B7">
      <w:pPr>
        <w:pStyle w:val="Retrait1"/>
        <w:suppressAutoHyphens/>
      </w:pPr>
      <w:r w:rsidRPr="00D913DA">
        <w:t>Un filtre (recherche) peut être appliqué permettant</w:t>
      </w:r>
      <w:r w:rsidR="000502EE" w:rsidRPr="00D913DA">
        <w:t xml:space="preserve"> ainsi</w:t>
      </w:r>
      <w:r w:rsidRPr="00D913DA">
        <w:t xml:space="preserve"> une meilleure lisibilité.</w:t>
      </w:r>
      <w:r w:rsidR="000502EE" w:rsidRPr="00D913DA">
        <w:t xml:space="preserve"> Les situations critiques sont mis</w:t>
      </w:r>
      <w:r w:rsidR="003119FA" w:rsidRPr="00D913DA">
        <w:t>es</w:t>
      </w:r>
      <w:r w:rsidR="000502EE" w:rsidRPr="00D913DA">
        <w:t xml:space="preserve"> en évidence (ex : ancienne version).</w:t>
      </w:r>
    </w:p>
    <w:p w:rsidR="000502EE" w:rsidRPr="00D913DA" w:rsidRDefault="000502EE" w:rsidP="003221B7">
      <w:pPr>
        <w:pStyle w:val="Retrait1"/>
        <w:suppressAutoHyphens/>
      </w:pPr>
      <w:r w:rsidRPr="00D913DA">
        <w:t>Les informations peuvent être mises à jour en sélectionnant la machine.</w:t>
      </w:r>
    </w:p>
    <w:p w:rsidR="005479BD" w:rsidRPr="00D913DA" w:rsidRDefault="00110668" w:rsidP="003221B7">
      <w:pPr>
        <w:pStyle w:val="Titre2"/>
      </w:pPr>
      <w:bookmarkStart w:id="12" w:name="_Toc250790972"/>
      <w:bookmarkStart w:id="13" w:name="_Toc485134825"/>
      <w:r w:rsidRPr="00D913DA">
        <w:t>Cahier des charges</w:t>
      </w:r>
      <w:bookmarkEnd w:id="12"/>
      <w:bookmarkEnd w:id="13"/>
    </w:p>
    <w:p w:rsidR="00D062A4" w:rsidRPr="00D913DA" w:rsidRDefault="00AB6F52" w:rsidP="003221B7">
      <w:pPr>
        <w:pStyle w:val="Retrait1"/>
        <w:suppressAutoHyphens/>
      </w:pPr>
      <w:r w:rsidRPr="00D913DA">
        <w:t>Voici les exigences de l’application :</w:t>
      </w:r>
    </w:p>
    <w:p w:rsidR="002C6568" w:rsidRPr="00D913DA" w:rsidRDefault="005C14F3" w:rsidP="003221B7">
      <w:pPr>
        <w:pStyle w:val="Puce1"/>
      </w:pPr>
      <w:r w:rsidRPr="00D913DA">
        <w:t>Obtention des informa</w:t>
      </w:r>
      <w:r w:rsidR="00D665F3" w:rsidRPr="00D913DA">
        <w:t xml:space="preserve">tions d’une machine StreamX grâce </w:t>
      </w:r>
      <w:r w:rsidRPr="00D913DA">
        <w:t>à son</w:t>
      </w:r>
      <w:r w:rsidR="00773DD8">
        <w:t xml:space="preserve"> adresse</w:t>
      </w:r>
      <w:r w:rsidRPr="00D913DA">
        <w:t xml:space="preserve"> IP</w:t>
      </w:r>
    </w:p>
    <w:p w:rsidR="005C14F3" w:rsidRPr="00D913DA" w:rsidRDefault="005C14F3" w:rsidP="003221B7">
      <w:pPr>
        <w:pStyle w:val="Puce1"/>
      </w:pPr>
      <w:r w:rsidRPr="00D913DA">
        <w:t>Sauvegarde des informations récoltées dans une base de données MySQL selon l’ouvrage et l’entreprise</w:t>
      </w:r>
      <w:r w:rsidR="00263319">
        <w:t xml:space="preserve"> auxquels appartient la machine</w:t>
      </w:r>
    </w:p>
    <w:p w:rsidR="005C14F3" w:rsidRPr="00D913DA" w:rsidRDefault="005C14F3" w:rsidP="003221B7">
      <w:pPr>
        <w:pStyle w:val="Puce1"/>
      </w:pPr>
      <w:r w:rsidRPr="00D913DA">
        <w:t>Présentation des informations de la base de données sur une interface web en mettant en évidence certaines situations critiques comme un disque plein ou une version ancienne du produit.</w:t>
      </w:r>
    </w:p>
    <w:p w:rsidR="00AB6F52" w:rsidRPr="00D913DA" w:rsidRDefault="00AB6F52" w:rsidP="003221B7">
      <w:pPr>
        <w:pStyle w:val="Puce1"/>
      </w:pPr>
      <w:r w:rsidRPr="00D913DA">
        <w:t>Recherche des informations d’une machine selon un critère</w:t>
      </w:r>
    </w:p>
    <w:p w:rsidR="005C14F3" w:rsidRPr="00D913DA" w:rsidRDefault="005C14F3" w:rsidP="003221B7">
      <w:pPr>
        <w:pStyle w:val="Puce1"/>
      </w:pPr>
      <w:r w:rsidRPr="00D913DA">
        <w:t>Développement de l’application en ASP.NET</w:t>
      </w:r>
    </w:p>
    <w:p w:rsidR="005C14F3" w:rsidRPr="00D913DA" w:rsidRDefault="005C14F3" w:rsidP="003221B7">
      <w:pPr>
        <w:pStyle w:val="Puce1"/>
      </w:pPr>
      <w:r w:rsidRPr="00D913DA">
        <w:t>Accès à l’application géré par une page de login</w:t>
      </w:r>
    </w:p>
    <w:p w:rsidR="005C14F3" w:rsidRPr="00D913DA" w:rsidRDefault="00AB6F52" w:rsidP="003221B7">
      <w:pPr>
        <w:pStyle w:val="Puce1"/>
      </w:pPr>
      <w:r w:rsidRPr="00D913DA">
        <w:t>Rédaction d’un manuel utilisateur, en plus de la documentation technique</w:t>
      </w:r>
    </w:p>
    <w:p w:rsidR="00AB6F52" w:rsidRPr="00D913DA" w:rsidRDefault="00AB6F52" w:rsidP="003221B7">
      <w:pPr>
        <w:pStyle w:val="Puce1"/>
      </w:pPr>
      <w:r w:rsidRPr="00D913DA">
        <w:t>Réalisation de l’application en anglais</w:t>
      </w:r>
    </w:p>
    <w:p w:rsidR="00AB6F52" w:rsidRPr="00D913DA" w:rsidRDefault="00AB6F52" w:rsidP="003221B7">
      <w:pPr>
        <w:pStyle w:val="Retrait1"/>
        <w:suppressAutoHyphens/>
      </w:pPr>
      <w:r w:rsidRPr="00D913DA">
        <w:t xml:space="preserve">Le cahier des charges </w:t>
      </w:r>
      <w:r w:rsidRPr="00D913DA">
        <w:rPr>
          <w:b/>
        </w:rPr>
        <w:t>complet</w:t>
      </w:r>
      <w:r w:rsidRPr="00D913DA">
        <w:t xml:space="preserve"> est disponible en annexes</w:t>
      </w:r>
    </w:p>
    <w:p w:rsidR="00AB495B" w:rsidRPr="00D913DA" w:rsidRDefault="00AB495B" w:rsidP="003221B7">
      <w:pPr>
        <w:pStyle w:val="Retrait1"/>
        <w:pBdr>
          <w:top w:val="dashed" w:sz="4" w:space="1" w:color="auto"/>
          <w:left w:val="dashed" w:sz="4" w:space="4" w:color="auto"/>
          <w:bottom w:val="dashed" w:sz="4" w:space="1" w:color="auto"/>
          <w:right w:val="dashed" w:sz="4" w:space="4" w:color="auto"/>
        </w:pBdr>
        <w:shd w:val="clear" w:color="auto" w:fill="F2DBDB" w:themeFill="accent2" w:themeFillTint="33"/>
        <w:suppressAutoHyphens/>
        <w:spacing w:after="0"/>
      </w:pPr>
      <w:r w:rsidRPr="00D913DA">
        <w:t>Le point suivant du cahier des charges a été modifié :</w:t>
      </w:r>
    </w:p>
    <w:p w:rsidR="00AB495B" w:rsidRPr="00D913DA" w:rsidRDefault="00AB495B" w:rsidP="003221B7">
      <w:pPr>
        <w:pStyle w:val="Retrait1"/>
        <w:pBdr>
          <w:top w:val="dashed" w:sz="4" w:space="1" w:color="auto"/>
          <w:left w:val="dashed" w:sz="4" w:space="4" w:color="auto"/>
          <w:bottom w:val="dashed" w:sz="4" w:space="1" w:color="auto"/>
          <w:right w:val="dashed" w:sz="4" w:space="4" w:color="auto"/>
        </w:pBdr>
        <w:shd w:val="clear" w:color="auto" w:fill="F2DBDB" w:themeFill="accent2" w:themeFillTint="33"/>
        <w:suppressAutoHyphens/>
      </w:pPr>
      <w:r w:rsidRPr="00D913DA">
        <w:t xml:space="preserve">   </w:t>
      </w:r>
      <w:r w:rsidRPr="00D913DA">
        <w:rPr>
          <w:rFonts w:ascii="Wingdings" w:hAnsi="Wingdings"/>
        </w:rPr>
        <w:t></w:t>
      </w:r>
      <w:r w:rsidRPr="00D913DA">
        <w:t xml:space="preserve">  </w:t>
      </w:r>
      <w:r w:rsidR="001D342B" w:rsidRPr="00D913DA">
        <w:t xml:space="preserve"> </w:t>
      </w:r>
      <w:r w:rsidRPr="00D913DA">
        <w:t xml:space="preserve"> Standards d’entreprise – Langue anglaise pour la documentation du code</w:t>
      </w:r>
    </w:p>
    <w:p w:rsidR="00AB495B" w:rsidRPr="00D913DA" w:rsidRDefault="00AB495B" w:rsidP="003221B7">
      <w:pPr>
        <w:pStyle w:val="Retrait1"/>
        <w:pBdr>
          <w:top w:val="dashed" w:sz="4" w:space="1" w:color="auto"/>
          <w:left w:val="dashed" w:sz="4" w:space="4" w:color="auto"/>
          <w:bottom w:val="dashed" w:sz="4" w:space="1" w:color="auto"/>
          <w:right w:val="dashed" w:sz="4" w:space="4" w:color="auto"/>
        </w:pBdr>
        <w:shd w:val="clear" w:color="auto" w:fill="F2DBDB" w:themeFill="accent2" w:themeFillTint="33"/>
        <w:suppressAutoHyphens/>
        <w:spacing w:after="0"/>
      </w:pPr>
      <w:r w:rsidRPr="00D913DA">
        <w:t>Afin d’éviter une perte de temps quant à la rédaction en anglais, celle-ci se fera en français.</w:t>
      </w:r>
    </w:p>
    <w:p w:rsidR="00F15811" w:rsidRPr="00D913DA" w:rsidRDefault="00F15811" w:rsidP="003221B7">
      <w:pPr>
        <w:suppressAutoHyphens/>
        <w:rPr>
          <w:rFonts w:ascii="Roboto Light" w:hAnsi="Roboto Light" w:cstheme="minorHAnsi"/>
          <w:sz w:val="20"/>
        </w:rPr>
      </w:pPr>
      <w:bookmarkStart w:id="14" w:name="_Toc250790973"/>
      <w:r w:rsidRPr="00D913DA">
        <w:br w:type="page"/>
      </w:r>
    </w:p>
    <w:p w:rsidR="00851E26" w:rsidRPr="00D913DA" w:rsidRDefault="00851E26" w:rsidP="003221B7">
      <w:pPr>
        <w:pStyle w:val="Titre1"/>
        <w:suppressAutoHyphens/>
      </w:pPr>
      <w:bookmarkStart w:id="15" w:name="_Toc485134826"/>
      <w:r w:rsidRPr="00D913DA">
        <w:lastRenderedPageBreak/>
        <w:t>Personnes de contact</w:t>
      </w:r>
      <w:bookmarkEnd w:id="15"/>
    </w:p>
    <w:tbl>
      <w:tblPr>
        <w:tblStyle w:val="TableauGrille2-Accentuation1"/>
        <w:tblW w:w="0" w:type="auto"/>
        <w:tblLook w:val="0420" w:firstRow="1" w:lastRow="0" w:firstColumn="0" w:lastColumn="0" w:noHBand="0" w:noVBand="1"/>
      </w:tblPr>
      <w:tblGrid>
        <w:gridCol w:w="4530"/>
        <w:gridCol w:w="4531"/>
      </w:tblGrid>
      <w:tr w:rsidR="00851E26" w:rsidRPr="00D913DA" w:rsidTr="00851E26">
        <w:trPr>
          <w:cnfStyle w:val="100000000000" w:firstRow="1" w:lastRow="0" w:firstColumn="0" w:lastColumn="0" w:oddVBand="0" w:evenVBand="0" w:oddHBand="0" w:evenHBand="0" w:firstRowFirstColumn="0" w:firstRowLastColumn="0" w:lastRowFirstColumn="0" w:lastRowLastColumn="0"/>
        </w:trPr>
        <w:tc>
          <w:tcPr>
            <w:tcW w:w="4530" w:type="dxa"/>
          </w:tcPr>
          <w:p w:rsidR="00851E26" w:rsidRPr="00D913DA" w:rsidRDefault="00851E26" w:rsidP="003221B7">
            <w:pPr>
              <w:pStyle w:val="Retrait1"/>
              <w:suppressAutoHyphens/>
            </w:pPr>
            <w:r w:rsidRPr="00D913DA">
              <w:t>Nom</w:t>
            </w:r>
          </w:p>
        </w:tc>
        <w:tc>
          <w:tcPr>
            <w:tcW w:w="4531" w:type="dxa"/>
          </w:tcPr>
          <w:p w:rsidR="00851E26" w:rsidRPr="00D913DA" w:rsidRDefault="00851E26" w:rsidP="003221B7">
            <w:pPr>
              <w:pStyle w:val="Retrait1"/>
              <w:suppressAutoHyphens/>
            </w:pPr>
            <w:r w:rsidRPr="00D913DA">
              <w:t>Rôle</w:t>
            </w:r>
          </w:p>
        </w:tc>
      </w:tr>
      <w:tr w:rsidR="00851E26" w:rsidRPr="00D913DA" w:rsidTr="00851E26">
        <w:trPr>
          <w:cnfStyle w:val="000000100000" w:firstRow="0" w:lastRow="0" w:firstColumn="0" w:lastColumn="0" w:oddVBand="0" w:evenVBand="0" w:oddHBand="1" w:evenHBand="0" w:firstRowFirstColumn="0" w:firstRowLastColumn="0" w:lastRowFirstColumn="0" w:lastRowLastColumn="0"/>
        </w:trPr>
        <w:tc>
          <w:tcPr>
            <w:tcW w:w="4530" w:type="dxa"/>
          </w:tcPr>
          <w:p w:rsidR="00851E26" w:rsidRPr="00D913DA" w:rsidRDefault="00851E26" w:rsidP="003221B7">
            <w:pPr>
              <w:pStyle w:val="Retrait1"/>
              <w:suppressAutoHyphens/>
            </w:pPr>
            <w:r w:rsidRPr="00D913DA">
              <w:t>M. Nicolas Richoz</w:t>
            </w:r>
          </w:p>
        </w:tc>
        <w:tc>
          <w:tcPr>
            <w:tcW w:w="4531" w:type="dxa"/>
          </w:tcPr>
          <w:p w:rsidR="00851E26" w:rsidRPr="00D913DA" w:rsidRDefault="00851E26" w:rsidP="003221B7">
            <w:pPr>
              <w:pStyle w:val="Retrait1"/>
              <w:suppressAutoHyphens/>
            </w:pPr>
            <w:r w:rsidRPr="00D913DA">
              <w:t>Premier expert</w:t>
            </w:r>
          </w:p>
        </w:tc>
      </w:tr>
      <w:tr w:rsidR="00851E26" w:rsidRPr="00D913DA" w:rsidTr="00851E26">
        <w:tc>
          <w:tcPr>
            <w:tcW w:w="4530" w:type="dxa"/>
          </w:tcPr>
          <w:p w:rsidR="00851E26" w:rsidRPr="00D913DA" w:rsidRDefault="00851E26" w:rsidP="003221B7">
            <w:pPr>
              <w:pStyle w:val="Retrait1"/>
              <w:suppressAutoHyphens/>
            </w:pPr>
            <w:r w:rsidRPr="00D913DA">
              <w:t>M. Vincent Gremaud</w:t>
            </w:r>
          </w:p>
        </w:tc>
        <w:tc>
          <w:tcPr>
            <w:tcW w:w="4531" w:type="dxa"/>
          </w:tcPr>
          <w:p w:rsidR="00851E26" w:rsidRPr="00D913DA" w:rsidRDefault="00851E26" w:rsidP="003221B7">
            <w:pPr>
              <w:pStyle w:val="Retrait1"/>
              <w:suppressAutoHyphens/>
            </w:pPr>
            <w:r w:rsidRPr="00D913DA">
              <w:t>Deuxième expert</w:t>
            </w:r>
          </w:p>
        </w:tc>
      </w:tr>
      <w:tr w:rsidR="00851E26" w:rsidRPr="00D913DA" w:rsidTr="00851E26">
        <w:trPr>
          <w:cnfStyle w:val="000000100000" w:firstRow="0" w:lastRow="0" w:firstColumn="0" w:lastColumn="0" w:oddVBand="0" w:evenVBand="0" w:oddHBand="1" w:evenHBand="0" w:firstRowFirstColumn="0" w:firstRowLastColumn="0" w:lastRowFirstColumn="0" w:lastRowLastColumn="0"/>
        </w:trPr>
        <w:tc>
          <w:tcPr>
            <w:tcW w:w="4530" w:type="dxa"/>
          </w:tcPr>
          <w:p w:rsidR="00851E26" w:rsidRPr="00D913DA" w:rsidRDefault="00851E26" w:rsidP="003221B7">
            <w:pPr>
              <w:pStyle w:val="Retrait1"/>
              <w:suppressAutoHyphens/>
            </w:pPr>
            <w:r w:rsidRPr="00D913DA">
              <w:t>M. Gérald Schaller</w:t>
            </w:r>
          </w:p>
        </w:tc>
        <w:tc>
          <w:tcPr>
            <w:tcW w:w="4531" w:type="dxa"/>
          </w:tcPr>
          <w:p w:rsidR="00851E26" w:rsidRPr="00D913DA" w:rsidRDefault="00851E26" w:rsidP="003221B7">
            <w:pPr>
              <w:pStyle w:val="Retrait1"/>
              <w:suppressAutoHyphens/>
            </w:pPr>
            <w:r w:rsidRPr="00D913DA">
              <w:t>Expert de validation</w:t>
            </w:r>
          </w:p>
        </w:tc>
      </w:tr>
      <w:tr w:rsidR="00851E26" w:rsidRPr="00D913DA" w:rsidTr="00851E26">
        <w:tc>
          <w:tcPr>
            <w:tcW w:w="4530" w:type="dxa"/>
          </w:tcPr>
          <w:p w:rsidR="00851E26" w:rsidRPr="00D913DA" w:rsidRDefault="00851E26" w:rsidP="003221B7">
            <w:pPr>
              <w:pStyle w:val="Retrait1"/>
              <w:suppressAutoHyphens/>
            </w:pPr>
            <w:r w:rsidRPr="00D913DA">
              <w:t>M. Pierre-Alain Mettraux</w:t>
            </w:r>
          </w:p>
        </w:tc>
        <w:tc>
          <w:tcPr>
            <w:tcW w:w="4531" w:type="dxa"/>
          </w:tcPr>
          <w:p w:rsidR="00851E26" w:rsidRPr="00D913DA" w:rsidRDefault="00251106" w:rsidP="003221B7">
            <w:pPr>
              <w:pStyle w:val="Retrait1"/>
              <w:suppressAutoHyphens/>
            </w:pPr>
            <w:r w:rsidRPr="00D913DA">
              <w:t>Formateur en entreprise</w:t>
            </w:r>
          </w:p>
        </w:tc>
      </w:tr>
      <w:tr w:rsidR="00851E26" w:rsidRPr="00D913DA" w:rsidTr="00851E26">
        <w:trPr>
          <w:cnfStyle w:val="000000100000" w:firstRow="0" w:lastRow="0" w:firstColumn="0" w:lastColumn="0" w:oddVBand="0" w:evenVBand="0" w:oddHBand="1" w:evenHBand="0" w:firstRowFirstColumn="0" w:firstRowLastColumn="0" w:lastRowFirstColumn="0" w:lastRowLastColumn="0"/>
        </w:trPr>
        <w:tc>
          <w:tcPr>
            <w:tcW w:w="4530" w:type="dxa"/>
          </w:tcPr>
          <w:p w:rsidR="00851E26" w:rsidRPr="00D913DA" w:rsidRDefault="00851E26" w:rsidP="003221B7">
            <w:pPr>
              <w:pStyle w:val="Retrait1"/>
              <w:suppressAutoHyphens/>
            </w:pPr>
            <w:r w:rsidRPr="00D913DA">
              <w:t>Mme. Laurence Dubied Bielmann</w:t>
            </w:r>
          </w:p>
        </w:tc>
        <w:tc>
          <w:tcPr>
            <w:tcW w:w="4531" w:type="dxa"/>
          </w:tcPr>
          <w:p w:rsidR="00851E26" w:rsidRPr="00D913DA" w:rsidRDefault="00251106" w:rsidP="003221B7">
            <w:pPr>
              <w:pStyle w:val="Retrait1"/>
              <w:suppressAutoHyphens/>
            </w:pPr>
            <w:r w:rsidRPr="00D913DA">
              <w:t>Supérieure professionnelle</w:t>
            </w:r>
          </w:p>
        </w:tc>
      </w:tr>
    </w:tbl>
    <w:p w:rsidR="00851E26" w:rsidRPr="00D913DA" w:rsidRDefault="00851E26" w:rsidP="003221B7">
      <w:pPr>
        <w:pStyle w:val="Retrait1"/>
        <w:suppressAutoHyphens/>
      </w:pPr>
    </w:p>
    <w:p w:rsidR="00251106" w:rsidRPr="00D913DA" w:rsidRDefault="00251106" w:rsidP="003221B7">
      <w:pPr>
        <w:pStyle w:val="Titre1"/>
        <w:suppressAutoHyphens/>
      </w:pPr>
      <w:bookmarkStart w:id="16" w:name="_Toc485134827"/>
      <w:r w:rsidRPr="00D913DA">
        <w:t>Organisation du projet</w:t>
      </w:r>
      <w:bookmarkEnd w:id="16"/>
    </w:p>
    <w:p w:rsidR="00251106" w:rsidRPr="00D913DA" w:rsidRDefault="00251106" w:rsidP="003221B7">
      <w:pPr>
        <w:pStyle w:val="Titre2"/>
      </w:pPr>
      <w:bookmarkStart w:id="17" w:name="_Toc485134828"/>
      <w:r w:rsidRPr="00D913DA">
        <w:t>Réalisation des diagrammes</w:t>
      </w:r>
      <w:bookmarkEnd w:id="17"/>
    </w:p>
    <w:p w:rsidR="00251106" w:rsidRPr="00D913DA" w:rsidRDefault="00251106" w:rsidP="003221B7">
      <w:pPr>
        <w:pStyle w:val="Retrait1"/>
        <w:suppressAutoHyphens/>
      </w:pPr>
      <w:r w:rsidRPr="00D913DA">
        <w:t>La majeure partie des diagrammes sont réalisés à l’aide du programme « Enterprise Architect ». Celui-ci est très complet et propose un design attractif.</w:t>
      </w:r>
    </w:p>
    <w:p w:rsidR="00251106" w:rsidRPr="00D913DA" w:rsidRDefault="00251106" w:rsidP="003221B7">
      <w:pPr>
        <w:pStyle w:val="Retrait1"/>
        <w:suppressAutoHyphens/>
      </w:pPr>
      <w:r w:rsidRPr="00D913DA">
        <w:t>De plus, il offre les fonctionnalités de « Forward Engineering » et « Reverse Engineering » qui sont très utiles et permettent de gagner du temps.</w:t>
      </w:r>
    </w:p>
    <w:p w:rsidR="00251106" w:rsidRPr="00D913DA" w:rsidRDefault="00251106" w:rsidP="003221B7">
      <w:pPr>
        <w:pStyle w:val="Retrait1"/>
        <w:suppressAutoHyphens/>
      </w:pPr>
      <w:r w:rsidRPr="00D913DA">
        <w:t xml:space="preserve">L’outil de la suite Microsoft Office, </w:t>
      </w:r>
      <w:r w:rsidR="00282369" w:rsidRPr="00D913DA">
        <w:t>« </w:t>
      </w:r>
      <w:r w:rsidRPr="00D913DA">
        <w:t>Visio</w:t>
      </w:r>
      <w:r w:rsidR="00282369" w:rsidRPr="00D913DA">
        <w:t> »</w:t>
      </w:r>
      <w:r w:rsidRPr="00D913DA">
        <w:t>, sera également utilisé pour la réalisation de certains diagrammes.</w:t>
      </w:r>
    </w:p>
    <w:p w:rsidR="00282369" w:rsidRPr="00D913DA" w:rsidRDefault="00282369" w:rsidP="003221B7">
      <w:pPr>
        <w:pStyle w:val="Titre2"/>
      </w:pPr>
      <w:bookmarkStart w:id="18" w:name="_Toc485134829"/>
      <w:r w:rsidRPr="00D913DA">
        <w:t>Réalisation des maquettes</w:t>
      </w:r>
      <w:bookmarkEnd w:id="18"/>
    </w:p>
    <w:p w:rsidR="00282369" w:rsidRPr="00D913DA" w:rsidRDefault="00282369" w:rsidP="003221B7">
      <w:pPr>
        <w:pStyle w:val="Retrait1"/>
        <w:suppressAutoHyphens/>
      </w:pPr>
      <w:r w:rsidRPr="00D913DA">
        <w:t xml:space="preserve">Les maquettes sont réalisées avec le logiciel « Balsamiq Morckups 3 » qui propose une interface intuitive avec de nombreux composants graphiques. </w:t>
      </w:r>
    </w:p>
    <w:p w:rsidR="00251106" w:rsidRPr="00D913DA" w:rsidRDefault="00282369" w:rsidP="003221B7">
      <w:pPr>
        <w:pStyle w:val="Titre2"/>
      </w:pPr>
      <w:bookmarkStart w:id="19" w:name="_Toc485134830"/>
      <w:r w:rsidRPr="00D913DA">
        <w:t>Outil de backup</w:t>
      </w:r>
      <w:bookmarkEnd w:id="19"/>
    </w:p>
    <w:p w:rsidR="00282369" w:rsidRPr="00D913DA" w:rsidRDefault="00282369" w:rsidP="003221B7">
      <w:pPr>
        <w:pStyle w:val="Retrait1"/>
        <w:suppressAutoHyphens/>
      </w:pPr>
      <w:r w:rsidRPr="00D913DA">
        <w:t>Afin de garder une trace des versions du projet, un d</w:t>
      </w:r>
      <w:r w:rsidR="00D34680">
        <w:t>épôt GitH</w:t>
      </w:r>
      <w:r w:rsidR="00263319">
        <w:t xml:space="preserve">ub a été mis en place. Ainsi, si une  « erreur fantôme » apparaît, l’application pourra être comparée avec une version antérieure afin de trouver l’origine de l’erreur grâce aux différences entre les deux versions. </w:t>
      </w:r>
    </w:p>
    <w:p w:rsidR="00282369" w:rsidRPr="00D913DA" w:rsidRDefault="00282369" w:rsidP="003221B7">
      <w:pPr>
        <w:pStyle w:val="Retrait1"/>
        <w:suppressAutoHyphens/>
      </w:pPr>
      <w:r w:rsidRPr="00D913DA">
        <w:t>Un dépôt est également créé pour la documentation. De plus elle est aussi placée sur un disque réseau à Infoteam.</w:t>
      </w:r>
    </w:p>
    <w:p w:rsidR="00282369" w:rsidRPr="00D913DA" w:rsidRDefault="00282369" w:rsidP="003221B7">
      <w:pPr>
        <w:pStyle w:val="Retrait1"/>
        <w:suppressAutoHyphens/>
      </w:pPr>
      <w:r w:rsidRPr="00D913DA">
        <w:t>Ceci permet également de faciliter le partage entre plusieurs PC.</w:t>
      </w:r>
    </w:p>
    <w:p w:rsidR="005479BD" w:rsidRPr="00D913DA" w:rsidRDefault="00110668" w:rsidP="003221B7">
      <w:pPr>
        <w:pStyle w:val="Titre1"/>
        <w:pageBreakBefore/>
        <w:suppressAutoHyphens/>
      </w:pPr>
      <w:bookmarkStart w:id="20" w:name="_Toc485134831"/>
      <w:r w:rsidRPr="00D913DA">
        <w:lastRenderedPageBreak/>
        <w:t>Analyse</w:t>
      </w:r>
      <w:bookmarkEnd w:id="14"/>
      <w:bookmarkEnd w:id="20"/>
    </w:p>
    <w:p w:rsidR="002E4C98" w:rsidRPr="00D913DA" w:rsidRDefault="00110668" w:rsidP="003221B7">
      <w:pPr>
        <w:pStyle w:val="Titre2"/>
      </w:pPr>
      <w:bookmarkStart w:id="21" w:name="_Toc485134832"/>
      <w:bookmarkStart w:id="22" w:name="_Toc114965598"/>
      <w:r w:rsidRPr="00D913DA">
        <w:t>Objectifs</w:t>
      </w:r>
      <w:bookmarkEnd w:id="21"/>
    </w:p>
    <w:p w:rsidR="00925A01" w:rsidRPr="00D913DA" w:rsidRDefault="00925A01" w:rsidP="003221B7">
      <w:pPr>
        <w:pStyle w:val="Retrait1"/>
        <w:suppressAutoHyphens/>
      </w:pPr>
      <w:r w:rsidRPr="00D913DA">
        <w:t>Les objectifs sont les mêmes que spéci</w:t>
      </w:r>
      <w:r w:rsidR="00B51FB3" w:rsidRPr="00D913DA">
        <w:t>fiés dans le cahier des charges, à savoir :</w:t>
      </w:r>
    </w:p>
    <w:p w:rsidR="00B51FB3" w:rsidRPr="00D913DA" w:rsidRDefault="00773DD8" w:rsidP="003221B7">
      <w:pPr>
        <w:pStyle w:val="Puce1"/>
      </w:pPr>
      <w:r>
        <w:t>Pouvoir obtenir les informations</w:t>
      </w:r>
      <w:r w:rsidR="00B51FB3" w:rsidRPr="00D913DA">
        <w:t xml:space="preserve"> d’une machine StreamX</w:t>
      </w:r>
    </w:p>
    <w:p w:rsidR="00B51FB3" w:rsidRPr="00D913DA" w:rsidRDefault="00B51FB3" w:rsidP="003221B7">
      <w:pPr>
        <w:pStyle w:val="Puce1"/>
      </w:pPr>
      <w:r w:rsidRPr="00D913DA">
        <w:t xml:space="preserve">Stocker ces </w:t>
      </w:r>
      <w:r w:rsidR="00773DD8">
        <w:t>informations</w:t>
      </w:r>
      <w:r w:rsidR="00773DD8" w:rsidRPr="00D913DA">
        <w:t xml:space="preserve"> </w:t>
      </w:r>
      <w:r w:rsidRPr="00D913DA">
        <w:t>dans la base de données</w:t>
      </w:r>
    </w:p>
    <w:p w:rsidR="00B51FB3" w:rsidRPr="00D913DA" w:rsidRDefault="00B51FB3" w:rsidP="003221B7">
      <w:pPr>
        <w:pStyle w:val="Puce1"/>
      </w:pPr>
      <w:r w:rsidRPr="00D913DA">
        <w:t xml:space="preserve">Récupérer l’ensemble des </w:t>
      </w:r>
      <w:r w:rsidR="00773DD8">
        <w:t>informations</w:t>
      </w:r>
      <w:r w:rsidR="00773DD8" w:rsidRPr="00D913DA">
        <w:t xml:space="preserve"> </w:t>
      </w:r>
      <w:r w:rsidRPr="00D913DA">
        <w:t xml:space="preserve">des machines et les afficher </w:t>
      </w:r>
      <w:r w:rsidR="00263319">
        <w:t>à l’écran</w:t>
      </w:r>
    </w:p>
    <w:p w:rsidR="00B51FB3" w:rsidRPr="00D913DA" w:rsidRDefault="00B51FB3" w:rsidP="003221B7">
      <w:pPr>
        <w:pStyle w:val="Puce1"/>
      </w:pPr>
      <w:r w:rsidRPr="00D913DA">
        <w:t>Permettre à ce dernier d’effectuer une recherche sur ces infos</w:t>
      </w:r>
    </w:p>
    <w:p w:rsidR="00B51FB3" w:rsidRPr="00D913DA" w:rsidRDefault="00B51FB3" w:rsidP="003221B7">
      <w:pPr>
        <w:pStyle w:val="Puce1"/>
      </w:pPr>
      <w:r w:rsidRPr="00D913DA">
        <w:t>Ajout/modification/suppression d’une entreprise/ouvrage</w:t>
      </w:r>
    </w:p>
    <w:p w:rsidR="00C235DA" w:rsidRPr="00D913DA" w:rsidRDefault="00B51FB3" w:rsidP="003221B7">
      <w:pPr>
        <w:pStyle w:val="Puce1"/>
      </w:pPr>
      <w:r w:rsidRPr="00D913DA">
        <w:t>Réaliser une documentation utilisateur</w:t>
      </w:r>
      <w:bookmarkStart w:id="23" w:name="_Toc250790977"/>
      <w:bookmarkEnd w:id="22"/>
    </w:p>
    <w:p w:rsidR="005479BD" w:rsidRPr="00D913DA" w:rsidRDefault="00110668" w:rsidP="003221B7">
      <w:pPr>
        <w:pStyle w:val="Titre2"/>
      </w:pPr>
      <w:bookmarkStart w:id="24" w:name="_Toc485134833"/>
      <w:r w:rsidRPr="00D913DA">
        <w:t>Rentabilité</w:t>
      </w:r>
      <w:bookmarkEnd w:id="23"/>
      <w:bookmarkEnd w:id="24"/>
    </w:p>
    <w:p w:rsidR="008C3692" w:rsidRPr="00D913DA" w:rsidRDefault="00EE2D83" w:rsidP="003221B7">
      <w:pPr>
        <w:pStyle w:val="Retrait1"/>
        <w:suppressAutoHyphens/>
        <w:rPr>
          <w:rFonts w:ascii="Caviar Dreams" w:hAnsi="Caviar Dreams" w:cs="Times New Roman"/>
          <w:b/>
          <w:sz w:val="32"/>
          <w:szCs w:val="28"/>
        </w:rPr>
      </w:pPr>
      <w:r w:rsidRPr="00D913DA">
        <w:t>Le projet étant interne à l’entreprise et non pas pour un client, le critère de rentabilité ne rentre pas en compte.</w:t>
      </w:r>
      <w:r w:rsidR="00925A01" w:rsidRPr="00D913DA">
        <w:t xml:space="preserve"> Il doit cependant être </w:t>
      </w:r>
      <w:r w:rsidR="000D5037" w:rsidRPr="00D913DA">
        <w:t>fonctionnel</w:t>
      </w:r>
      <w:r w:rsidR="00925A01" w:rsidRPr="00D913DA">
        <w:t xml:space="preserve"> avant la fin du stage.</w:t>
      </w:r>
      <w:bookmarkStart w:id="25" w:name="_Toc114965602"/>
      <w:bookmarkStart w:id="26" w:name="_Toc114965614"/>
    </w:p>
    <w:p w:rsidR="00950E14" w:rsidRPr="00D913DA" w:rsidRDefault="00950E14" w:rsidP="003221B7">
      <w:pPr>
        <w:pStyle w:val="Titre2"/>
      </w:pPr>
      <w:bookmarkStart w:id="27" w:name="_Toc485134834"/>
      <w:r w:rsidRPr="00D913DA">
        <w:t>Fonctionnalités</w:t>
      </w:r>
      <w:bookmarkEnd w:id="27"/>
    </w:p>
    <w:p w:rsidR="00950E14" w:rsidRPr="00D913DA" w:rsidRDefault="008C3692" w:rsidP="003221B7">
      <w:pPr>
        <w:pStyle w:val="Retrait1"/>
        <w:suppressAutoHyphens/>
      </w:pPr>
      <w:r w:rsidRPr="00D913DA">
        <w:t xml:space="preserve">À partir du </w:t>
      </w:r>
      <w:r w:rsidR="00950E14" w:rsidRPr="00D913DA">
        <w:t>cahier des charges, on peut définir les fonctionnalités suivantes :</w:t>
      </w:r>
    </w:p>
    <w:p w:rsidR="0081361A" w:rsidRPr="00D913DA" w:rsidRDefault="00950E14" w:rsidP="003221B7">
      <w:pPr>
        <w:pStyle w:val="Puce1"/>
      </w:pPr>
      <w:r w:rsidRPr="00D913DA">
        <w:t xml:space="preserve">Obtention des </w:t>
      </w:r>
      <w:r w:rsidR="00773DD8">
        <w:t>informations</w:t>
      </w:r>
      <w:r w:rsidR="00773DD8" w:rsidRPr="00D913DA">
        <w:t xml:space="preserve"> </w:t>
      </w:r>
      <w:r w:rsidR="00C5109F" w:rsidRPr="00D913DA">
        <w:t>d’une machine StreamX (scan)</w:t>
      </w:r>
      <w:r w:rsidR="0081361A" w:rsidRPr="0081361A">
        <w:t xml:space="preserve"> </w:t>
      </w:r>
    </w:p>
    <w:p w:rsidR="00950E14" w:rsidRPr="00D913DA" w:rsidRDefault="0081361A" w:rsidP="003221B7">
      <w:pPr>
        <w:pStyle w:val="Puce1"/>
      </w:pPr>
      <w:r w:rsidRPr="00D913DA">
        <w:t>Mettre à jour</w:t>
      </w:r>
      <w:r>
        <w:t xml:space="preserve"> ou insérer</w:t>
      </w:r>
      <w:r w:rsidRPr="00D913DA">
        <w:t xml:space="preserve"> les informations </w:t>
      </w:r>
      <w:r>
        <w:t>dans</w:t>
      </w:r>
      <w:r w:rsidRPr="00D913DA">
        <w:t xml:space="preserve"> la base de données à partir d’un scan</w:t>
      </w:r>
    </w:p>
    <w:p w:rsidR="00C5109F" w:rsidRDefault="00C5109F" w:rsidP="003221B7">
      <w:pPr>
        <w:pStyle w:val="Puce1"/>
      </w:pPr>
      <w:r w:rsidRPr="00D913DA">
        <w:t>Voir la liste des machines StreamX à partir de la base de données en fonction de l’entreprise et de l’ouvrage</w:t>
      </w:r>
    </w:p>
    <w:p w:rsidR="0081361A" w:rsidRPr="00D913DA" w:rsidRDefault="0081361A" w:rsidP="003221B7">
      <w:pPr>
        <w:pStyle w:val="Puce1"/>
      </w:pPr>
      <w:r>
        <w:t>Gérer les entreprises et les ouvrages</w:t>
      </w:r>
    </w:p>
    <w:p w:rsidR="005E5ADD" w:rsidRPr="00D913DA" w:rsidRDefault="005E5ADD" w:rsidP="003221B7">
      <w:pPr>
        <w:pStyle w:val="Titre2"/>
      </w:pPr>
      <w:bookmarkStart w:id="28" w:name="_Toc485134835"/>
      <w:r w:rsidRPr="00D913DA">
        <w:t>Planification</w:t>
      </w:r>
      <w:r w:rsidR="00EA534E" w:rsidRPr="00D913DA">
        <w:t xml:space="preserve"> des étapes</w:t>
      </w:r>
      <w:r w:rsidRPr="00D913DA">
        <w:t xml:space="preserve"> du développement</w:t>
      </w:r>
      <w:bookmarkEnd w:id="28"/>
    </w:p>
    <w:p w:rsidR="00950E14" w:rsidRPr="00D913DA" w:rsidRDefault="00EA534E" w:rsidP="003221B7">
      <w:pPr>
        <w:pStyle w:val="Retrait1"/>
        <w:suppressAutoHyphens/>
      </w:pPr>
      <w:r w:rsidRPr="00D913DA">
        <w:t>La partie développement sera organisée dans l’ordre suivant :</w:t>
      </w:r>
    </w:p>
    <w:p w:rsidR="00EA534E" w:rsidRPr="00D913DA" w:rsidRDefault="00EA534E" w:rsidP="003221B7">
      <w:pPr>
        <w:pStyle w:val="Paragraphenumrot"/>
      </w:pPr>
      <w:r w:rsidRPr="00D913DA">
        <w:t>Structuration de l’application (création des pages, méthodes, fonctionnalités globales)</w:t>
      </w:r>
    </w:p>
    <w:p w:rsidR="00EA534E" w:rsidRPr="00D913DA" w:rsidRDefault="00EA534E" w:rsidP="003221B7">
      <w:pPr>
        <w:pStyle w:val="Paragraphenumrot"/>
      </w:pPr>
      <w:r w:rsidRPr="00D913DA">
        <w:t>Partie authentification (page de connexion)</w:t>
      </w:r>
    </w:p>
    <w:p w:rsidR="00EA534E" w:rsidRPr="00D913DA" w:rsidRDefault="00EA534E" w:rsidP="003221B7">
      <w:pPr>
        <w:pStyle w:val="Paragraphenumrot"/>
      </w:pPr>
      <w:r w:rsidRPr="00D913DA">
        <w:t xml:space="preserve">Partie </w:t>
      </w:r>
      <w:r w:rsidRPr="00950BA7">
        <w:t>récupération</w:t>
      </w:r>
      <w:r w:rsidRPr="00D913DA">
        <w:t xml:space="preserve"> des </w:t>
      </w:r>
      <w:r w:rsidR="00773DD8">
        <w:t>informations</w:t>
      </w:r>
      <w:r w:rsidR="00773DD8" w:rsidRPr="00D913DA">
        <w:t xml:space="preserve"> </w:t>
      </w:r>
      <w:r w:rsidR="0081361A">
        <w:t>d’une machine StreamX (scan) et t</w:t>
      </w:r>
      <w:r w:rsidRPr="00D913DA">
        <w:t>ests fonctionnels</w:t>
      </w:r>
    </w:p>
    <w:p w:rsidR="00127D43" w:rsidRPr="00D913DA" w:rsidRDefault="00127D43" w:rsidP="003221B7">
      <w:pPr>
        <w:pStyle w:val="Paragraphenumrot"/>
      </w:pPr>
      <w:r w:rsidRPr="00D913DA">
        <w:t>Partie ajout, modification et suppression des entreprises/ouvrages</w:t>
      </w:r>
    </w:p>
    <w:p w:rsidR="00EA534E" w:rsidRPr="00D913DA" w:rsidRDefault="00EA534E" w:rsidP="003221B7">
      <w:pPr>
        <w:pStyle w:val="Paragraphenumrot"/>
      </w:pPr>
      <w:r w:rsidRPr="00D913DA">
        <w:t>Partie mise à jour des données du scan dans la base de données</w:t>
      </w:r>
    </w:p>
    <w:p w:rsidR="00EA534E" w:rsidRPr="00D913DA" w:rsidRDefault="00EA534E" w:rsidP="003221B7">
      <w:pPr>
        <w:pStyle w:val="Paragraphenumrot"/>
      </w:pPr>
      <w:r w:rsidRPr="00D913DA">
        <w:t xml:space="preserve">Partie </w:t>
      </w:r>
      <w:r w:rsidR="00B45085" w:rsidRPr="00D913DA">
        <w:t>récupération</w:t>
      </w:r>
      <w:r w:rsidRPr="00D913DA">
        <w:t xml:space="preserve"> des informations des machines</w:t>
      </w:r>
      <w:r w:rsidR="0081361A">
        <w:t xml:space="preserve"> St</w:t>
      </w:r>
      <w:r w:rsidR="00D34680">
        <w:t>r</w:t>
      </w:r>
      <w:r w:rsidR="0081361A">
        <w:t>eamX</w:t>
      </w:r>
      <w:r w:rsidRPr="00D913DA">
        <w:t xml:space="preserve"> à partir de la base de données</w:t>
      </w:r>
    </w:p>
    <w:p w:rsidR="00127D43" w:rsidRPr="00D913DA" w:rsidRDefault="00127D43" w:rsidP="003221B7">
      <w:pPr>
        <w:pStyle w:val="Paragraphenumrot"/>
      </w:pPr>
      <w:r w:rsidRPr="00D913DA">
        <w:t>Tests fonctionnels de l’application</w:t>
      </w:r>
    </w:p>
    <w:p w:rsidR="00F15811" w:rsidRPr="00D913DA" w:rsidRDefault="00F15811" w:rsidP="003221B7">
      <w:pPr>
        <w:suppressAutoHyphens/>
        <w:rPr>
          <w:rFonts w:ascii="Roboto Light" w:hAnsi="Roboto Light" w:cstheme="minorHAnsi"/>
          <w:sz w:val="20"/>
        </w:rPr>
      </w:pPr>
      <w:r w:rsidRPr="00D913DA">
        <w:br w:type="page"/>
      </w:r>
    </w:p>
    <w:p w:rsidR="009F53F4" w:rsidRPr="00D913DA" w:rsidRDefault="009F53F4" w:rsidP="003221B7">
      <w:pPr>
        <w:pStyle w:val="Titre2"/>
      </w:pPr>
      <w:bookmarkStart w:id="29" w:name="_Toc485134836"/>
      <w:bookmarkStart w:id="30" w:name="_Toc250790980"/>
      <w:bookmarkEnd w:id="25"/>
      <w:r w:rsidRPr="00D913DA">
        <w:lastRenderedPageBreak/>
        <w:t>Diagramme d’utilisation</w:t>
      </w:r>
      <w:bookmarkEnd w:id="29"/>
    </w:p>
    <w:p w:rsidR="00D43550" w:rsidRPr="00D913DA" w:rsidRDefault="00EE072C" w:rsidP="003221B7">
      <w:pPr>
        <w:pStyle w:val="BITTextkrper"/>
        <w:suppressAutoHyphens/>
        <w:jc w:val="center"/>
      </w:pPr>
      <w:r w:rsidRPr="00D913DA">
        <w:rPr>
          <w:noProof/>
          <w:lang w:eastAsia="fr-CH"/>
        </w:rPr>
        <w:drawing>
          <wp:inline distT="0" distB="0" distL="0" distR="0" wp14:anchorId="684A98DD" wp14:editId="10D73E70">
            <wp:extent cx="4114216" cy="4857750"/>
            <wp:effectExtent l="0" t="0" r="63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9998" cy="4876384"/>
                    </a:xfrm>
                    <a:prstGeom prst="rect">
                      <a:avLst/>
                    </a:prstGeom>
                  </pic:spPr>
                </pic:pic>
              </a:graphicData>
            </a:graphic>
          </wp:inline>
        </w:drawing>
      </w:r>
    </w:p>
    <w:p w:rsidR="0034218A" w:rsidRPr="00D913DA" w:rsidRDefault="0034218A" w:rsidP="003221B7">
      <w:pPr>
        <w:pStyle w:val="Retrait1"/>
        <w:suppressAutoHyphens/>
        <w:rPr>
          <w:rFonts w:ascii="Roboto" w:hAnsi="Roboto"/>
          <w:b/>
        </w:rPr>
      </w:pPr>
      <w:r w:rsidRPr="00D913DA">
        <w:rPr>
          <w:rFonts w:ascii="Roboto" w:hAnsi="Roboto"/>
        </w:rPr>
        <w:t>Acteurs</w:t>
      </w:r>
    </w:p>
    <w:p w:rsidR="0034218A" w:rsidRPr="00D913DA" w:rsidRDefault="0034218A" w:rsidP="003221B7">
      <w:pPr>
        <w:pStyle w:val="Noteouremarque"/>
        <w:suppressAutoHyphens/>
        <w:ind w:left="2268" w:hanging="1843"/>
      </w:pPr>
      <w:r w:rsidRPr="00D913DA">
        <w:t>Utilisateur</w:t>
      </w:r>
      <w:r w:rsidR="00281AE8" w:rsidRPr="00D913DA">
        <w:tab/>
      </w:r>
      <w:r w:rsidRPr="00D913DA">
        <w:t>Utilisateur non-authentifié</w:t>
      </w:r>
    </w:p>
    <w:p w:rsidR="0034218A" w:rsidRPr="00D913DA" w:rsidRDefault="0034218A" w:rsidP="003221B7">
      <w:pPr>
        <w:pStyle w:val="Noteouremarque"/>
        <w:suppressAutoHyphens/>
        <w:ind w:left="2268" w:hanging="1843"/>
      </w:pPr>
      <w:r w:rsidRPr="00D913DA">
        <w:t>Admin</w:t>
      </w:r>
      <w:r w:rsidRPr="00D913DA">
        <w:tab/>
        <w:t>Utilisateur authentifié</w:t>
      </w:r>
    </w:p>
    <w:p w:rsidR="0034218A" w:rsidRPr="00D913DA" w:rsidRDefault="0034218A" w:rsidP="003221B7">
      <w:pPr>
        <w:pStyle w:val="Noteouremarque"/>
        <w:suppressAutoHyphens/>
        <w:ind w:left="2268" w:hanging="1843"/>
      </w:pPr>
      <w:r w:rsidRPr="00D913DA">
        <w:t>Serveur</w:t>
      </w:r>
      <w:r w:rsidRPr="00D913DA">
        <w:tab/>
        <w:t>Serveur de l’application, disposé sur la machine StreamX</w:t>
      </w:r>
    </w:p>
    <w:p w:rsidR="000D5037" w:rsidRPr="00D913DA" w:rsidRDefault="0034218A" w:rsidP="003221B7">
      <w:pPr>
        <w:pStyle w:val="Noteouremarque"/>
        <w:suppressAutoHyphens/>
        <w:ind w:left="2268" w:hanging="1843"/>
      </w:pPr>
      <w:r w:rsidRPr="00D913DA">
        <w:t>Base de données</w:t>
      </w:r>
      <w:r w:rsidRPr="00D913DA">
        <w:tab/>
        <w:t>Base de données MySQL de l’application</w:t>
      </w:r>
    </w:p>
    <w:p w:rsidR="0034218A" w:rsidRPr="00D913DA" w:rsidRDefault="003119FA" w:rsidP="003221B7">
      <w:pPr>
        <w:pStyle w:val="Retrait1"/>
        <w:suppressAutoHyphens/>
        <w:spacing w:before="120"/>
        <w:rPr>
          <w:rFonts w:ascii="Roboto" w:hAnsi="Roboto"/>
        </w:rPr>
      </w:pPr>
      <w:r w:rsidRPr="00D913DA">
        <w:rPr>
          <w:rFonts w:ascii="Roboto" w:hAnsi="Roboto"/>
        </w:rPr>
        <w:t>Cas d’utilisation</w:t>
      </w:r>
    </w:p>
    <w:p w:rsidR="00300288" w:rsidRPr="00D913DA" w:rsidRDefault="00300288" w:rsidP="003221B7">
      <w:pPr>
        <w:pStyle w:val="Retrait2sansespavantaprs"/>
        <w:suppressAutoHyphens/>
        <w:ind w:left="426"/>
        <w:rPr>
          <w:u w:val="single"/>
        </w:rPr>
      </w:pPr>
      <w:r w:rsidRPr="00D913DA">
        <w:rPr>
          <w:u w:val="single"/>
        </w:rPr>
        <w:t>Se connecte</w:t>
      </w:r>
    </w:p>
    <w:p w:rsidR="0034218A" w:rsidRPr="00D913DA" w:rsidRDefault="00300288" w:rsidP="003221B7">
      <w:pPr>
        <w:pStyle w:val="Retrait2sansespavantaprs"/>
        <w:suppressAutoHyphens/>
        <w:ind w:left="426"/>
      </w:pPr>
      <w:r w:rsidRPr="00D913DA">
        <w:t>Connecte l’utilisateur en vérifiant ses identifiants dans la base de données</w:t>
      </w:r>
    </w:p>
    <w:p w:rsidR="00300288" w:rsidRPr="00D913DA" w:rsidRDefault="0034218A" w:rsidP="003221B7">
      <w:pPr>
        <w:pStyle w:val="Retrait2sansespavantaprs"/>
        <w:suppressAutoHyphens/>
        <w:ind w:left="426"/>
        <w:rPr>
          <w:u w:val="single"/>
        </w:rPr>
      </w:pPr>
      <w:r w:rsidRPr="00D913DA">
        <w:rPr>
          <w:u w:val="single"/>
        </w:rPr>
        <w:t xml:space="preserve">Demande </w:t>
      </w:r>
      <w:r w:rsidRPr="00773DD8">
        <w:rPr>
          <w:u w:val="single"/>
        </w:rPr>
        <w:t xml:space="preserve">les </w:t>
      </w:r>
      <w:r w:rsidR="00773DD8" w:rsidRPr="00773DD8">
        <w:rPr>
          <w:u w:val="single"/>
        </w:rPr>
        <w:t xml:space="preserve">informations </w:t>
      </w:r>
      <w:r w:rsidRPr="00773DD8">
        <w:rPr>
          <w:u w:val="single"/>
        </w:rPr>
        <w:t>d’une</w:t>
      </w:r>
      <w:r w:rsidRPr="00D913DA">
        <w:rPr>
          <w:u w:val="single"/>
        </w:rPr>
        <w:t xml:space="preserve"> machine StreamX</w:t>
      </w:r>
    </w:p>
    <w:p w:rsidR="0034218A" w:rsidRPr="00D913DA" w:rsidRDefault="00300288" w:rsidP="003221B7">
      <w:pPr>
        <w:pStyle w:val="Retrait2sansespavantaprs"/>
        <w:suppressAutoHyphens/>
        <w:ind w:left="426"/>
      </w:pPr>
      <w:r w:rsidRPr="00D913DA">
        <w:t>Demande au serveur ses informations</w:t>
      </w:r>
    </w:p>
    <w:p w:rsidR="00300288" w:rsidRPr="00D913DA" w:rsidRDefault="0034218A" w:rsidP="003221B7">
      <w:pPr>
        <w:pStyle w:val="Retrait2sansespavantaprs"/>
        <w:suppressAutoHyphens/>
        <w:ind w:left="426"/>
        <w:rPr>
          <w:u w:val="single"/>
        </w:rPr>
      </w:pPr>
      <w:r w:rsidRPr="00D913DA">
        <w:rPr>
          <w:u w:val="single"/>
        </w:rPr>
        <w:t>Affiche la liste des machines</w:t>
      </w:r>
    </w:p>
    <w:p w:rsidR="0034218A" w:rsidRPr="00D913DA" w:rsidRDefault="00300288" w:rsidP="003221B7">
      <w:pPr>
        <w:pStyle w:val="Retrait2sansespavantaprs"/>
        <w:suppressAutoHyphens/>
        <w:ind w:left="426"/>
      </w:pPr>
      <w:r w:rsidRPr="00D913DA">
        <w:t>Affiche la liste des machines en contactant la base de données</w:t>
      </w:r>
    </w:p>
    <w:p w:rsidR="00300288" w:rsidRPr="00D913DA" w:rsidRDefault="0034218A" w:rsidP="003221B7">
      <w:pPr>
        <w:pStyle w:val="Retrait2sansespavantaprs"/>
        <w:suppressAutoHyphens/>
        <w:ind w:left="426"/>
        <w:rPr>
          <w:u w:val="single"/>
        </w:rPr>
      </w:pPr>
      <w:r w:rsidRPr="00D913DA">
        <w:rPr>
          <w:u w:val="single"/>
        </w:rPr>
        <w:t>Recherche les éléments de la liste selon un critère</w:t>
      </w:r>
    </w:p>
    <w:p w:rsidR="0034218A" w:rsidRPr="00D913DA" w:rsidRDefault="00300288" w:rsidP="003221B7">
      <w:pPr>
        <w:pStyle w:val="Retrait2sansespavantaprs"/>
        <w:suppressAutoHyphens/>
        <w:ind w:left="426"/>
      </w:pPr>
      <w:r w:rsidRPr="00D913DA">
        <w:t>Affiche les éléments de la base de données selon un critère spécifié par l’admin</w:t>
      </w:r>
    </w:p>
    <w:p w:rsidR="00300288" w:rsidRPr="00D913DA" w:rsidRDefault="0034218A" w:rsidP="003221B7">
      <w:pPr>
        <w:pStyle w:val="Retrait2sansespavantaprs"/>
        <w:suppressAutoHyphens/>
        <w:ind w:left="426"/>
        <w:rPr>
          <w:u w:val="single"/>
        </w:rPr>
      </w:pPr>
      <w:r w:rsidRPr="00D913DA">
        <w:rPr>
          <w:u w:val="single"/>
        </w:rPr>
        <w:t>Se déconnecte</w:t>
      </w:r>
    </w:p>
    <w:p w:rsidR="0034218A" w:rsidRPr="00D913DA" w:rsidRDefault="00300288" w:rsidP="003221B7">
      <w:pPr>
        <w:pStyle w:val="Retrait2sansespavantaprs"/>
        <w:suppressAutoHyphens/>
        <w:ind w:left="426"/>
      </w:pPr>
      <w:r w:rsidRPr="00D913DA">
        <w:t>Déconnecte l’admin de l’application</w:t>
      </w:r>
    </w:p>
    <w:p w:rsidR="00295E2B" w:rsidRPr="00D913DA" w:rsidRDefault="00295E2B" w:rsidP="003221B7">
      <w:pPr>
        <w:pStyle w:val="Retrait2sansespavantaprs"/>
        <w:suppressAutoHyphens/>
        <w:ind w:left="426"/>
        <w:rPr>
          <w:u w:val="single"/>
        </w:rPr>
      </w:pPr>
      <w:r w:rsidRPr="00D913DA">
        <w:rPr>
          <w:u w:val="single"/>
        </w:rPr>
        <w:t>Gère les entreprises et ouvrages</w:t>
      </w:r>
    </w:p>
    <w:p w:rsidR="00295E2B" w:rsidRPr="00D913DA" w:rsidRDefault="00295E2B" w:rsidP="003221B7">
      <w:pPr>
        <w:pStyle w:val="Retrait2sansespavantaprs"/>
        <w:suppressAutoHyphens/>
        <w:ind w:left="426"/>
      </w:pPr>
      <w:r w:rsidRPr="00D913DA">
        <w:t>Permet la création, modification et suppression d’entreprises ou d’ouvrages</w:t>
      </w:r>
    </w:p>
    <w:p w:rsidR="006627EE" w:rsidRPr="00D913DA" w:rsidRDefault="006627EE" w:rsidP="003221B7">
      <w:pPr>
        <w:pStyle w:val="Titre2"/>
      </w:pPr>
      <w:bookmarkStart w:id="31" w:name="_Toc485134837"/>
      <w:r w:rsidRPr="00D913DA">
        <w:lastRenderedPageBreak/>
        <w:t>Diagrammes d’activité</w:t>
      </w:r>
      <w:bookmarkEnd w:id="31"/>
    </w:p>
    <w:p w:rsidR="00E80780" w:rsidRPr="00D913DA" w:rsidRDefault="00E80780" w:rsidP="003221B7">
      <w:pPr>
        <w:pStyle w:val="Titre3"/>
        <w:suppressAutoHyphens/>
      </w:pPr>
      <w:r w:rsidRPr="00D913DA">
        <w:t>Se connecte</w:t>
      </w:r>
    </w:p>
    <w:p w:rsidR="00E80780" w:rsidRPr="00D913DA" w:rsidRDefault="004F0A37" w:rsidP="003221B7">
      <w:pPr>
        <w:pStyle w:val="BITTextkrper"/>
        <w:suppressAutoHyphens/>
        <w:jc w:val="center"/>
      </w:pPr>
      <w:r>
        <w:rPr>
          <w:noProof/>
          <w:lang w:eastAsia="fr-CH"/>
        </w:rPr>
        <w:drawing>
          <wp:inline distT="0" distB="0" distL="0" distR="0" wp14:anchorId="235E3D48" wp14:editId="1116788E">
            <wp:extent cx="5760085" cy="36576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657600"/>
                    </a:xfrm>
                    <a:prstGeom prst="rect">
                      <a:avLst/>
                    </a:prstGeom>
                  </pic:spPr>
                </pic:pic>
              </a:graphicData>
            </a:graphic>
          </wp:inline>
        </w:drawing>
      </w:r>
    </w:p>
    <w:p w:rsidR="000D5037" w:rsidRPr="00D913DA" w:rsidRDefault="00E80780" w:rsidP="003221B7">
      <w:pPr>
        <w:pStyle w:val="Retrait1"/>
        <w:suppressAutoHyphens/>
      </w:pPr>
      <w:r w:rsidRPr="00D913DA">
        <w:t xml:space="preserve">Suite au chargement </w:t>
      </w:r>
      <w:r w:rsidR="0043431C" w:rsidRPr="00D913DA">
        <w:t>de la page, l’utilisateur saisit</w:t>
      </w:r>
      <w:r w:rsidRPr="00D913DA">
        <w:t xml:space="preserve"> ses identifiants</w:t>
      </w:r>
      <w:r w:rsidR="0059416B" w:rsidRPr="00D913DA">
        <w:t xml:space="preserve">. </w:t>
      </w:r>
    </w:p>
    <w:p w:rsidR="000D5037" w:rsidRPr="00D913DA" w:rsidRDefault="0059416B" w:rsidP="003221B7">
      <w:pPr>
        <w:pStyle w:val="Retrait1"/>
        <w:suppressAutoHyphens/>
      </w:pPr>
      <w:r w:rsidRPr="00D913DA">
        <w:t>S’ils sont invalides, on affiche un</w:t>
      </w:r>
      <w:r w:rsidR="004F7637" w:rsidRPr="00D913DA">
        <w:t>e erreur.</w:t>
      </w:r>
      <w:r w:rsidRPr="00D913DA">
        <w:t xml:space="preserve"> Dans le cas contraire, une requête à la base de données </w:t>
      </w:r>
      <w:r w:rsidR="0081361A">
        <w:t xml:space="preserve">est effectuée </w:t>
      </w:r>
      <w:r w:rsidRPr="00D913DA">
        <w:t>afin de contrôle</w:t>
      </w:r>
      <w:r w:rsidR="0043431C" w:rsidRPr="00D913DA">
        <w:t>r</w:t>
      </w:r>
      <w:r w:rsidR="000D5037" w:rsidRPr="00D913DA">
        <w:t xml:space="preserve"> l’existence de l’utilisateur.</w:t>
      </w:r>
    </w:p>
    <w:p w:rsidR="00E80780" w:rsidRPr="00D913DA" w:rsidRDefault="0059416B" w:rsidP="003221B7">
      <w:pPr>
        <w:pStyle w:val="Retrait1"/>
        <w:suppressAutoHyphens/>
      </w:pPr>
      <w:r w:rsidRPr="00D913DA">
        <w:t>Elle retourne le nom de l’utilisateur en question. Si celui-ci est vide, on dit à l’utilisateur que ses identifiants sont incorrects. Sinon, on le redirige vers l’index.</w:t>
      </w:r>
    </w:p>
    <w:p w:rsidR="00E80780" w:rsidRPr="00D913DA" w:rsidRDefault="00E80780" w:rsidP="003221B7">
      <w:pPr>
        <w:pStyle w:val="Titre3"/>
        <w:suppressAutoHyphens/>
      </w:pPr>
      <w:r w:rsidRPr="00D913DA">
        <w:lastRenderedPageBreak/>
        <w:t xml:space="preserve">Demande les </w:t>
      </w:r>
      <w:r w:rsidR="00773DD8">
        <w:t xml:space="preserve">informations </w:t>
      </w:r>
      <w:r w:rsidRPr="00D913DA">
        <w:t>d’une machine StreamX</w:t>
      </w:r>
    </w:p>
    <w:p w:rsidR="00E80780" w:rsidRPr="00D913DA" w:rsidRDefault="005E5E1E" w:rsidP="003221B7">
      <w:pPr>
        <w:pStyle w:val="BITTextkrper"/>
        <w:suppressAutoHyphens/>
        <w:jc w:val="center"/>
      </w:pPr>
      <w:r>
        <w:rPr>
          <w:noProof/>
          <w:lang w:eastAsia="fr-CH"/>
        </w:rPr>
        <w:drawing>
          <wp:inline distT="0" distB="0" distL="0" distR="0" wp14:anchorId="7F4E188E" wp14:editId="473F3399">
            <wp:extent cx="5132764" cy="6087342"/>
            <wp:effectExtent l="0" t="0" r="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8271" cy="6105733"/>
                    </a:xfrm>
                    <a:prstGeom prst="rect">
                      <a:avLst/>
                    </a:prstGeom>
                  </pic:spPr>
                </pic:pic>
              </a:graphicData>
            </a:graphic>
          </wp:inline>
        </w:drawing>
      </w:r>
    </w:p>
    <w:p w:rsidR="00992893" w:rsidRPr="00D913DA" w:rsidRDefault="009A1342" w:rsidP="003221B7">
      <w:pPr>
        <w:pStyle w:val="Retrait1"/>
        <w:suppressAutoHyphens/>
      </w:pPr>
      <w:r w:rsidRPr="00D913DA">
        <w:t xml:space="preserve">Premièrement, la liste des entreprises est obtenue à partir de la base de données. Elle est ensuite appliquée à la combobox des entreprises </w:t>
      </w:r>
      <w:r w:rsidR="00992893" w:rsidRPr="00D913DA">
        <w:t>et on affiche la vue.</w:t>
      </w:r>
    </w:p>
    <w:p w:rsidR="00992893" w:rsidRPr="00D913DA" w:rsidRDefault="00992893" w:rsidP="003221B7">
      <w:pPr>
        <w:pStyle w:val="Retrait1"/>
        <w:suppressAutoHyphens/>
      </w:pPr>
      <w:r w:rsidRPr="00D913DA">
        <w:t>Le client sélectionne l’entreprise voulue et valide. La liste des ouvrages est ensuite récupérée et est ajoutée à la combobox des ouvrages.</w:t>
      </w:r>
    </w:p>
    <w:p w:rsidR="00992893" w:rsidRPr="00D913DA" w:rsidRDefault="00992893" w:rsidP="003221B7">
      <w:pPr>
        <w:pStyle w:val="Retrait1"/>
        <w:suppressAutoHyphens/>
      </w:pPr>
      <w:r w:rsidRPr="00D913DA">
        <w:t xml:space="preserve">Le client sélectionne alors un ouvrage ainsi que l’adresse de la machine dont il souhaite récupérer les informations. Si l’adresse entrée est valide, on contrôle que le serveur soit accessible. Si ce n’est pas le cas, on avertit l’admin via une erreur. Dans le cas contraire, on affiche le bouton « Obtenir les </w:t>
      </w:r>
      <w:r w:rsidR="00773DD8">
        <w:t xml:space="preserve">informations </w:t>
      </w:r>
      <w:r w:rsidRPr="00D913DA">
        <w:t>».</w:t>
      </w:r>
    </w:p>
    <w:p w:rsidR="00E92496" w:rsidRPr="00D913DA" w:rsidRDefault="00992893" w:rsidP="003221B7">
      <w:pPr>
        <w:pStyle w:val="Retrait1"/>
        <w:suppressAutoHyphens/>
      </w:pPr>
      <w:r w:rsidRPr="00D913DA">
        <w:t xml:space="preserve">En cliquant sur le bouton, on vérifie que le serveur soit toujours accessible et si c’est le cas, on envoie la requête au serveur. Les </w:t>
      </w:r>
      <w:r w:rsidR="00773DD8">
        <w:t>informations</w:t>
      </w:r>
      <w:r w:rsidR="00773DD8" w:rsidRPr="00D913DA">
        <w:t xml:space="preserve"> </w:t>
      </w:r>
      <w:r w:rsidRPr="00D913DA">
        <w:t xml:space="preserve">sont ensuite sauvegardées dans la base de données puis on affiche </w:t>
      </w:r>
      <w:r w:rsidR="0043431C" w:rsidRPr="00D913DA">
        <w:t xml:space="preserve">une </w:t>
      </w:r>
      <w:r w:rsidRPr="00D913DA">
        <w:t xml:space="preserve">fenêtre </w:t>
      </w:r>
      <w:r w:rsidR="00773DD8" w:rsidRPr="00D913DA">
        <w:t>modale</w:t>
      </w:r>
      <w:r w:rsidRPr="00D913DA">
        <w:t xml:space="preserve"> avec </w:t>
      </w:r>
      <w:r w:rsidR="008A114B" w:rsidRPr="00D913DA">
        <w:t xml:space="preserve">les </w:t>
      </w:r>
      <w:r w:rsidR="00773DD8">
        <w:t>informations</w:t>
      </w:r>
      <w:r w:rsidRPr="00D913DA">
        <w:t>.</w:t>
      </w:r>
    </w:p>
    <w:p w:rsidR="00E80780" w:rsidRPr="00D913DA" w:rsidRDefault="00E80780" w:rsidP="003221B7">
      <w:pPr>
        <w:pStyle w:val="Titre3"/>
        <w:suppressAutoHyphens/>
      </w:pPr>
      <w:r w:rsidRPr="00D913DA">
        <w:lastRenderedPageBreak/>
        <w:t>Affiche la liste des machines</w:t>
      </w:r>
    </w:p>
    <w:p w:rsidR="00E80780" w:rsidRPr="00D913DA" w:rsidRDefault="0059416B" w:rsidP="003221B7">
      <w:pPr>
        <w:pStyle w:val="BITTextkrper"/>
        <w:suppressAutoHyphens/>
        <w:jc w:val="center"/>
      </w:pPr>
      <w:r w:rsidRPr="00D913DA">
        <w:rPr>
          <w:noProof/>
          <w:lang w:eastAsia="fr-CH"/>
        </w:rPr>
        <w:drawing>
          <wp:inline distT="0" distB="0" distL="0" distR="0" wp14:anchorId="55F6EDC2" wp14:editId="7D0C18F2">
            <wp:extent cx="5480119" cy="3629045"/>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7694" cy="3634061"/>
                    </a:xfrm>
                    <a:prstGeom prst="rect">
                      <a:avLst/>
                    </a:prstGeom>
                  </pic:spPr>
                </pic:pic>
              </a:graphicData>
            </a:graphic>
          </wp:inline>
        </w:drawing>
      </w:r>
    </w:p>
    <w:p w:rsidR="000D5037" w:rsidRPr="00D913DA" w:rsidRDefault="0059416B" w:rsidP="003221B7">
      <w:pPr>
        <w:pStyle w:val="Retrait1"/>
        <w:suppressAutoHyphens/>
      </w:pPr>
      <w:r w:rsidRPr="00D913DA">
        <w:t>Avant le chargement de la page, on récupère la liste des entreprises qu’on met dans une combobox puis on affiche la vue. L’admin sélectionne l’entreprise</w:t>
      </w:r>
      <w:r w:rsidR="000D5037" w:rsidRPr="00D913DA">
        <w:t>.</w:t>
      </w:r>
    </w:p>
    <w:p w:rsidR="0059416B" w:rsidRPr="00D913DA" w:rsidRDefault="00FA7014" w:rsidP="003221B7">
      <w:pPr>
        <w:pStyle w:val="Retrait1"/>
        <w:suppressAutoHyphens/>
      </w:pPr>
      <w:r w:rsidRPr="00D913DA">
        <w:t>Les ouvrages de cette entreprise sont récupérés depuis la base de données puis on remplit une autre combobox. Suite à la sélection de l’ouvrage, on récupère les machines correspondantes et on les affiche.</w:t>
      </w:r>
    </w:p>
    <w:p w:rsidR="00E80780" w:rsidRPr="00D913DA" w:rsidRDefault="00E80780" w:rsidP="003221B7">
      <w:pPr>
        <w:pStyle w:val="Titre3"/>
        <w:suppressAutoHyphens/>
      </w:pPr>
      <w:r w:rsidRPr="00D913DA">
        <w:t>Recherche les éléments de la liste selon un critère</w:t>
      </w:r>
    </w:p>
    <w:p w:rsidR="00E80780" w:rsidRPr="00D913DA" w:rsidRDefault="005E5E1E" w:rsidP="003221B7">
      <w:pPr>
        <w:pStyle w:val="BITTextkrper"/>
        <w:suppressAutoHyphens/>
        <w:jc w:val="center"/>
      </w:pPr>
      <w:r>
        <w:rPr>
          <w:noProof/>
          <w:lang w:eastAsia="fr-CH"/>
        </w:rPr>
        <w:drawing>
          <wp:inline distT="0" distB="0" distL="0" distR="0" wp14:anchorId="35220B7E" wp14:editId="30C246F1">
            <wp:extent cx="3588932" cy="2470408"/>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1925" cy="2479352"/>
                    </a:xfrm>
                    <a:prstGeom prst="rect">
                      <a:avLst/>
                    </a:prstGeom>
                  </pic:spPr>
                </pic:pic>
              </a:graphicData>
            </a:graphic>
          </wp:inline>
        </w:drawing>
      </w:r>
    </w:p>
    <w:p w:rsidR="000D5037" w:rsidRPr="00D913DA" w:rsidRDefault="008B59CB" w:rsidP="003221B7">
      <w:pPr>
        <w:pStyle w:val="Retrait1"/>
        <w:suppressAutoHyphens/>
      </w:pPr>
      <w:r w:rsidRPr="00D913DA">
        <w:t>Suite au chargement de la liste des machines, le client pe</w:t>
      </w:r>
      <w:r w:rsidR="000D5037" w:rsidRPr="00D913DA">
        <w:t>ut rechercher un critère.</w:t>
      </w:r>
    </w:p>
    <w:p w:rsidR="008B59CB" w:rsidRPr="00D913DA" w:rsidRDefault="008B59CB" w:rsidP="003221B7">
      <w:pPr>
        <w:pStyle w:val="Retrait1"/>
        <w:suppressAutoHyphens/>
      </w:pPr>
      <w:r w:rsidRPr="00D913DA">
        <w:t>En le validant, la requête est envoyée au serveur qui retourne les machines correspondantes au critère. La vue est ensuite mise à jour pour correspondre au résultat.</w:t>
      </w:r>
    </w:p>
    <w:p w:rsidR="00E80780" w:rsidRPr="00D913DA" w:rsidRDefault="00E80780" w:rsidP="003221B7">
      <w:pPr>
        <w:pStyle w:val="Titre3"/>
        <w:suppressAutoHyphens/>
      </w:pPr>
      <w:r w:rsidRPr="00D913DA">
        <w:lastRenderedPageBreak/>
        <w:t>Se déconnecte</w:t>
      </w:r>
    </w:p>
    <w:p w:rsidR="00E80780" w:rsidRPr="00D913DA" w:rsidRDefault="00B74970" w:rsidP="003221B7">
      <w:pPr>
        <w:pStyle w:val="Retrait1"/>
        <w:suppressAutoHyphens/>
      </w:pPr>
      <w:r>
        <w:t xml:space="preserve">Il </w:t>
      </w:r>
      <w:r w:rsidR="00037525">
        <w:t>n’a pas été jugé nécessaire</w:t>
      </w:r>
      <w:r>
        <w:t xml:space="preserve"> de réaliser ce diagramme</w:t>
      </w:r>
      <w:r w:rsidR="004F34C8">
        <w:t>.</w:t>
      </w:r>
    </w:p>
    <w:p w:rsidR="008B59CB" w:rsidRPr="00D913DA" w:rsidRDefault="008B59CB" w:rsidP="003221B7">
      <w:pPr>
        <w:pStyle w:val="Titre3"/>
        <w:suppressAutoHyphens/>
      </w:pPr>
      <w:r w:rsidRPr="00D913DA">
        <w:t>Gestion des entreprises et des ouvrages</w:t>
      </w:r>
    </w:p>
    <w:p w:rsidR="008B59CB" w:rsidRPr="00D913DA" w:rsidRDefault="00F56679" w:rsidP="003221B7">
      <w:pPr>
        <w:pStyle w:val="BITTextkrper"/>
        <w:suppressAutoHyphens/>
        <w:jc w:val="center"/>
      </w:pPr>
      <w:r w:rsidRPr="00D913DA">
        <w:rPr>
          <w:noProof/>
          <w:lang w:eastAsia="fr-CH"/>
        </w:rPr>
        <w:drawing>
          <wp:inline distT="0" distB="0" distL="0" distR="0" wp14:anchorId="396DB34F" wp14:editId="4084A781">
            <wp:extent cx="5436285" cy="288142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4375" cy="2891011"/>
                    </a:xfrm>
                    <a:prstGeom prst="rect">
                      <a:avLst/>
                    </a:prstGeom>
                  </pic:spPr>
                </pic:pic>
              </a:graphicData>
            </a:graphic>
          </wp:inline>
        </w:drawing>
      </w:r>
    </w:p>
    <w:p w:rsidR="003A4D98" w:rsidRPr="00D913DA" w:rsidRDefault="00F56679" w:rsidP="003221B7">
      <w:pPr>
        <w:pStyle w:val="Retrait1"/>
        <w:suppressAutoHyphens/>
      </w:pPr>
      <w:r w:rsidRPr="00D913DA">
        <w:t>Premièrement, on récupère la liste des entreprises et on affiche la vue. Le client peut ensuite effectuer plusieurs actions :</w:t>
      </w:r>
    </w:p>
    <w:p w:rsidR="00F56679" w:rsidRPr="00D913DA" w:rsidRDefault="00F16E05" w:rsidP="003221B7">
      <w:pPr>
        <w:pStyle w:val="Puce1"/>
      </w:pPr>
      <w:r w:rsidRPr="00D913DA">
        <w:t>Ajouter une nouvelle entreprise</w:t>
      </w:r>
    </w:p>
    <w:p w:rsidR="00F16E05" w:rsidRPr="00D913DA" w:rsidRDefault="00F16E05" w:rsidP="003221B7">
      <w:pPr>
        <w:pStyle w:val="Puce1"/>
      </w:pPr>
      <w:r w:rsidRPr="00D913DA">
        <w:t>Modifier une entreprise existante</w:t>
      </w:r>
    </w:p>
    <w:p w:rsidR="00F16E05" w:rsidRPr="00D913DA" w:rsidRDefault="00F16E05" w:rsidP="003221B7">
      <w:pPr>
        <w:pStyle w:val="Puce1"/>
      </w:pPr>
      <w:r w:rsidRPr="00D913DA">
        <w:t>Supprimer une entreprise existante</w:t>
      </w:r>
    </w:p>
    <w:p w:rsidR="00F16E05" w:rsidRPr="00D913DA" w:rsidRDefault="00F16E05" w:rsidP="003221B7">
      <w:pPr>
        <w:pStyle w:val="Puce1"/>
      </w:pPr>
      <w:r w:rsidRPr="00D913DA">
        <w:t>Afficher les ouvrages correspondants à une entreprise</w:t>
      </w:r>
    </w:p>
    <w:p w:rsidR="00C51CC8" w:rsidRPr="00D913DA" w:rsidRDefault="00C51CC8" w:rsidP="003221B7">
      <w:pPr>
        <w:pStyle w:val="Noteouremarque"/>
        <w:suppressAutoHyphens/>
        <w:ind w:left="709" w:hanging="709"/>
      </w:pPr>
      <w:r w:rsidRPr="00D913DA">
        <w:rPr>
          <w:u w:val="single"/>
        </w:rPr>
        <w:t>Note :</w:t>
      </w:r>
      <w:r w:rsidRPr="00D913DA">
        <w:t xml:space="preserve"> </w:t>
      </w:r>
      <w:r w:rsidRPr="00D913DA">
        <w:tab/>
        <w:t>La dernière action affiche une vue similaire à celle-ci, c’est pourquoi aucun diagramme n’y est consacré.</w:t>
      </w:r>
    </w:p>
    <w:p w:rsidR="00C51CC8" w:rsidRPr="00D913DA" w:rsidRDefault="00C51CC8" w:rsidP="003221B7">
      <w:pPr>
        <w:pStyle w:val="Titre4"/>
        <w:suppressAutoHyphens/>
      </w:pPr>
      <w:r w:rsidRPr="00D913DA">
        <w:lastRenderedPageBreak/>
        <w:t>Ajoute une entreprise/ouvrage</w:t>
      </w:r>
    </w:p>
    <w:p w:rsidR="00C51CC8" w:rsidRPr="00D913DA" w:rsidRDefault="007D492F" w:rsidP="003221B7">
      <w:pPr>
        <w:pStyle w:val="BITTextkrper"/>
        <w:suppressAutoHyphens/>
        <w:jc w:val="center"/>
      </w:pPr>
      <w:r w:rsidRPr="00D913DA">
        <w:rPr>
          <w:noProof/>
          <w:lang w:eastAsia="fr-CH"/>
        </w:rPr>
        <w:drawing>
          <wp:inline distT="0" distB="0" distL="0" distR="0" wp14:anchorId="3C1AD67B" wp14:editId="6CA3059F">
            <wp:extent cx="4565355" cy="4102544"/>
            <wp:effectExtent l="0" t="0" r="698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6845" cy="4103883"/>
                    </a:xfrm>
                    <a:prstGeom prst="rect">
                      <a:avLst/>
                    </a:prstGeom>
                  </pic:spPr>
                </pic:pic>
              </a:graphicData>
            </a:graphic>
          </wp:inline>
        </w:drawing>
      </w:r>
    </w:p>
    <w:p w:rsidR="00C51CC8" w:rsidRPr="00D913DA" w:rsidRDefault="00C51CC8" w:rsidP="003221B7">
      <w:pPr>
        <w:pStyle w:val="Retrait1"/>
        <w:suppressAutoHyphens/>
      </w:pPr>
      <w:r w:rsidRPr="00D913DA">
        <w:t xml:space="preserve">Lorsque l’admin </w:t>
      </w:r>
      <w:r w:rsidR="004F7637" w:rsidRPr="00D913DA">
        <w:t xml:space="preserve">appuie sur le bouton </w:t>
      </w:r>
      <w:r w:rsidR="004F7637" w:rsidRPr="00D913DA">
        <w:rPr>
          <w:rFonts w:ascii="Roboto" w:hAnsi="Roboto"/>
        </w:rPr>
        <w:t>«</w:t>
      </w:r>
      <w:r w:rsidR="004F7637" w:rsidRPr="00D913DA">
        <w:t>  Ajouter </w:t>
      </w:r>
      <w:r w:rsidR="004F7637" w:rsidRPr="00D913DA">
        <w:rPr>
          <w:rFonts w:ascii="Roboto" w:hAnsi="Roboto"/>
        </w:rPr>
        <w:t>»</w:t>
      </w:r>
      <w:r w:rsidRPr="00D913DA">
        <w:t xml:space="preserve">, celui-ci doit entrer les </w:t>
      </w:r>
      <w:r w:rsidR="00773DD8">
        <w:t>informations</w:t>
      </w:r>
      <w:r w:rsidR="00773DD8" w:rsidRPr="00D913DA">
        <w:t xml:space="preserve"> </w:t>
      </w:r>
      <w:r w:rsidRPr="00D913DA">
        <w:t>de l’entreprise/ouvrage et valide</w:t>
      </w:r>
      <w:r w:rsidR="0043431C" w:rsidRPr="00D913DA">
        <w:t>r</w:t>
      </w:r>
      <w:r w:rsidRPr="00D913DA">
        <w:t>. Si les données entrées sont valides, alors la requête est envoyée à la base de données qui ajoute l’entreprise/ouvrage. Si tout c’est</w:t>
      </w:r>
      <w:r w:rsidR="00AA2E22" w:rsidRPr="00D913DA">
        <w:t xml:space="preserve"> bien passé, l’admin est</w:t>
      </w:r>
      <w:r w:rsidRPr="00D913DA">
        <w:t xml:space="preserve"> redirigé vers </w:t>
      </w:r>
      <w:r w:rsidR="00AA2E22" w:rsidRPr="00D913DA">
        <w:t>la liste des entreprises/ouvrages.</w:t>
      </w:r>
    </w:p>
    <w:p w:rsidR="00C51CC8" w:rsidRPr="00D913DA" w:rsidRDefault="00C51CC8" w:rsidP="003221B7">
      <w:pPr>
        <w:pStyle w:val="Titre4"/>
        <w:suppressAutoHyphens/>
      </w:pPr>
      <w:r w:rsidRPr="00D913DA">
        <w:lastRenderedPageBreak/>
        <w:t>Modifie une entreprise/ouvrage</w:t>
      </w:r>
    </w:p>
    <w:p w:rsidR="00C51CC8" w:rsidRPr="00D913DA" w:rsidRDefault="00920357" w:rsidP="003221B7">
      <w:pPr>
        <w:pStyle w:val="BITTextkrper"/>
        <w:suppressAutoHyphens/>
        <w:jc w:val="center"/>
      </w:pPr>
      <w:r w:rsidRPr="00D913DA">
        <w:rPr>
          <w:noProof/>
          <w:lang w:eastAsia="fr-CH"/>
        </w:rPr>
        <w:drawing>
          <wp:inline distT="0" distB="0" distL="0" distR="0" wp14:anchorId="451B95E7" wp14:editId="4E52A38C">
            <wp:extent cx="4761592" cy="5029200"/>
            <wp:effectExtent l="0" t="0" r="127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1088" cy="5039229"/>
                    </a:xfrm>
                    <a:prstGeom prst="rect">
                      <a:avLst/>
                    </a:prstGeom>
                  </pic:spPr>
                </pic:pic>
              </a:graphicData>
            </a:graphic>
          </wp:inline>
        </w:drawing>
      </w:r>
    </w:p>
    <w:p w:rsidR="000F6A11" w:rsidRPr="00D913DA" w:rsidRDefault="00AA2E22" w:rsidP="003221B7">
      <w:pPr>
        <w:pStyle w:val="Retrait1"/>
        <w:suppressAutoHyphens/>
      </w:pPr>
      <w:r w:rsidRPr="00D913DA">
        <w:t xml:space="preserve">Lorsque l’admin appuie sur le bouton « Modifier », une requête est envoyée à la base de données afin de récupérer les </w:t>
      </w:r>
      <w:r w:rsidR="00773DD8">
        <w:t>informations</w:t>
      </w:r>
      <w:r w:rsidR="00773DD8" w:rsidRPr="00D913DA">
        <w:t xml:space="preserve"> </w:t>
      </w:r>
      <w:r w:rsidRPr="00D913DA">
        <w:t xml:space="preserve">de l’entreprise/ouvrage. L’utilisateur modifie les </w:t>
      </w:r>
      <w:r w:rsidR="00773DD8">
        <w:t>informations</w:t>
      </w:r>
      <w:r w:rsidR="00773DD8" w:rsidRPr="00D913DA">
        <w:t xml:space="preserve"> </w:t>
      </w:r>
      <w:r w:rsidRPr="00D913DA">
        <w:t>de l’entreprise/ouvrage et valide. Si les données entrées sont valides, alors la requête est envoyée à la base de données qui ajoute l’entreprise/ouvrage. Si tout c’est bien passé, l’admin est redirigé vers la liste des entreprises/ouvrages.</w:t>
      </w:r>
    </w:p>
    <w:p w:rsidR="00C51CC8" w:rsidRPr="00D913DA" w:rsidRDefault="000F6A11" w:rsidP="003221B7">
      <w:pPr>
        <w:suppressAutoHyphens/>
        <w:rPr>
          <w:rFonts w:ascii="Roboto Light" w:hAnsi="Roboto Light" w:cstheme="minorHAnsi"/>
          <w:sz w:val="22"/>
        </w:rPr>
      </w:pPr>
      <w:r w:rsidRPr="00D913DA">
        <w:br w:type="page"/>
      </w:r>
    </w:p>
    <w:p w:rsidR="00C51CC8" w:rsidRPr="00D913DA" w:rsidRDefault="00C51CC8" w:rsidP="003221B7">
      <w:pPr>
        <w:pStyle w:val="Titre4"/>
        <w:suppressAutoHyphens/>
      </w:pPr>
      <w:r w:rsidRPr="00D913DA">
        <w:lastRenderedPageBreak/>
        <w:t>Supprime une entreprise/ouvrage</w:t>
      </w:r>
    </w:p>
    <w:p w:rsidR="00C51CC8" w:rsidRPr="00D913DA" w:rsidRDefault="007D492F" w:rsidP="003221B7">
      <w:pPr>
        <w:pStyle w:val="BITTextkrper"/>
        <w:suppressAutoHyphens/>
        <w:jc w:val="center"/>
      </w:pPr>
      <w:r w:rsidRPr="00D913DA">
        <w:rPr>
          <w:noProof/>
          <w:lang w:eastAsia="fr-CH"/>
        </w:rPr>
        <w:drawing>
          <wp:inline distT="0" distB="0" distL="0" distR="0" wp14:anchorId="53590986" wp14:editId="19CF4774">
            <wp:extent cx="5350966" cy="2615609"/>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6909" cy="2623402"/>
                    </a:xfrm>
                    <a:prstGeom prst="rect">
                      <a:avLst/>
                    </a:prstGeom>
                  </pic:spPr>
                </pic:pic>
              </a:graphicData>
            </a:graphic>
          </wp:inline>
        </w:drawing>
      </w:r>
    </w:p>
    <w:p w:rsidR="000F6A11" w:rsidRPr="00D913DA" w:rsidRDefault="00AA2E22" w:rsidP="003221B7">
      <w:pPr>
        <w:pStyle w:val="Retrait1"/>
        <w:suppressAutoHyphens/>
      </w:pPr>
      <w:r w:rsidRPr="00D913DA">
        <w:t>Lorsque l’admin appuie sur le bouton « Supprimer », une fenêtr</w:t>
      </w:r>
      <w:r w:rsidR="000F6A11" w:rsidRPr="00D913DA">
        <w:t>e de confirmation est affichée.</w:t>
      </w:r>
    </w:p>
    <w:p w:rsidR="000F6A11" w:rsidRPr="00D913DA" w:rsidRDefault="00AA2E22" w:rsidP="003221B7">
      <w:pPr>
        <w:pStyle w:val="Retrait1"/>
        <w:suppressAutoHyphens/>
      </w:pPr>
      <w:r w:rsidRPr="00D913DA">
        <w:t>Si l’admin appuie sur « OK », on envoie la req</w:t>
      </w:r>
      <w:r w:rsidR="000F6A11" w:rsidRPr="00D913DA">
        <w:t>uête de suppression au serveur.</w:t>
      </w:r>
    </w:p>
    <w:p w:rsidR="00C51CC8" w:rsidRPr="00D913DA" w:rsidRDefault="00AA2E22" w:rsidP="003221B7">
      <w:pPr>
        <w:pStyle w:val="Retrait1"/>
        <w:suppressAutoHyphens/>
      </w:pPr>
      <w:r w:rsidRPr="00D913DA">
        <w:t xml:space="preserve">Si elle s’est correctement déroulée, on affiche la liste des entreprises/ouvrages. Sinon on fait un </w:t>
      </w:r>
      <w:r w:rsidR="00E172D4" w:rsidRPr="00D913DA">
        <w:t>« </w:t>
      </w:r>
      <w:r w:rsidRPr="00D913DA">
        <w:t>rollback</w:t>
      </w:r>
      <w:r w:rsidR="00E172D4" w:rsidRPr="00D913DA">
        <w:t> »</w:t>
      </w:r>
      <w:r w:rsidRPr="00D913DA">
        <w:t xml:space="preserve"> de la requête et on affiche une erreur.</w:t>
      </w:r>
    </w:p>
    <w:p w:rsidR="00F02913" w:rsidRPr="00D913DA" w:rsidRDefault="00F02913" w:rsidP="003221B7">
      <w:pPr>
        <w:pStyle w:val="Titre3"/>
        <w:suppressAutoHyphens/>
      </w:pPr>
      <w:r w:rsidRPr="00D913DA">
        <w:lastRenderedPageBreak/>
        <w:t>Sauvegarde des informations d’une machine dans la base de données</w:t>
      </w:r>
    </w:p>
    <w:p w:rsidR="00F02913" w:rsidRPr="00D913DA" w:rsidRDefault="00E2339D" w:rsidP="003221B7">
      <w:pPr>
        <w:pStyle w:val="BITTextkrper"/>
        <w:suppressAutoHyphens/>
        <w:jc w:val="center"/>
      </w:pPr>
      <w:r w:rsidRPr="00D913DA">
        <w:rPr>
          <w:noProof/>
          <w:lang w:eastAsia="fr-CH"/>
        </w:rPr>
        <w:drawing>
          <wp:inline distT="0" distB="0" distL="0" distR="0" wp14:anchorId="3FF4E497" wp14:editId="30F23838">
            <wp:extent cx="5298980" cy="5000197"/>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2875" cy="5003873"/>
                    </a:xfrm>
                    <a:prstGeom prst="rect">
                      <a:avLst/>
                    </a:prstGeom>
                  </pic:spPr>
                </pic:pic>
              </a:graphicData>
            </a:graphic>
          </wp:inline>
        </w:drawing>
      </w:r>
    </w:p>
    <w:p w:rsidR="00C87149" w:rsidRPr="00D913DA" w:rsidRDefault="00F02913" w:rsidP="003221B7">
      <w:pPr>
        <w:pStyle w:val="Retrait1"/>
        <w:suppressAutoHyphens/>
      </w:pPr>
      <w:r w:rsidRPr="00D913DA">
        <w:t xml:space="preserve">Après l’obtention des </w:t>
      </w:r>
      <w:r w:rsidR="00773DD8">
        <w:t>informations</w:t>
      </w:r>
      <w:r w:rsidR="00773DD8" w:rsidRPr="00D913DA">
        <w:t xml:space="preserve"> </w:t>
      </w:r>
      <w:r w:rsidRPr="00D913DA">
        <w:t>d’une machi</w:t>
      </w:r>
      <w:r w:rsidR="00E2339D" w:rsidRPr="00D913DA">
        <w:t>ne, on récupère tous les PCs de l’ouvrage. Puis, on demande au client quelle</w:t>
      </w:r>
      <w:r w:rsidRPr="00D913DA">
        <w:t xml:space="preserve"> machine il veut mettre à jour ou s’il souhaite en ajouter une</w:t>
      </w:r>
      <w:r w:rsidR="0043431C" w:rsidRPr="00D913DA">
        <w:t xml:space="preserve"> nouvelle. Dans le premier cas o</w:t>
      </w:r>
      <w:r w:rsidRPr="00D913DA">
        <w:t>n envoie une requête « INSERT » à la base de données et dans le deuxième cas, une requête « UPDATE ».</w:t>
      </w:r>
    </w:p>
    <w:p w:rsidR="006E045F" w:rsidRPr="00D913DA" w:rsidRDefault="006E045F" w:rsidP="003221B7">
      <w:pPr>
        <w:pStyle w:val="Titre2"/>
      </w:pPr>
      <w:bookmarkStart w:id="32" w:name="_Toc485134838"/>
      <w:r w:rsidRPr="00D913DA">
        <w:t>Schéma global de base de données</w:t>
      </w:r>
      <w:bookmarkEnd w:id="32"/>
    </w:p>
    <w:p w:rsidR="00BE2B36" w:rsidRPr="00D913DA" w:rsidRDefault="00586661" w:rsidP="003221B7">
      <w:pPr>
        <w:pStyle w:val="Retrait1"/>
        <w:suppressAutoHyphens/>
      </w:pPr>
      <w:r w:rsidRPr="00D913DA">
        <w:rPr>
          <w:noProof/>
          <w:lang w:eastAsia="fr-CH"/>
        </w:rPr>
        <w:drawing>
          <wp:anchor distT="0" distB="0" distL="114300" distR="114300" simplePos="0" relativeHeight="251665408" behindDoc="0" locked="0" layoutInCell="1" allowOverlap="1" wp14:anchorId="57637B22" wp14:editId="1E77A96F">
            <wp:simplePos x="0" y="0"/>
            <wp:positionH relativeFrom="column">
              <wp:posOffset>16510</wp:posOffset>
            </wp:positionH>
            <wp:positionV relativeFrom="paragraph">
              <wp:posOffset>23495</wp:posOffset>
            </wp:positionV>
            <wp:extent cx="2909570" cy="1758315"/>
            <wp:effectExtent l="0" t="0" r="5080" b="0"/>
            <wp:wrapSquare wrapText="bothSides"/>
            <wp:docPr id="21" name="Image 21" descr="C:\Users\Laurent\Download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ent\Downloads\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9570" cy="1758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7149" w:rsidRPr="00D913DA">
        <w:t>La base de donn</w:t>
      </w:r>
      <w:r w:rsidR="00CF171E" w:rsidRPr="00D913DA">
        <w:t xml:space="preserve">ées est composée de plusieurs </w:t>
      </w:r>
      <w:r w:rsidR="00BE2B36" w:rsidRPr="00D913DA">
        <w:t>entreprises.</w:t>
      </w:r>
    </w:p>
    <w:p w:rsidR="00C87149" w:rsidRPr="00D913DA" w:rsidRDefault="00C87149" w:rsidP="003221B7">
      <w:pPr>
        <w:pStyle w:val="Image"/>
        <w:suppressAutoHyphens/>
        <w:spacing w:after="0"/>
        <w:jc w:val="left"/>
      </w:pPr>
      <w:r w:rsidRPr="00D913DA">
        <w:t>Celles-ci contiennent elles-mêmes des ouvrages</w:t>
      </w:r>
      <w:r w:rsidR="00CF171E" w:rsidRPr="00D913DA">
        <w:t>, comme des barrages ou des postes électriques</w:t>
      </w:r>
      <w:r w:rsidRPr="00D913DA">
        <w:t>.</w:t>
      </w:r>
      <w:r w:rsidR="00E87D25" w:rsidRPr="00D913DA">
        <w:t xml:space="preserve"> L</w:t>
      </w:r>
      <w:r w:rsidR="00EB0FCA" w:rsidRPr="00D913DA">
        <w:t>es PC StreamX sont placés dans ces ouvrages.</w:t>
      </w:r>
    </w:p>
    <w:p w:rsidR="00AC7C4C" w:rsidRPr="00D913DA" w:rsidRDefault="00AC7C4C" w:rsidP="003221B7">
      <w:pPr>
        <w:pStyle w:val="Titre2"/>
      </w:pPr>
      <w:bookmarkStart w:id="33" w:name="_Toc485134839"/>
      <w:r w:rsidRPr="00D913DA">
        <w:lastRenderedPageBreak/>
        <w:t>Modèle de Conception de Données (MCD)</w:t>
      </w:r>
      <w:bookmarkEnd w:id="33"/>
    </w:p>
    <w:p w:rsidR="00AC7C4C" w:rsidRPr="00D913DA" w:rsidRDefault="000F6A11" w:rsidP="003221B7">
      <w:pPr>
        <w:pStyle w:val="BITTextkrper"/>
        <w:suppressAutoHyphens/>
        <w:jc w:val="center"/>
      </w:pPr>
      <w:r w:rsidRPr="00D913DA">
        <w:rPr>
          <w:noProof/>
          <w:lang w:eastAsia="fr-CH"/>
        </w:rPr>
        <w:drawing>
          <wp:inline distT="0" distB="0" distL="0" distR="0" wp14:anchorId="6FABD83F" wp14:editId="2E93C952">
            <wp:extent cx="5267325" cy="510910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504"/>
                    <a:stretch/>
                  </pic:blipFill>
                  <pic:spPr bwMode="auto">
                    <a:xfrm>
                      <a:off x="0" y="0"/>
                      <a:ext cx="5284603" cy="5125863"/>
                    </a:xfrm>
                    <a:prstGeom prst="rect">
                      <a:avLst/>
                    </a:prstGeom>
                    <a:ln>
                      <a:noFill/>
                    </a:ln>
                    <a:extLst>
                      <a:ext uri="{53640926-AAD7-44D8-BBD7-CCE9431645EC}">
                        <a14:shadowObscured xmlns:a14="http://schemas.microsoft.com/office/drawing/2010/main"/>
                      </a:ext>
                    </a:extLst>
                  </pic:spPr>
                </pic:pic>
              </a:graphicData>
            </a:graphic>
          </wp:inline>
        </w:drawing>
      </w:r>
    </w:p>
    <w:p w:rsidR="00BF5F06" w:rsidRPr="00D913DA" w:rsidRDefault="00413A3F" w:rsidP="003221B7">
      <w:pPr>
        <w:pStyle w:val="Retrait1"/>
        <w:suppressAutoHyphens/>
      </w:pPr>
      <w:r w:rsidRPr="00D913DA">
        <w:t>U</w:t>
      </w:r>
      <w:r w:rsidR="00A15AA1" w:rsidRPr="00D913DA">
        <w:t>n PC est modélisé sous deux tables, à savoir : « System » et « System_Property ». La raison à cela est qu’il est facile d’imaginer l’ajout d’autres propriétés pour un PC. Cette solution a été choisie afin de rendre cet ajout plus simple et de ne pas avoir à changer la structure de la base de données.</w:t>
      </w:r>
    </w:p>
    <w:p w:rsidR="00F93067" w:rsidRPr="00D913DA" w:rsidRDefault="00B03DD6" w:rsidP="003221B7">
      <w:pPr>
        <w:pStyle w:val="Retrait1"/>
        <w:suppressAutoHyphens/>
      </w:pPr>
      <w:r w:rsidRPr="00D913DA">
        <w:t>Une entreprise (Enterprise) a plusieurs ouvrages (Facility) mais un ouvrage ne correspond qu’à une seule entreprise.</w:t>
      </w:r>
      <w:r w:rsidR="00F93067" w:rsidRPr="00D913DA">
        <w:t xml:space="preserve"> </w:t>
      </w:r>
    </w:p>
    <w:p w:rsidR="00B03DD6" w:rsidRPr="00D913DA" w:rsidRDefault="00F93067" w:rsidP="003221B7">
      <w:pPr>
        <w:pStyle w:val="Retrait1"/>
        <w:suppressAutoHyphens/>
      </w:pPr>
      <w:r w:rsidRPr="00D913DA">
        <w:t>Un ouvrage a plusieurs PC (System) mais un PC n’appartient qu’à un seul ouvrage.</w:t>
      </w:r>
    </w:p>
    <w:p w:rsidR="00F93067" w:rsidRPr="00D913DA" w:rsidRDefault="00B03DD6" w:rsidP="003221B7">
      <w:pPr>
        <w:pStyle w:val="Retrait1"/>
        <w:suppressAutoHyphens/>
      </w:pPr>
      <w:r w:rsidRPr="00D913DA">
        <w:t>Un PC a plusieurs composants (Component) mais un composant n’est possédé que par un seul PC.</w:t>
      </w:r>
    </w:p>
    <w:p w:rsidR="00586661" w:rsidRPr="00D913DA" w:rsidRDefault="00586661" w:rsidP="003221B7">
      <w:pPr>
        <w:pStyle w:val="Retrait1"/>
        <w:suppressAutoHyphens/>
      </w:pPr>
      <w:r w:rsidRPr="00D913DA">
        <w:t>Un Pc a plusieurs disques durs (Hard drive) mais un disque dur n’est possédé que par un seul PC.</w:t>
      </w:r>
    </w:p>
    <w:p w:rsidR="00F93067" w:rsidRPr="00D913DA" w:rsidRDefault="00F93067" w:rsidP="003221B7">
      <w:pPr>
        <w:pStyle w:val="Retrait1"/>
        <w:suppressAutoHyphens/>
      </w:pPr>
      <w:r w:rsidRPr="00D913DA">
        <w:t>Un PC a plusieurs propriétés (System_Property) mais une propriété ne caractérise qu’un seul PC.</w:t>
      </w:r>
    </w:p>
    <w:p w:rsidR="00F93067" w:rsidRPr="00D913DA" w:rsidRDefault="00F93067" w:rsidP="003221B7">
      <w:pPr>
        <w:pStyle w:val="Retrait1"/>
        <w:suppressAutoHyphens/>
      </w:pPr>
      <w:r w:rsidRPr="00D913DA">
        <w:t>Une propriété ne possède qu’un label et un label n’est possédé que par une seule propriété.</w:t>
      </w:r>
    </w:p>
    <w:p w:rsidR="00295E2B" w:rsidRPr="00D913DA" w:rsidRDefault="00295E2B" w:rsidP="003221B7">
      <w:pPr>
        <w:pStyle w:val="Retrait1"/>
        <w:suppressAutoHyphens/>
      </w:pPr>
      <w:r w:rsidRPr="00D913DA">
        <w:t>Enfin, la table « User » permet le stockage des données des utilisateurs.</w:t>
      </w:r>
    </w:p>
    <w:p w:rsidR="002E4C98" w:rsidRPr="00D913DA" w:rsidRDefault="00110668" w:rsidP="003221B7">
      <w:pPr>
        <w:pStyle w:val="Titre1"/>
        <w:suppressAutoHyphens/>
      </w:pPr>
      <w:bookmarkStart w:id="34" w:name="_Toc485134840"/>
      <w:r w:rsidRPr="00D913DA">
        <w:lastRenderedPageBreak/>
        <w:t>Concept</w:t>
      </w:r>
      <w:bookmarkEnd w:id="30"/>
      <w:r w:rsidR="000502EE" w:rsidRPr="00D913DA">
        <w:t>ion</w:t>
      </w:r>
      <w:bookmarkEnd w:id="34"/>
    </w:p>
    <w:p w:rsidR="002E4C98" w:rsidRPr="00D913DA" w:rsidRDefault="00110668" w:rsidP="003221B7">
      <w:pPr>
        <w:pStyle w:val="Titre2"/>
      </w:pPr>
      <w:bookmarkStart w:id="35" w:name="_Toc250790982"/>
      <w:bookmarkStart w:id="36" w:name="_Toc485134841"/>
      <w:r w:rsidRPr="00D913DA">
        <w:t>Architecture du système</w:t>
      </w:r>
      <w:bookmarkEnd w:id="35"/>
      <w:bookmarkEnd w:id="36"/>
    </w:p>
    <w:p w:rsidR="002E4C98" w:rsidRPr="00D913DA" w:rsidRDefault="00CA64FB" w:rsidP="003221B7">
      <w:pPr>
        <w:pStyle w:val="Image"/>
        <w:suppressAutoHyphens/>
      </w:pPr>
      <w:r w:rsidRPr="00D913DA">
        <w:rPr>
          <w:noProof/>
          <w:lang w:eastAsia="fr-CH"/>
        </w:rPr>
        <w:drawing>
          <wp:inline distT="0" distB="0" distL="0" distR="0" wp14:anchorId="769F1FEF" wp14:editId="51990929">
            <wp:extent cx="5760085" cy="2870281"/>
            <wp:effectExtent l="0" t="0" r="0" b="6350"/>
            <wp:docPr id="24" name="Image 24" descr="F:\$_INFOTEAM\StreamScan\Architecture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_INFOTEAM\StreamScan\Architecture_cli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870281"/>
                    </a:xfrm>
                    <a:prstGeom prst="rect">
                      <a:avLst/>
                    </a:prstGeom>
                    <a:noFill/>
                    <a:ln>
                      <a:noFill/>
                    </a:ln>
                  </pic:spPr>
                </pic:pic>
              </a:graphicData>
            </a:graphic>
          </wp:inline>
        </w:drawing>
      </w:r>
    </w:p>
    <w:p w:rsidR="0028461B" w:rsidRPr="00D913DA" w:rsidRDefault="0028461B" w:rsidP="003221B7">
      <w:pPr>
        <w:pStyle w:val="Image-source"/>
        <w:suppressAutoHyphens/>
      </w:pPr>
      <w:r w:rsidRPr="00D913DA">
        <w:t xml:space="preserve">Architecture complète de l’application. A noter que le TPI ne concerne </w:t>
      </w:r>
      <w:r w:rsidRPr="00D913DA">
        <w:rPr>
          <w:u w:val="single"/>
        </w:rPr>
        <w:t>que la partie cliente</w:t>
      </w:r>
      <w:r w:rsidRPr="00D913DA">
        <w:t xml:space="preserve"> (gauche)</w:t>
      </w:r>
    </w:p>
    <w:p w:rsidR="009157B0" w:rsidRPr="00D913DA" w:rsidRDefault="009157B0" w:rsidP="003221B7">
      <w:pPr>
        <w:pStyle w:val="Retrait1"/>
        <w:suppressAutoHyphens/>
      </w:pPr>
    </w:p>
    <w:p w:rsidR="00E172D4" w:rsidRPr="00D913DA" w:rsidRDefault="00E172D4" w:rsidP="003221B7">
      <w:pPr>
        <w:pStyle w:val="Retrait1"/>
        <w:suppressAutoHyphens/>
      </w:pPr>
      <w:r w:rsidRPr="00D913DA">
        <w:t>L’application cliente est composée d’un serveur web ainsi que d’une base de données.</w:t>
      </w:r>
    </w:p>
    <w:p w:rsidR="00E172D4" w:rsidRPr="00D913DA" w:rsidRDefault="00E172D4" w:rsidP="003221B7">
      <w:pPr>
        <w:pStyle w:val="Retrait1"/>
        <w:suppressAutoHyphens/>
      </w:pPr>
      <w:r w:rsidRPr="00D913DA">
        <w:t xml:space="preserve">La base de données, conformément au MCD, s’occupe de stocker les entreprises, les ouvrages ainsi que les machines StreamX. </w:t>
      </w:r>
      <w:r w:rsidR="0043431C" w:rsidRPr="00D913DA">
        <w:t>Ces données</w:t>
      </w:r>
      <w:r w:rsidRPr="00D913DA">
        <w:t xml:space="preserve"> seront mises à disposition de l’application afin de les afficher.</w:t>
      </w:r>
    </w:p>
    <w:p w:rsidR="00E172D4" w:rsidRPr="00D913DA" w:rsidRDefault="00E172D4" w:rsidP="003221B7">
      <w:pPr>
        <w:pStyle w:val="Retrait1"/>
        <w:suppressAutoHyphens/>
      </w:pPr>
      <w:r w:rsidRPr="00D913DA">
        <w:t>Le serveur web héberge l’application cliente StreamScan. Il récupère les données d’une machine StreamX, en contactant l’application serveur StreamScan disposée sur cette dernière, et les stocke dans la base de données.</w:t>
      </w:r>
    </w:p>
    <w:p w:rsidR="00CA64FB" w:rsidRPr="00D913DA" w:rsidRDefault="00CA64FB" w:rsidP="003221B7">
      <w:pPr>
        <w:pStyle w:val="Retrait1"/>
        <w:suppressAutoHyphens/>
      </w:pPr>
      <w:r w:rsidRPr="00D913DA">
        <w:t>L’application serveur utilise plusieurs librairies afin de récupérer les informations de la machine et de les transmettre au client.</w:t>
      </w:r>
    </w:p>
    <w:p w:rsidR="008E08A2" w:rsidRPr="00D913DA" w:rsidRDefault="008E08A2" w:rsidP="003221B7">
      <w:pPr>
        <w:pStyle w:val="Titre2"/>
      </w:pPr>
      <w:bookmarkStart w:id="37" w:name="_Toc485134842"/>
      <w:bookmarkStart w:id="38" w:name="_Toc250790983"/>
      <w:r w:rsidRPr="00D913DA">
        <w:lastRenderedPageBreak/>
        <w:t>Modèle Logique de Données (MLD)</w:t>
      </w:r>
      <w:bookmarkEnd w:id="37"/>
      <w:r w:rsidR="00A71950" w:rsidRPr="00D913DA">
        <w:t xml:space="preserve"> </w:t>
      </w:r>
    </w:p>
    <w:p w:rsidR="008E08A2" w:rsidRPr="00D913DA" w:rsidRDefault="009157B0" w:rsidP="003221B7">
      <w:pPr>
        <w:pStyle w:val="BITTextkrper"/>
        <w:suppressAutoHyphens/>
        <w:jc w:val="center"/>
      </w:pPr>
      <w:r w:rsidRPr="00D913DA">
        <w:rPr>
          <w:noProof/>
          <w:lang w:eastAsia="fr-CH"/>
        </w:rPr>
        <w:drawing>
          <wp:inline distT="0" distB="0" distL="0" distR="0" wp14:anchorId="66202A15" wp14:editId="7AFB65E1">
            <wp:extent cx="5558407" cy="2691297"/>
            <wp:effectExtent l="0" t="0" r="4445" b="0"/>
            <wp:docPr id="13" name="Image 13" descr="C:\Users\Laurent\Desktop\StreamScan - Documentation\Sources\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ent\Desktop\StreamScan - Documentation\Sources\ML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0893" cy="2731235"/>
                    </a:xfrm>
                    <a:prstGeom prst="rect">
                      <a:avLst/>
                    </a:prstGeom>
                    <a:noFill/>
                    <a:ln>
                      <a:noFill/>
                    </a:ln>
                  </pic:spPr>
                </pic:pic>
              </a:graphicData>
            </a:graphic>
          </wp:inline>
        </w:drawing>
      </w:r>
    </w:p>
    <w:p w:rsidR="00B40F12" w:rsidRPr="00D913DA" w:rsidRDefault="00295E2B" w:rsidP="003221B7">
      <w:pPr>
        <w:pStyle w:val="Noteouremarque"/>
        <w:suppressAutoHyphens/>
        <w:spacing w:after="120"/>
      </w:pPr>
      <w:r w:rsidRPr="00D913DA">
        <w:rPr>
          <w:u w:val="single"/>
        </w:rPr>
        <w:t>Remarque :</w:t>
      </w:r>
      <w:r w:rsidRPr="00D913DA">
        <w:tab/>
        <w:t>D</w:t>
      </w:r>
      <w:r w:rsidR="00D36909" w:rsidRPr="00D913DA">
        <w:t>ans</w:t>
      </w:r>
      <w:r w:rsidR="00382EA2" w:rsidRPr="00D913DA">
        <w:t xml:space="preserve"> la table « T_System</w:t>
      </w:r>
      <w:r w:rsidR="00D36909" w:rsidRPr="00D913DA">
        <w:t>_Property</w:t>
      </w:r>
      <w:r w:rsidR="00382EA2" w:rsidRPr="00D913DA">
        <w:t> »</w:t>
      </w:r>
      <w:r w:rsidR="00D36909" w:rsidRPr="00D913DA">
        <w:t>, on définit la « FK_System » et la « FK_Property_Label » en tant que PK afin qu’un « PC » puisse avoir plusieurs propriétés mais qu’une seule de chaque type.</w:t>
      </w:r>
      <w:r w:rsidR="00B40F12" w:rsidRPr="00D913DA">
        <w:t xml:space="preserve"> Par exemple :</w:t>
      </w:r>
    </w:p>
    <w:tbl>
      <w:tblPr>
        <w:tblStyle w:val="Tableausimple1"/>
        <w:tblW w:w="0" w:type="auto"/>
        <w:tblInd w:w="1294" w:type="dxa"/>
        <w:tblLook w:val="04A0" w:firstRow="1" w:lastRow="0" w:firstColumn="1" w:lastColumn="0" w:noHBand="0" w:noVBand="1"/>
      </w:tblPr>
      <w:tblGrid>
        <w:gridCol w:w="1419"/>
        <w:gridCol w:w="2190"/>
        <w:gridCol w:w="4077"/>
      </w:tblGrid>
      <w:tr w:rsidR="00B40F12" w:rsidRPr="00D913DA" w:rsidTr="00D913DA">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419" w:type="dxa"/>
          </w:tcPr>
          <w:p w:rsidR="00B40F12" w:rsidRPr="00D913DA" w:rsidRDefault="00B40F12" w:rsidP="003221B7">
            <w:pPr>
              <w:pStyle w:val="Noteouremarque"/>
              <w:suppressAutoHyphens/>
              <w:ind w:left="0" w:firstLine="0"/>
            </w:pPr>
            <w:r w:rsidRPr="00D913DA">
              <w:t>FK_System</w:t>
            </w:r>
          </w:p>
        </w:tc>
        <w:tc>
          <w:tcPr>
            <w:tcW w:w="2190" w:type="dxa"/>
          </w:tcPr>
          <w:p w:rsidR="00B40F12" w:rsidRPr="00D913DA" w:rsidRDefault="0081361A" w:rsidP="003221B7">
            <w:pPr>
              <w:pStyle w:val="Noteouremarque"/>
              <w:suppressAutoHyphens/>
              <w:ind w:left="0" w:firstLine="0"/>
              <w:cnfStyle w:val="100000000000" w:firstRow="1" w:lastRow="0" w:firstColumn="0" w:lastColumn="0" w:oddVBand="0" w:evenVBand="0" w:oddHBand="0" w:evenHBand="0" w:firstRowFirstColumn="0" w:firstRowLastColumn="0" w:lastRowFirstColumn="0" w:lastRowLastColumn="0"/>
            </w:pPr>
            <w:r>
              <w:t>Label</w:t>
            </w:r>
          </w:p>
        </w:tc>
        <w:tc>
          <w:tcPr>
            <w:tcW w:w="4077" w:type="dxa"/>
          </w:tcPr>
          <w:p w:rsidR="00B40F12" w:rsidRPr="00D913DA" w:rsidRDefault="00B40F12" w:rsidP="003221B7">
            <w:pPr>
              <w:pStyle w:val="Noteouremarque"/>
              <w:suppressAutoHyphens/>
              <w:ind w:left="0" w:firstLine="0"/>
              <w:cnfStyle w:val="100000000000" w:firstRow="1" w:lastRow="0" w:firstColumn="0" w:lastColumn="0" w:oddVBand="0" w:evenVBand="0" w:oddHBand="0" w:evenHBand="0" w:firstRowFirstColumn="0" w:firstRowLastColumn="0" w:lastRowFirstColumn="0" w:lastRowLastColumn="0"/>
            </w:pPr>
            <w:r w:rsidRPr="00D913DA">
              <w:t>Value</w:t>
            </w:r>
          </w:p>
        </w:tc>
      </w:tr>
      <w:tr w:rsidR="00B40F12" w:rsidRPr="00D913DA" w:rsidTr="0081361A">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19" w:type="dxa"/>
            <w:shd w:val="clear" w:color="auto" w:fill="DBE5F1" w:themeFill="accent1" w:themeFillTint="33"/>
          </w:tcPr>
          <w:p w:rsidR="00B40F12" w:rsidRPr="00D913DA" w:rsidRDefault="00B40F12" w:rsidP="003221B7">
            <w:pPr>
              <w:pStyle w:val="Noteouremarque"/>
              <w:suppressAutoHyphens/>
              <w:ind w:left="0" w:firstLine="0"/>
              <w:rPr>
                <w:b w:val="0"/>
              </w:rPr>
            </w:pPr>
            <w:r w:rsidRPr="00D913DA">
              <w:rPr>
                <w:b w:val="0"/>
              </w:rPr>
              <w:t>1</w:t>
            </w:r>
          </w:p>
        </w:tc>
        <w:tc>
          <w:tcPr>
            <w:tcW w:w="2190" w:type="dxa"/>
            <w:shd w:val="clear" w:color="auto" w:fill="DBE5F1" w:themeFill="accent1" w:themeFillTint="33"/>
          </w:tcPr>
          <w:p w:rsidR="00B40F12" w:rsidRPr="00D913DA" w:rsidRDefault="0081361A" w:rsidP="003221B7">
            <w:pPr>
              <w:pStyle w:val="Noteouremarque"/>
              <w:suppressAutoHyphens/>
              <w:ind w:left="0" w:firstLine="0"/>
              <w:cnfStyle w:val="000000100000" w:firstRow="0" w:lastRow="0" w:firstColumn="0" w:lastColumn="0" w:oddVBand="0" w:evenVBand="0" w:oddHBand="1" w:evenHBand="0" w:firstRowFirstColumn="0" w:firstRowLastColumn="0" w:lastRowFirstColumn="0" w:lastRowLastColumn="0"/>
            </w:pPr>
            <w:r>
              <w:t>StreamX_Version</w:t>
            </w:r>
          </w:p>
        </w:tc>
        <w:tc>
          <w:tcPr>
            <w:tcW w:w="4077" w:type="dxa"/>
            <w:shd w:val="clear" w:color="auto" w:fill="DBE5F1" w:themeFill="accent1" w:themeFillTint="33"/>
          </w:tcPr>
          <w:p w:rsidR="00B40F12" w:rsidRPr="00D913DA" w:rsidRDefault="00B40F12" w:rsidP="003221B7">
            <w:pPr>
              <w:pStyle w:val="Noteouremarque"/>
              <w:suppressAutoHyphens/>
              <w:ind w:left="0" w:firstLine="0"/>
              <w:cnfStyle w:val="000000100000" w:firstRow="0" w:lastRow="0" w:firstColumn="0" w:lastColumn="0" w:oddVBand="0" w:evenVBand="0" w:oddHBand="1" w:evenHBand="0" w:firstRowFirstColumn="0" w:firstRowLastColumn="0" w:lastRowFirstColumn="0" w:lastRowLastColumn="0"/>
            </w:pPr>
            <w:r w:rsidRPr="00D913DA">
              <w:t>6.1</w:t>
            </w:r>
          </w:p>
        </w:tc>
      </w:tr>
      <w:tr w:rsidR="00B40F12" w:rsidRPr="00D913DA" w:rsidTr="00D913DA">
        <w:trPr>
          <w:trHeight w:val="375"/>
        </w:trPr>
        <w:tc>
          <w:tcPr>
            <w:cnfStyle w:val="001000000000" w:firstRow="0" w:lastRow="0" w:firstColumn="1" w:lastColumn="0" w:oddVBand="0" w:evenVBand="0" w:oddHBand="0" w:evenHBand="0" w:firstRowFirstColumn="0" w:firstRowLastColumn="0" w:lastRowFirstColumn="0" w:lastRowLastColumn="0"/>
            <w:tcW w:w="1419" w:type="dxa"/>
          </w:tcPr>
          <w:p w:rsidR="00B40F12" w:rsidRPr="00D913DA" w:rsidRDefault="00B40F12" w:rsidP="003221B7">
            <w:pPr>
              <w:pStyle w:val="Noteouremarque"/>
              <w:suppressAutoHyphens/>
              <w:ind w:left="0" w:firstLine="0"/>
              <w:rPr>
                <w:b w:val="0"/>
              </w:rPr>
            </w:pPr>
            <w:r w:rsidRPr="00D913DA">
              <w:rPr>
                <w:b w:val="0"/>
              </w:rPr>
              <w:t>1</w:t>
            </w:r>
          </w:p>
        </w:tc>
        <w:tc>
          <w:tcPr>
            <w:tcW w:w="2190" w:type="dxa"/>
          </w:tcPr>
          <w:p w:rsidR="00B40F12" w:rsidRPr="00D913DA" w:rsidRDefault="0081361A" w:rsidP="003221B7">
            <w:pPr>
              <w:pStyle w:val="Noteouremarque"/>
              <w:suppressAutoHyphens/>
              <w:ind w:left="0" w:firstLine="0"/>
              <w:cnfStyle w:val="000000000000" w:firstRow="0" w:lastRow="0" w:firstColumn="0" w:lastColumn="0" w:oddVBand="0" w:evenVBand="0" w:oddHBand="0" w:evenHBand="0" w:firstRowFirstColumn="0" w:firstRowLastColumn="0" w:lastRowFirstColumn="0" w:lastRowLastColumn="0"/>
            </w:pPr>
            <w:r>
              <w:t>StreamX_FileName</w:t>
            </w:r>
          </w:p>
        </w:tc>
        <w:tc>
          <w:tcPr>
            <w:tcW w:w="4077" w:type="dxa"/>
          </w:tcPr>
          <w:p w:rsidR="00B40F12" w:rsidRPr="00D913DA" w:rsidRDefault="00B40F12" w:rsidP="003221B7">
            <w:pPr>
              <w:pStyle w:val="Noteouremarque"/>
              <w:suppressAutoHyphens/>
              <w:ind w:left="0" w:firstLine="0"/>
              <w:cnfStyle w:val="000000000000" w:firstRow="0" w:lastRow="0" w:firstColumn="0" w:lastColumn="0" w:oddVBand="0" w:evenVBand="0" w:oddHBand="0" w:evenHBand="0" w:firstRowFirstColumn="0" w:firstRowLastColumn="0" w:lastRowFirstColumn="0" w:lastRowLastColumn="0"/>
            </w:pPr>
            <w:r w:rsidRPr="00D913DA">
              <w:t>StreamX RT 6_2 2017_04_26_nodoc.exe</w:t>
            </w:r>
          </w:p>
        </w:tc>
      </w:tr>
    </w:tbl>
    <w:p w:rsidR="0081361A" w:rsidRDefault="0081361A" w:rsidP="003221B7">
      <w:pPr>
        <w:pStyle w:val="Retrait1"/>
        <w:suppressAutoHyphens/>
        <w:spacing w:before="120"/>
        <w:ind w:left="1276"/>
      </w:pPr>
      <w:r>
        <w:t xml:space="preserve">A noter </w:t>
      </w:r>
      <w:r w:rsidR="00812DF7">
        <w:t xml:space="preserve">que l’exemple est simplifié pour qu’il soit plus parlant. En effet, </w:t>
      </w:r>
      <w:r>
        <w:t>la colonne « Label » est en réalité composée d’entiers</w:t>
      </w:r>
      <w:r w:rsidR="00812DF7">
        <w:t xml:space="preserve"> (FK) correspondants chacun à une clé de la table « T_Property_Label ».</w:t>
      </w:r>
    </w:p>
    <w:p w:rsidR="00A71950" w:rsidRPr="00D913DA" w:rsidRDefault="00920BA9" w:rsidP="003221B7">
      <w:pPr>
        <w:pStyle w:val="Titre3"/>
        <w:suppressAutoHyphens/>
      </w:pPr>
      <w:r w:rsidRPr="00D913DA">
        <w:t>Longueur des types</w:t>
      </w:r>
    </w:p>
    <w:p w:rsidR="00920BA9" w:rsidRPr="00D913DA" w:rsidRDefault="00920BA9" w:rsidP="003221B7">
      <w:pPr>
        <w:pStyle w:val="Retrait1"/>
        <w:suppressAutoHyphens/>
        <w:ind w:left="1843" w:hanging="1843"/>
        <w:rPr>
          <w:u w:val="single"/>
        </w:rPr>
      </w:pPr>
      <w:r w:rsidRPr="00D913DA">
        <w:rPr>
          <w:u w:val="single"/>
        </w:rPr>
        <w:t>Enterprise, Facility</w:t>
      </w:r>
    </w:p>
    <w:p w:rsidR="00920BA9" w:rsidRPr="00D913DA" w:rsidRDefault="0052560C" w:rsidP="003221B7">
      <w:pPr>
        <w:pStyle w:val="Noteouremarque"/>
        <w:suppressAutoHyphens/>
        <w:ind w:left="1843" w:hanging="1843"/>
      </w:pPr>
      <w:r w:rsidRPr="00D913DA">
        <w:rPr>
          <w:rStyle w:val="Codeintext"/>
        </w:rPr>
        <w:t>N</w:t>
      </w:r>
      <w:r w:rsidR="00920BA9" w:rsidRPr="00D913DA">
        <w:rPr>
          <w:rStyle w:val="Codeintext"/>
        </w:rPr>
        <w:t>ame</w:t>
      </w:r>
      <w:r w:rsidR="00920BA9" w:rsidRPr="00D913DA">
        <w:t xml:space="preserve">, </w:t>
      </w:r>
      <w:r w:rsidR="00920BA9" w:rsidRPr="00D913DA">
        <w:rPr>
          <w:rStyle w:val="Codeintext"/>
        </w:rPr>
        <w:t>address</w:t>
      </w:r>
      <w:r w:rsidR="00920BA9" w:rsidRPr="00D913DA">
        <w:tab/>
      </w:r>
      <w:r w:rsidRPr="00D913DA">
        <w:t>Longueur adéquate pour un nom d’entreprise/ouvrage ou une adresse</w:t>
      </w:r>
    </w:p>
    <w:p w:rsidR="00920BA9" w:rsidRPr="00D913DA" w:rsidRDefault="0052560C" w:rsidP="003221B7">
      <w:pPr>
        <w:pStyle w:val="Noteouremarque"/>
        <w:suppressAutoHyphens/>
        <w:ind w:left="1843" w:hanging="1843"/>
      </w:pPr>
      <w:r w:rsidRPr="00D913DA">
        <w:rPr>
          <w:rStyle w:val="Codeintext"/>
        </w:rPr>
        <w:t>N</w:t>
      </w:r>
      <w:r w:rsidR="00920BA9" w:rsidRPr="00D913DA">
        <w:rPr>
          <w:rStyle w:val="Codeintext"/>
        </w:rPr>
        <w:t>pa</w:t>
      </w:r>
      <w:r w:rsidR="00920BA9" w:rsidRPr="00D913DA">
        <w:tab/>
      </w:r>
      <w:r w:rsidRPr="00D913DA">
        <w:t>Un NPA ne dépasse jamais 4 caractères</w:t>
      </w:r>
    </w:p>
    <w:p w:rsidR="00920BA9" w:rsidRPr="00D913DA" w:rsidRDefault="0052560C" w:rsidP="003221B7">
      <w:pPr>
        <w:pStyle w:val="Noteouremarque"/>
        <w:suppressAutoHyphens/>
        <w:spacing w:after="120"/>
        <w:ind w:left="1843" w:hanging="1843"/>
      </w:pPr>
      <w:r w:rsidRPr="00D913DA">
        <w:rPr>
          <w:rStyle w:val="Codeintext"/>
        </w:rPr>
        <w:t>City</w:t>
      </w:r>
      <w:r w:rsidR="00920BA9" w:rsidRPr="00D913DA">
        <w:tab/>
      </w:r>
      <w:r w:rsidRPr="00D913DA">
        <w:t>Définit en prenant le nom de ville le plus long en France</w:t>
      </w:r>
    </w:p>
    <w:p w:rsidR="00920BA9" w:rsidRPr="00D913DA" w:rsidRDefault="00920BA9" w:rsidP="003221B7">
      <w:pPr>
        <w:pStyle w:val="Retrait1"/>
        <w:suppressAutoHyphens/>
        <w:rPr>
          <w:u w:val="single"/>
        </w:rPr>
      </w:pPr>
      <w:r w:rsidRPr="00D913DA">
        <w:rPr>
          <w:u w:val="single"/>
        </w:rPr>
        <w:t>System Property</w:t>
      </w:r>
    </w:p>
    <w:p w:rsidR="00920BA9" w:rsidRPr="00D913DA" w:rsidRDefault="0052560C" w:rsidP="003221B7">
      <w:pPr>
        <w:pStyle w:val="Noteouremarque"/>
        <w:suppressAutoHyphens/>
        <w:spacing w:after="120"/>
        <w:ind w:left="1843" w:hanging="1843"/>
      </w:pPr>
      <w:r w:rsidRPr="00D913DA">
        <w:rPr>
          <w:rStyle w:val="Codeintext"/>
        </w:rPr>
        <w:t>V</w:t>
      </w:r>
      <w:r w:rsidR="00920BA9" w:rsidRPr="00D913DA">
        <w:rPr>
          <w:rStyle w:val="Codeintext"/>
        </w:rPr>
        <w:t>alue</w:t>
      </w:r>
      <w:r w:rsidRPr="00D913DA">
        <w:tab/>
      </w:r>
      <w:r w:rsidR="001A3E2B" w:rsidRPr="00D913DA">
        <w:t>L</w:t>
      </w:r>
      <w:r w:rsidRPr="00D913DA">
        <w:t>a valeur pouvant être un texte, une longueur conséquente a été prise</w:t>
      </w:r>
    </w:p>
    <w:p w:rsidR="00920BA9" w:rsidRPr="00D913DA" w:rsidRDefault="00920BA9" w:rsidP="003221B7">
      <w:pPr>
        <w:pStyle w:val="Retrait1"/>
        <w:suppressAutoHyphens/>
        <w:rPr>
          <w:u w:val="single"/>
        </w:rPr>
      </w:pPr>
      <w:r w:rsidRPr="00D913DA">
        <w:rPr>
          <w:u w:val="single"/>
        </w:rPr>
        <w:t>Component</w:t>
      </w:r>
    </w:p>
    <w:p w:rsidR="00920BA9" w:rsidRPr="00D913DA" w:rsidRDefault="0052560C" w:rsidP="003221B7">
      <w:pPr>
        <w:pStyle w:val="Noteouremarque"/>
        <w:suppressAutoHyphens/>
        <w:ind w:left="1843" w:hanging="1843"/>
      </w:pPr>
      <w:r w:rsidRPr="00D913DA">
        <w:rPr>
          <w:rStyle w:val="Codeintext"/>
        </w:rPr>
        <w:t>V</w:t>
      </w:r>
      <w:r w:rsidR="00920BA9" w:rsidRPr="00D913DA">
        <w:rPr>
          <w:rStyle w:val="Codeintext"/>
        </w:rPr>
        <w:t>ersion</w:t>
      </w:r>
      <w:r w:rsidRPr="00D913DA">
        <w:tab/>
        <w:t>Longueur adéquate pour une version, ne sachant pas encore le nombre de digit la composant</w:t>
      </w:r>
    </w:p>
    <w:p w:rsidR="00920BA9" w:rsidRPr="00D913DA" w:rsidRDefault="0052560C" w:rsidP="003221B7">
      <w:pPr>
        <w:pStyle w:val="Noteouremarque"/>
        <w:suppressAutoHyphens/>
        <w:ind w:left="1843" w:hanging="1843"/>
      </w:pPr>
      <w:r w:rsidRPr="00D913DA">
        <w:rPr>
          <w:rStyle w:val="Codeintext"/>
        </w:rPr>
        <w:t>N</w:t>
      </w:r>
      <w:r w:rsidR="00920BA9" w:rsidRPr="00D913DA">
        <w:rPr>
          <w:rStyle w:val="Codeintext"/>
        </w:rPr>
        <w:t>ame</w:t>
      </w:r>
      <w:r w:rsidRPr="00D913DA">
        <w:tab/>
        <w:t>Longueur générale</w:t>
      </w:r>
    </w:p>
    <w:p w:rsidR="00920BA9" w:rsidRPr="00D913DA" w:rsidRDefault="0052560C" w:rsidP="003221B7">
      <w:pPr>
        <w:pStyle w:val="Noteouremarque"/>
        <w:suppressAutoHyphens/>
        <w:spacing w:after="120"/>
        <w:ind w:left="1843" w:hanging="1843"/>
      </w:pPr>
      <w:r w:rsidRPr="00D913DA">
        <w:rPr>
          <w:rStyle w:val="Codeintext"/>
        </w:rPr>
        <w:t>L</w:t>
      </w:r>
      <w:r w:rsidR="00920BA9" w:rsidRPr="00D913DA">
        <w:rPr>
          <w:rStyle w:val="Codeintext"/>
        </w:rPr>
        <w:t>og</w:t>
      </w:r>
      <w:r w:rsidRPr="00D913DA">
        <w:tab/>
      </w:r>
      <w:r w:rsidR="001A3E2B" w:rsidRPr="00D913DA">
        <w:t>Ne peut accueillir qu’un entier de longueur 1 (= booléen)</w:t>
      </w:r>
    </w:p>
    <w:p w:rsidR="009157B0" w:rsidRPr="00D913DA" w:rsidRDefault="009157B0" w:rsidP="003221B7">
      <w:pPr>
        <w:pStyle w:val="Retrait1"/>
        <w:suppressAutoHyphens/>
        <w:ind w:left="1843" w:hanging="1843"/>
        <w:rPr>
          <w:rStyle w:val="Codeintext"/>
          <w:u w:val="single"/>
        </w:rPr>
      </w:pPr>
      <w:r w:rsidRPr="00D913DA">
        <w:rPr>
          <w:u w:val="single"/>
        </w:rPr>
        <w:t>HardDrive</w:t>
      </w:r>
    </w:p>
    <w:p w:rsidR="009157B0" w:rsidRPr="00D913DA" w:rsidRDefault="009157B0" w:rsidP="003221B7">
      <w:pPr>
        <w:pStyle w:val="Noteouremarque"/>
        <w:suppressAutoHyphens/>
        <w:ind w:left="1843" w:hanging="1843"/>
        <w:rPr>
          <w:rStyle w:val="Codeintext"/>
        </w:rPr>
      </w:pPr>
      <w:r w:rsidRPr="00D913DA">
        <w:rPr>
          <w:rStyle w:val="Codeintext"/>
        </w:rPr>
        <w:t>Name</w:t>
      </w:r>
      <w:r w:rsidRPr="00D913DA">
        <w:rPr>
          <w:rStyle w:val="Codeintext"/>
        </w:rPr>
        <w:tab/>
      </w:r>
      <w:r w:rsidRPr="00D913DA">
        <w:t>Longueur adéquate pour un nom de d</w:t>
      </w:r>
      <w:r w:rsidR="00C21AB3">
        <w:t>isque dur : sur Windows, le nom n’est composés que de 3 caractères (ex. : « C:\ »)</w:t>
      </w:r>
    </w:p>
    <w:p w:rsidR="009157B0" w:rsidRPr="00D913DA" w:rsidRDefault="009157B0" w:rsidP="003221B7">
      <w:pPr>
        <w:pStyle w:val="Noteouremarque"/>
        <w:suppressAutoHyphens/>
        <w:spacing w:after="120"/>
        <w:ind w:left="1843" w:hanging="1843"/>
      </w:pPr>
      <w:r w:rsidRPr="00D913DA">
        <w:rPr>
          <w:rStyle w:val="Codeintext"/>
        </w:rPr>
        <w:t>Label</w:t>
      </w:r>
      <w:r w:rsidRPr="00D913DA">
        <w:rPr>
          <w:rStyle w:val="Codeintext"/>
        </w:rPr>
        <w:tab/>
      </w:r>
      <w:r w:rsidRPr="00D913DA">
        <w:t>Longueur adéquate pour une description de disque dur</w:t>
      </w:r>
    </w:p>
    <w:p w:rsidR="00920BA9" w:rsidRPr="00D913DA" w:rsidRDefault="00920BA9" w:rsidP="003221B7">
      <w:pPr>
        <w:pStyle w:val="Retrait1"/>
        <w:suppressAutoHyphens/>
        <w:ind w:left="1843" w:hanging="1843"/>
        <w:rPr>
          <w:u w:val="single"/>
        </w:rPr>
      </w:pPr>
      <w:r w:rsidRPr="00D913DA">
        <w:rPr>
          <w:u w:val="single"/>
        </w:rPr>
        <w:lastRenderedPageBreak/>
        <w:t>Property Label</w:t>
      </w:r>
    </w:p>
    <w:p w:rsidR="00920BA9" w:rsidRPr="00D913DA" w:rsidRDefault="009157B0" w:rsidP="003221B7">
      <w:pPr>
        <w:pStyle w:val="Noteouremarque"/>
        <w:suppressAutoHyphens/>
        <w:ind w:left="1843" w:hanging="1843"/>
      </w:pPr>
      <w:r w:rsidRPr="00D913DA">
        <w:rPr>
          <w:rStyle w:val="Codeintext"/>
        </w:rPr>
        <w:t>L</w:t>
      </w:r>
      <w:r w:rsidR="00920BA9" w:rsidRPr="00D913DA">
        <w:rPr>
          <w:rStyle w:val="Codeintext"/>
        </w:rPr>
        <w:t>abel</w:t>
      </w:r>
      <w:r w:rsidR="0052560C" w:rsidRPr="00D913DA">
        <w:tab/>
      </w:r>
      <w:r w:rsidR="001A3E2B" w:rsidRPr="00D913DA">
        <w:t>Longueur adéquate pour un label</w:t>
      </w:r>
    </w:p>
    <w:p w:rsidR="00165E74" w:rsidRPr="00D913DA" w:rsidRDefault="00165E74" w:rsidP="003221B7">
      <w:pPr>
        <w:pStyle w:val="Titre2"/>
      </w:pPr>
      <w:bookmarkStart w:id="39" w:name="_Toc485134843"/>
      <w:r w:rsidRPr="00D913DA">
        <w:t>Maquettes</w:t>
      </w:r>
      <w:bookmarkEnd w:id="39"/>
    </w:p>
    <w:p w:rsidR="00165E74" w:rsidRPr="00D913DA" w:rsidRDefault="00165E74" w:rsidP="003221B7">
      <w:pPr>
        <w:pStyle w:val="Titre3"/>
        <w:suppressAutoHyphens/>
      </w:pPr>
      <w:r w:rsidRPr="00D913DA">
        <w:t>Scan</w:t>
      </w:r>
    </w:p>
    <w:p w:rsidR="00165E74" w:rsidRPr="00D913DA" w:rsidRDefault="00165E74" w:rsidP="003221B7">
      <w:pPr>
        <w:pStyle w:val="Image"/>
        <w:suppressAutoHyphens/>
      </w:pPr>
      <w:r w:rsidRPr="00D913DA">
        <w:rPr>
          <w:noProof/>
          <w:lang w:eastAsia="fr-CH"/>
        </w:rPr>
        <w:drawing>
          <wp:inline distT="0" distB="0" distL="0" distR="0" wp14:anchorId="19806B6A" wp14:editId="6EA592F4">
            <wp:extent cx="4852268" cy="2780453"/>
            <wp:effectExtent l="0" t="0" r="5715" b="1270"/>
            <wp:docPr id="42" name="Image 42" descr="C:\Users\Laurent\Desktop\StreamScan - Documentation\Sources\Maquette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urent\Desktop\StreamScan - Documentation\Sources\Maquettes\Sc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7175" cy="2788995"/>
                    </a:xfrm>
                    <a:prstGeom prst="rect">
                      <a:avLst/>
                    </a:prstGeom>
                    <a:noFill/>
                    <a:ln>
                      <a:noFill/>
                    </a:ln>
                  </pic:spPr>
                </pic:pic>
              </a:graphicData>
            </a:graphic>
          </wp:inline>
        </w:drawing>
      </w:r>
    </w:p>
    <w:p w:rsidR="00165E74" w:rsidRPr="00D913DA" w:rsidRDefault="009836C2" w:rsidP="003221B7">
      <w:pPr>
        <w:pStyle w:val="Retrait1"/>
        <w:suppressAutoHyphens/>
      </w:pPr>
      <w:r w:rsidRPr="00D913DA">
        <w:t>La combobox de l’entreprise, une fois sélectionnée, fait apparaître le formulaire de connexion à la machine. On sélectionne l’ouvrage et on saisit l’adresse de la machine. Le bouton « Connect » connecte l’utilisateur à la machine serveur puis affiche le bouton de scan. Tout ce procédé est fait en Ajax.</w:t>
      </w:r>
      <w:r w:rsidR="006D573A" w:rsidRPr="00D913DA">
        <w:t xml:space="preserve"> Le scan affiche la fenêtre modale suivante :</w:t>
      </w:r>
    </w:p>
    <w:p w:rsidR="00165E74" w:rsidRPr="00D913DA" w:rsidRDefault="00165E74" w:rsidP="003221B7">
      <w:pPr>
        <w:pStyle w:val="Image"/>
        <w:suppressAutoHyphens/>
      </w:pPr>
      <w:r w:rsidRPr="00D913DA">
        <w:rPr>
          <w:noProof/>
          <w:lang w:eastAsia="fr-CH"/>
        </w:rPr>
        <w:lastRenderedPageBreak/>
        <w:drawing>
          <wp:inline distT="0" distB="0" distL="0" distR="0" wp14:anchorId="6103857D" wp14:editId="5F24E726">
            <wp:extent cx="4524918" cy="3710441"/>
            <wp:effectExtent l="0" t="0" r="9525" b="4445"/>
            <wp:docPr id="43" name="Image 43" descr="C:\Users\Laurent\Desktop\StreamScan - Documentation\Sources\Maquettes\Scan - Result - Strea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urent\Desktop\StreamScan - Documentation\Sources\Maquettes\Scan - Result - Stream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4010" cy="3726097"/>
                    </a:xfrm>
                    <a:prstGeom prst="rect">
                      <a:avLst/>
                    </a:prstGeom>
                    <a:noFill/>
                    <a:ln>
                      <a:noFill/>
                    </a:ln>
                  </pic:spPr>
                </pic:pic>
              </a:graphicData>
            </a:graphic>
          </wp:inline>
        </w:drawing>
      </w:r>
    </w:p>
    <w:p w:rsidR="00165E74" w:rsidRPr="00D913DA" w:rsidRDefault="006D573A" w:rsidP="003221B7">
      <w:pPr>
        <w:pStyle w:val="Retrait1"/>
        <w:suppressAutoHyphens/>
      </w:pPr>
      <w:r w:rsidRPr="00D913DA">
        <w:t xml:space="preserve">La partie du haut permet de visualiser le résultat de la requête. Celle du bas permet de mettre à jour les </w:t>
      </w:r>
      <w:r w:rsidR="00773DD8">
        <w:t>informations</w:t>
      </w:r>
      <w:r w:rsidR="00773DD8" w:rsidRPr="00D913DA">
        <w:t xml:space="preserve"> </w:t>
      </w:r>
      <w:r w:rsidRPr="00D913DA">
        <w:t xml:space="preserve">d’une machine dans la base de données ou </w:t>
      </w:r>
      <w:r w:rsidR="0043431C" w:rsidRPr="00D913DA">
        <w:t>d’en</w:t>
      </w:r>
      <w:r w:rsidRPr="00D913DA">
        <w:t xml:space="preserve"> insérer une nouvelle.</w:t>
      </w:r>
    </w:p>
    <w:p w:rsidR="00165E74" w:rsidRPr="00D913DA" w:rsidRDefault="00165E74" w:rsidP="003221B7">
      <w:pPr>
        <w:pStyle w:val="Titre3"/>
        <w:suppressAutoHyphens/>
      </w:pPr>
      <w:r w:rsidRPr="00D913DA">
        <w:t>StreamX Machines</w:t>
      </w:r>
    </w:p>
    <w:p w:rsidR="00165E74" w:rsidRPr="00D913DA" w:rsidRDefault="00410144" w:rsidP="003221B7">
      <w:pPr>
        <w:pStyle w:val="Image"/>
        <w:suppressAutoHyphens/>
      </w:pPr>
      <w:r w:rsidRPr="00D913DA">
        <w:rPr>
          <w:noProof/>
          <w:lang w:eastAsia="fr-CH"/>
        </w:rPr>
        <w:drawing>
          <wp:inline distT="0" distB="0" distL="0" distR="0" wp14:anchorId="25C4755F" wp14:editId="7CD78BCF">
            <wp:extent cx="5164068" cy="3408716"/>
            <wp:effectExtent l="0" t="0" r="0" b="1270"/>
            <wp:docPr id="48" name="Image 48" descr="C:\Users\Laurent\Desktop\StreamScan - Documentation\Sources\Maquettes\Liste mach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urent\Desktop\StreamScan - Documentation\Sources\Maquettes\Liste machin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9866" cy="3412543"/>
                    </a:xfrm>
                    <a:prstGeom prst="rect">
                      <a:avLst/>
                    </a:prstGeom>
                    <a:noFill/>
                    <a:ln>
                      <a:noFill/>
                    </a:ln>
                  </pic:spPr>
                </pic:pic>
              </a:graphicData>
            </a:graphic>
          </wp:inline>
        </w:drawing>
      </w:r>
    </w:p>
    <w:p w:rsidR="00410144" w:rsidRPr="00D913DA" w:rsidRDefault="00410144" w:rsidP="003221B7">
      <w:pPr>
        <w:pStyle w:val="Retrait1"/>
        <w:suppressAutoHyphens/>
      </w:pPr>
      <w:r w:rsidRPr="00D913DA">
        <w:t>En sélectionnant l’entreprise, on fait apparaître la liste de toutes les machines de celle-ci. Ensuite, en sélectionnant l’ouvrage, on restreint le tableau aux machines de l’ouvrage seulement.</w:t>
      </w:r>
    </w:p>
    <w:p w:rsidR="00165E74" w:rsidRPr="00D913DA" w:rsidRDefault="00165E74" w:rsidP="003221B7">
      <w:pPr>
        <w:pStyle w:val="Titre3"/>
        <w:suppressAutoHyphens/>
      </w:pPr>
      <w:r w:rsidRPr="00D913DA">
        <w:lastRenderedPageBreak/>
        <w:t>Enterprises</w:t>
      </w:r>
    </w:p>
    <w:p w:rsidR="00165E74" w:rsidRPr="00D913DA" w:rsidRDefault="00827128" w:rsidP="003221B7">
      <w:pPr>
        <w:pStyle w:val="Image"/>
        <w:suppressAutoHyphens/>
      </w:pPr>
      <w:r w:rsidRPr="00D913DA">
        <w:rPr>
          <w:noProof/>
          <w:lang w:eastAsia="fr-CH"/>
        </w:rPr>
        <w:drawing>
          <wp:inline distT="0" distB="0" distL="0" distR="0" wp14:anchorId="741B7D48" wp14:editId="5DA22160">
            <wp:extent cx="4725134" cy="2594344"/>
            <wp:effectExtent l="0" t="0" r="0" b="0"/>
            <wp:docPr id="45" name="Image 45" descr="C:\Users\Laurent\Desktop\StreamScan - Documentation\Sources\Maquettes\Entrepri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urent\Desktop\StreamScan - Documentation\Sources\Maquettes\Entrepris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8030" cy="2595934"/>
                    </a:xfrm>
                    <a:prstGeom prst="rect">
                      <a:avLst/>
                    </a:prstGeom>
                    <a:noFill/>
                    <a:ln>
                      <a:noFill/>
                    </a:ln>
                  </pic:spPr>
                </pic:pic>
              </a:graphicData>
            </a:graphic>
          </wp:inline>
        </w:drawing>
      </w:r>
    </w:p>
    <w:p w:rsidR="00165E74" w:rsidRPr="00D913DA" w:rsidRDefault="00165E74" w:rsidP="003221B7">
      <w:pPr>
        <w:pStyle w:val="Titre3"/>
        <w:suppressAutoHyphens/>
      </w:pPr>
      <w:r w:rsidRPr="00D913DA">
        <w:t>Facilities</w:t>
      </w:r>
    </w:p>
    <w:p w:rsidR="00827128" w:rsidRPr="00D913DA" w:rsidRDefault="00827128" w:rsidP="003221B7">
      <w:pPr>
        <w:pStyle w:val="Image"/>
        <w:suppressAutoHyphens/>
      </w:pPr>
      <w:r w:rsidRPr="00D913DA">
        <w:rPr>
          <w:noProof/>
          <w:lang w:eastAsia="fr-CH"/>
        </w:rPr>
        <w:drawing>
          <wp:inline distT="0" distB="0" distL="0" distR="0" wp14:anchorId="2FE74135" wp14:editId="55BD6638">
            <wp:extent cx="4476307" cy="2457726"/>
            <wp:effectExtent l="0" t="0" r="635" b="0"/>
            <wp:docPr id="46" name="Image 46" descr="C:\Users\Laurent\Desktop\StreamScan - Documentation\Sources\Maquettes\Ouvr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urent\Desktop\StreamScan - Documentation\Sources\Maquettes\Ouvrag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1921" cy="2460808"/>
                    </a:xfrm>
                    <a:prstGeom prst="rect">
                      <a:avLst/>
                    </a:prstGeom>
                    <a:noFill/>
                    <a:ln>
                      <a:noFill/>
                    </a:ln>
                  </pic:spPr>
                </pic:pic>
              </a:graphicData>
            </a:graphic>
          </wp:inline>
        </w:drawing>
      </w:r>
    </w:p>
    <w:p w:rsidR="00165E74" w:rsidRPr="00D913DA" w:rsidRDefault="00D34680" w:rsidP="003221B7">
      <w:pPr>
        <w:pStyle w:val="Titre3"/>
        <w:suppressAutoHyphens/>
      </w:pPr>
      <w:r>
        <w:lastRenderedPageBreak/>
        <w:t>New Enterprise/F</w:t>
      </w:r>
      <w:r w:rsidR="00165E74" w:rsidRPr="00D913DA">
        <w:t>acility</w:t>
      </w:r>
    </w:p>
    <w:p w:rsidR="002C27C5" w:rsidRPr="00D913DA" w:rsidRDefault="009836C2" w:rsidP="003221B7">
      <w:pPr>
        <w:pStyle w:val="Image"/>
        <w:suppressAutoHyphens/>
      </w:pPr>
      <w:r w:rsidRPr="00D913DA">
        <w:rPr>
          <w:noProof/>
          <w:lang w:eastAsia="fr-CH"/>
        </w:rPr>
        <w:drawing>
          <wp:inline distT="0" distB="0" distL="0" distR="0" wp14:anchorId="5E07559F" wp14:editId="5A6CA873">
            <wp:extent cx="4384673" cy="2434855"/>
            <wp:effectExtent l="0" t="0" r="0" b="3810"/>
            <wp:docPr id="47" name="Image 47" descr="C:\Users\Laurent\Desktop\StreamScan - Documentation\Sources\Maquettes\Nouveau_Modifier entreprise_ouv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urent\Desktop\StreamScan - Documentation\Sources\Maquettes\Nouveau_Modifier entreprise_ouvr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6637" cy="2435946"/>
                    </a:xfrm>
                    <a:prstGeom prst="rect">
                      <a:avLst/>
                    </a:prstGeom>
                    <a:noFill/>
                    <a:ln>
                      <a:noFill/>
                    </a:ln>
                  </pic:spPr>
                </pic:pic>
              </a:graphicData>
            </a:graphic>
          </wp:inline>
        </w:drawing>
      </w:r>
    </w:p>
    <w:p w:rsidR="002C27C5" w:rsidRPr="00D913DA" w:rsidRDefault="002C27C5" w:rsidP="003221B7">
      <w:pPr>
        <w:pStyle w:val="Retrait1"/>
        <w:suppressAutoHyphens/>
      </w:pPr>
    </w:p>
    <w:p w:rsidR="006F61EA" w:rsidRPr="00D913DA" w:rsidRDefault="006F61EA" w:rsidP="003221B7">
      <w:pPr>
        <w:pStyle w:val="Titre2"/>
      </w:pPr>
      <w:bookmarkStart w:id="40" w:name="_Toc485134844"/>
      <w:r w:rsidRPr="00D913DA">
        <w:lastRenderedPageBreak/>
        <w:t>Diagramme de classes</w:t>
      </w:r>
      <w:bookmarkEnd w:id="40"/>
    </w:p>
    <w:p w:rsidR="0004784B" w:rsidRPr="00D913DA" w:rsidRDefault="00C367F1" w:rsidP="003221B7">
      <w:pPr>
        <w:pStyle w:val="Retrait1"/>
        <w:suppressAutoHyphens/>
      </w:pPr>
      <w:r w:rsidRPr="00D913DA">
        <w:rPr>
          <w:noProof/>
          <w:lang w:eastAsia="fr-CH"/>
        </w:rPr>
        <w:drawing>
          <wp:inline distT="0" distB="0" distL="0" distR="0" wp14:anchorId="15872F01" wp14:editId="7E22EA10">
            <wp:extent cx="5760085" cy="516445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5164455"/>
                    </a:xfrm>
                    <a:prstGeom prst="rect">
                      <a:avLst/>
                    </a:prstGeom>
                  </pic:spPr>
                </pic:pic>
              </a:graphicData>
            </a:graphic>
          </wp:inline>
        </w:drawing>
      </w:r>
    </w:p>
    <w:p w:rsidR="00A718E5" w:rsidRPr="00D913DA" w:rsidRDefault="00A718E5" w:rsidP="003221B7">
      <w:pPr>
        <w:pStyle w:val="Retrait1"/>
        <w:suppressAutoHyphens/>
      </w:pPr>
      <w:r w:rsidRPr="00D913DA">
        <w:t>L’application est réalisée selon le modèle MVC.</w:t>
      </w:r>
    </w:p>
    <w:p w:rsidR="007D07EB" w:rsidRPr="00D913DA" w:rsidRDefault="007D07EB" w:rsidP="003221B7">
      <w:pPr>
        <w:pStyle w:val="Retrait1"/>
        <w:suppressAutoHyphens/>
      </w:pPr>
      <w:r w:rsidRPr="00D913DA">
        <w:t>Les « </w:t>
      </w:r>
      <w:r w:rsidR="00186178" w:rsidRPr="00D913DA">
        <w:t>Controller</w:t>
      </w:r>
      <w:r w:rsidRPr="00D913DA">
        <w:t> » (vert) appellent les vues HTML et font la liaison avec le modèle.</w:t>
      </w:r>
      <w:r w:rsidR="00A718E5" w:rsidRPr="00D913DA">
        <w:t xml:space="preserve"> On appelle les méthodes du </w:t>
      </w:r>
      <w:r w:rsidR="00186178" w:rsidRPr="00D913DA">
        <w:t>Controller</w:t>
      </w:r>
      <w:r w:rsidR="00A718E5" w:rsidRPr="00D913DA">
        <w:t xml:space="preserve"> des actions. Chaque action correspond généralement à une vue, sauf dans le cas d’une requête POST.</w:t>
      </w:r>
      <w:r w:rsidR="00186178" w:rsidRPr="00D913DA">
        <w:t xml:space="preserve"> Par exemple, dans l</w:t>
      </w:r>
      <w:r w:rsidR="00D34680">
        <w:t xml:space="preserve">e Controller </w:t>
      </w:r>
      <w:r w:rsidR="00186178" w:rsidRPr="00D913DA">
        <w:rPr>
          <w:rStyle w:val="Codeintext"/>
        </w:rPr>
        <w:t>AccountController</w:t>
      </w:r>
      <w:r w:rsidR="00186178" w:rsidRPr="00D913DA">
        <w:t xml:space="preserve"> la première méthode Index affiche la page de connexion et la seconde agit en POST afin de vérifier les identifiants dans la base de données.</w:t>
      </w:r>
    </w:p>
    <w:p w:rsidR="00040B49" w:rsidRPr="00D913DA" w:rsidRDefault="007D07EB" w:rsidP="003221B7">
      <w:pPr>
        <w:pStyle w:val="Retrait1"/>
        <w:suppressAutoHyphens/>
      </w:pPr>
      <w:r w:rsidRPr="00D913DA">
        <w:t>Le modèle (bleu) permet l’accès à la base de donnée</w:t>
      </w:r>
      <w:r w:rsidR="00803670" w:rsidRPr="00D913DA">
        <w:t>s</w:t>
      </w:r>
      <w:r w:rsidR="00040B49" w:rsidRPr="00D913DA">
        <w:t>. La Dal (Data Access Layer) est divisée en sous-Dal afin de faciliter la recherche et la lisibilité des méthodes.</w:t>
      </w:r>
      <w:r w:rsidR="00A961AA" w:rsidRPr="00D913DA">
        <w:t xml:space="preserve"> De plus, cela permet aux Controllers de n’avoir qu’une seule référence vers la Dal.</w:t>
      </w:r>
    </w:p>
    <w:p w:rsidR="00A824F6" w:rsidRPr="00D913DA" w:rsidRDefault="007D07EB" w:rsidP="003221B7">
      <w:pPr>
        <w:pStyle w:val="Retrait1"/>
        <w:suppressAutoHyphens/>
      </w:pPr>
      <w:r w:rsidRPr="00D913DA">
        <w:t>Les classes roses (équivalent de JavaBean) font également parties du modèle.</w:t>
      </w:r>
      <w:r w:rsidR="00040B49" w:rsidRPr="00D913DA">
        <w:t xml:space="preserve"> Elles permettent le stockage des données lors de leur récupération dans la base de données. Cela simplifie les envois aux Controllers.</w:t>
      </w:r>
    </w:p>
    <w:p w:rsidR="00503BA6" w:rsidRPr="00D913DA" w:rsidRDefault="00503BA6" w:rsidP="003221B7">
      <w:pPr>
        <w:pStyle w:val="Retrait1"/>
        <w:suppressAutoHyphens/>
      </w:pPr>
      <w:r w:rsidRPr="00D913DA">
        <w:t xml:space="preserve">Les </w:t>
      </w:r>
      <w:r w:rsidR="00612071" w:rsidRPr="00D913DA">
        <w:t xml:space="preserve">noms de classes </w:t>
      </w:r>
      <w:r w:rsidR="00612071" w:rsidRPr="00D913DA">
        <w:rPr>
          <w:rStyle w:val="Codeintext"/>
        </w:rPr>
        <w:t>SqlManager</w:t>
      </w:r>
      <w:r w:rsidR="00612071" w:rsidRPr="00D913DA">
        <w:t xml:space="preserve"> et </w:t>
      </w:r>
      <w:r w:rsidR="00612071" w:rsidRPr="00D913DA">
        <w:rPr>
          <w:rStyle w:val="Codeintext"/>
        </w:rPr>
        <w:t>MySqlReturn</w:t>
      </w:r>
      <w:r w:rsidR="00612071" w:rsidRPr="00D913DA">
        <w:t xml:space="preserve"> sont issus de la librairie </w:t>
      </w:r>
      <w:r w:rsidR="00612071" w:rsidRPr="00D913DA">
        <w:rPr>
          <w:rStyle w:val="Codeintext"/>
        </w:rPr>
        <w:t>QueriesManager</w:t>
      </w:r>
      <w:r w:rsidR="00612071" w:rsidRPr="00D913DA">
        <w:t xml:space="preserve"> permettant l’exécution de requêt</w:t>
      </w:r>
      <w:r w:rsidR="00040B49" w:rsidRPr="00D913DA">
        <w:t>es SQL (cf. : « Utilisation de la librairie QueriesManager »</w:t>
      </w:r>
      <w:r w:rsidR="00612071" w:rsidRPr="00D913DA">
        <w:t>).</w:t>
      </w:r>
    </w:p>
    <w:p w:rsidR="00584AA7" w:rsidRPr="00D913DA" w:rsidRDefault="00584AA7" w:rsidP="003221B7">
      <w:pPr>
        <w:pStyle w:val="Retrait1"/>
        <w:suppressAutoHyphens/>
      </w:pPr>
      <w:r w:rsidRPr="00D913DA">
        <w:lastRenderedPageBreak/>
        <w:t xml:space="preserve">La classe Info vient de la librairie </w:t>
      </w:r>
      <w:r w:rsidRPr="00D913DA">
        <w:rPr>
          <w:rStyle w:val="Codeintext"/>
        </w:rPr>
        <w:t>StreamScanCommon</w:t>
      </w:r>
      <w:r w:rsidRPr="00D913DA">
        <w:t xml:space="preserve"> (cf. : « Librairies utilisées »</w:t>
      </w:r>
      <w:r w:rsidR="00976085" w:rsidRPr="00D913DA">
        <w:t xml:space="preserve">) permettant le stockage des </w:t>
      </w:r>
      <w:r w:rsidR="00773DD8">
        <w:t>informations</w:t>
      </w:r>
      <w:r w:rsidR="00773DD8" w:rsidRPr="00D913DA">
        <w:t xml:space="preserve"> </w:t>
      </w:r>
      <w:r w:rsidRPr="00D913DA">
        <w:t>lors de l’envoi depuis le serveur. Voici le digramme de celui-ci :</w:t>
      </w:r>
    </w:p>
    <w:p w:rsidR="006E045F" w:rsidRPr="00D913DA" w:rsidRDefault="00157495" w:rsidP="003221B7">
      <w:pPr>
        <w:pStyle w:val="Image"/>
        <w:suppressAutoHyphens/>
      </w:pPr>
      <w:r>
        <w:rPr>
          <w:noProof/>
          <w:lang w:eastAsia="fr-CH"/>
        </w:rPr>
        <w:drawing>
          <wp:inline distT="0" distB="0" distL="0" distR="0" wp14:anchorId="1C7A6A91" wp14:editId="1F56EECE">
            <wp:extent cx="5207635" cy="3728187"/>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0444" cy="3730198"/>
                    </a:xfrm>
                    <a:prstGeom prst="rect">
                      <a:avLst/>
                    </a:prstGeom>
                  </pic:spPr>
                </pic:pic>
              </a:graphicData>
            </a:graphic>
          </wp:inline>
        </w:drawing>
      </w:r>
    </w:p>
    <w:p w:rsidR="004152AC" w:rsidRPr="00D913DA" w:rsidRDefault="006F61EA" w:rsidP="003221B7">
      <w:pPr>
        <w:pStyle w:val="Titre2"/>
      </w:pPr>
      <w:bookmarkStart w:id="41" w:name="_Toc485134845"/>
      <w:r w:rsidRPr="00D913DA">
        <w:t>Planification des tests</w:t>
      </w:r>
      <w:bookmarkEnd w:id="41"/>
    </w:p>
    <w:p w:rsidR="004152AC" w:rsidRPr="00D913DA" w:rsidRDefault="004152AC" w:rsidP="003221B7">
      <w:pPr>
        <w:pStyle w:val="Retrait1"/>
        <w:suppressAutoHyphens/>
      </w:pPr>
      <w:r w:rsidRPr="00D913DA">
        <w:t>Les tests fonctionnels se font selon les pages suivantes.</w:t>
      </w:r>
      <w:r w:rsidR="00FC42F9" w:rsidRPr="00D913DA">
        <w:t xml:space="preserve"> Les tests spéciaux (</w:t>
      </w:r>
      <w:r w:rsidR="002C27C5" w:rsidRPr="00D913DA">
        <w:t>cf.</w:t>
      </w:r>
      <w:r w:rsidR="00FC42F9" w:rsidRPr="00D913DA">
        <w:t xml:space="preserve"> : Chapitre </w:t>
      </w:r>
      <w:r w:rsidR="00773DD8">
        <w:t>« Tests spéciaux »</w:t>
      </w:r>
      <w:r w:rsidR="00FC42F9" w:rsidRPr="00D913DA">
        <w:t>) sont mis en italique.</w:t>
      </w:r>
    </w:p>
    <w:p w:rsidR="005F2605" w:rsidRPr="00D913DA" w:rsidRDefault="005F2605" w:rsidP="003221B7">
      <w:pPr>
        <w:pStyle w:val="Titre3"/>
        <w:suppressAutoHyphens/>
      </w:pPr>
      <w:r w:rsidRPr="00D913DA">
        <w:t>Login</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567E15" w:rsidRPr="00D913DA" w:rsidTr="008257B9">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567E15" w:rsidRPr="00D913DA" w:rsidRDefault="008257B9" w:rsidP="003221B7">
            <w:pPr>
              <w:pStyle w:val="Retrait1"/>
              <w:suppressAutoHyphens/>
            </w:pPr>
            <w:r w:rsidRPr="00D913DA">
              <w:t>É</w:t>
            </w:r>
            <w:r w:rsidR="00567E15" w:rsidRPr="00D913DA">
              <w:t>lément testé</w:t>
            </w:r>
          </w:p>
        </w:tc>
        <w:tc>
          <w:tcPr>
            <w:tcW w:w="3260" w:type="dxa"/>
          </w:tcPr>
          <w:p w:rsidR="00567E15" w:rsidRPr="00D913DA" w:rsidRDefault="00567E15" w:rsidP="003221B7">
            <w:pPr>
              <w:pStyle w:val="Retrait1"/>
              <w:suppressAutoHyphens/>
            </w:pPr>
            <w:r w:rsidRPr="00D913DA">
              <w:t>Description du test</w:t>
            </w:r>
          </w:p>
        </w:tc>
        <w:tc>
          <w:tcPr>
            <w:tcW w:w="3118" w:type="dxa"/>
          </w:tcPr>
          <w:p w:rsidR="00567E15" w:rsidRPr="00D913DA" w:rsidRDefault="00567E15" w:rsidP="003221B7">
            <w:pPr>
              <w:pStyle w:val="Retrait1"/>
              <w:suppressAutoHyphens/>
            </w:pPr>
            <w:r w:rsidRPr="00D913DA">
              <w:t>Attente</w:t>
            </w:r>
            <w:r w:rsidRPr="00D913DA">
              <w:tab/>
            </w:r>
          </w:p>
        </w:tc>
        <w:tc>
          <w:tcPr>
            <w:tcW w:w="1169" w:type="dxa"/>
          </w:tcPr>
          <w:p w:rsidR="00567E15" w:rsidRPr="00D913DA" w:rsidRDefault="00567E15" w:rsidP="003221B7">
            <w:pPr>
              <w:pStyle w:val="Retrait1"/>
              <w:suppressAutoHyphens/>
            </w:pPr>
            <w:r w:rsidRPr="00D913DA">
              <w:t>Résultat</w:t>
            </w:r>
          </w:p>
        </w:tc>
      </w:tr>
      <w:tr w:rsidR="00567E15" w:rsidRPr="00D913DA" w:rsidTr="008257B9">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67E15" w:rsidRPr="00D913DA" w:rsidRDefault="00567E15" w:rsidP="003221B7">
            <w:pPr>
              <w:pStyle w:val="Retrait3aliggauche"/>
              <w:suppressAutoHyphens/>
            </w:pPr>
            <w:r w:rsidRPr="00D913DA">
              <w:t>Formulaire de connexion</w:t>
            </w:r>
          </w:p>
        </w:tc>
        <w:tc>
          <w:tcPr>
            <w:tcW w:w="3260" w:type="dxa"/>
          </w:tcPr>
          <w:p w:rsidR="00567E15" w:rsidRPr="00D913DA" w:rsidRDefault="00567E15" w:rsidP="003221B7">
            <w:pPr>
              <w:pStyle w:val="Retrait3aliggauche"/>
              <w:suppressAutoHyphens/>
            </w:pPr>
            <w:r w:rsidRPr="00D913DA">
              <w:t>Login avec identifiants incorrects</w:t>
            </w:r>
          </w:p>
        </w:tc>
        <w:tc>
          <w:tcPr>
            <w:tcW w:w="3118" w:type="dxa"/>
          </w:tcPr>
          <w:p w:rsidR="00567E15" w:rsidRPr="00D913DA" w:rsidRDefault="0048500F" w:rsidP="003221B7">
            <w:pPr>
              <w:pStyle w:val="Retrait3aliggauche"/>
              <w:suppressAutoHyphens/>
            </w:pPr>
            <w:r>
              <w:t>Affichage d’un m</w:t>
            </w:r>
            <w:r w:rsidR="00567E15" w:rsidRPr="00D913DA">
              <w:t>essage d’erreur</w:t>
            </w:r>
          </w:p>
        </w:tc>
        <w:tc>
          <w:tcPr>
            <w:tcW w:w="1169" w:type="dxa"/>
          </w:tcPr>
          <w:p w:rsidR="00567E15" w:rsidRPr="00D913DA" w:rsidRDefault="00567E15" w:rsidP="003221B7">
            <w:pPr>
              <w:pStyle w:val="Retrait3aliggauche"/>
              <w:suppressAutoHyphens/>
            </w:pPr>
          </w:p>
        </w:tc>
      </w:tr>
      <w:tr w:rsidR="00567E15" w:rsidRPr="00D913DA" w:rsidTr="008257B9">
        <w:trPr>
          <w:trHeight w:val="959"/>
        </w:trPr>
        <w:tc>
          <w:tcPr>
            <w:tcW w:w="1668" w:type="dxa"/>
          </w:tcPr>
          <w:p w:rsidR="00567E15" w:rsidRPr="00D913DA" w:rsidRDefault="00567E15" w:rsidP="003221B7">
            <w:pPr>
              <w:pStyle w:val="Retrait3aliggauche"/>
              <w:suppressAutoHyphens/>
            </w:pPr>
            <w:r w:rsidRPr="00D913DA">
              <w:t>Formulaire de connexion</w:t>
            </w:r>
          </w:p>
        </w:tc>
        <w:tc>
          <w:tcPr>
            <w:tcW w:w="3260" w:type="dxa"/>
          </w:tcPr>
          <w:p w:rsidR="00567E15" w:rsidRPr="00D913DA" w:rsidRDefault="00567E15" w:rsidP="003221B7">
            <w:pPr>
              <w:pStyle w:val="Retrait3aliggauche"/>
              <w:suppressAutoHyphens/>
            </w:pPr>
            <w:r w:rsidRPr="00D913DA">
              <w:t>Login avec le nom d’utilisateur/mot de passe vide</w:t>
            </w:r>
          </w:p>
        </w:tc>
        <w:tc>
          <w:tcPr>
            <w:tcW w:w="3118" w:type="dxa"/>
          </w:tcPr>
          <w:p w:rsidR="00567E15" w:rsidRPr="00D913DA" w:rsidRDefault="0048500F" w:rsidP="003221B7">
            <w:pPr>
              <w:pStyle w:val="Retrait3aliggauche"/>
              <w:suppressAutoHyphens/>
            </w:pPr>
            <w:r>
              <w:t>Affichage d’un m</w:t>
            </w:r>
            <w:r w:rsidRPr="00D913DA">
              <w:t xml:space="preserve">essage d’erreur </w:t>
            </w:r>
            <w:r w:rsidR="00567E15" w:rsidRPr="00D913DA">
              <w:t>en dessous de l’élément vide</w:t>
            </w:r>
          </w:p>
        </w:tc>
        <w:tc>
          <w:tcPr>
            <w:tcW w:w="1169" w:type="dxa"/>
          </w:tcPr>
          <w:p w:rsidR="00567E15" w:rsidRPr="00D913DA" w:rsidRDefault="00567E15" w:rsidP="003221B7">
            <w:pPr>
              <w:pStyle w:val="Retrait3aliggauche"/>
              <w:suppressAutoHyphens/>
            </w:pPr>
          </w:p>
        </w:tc>
      </w:tr>
      <w:tr w:rsidR="00567E15" w:rsidRPr="00D913DA" w:rsidTr="008257B9">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67E15" w:rsidRPr="00D913DA" w:rsidRDefault="00567E15" w:rsidP="003221B7">
            <w:pPr>
              <w:pStyle w:val="Retrait3aliggauche"/>
              <w:suppressAutoHyphens/>
            </w:pPr>
            <w:r w:rsidRPr="00D913DA">
              <w:t>Formulaire de connexion</w:t>
            </w:r>
          </w:p>
        </w:tc>
        <w:tc>
          <w:tcPr>
            <w:tcW w:w="3260" w:type="dxa"/>
          </w:tcPr>
          <w:p w:rsidR="00567E15" w:rsidRPr="00D913DA" w:rsidRDefault="00567E15" w:rsidP="003221B7">
            <w:pPr>
              <w:pStyle w:val="Retrait3aliggauche"/>
              <w:suppressAutoHyphens/>
            </w:pPr>
            <w:r w:rsidRPr="00D913DA">
              <w:t>Login</w:t>
            </w:r>
            <w:r w:rsidR="007D2C27" w:rsidRPr="00D913DA">
              <w:t xml:space="preserve"> </w:t>
            </w:r>
            <w:r w:rsidRPr="00D913DA">
              <w:t xml:space="preserve"> avec des identifiants corrects</w:t>
            </w:r>
          </w:p>
        </w:tc>
        <w:tc>
          <w:tcPr>
            <w:tcW w:w="3118" w:type="dxa"/>
          </w:tcPr>
          <w:p w:rsidR="00567E15" w:rsidRPr="00D913DA" w:rsidRDefault="0048500F" w:rsidP="003221B7">
            <w:pPr>
              <w:pStyle w:val="Retrait3aliggauche"/>
              <w:suppressAutoHyphens/>
            </w:pPr>
            <w:r>
              <w:t>Affichage d’un message de succès, puis</w:t>
            </w:r>
            <w:r w:rsidR="00567E15" w:rsidRPr="00D913DA">
              <w:t xml:space="preserve"> redirection</w:t>
            </w:r>
          </w:p>
        </w:tc>
        <w:tc>
          <w:tcPr>
            <w:tcW w:w="1169" w:type="dxa"/>
          </w:tcPr>
          <w:p w:rsidR="00567E15" w:rsidRPr="00D913DA" w:rsidRDefault="00567E15" w:rsidP="003221B7">
            <w:pPr>
              <w:pStyle w:val="Retrait3aliggauche"/>
              <w:suppressAutoHyphens/>
            </w:pPr>
          </w:p>
        </w:tc>
      </w:tr>
    </w:tbl>
    <w:p w:rsidR="005F2605" w:rsidRPr="00D913DA" w:rsidRDefault="005F2605" w:rsidP="003221B7">
      <w:pPr>
        <w:pStyle w:val="Titre3"/>
        <w:suppressAutoHyphens/>
      </w:pPr>
      <w:r w:rsidRPr="00D913DA">
        <w:t>Scan</w:t>
      </w:r>
    </w:p>
    <w:tbl>
      <w:tblPr>
        <w:tblStyle w:val="TableauListe2-Accentuation5"/>
        <w:tblW w:w="9180" w:type="dxa"/>
        <w:tblLayout w:type="fixed"/>
        <w:tblLook w:val="0420" w:firstRow="1" w:lastRow="0" w:firstColumn="0" w:lastColumn="0" w:noHBand="0" w:noVBand="1"/>
      </w:tblPr>
      <w:tblGrid>
        <w:gridCol w:w="1668"/>
        <w:gridCol w:w="3260"/>
        <w:gridCol w:w="3118"/>
        <w:gridCol w:w="1134"/>
      </w:tblGrid>
      <w:tr w:rsidR="00567E15" w:rsidRPr="00D913DA" w:rsidTr="00567E15">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567E15" w:rsidRPr="00D913DA" w:rsidRDefault="008257B9" w:rsidP="003221B7">
            <w:pPr>
              <w:pStyle w:val="Retrait1"/>
              <w:suppressAutoHyphens/>
            </w:pPr>
            <w:r w:rsidRPr="00D913DA">
              <w:t>É</w:t>
            </w:r>
            <w:r w:rsidR="00567E15" w:rsidRPr="00D913DA">
              <w:t>lément testé</w:t>
            </w:r>
          </w:p>
        </w:tc>
        <w:tc>
          <w:tcPr>
            <w:tcW w:w="3260" w:type="dxa"/>
          </w:tcPr>
          <w:p w:rsidR="00567E15" w:rsidRPr="00D913DA" w:rsidRDefault="00567E15" w:rsidP="003221B7">
            <w:pPr>
              <w:pStyle w:val="Retrait1"/>
              <w:suppressAutoHyphens/>
            </w:pPr>
            <w:r w:rsidRPr="00D913DA">
              <w:t>Description du test</w:t>
            </w:r>
          </w:p>
        </w:tc>
        <w:tc>
          <w:tcPr>
            <w:tcW w:w="3118" w:type="dxa"/>
          </w:tcPr>
          <w:p w:rsidR="00567E15" w:rsidRPr="00D913DA" w:rsidRDefault="00567E15" w:rsidP="003221B7">
            <w:pPr>
              <w:pStyle w:val="Retrait1"/>
              <w:suppressAutoHyphens/>
            </w:pPr>
            <w:r w:rsidRPr="00D913DA">
              <w:t>Attente</w:t>
            </w:r>
            <w:r w:rsidRPr="00D913DA">
              <w:tab/>
            </w:r>
          </w:p>
        </w:tc>
        <w:tc>
          <w:tcPr>
            <w:tcW w:w="1134" w:type="dxa"/>
          </w:tcPr>
          <w:p w:rsidR="00567E15" w:rsidRPr="00D913DA" w:rsidRDefault="00567E15" w:rsidP="003221B7">
            <w:pPr>
              <w:pStyle w:val="Retrait1"/>
              <w:suppressAutoHyphens/>
            </w:pPr>
            <w:r w:rsidRPr="00D913DA">
              <w:t>Résultat</w:t>
            </w:r>
          </w:p>
        </w:tc>
      </w:tr>
      <w:tr w:rsidR="00567E15" w:rsidRPr="00D913DA" w:rsidTr="00567E15">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67E15" w:rsidRPr="00D913DA" w:rsidRDefault="008257B9" w:rsidP="003221B7">
            <w:pPr>
              <w:pStyle w:val="Retrait3aliggauche"/>
              <w:suppressAutoHyphens/>
            </w:pPr>
            <w:r w:rsidRPr="00D913DA">
              <w:lastRenderedPageBreak/>
              <w:t>Sélection de l’entreprise</w:t>
            </w:r>
          </w:p>
        </w:tc>
        <w:tc>
          <w:tcPr>
            <w:tcW w:w="3260" w:type="dxa"/>
          </w:tcPr>
          <w:p w:rsidR="00567E15" w:rsidRPr="00D913DA" w:rsidRDefault="00567E15" w:rsidP="003221B7">
            <w:pPr>
              <w:pStyle w:val="Retrait3aliggauche"/>
              <w:suppressAutoHyphens/>
            </w:pPr>
            <w:r w:rsidRPr="00D913DA">
              <w:t>Sélection de l’entreprise</w:t>
            </w:r>
          </w:p>
        </w:tc>
        <w:tc>
          <w:tcPr>
            <w:tcW w:w="3118" w:type="dxa"/>
          </w:tcPr>
          <w:p w:rsidR="00567E15" w:rsidRPr="00D913DA" w:rsidRDefault="00567E15" w:rsidP="003221B7">
            <w:pPr>
              <w:pStyle w:val="Retrait3aliggauche"/>
              <w:suppressAutoHyphens/>
            </w:pPr>
            <w:r w:rsidRPr="00D913DA">
              <w:t>Affichage du formulaire de connexion à la machine</w:t>
            </w:r>
          </w:p>
        </w:tc>
        <w:tc>
          <w:tcPr>
            <w:tcW w:w="1134" w:type="dxa"/>
          </w:tcPr>
          <w:p w:rsidR="00567E15" w:rsidRPr="00D913DA" w:rsidRDefault="00567E15" w:rsidP="003221B7">
            <w:pPr>
              <w:pStyle w:val="Retrait3aliggauche"/>
              <w:suppressAutoHyphens/>
            </w:pPr>
          </w:p>
        </w:tc>
      </w:tr>
      <w:tr w:rsidR="00584AA7" w:rsidRPr="00D913DA" w:rsidTr="006E045F">
        <w:trPr>
          <w:trHeight w:val="959"/>
        </w:trPr>
        <w:tc>
          <w:tcPr>
            <w:tcW w:w="1668" w:type="dxa"/>
          </w:tcPr>
          <w:p w:rsidR="00584AA7" w:rsidRPr="00D913DA" w:rsidRDefault="00584AA7" w:rsidP="003221B7">
            <w:pPr>
              <w:pStyle w:val="Retrait3aliggauche"/>
              <w:suppressAutoHyphens/>
            </w:pPr>
            <w:r w:rsidRPr="00D913DA">
              <w:t>Sélection de l’entreprise</w:t>
            </w:r>
          </w:p>
        </w:tc>
        <w:tc>
          <w:tcPr>
            <w:tcW w:w="3260" w:type="dxa"/>
          </w:tcPr>
          <w:p w:rsidR="00584AA7" w:rsidRPr="00D913DA" w:rsidRDefault="00584AA7" w:rsidP="003221B7">
            <w:pPr>
              <w:pStyle w:val="Retrait3aliggauche"/>
              <w:suppressAutoHyphens/>
            </w:pPr>
            <w:r w:rsidRPr="00D913DA">
              <w:t>Sélection d’aucune entreprise</w:t>
            </w:r>
          </w:p>
        </w:tc>
        <w:tc>
          <w:tcPr>
            <w:tcW w:w="3118" w:type="dxa"/>
          </w:tcPr>
          <w:p w:rsidR="00584AA7" w:rsidRPr="00D913DA" w:rsidRDefault="0048500F" w:rsidP="003221B7">
            <w:pPr>
              <w:pStyle w:val="Retrait3aliggauche"/>
              <w:suppressAutoHyphens/>
            </w:pPr>
            <w:r>
              <w:t>Affichage d’un m</w:t>
            </w:r>
            <w:r w:rsidRPr="00D913DA">
              <w:t>essage d’erreur</w:t>
            </w:r>
          </w:p>
        </w:tc>
        <w:tc>
          <w:tcPr>
            <w:tcW w:w="1134" w:type="dxa"/>
            <w:vAlign w:val="center"/>
          </w:tcPr>
          <w:p w:rsidR="00584AA7" w:rsidRPr="00D913DA" w:rsidRDefault="00584AA7" w:rsidP="003221B7">
            <w:pPr>
              <w:pStyle w:val="Retrait3aliggauche"/>
              <w:suppressAutoHyphens/>
            </w:pPr>
          </w:p>
        </w:tc>
      </w:tr>
      <w:tr w:rsidR="00584AA7" w:rsidRPr="00D913DA" w:rsidTr="006E045F">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84AA7" w:rsidRPr="00D913DA" w:rsidRDefault="00584AA7" w:rsidP="003221B7">
            <w:pPr>
              <w:pStyle w:val="Retrait3aliggauche"/>
              <w:suppressAutoHyphens/>
            </w:pPr>
            <w:r w:rsidRPr="00D913DA">
              <w:t>Sélection de l’ouvrage</w:t>
            </w:r>
          </w:p>
        </w:tc>
        <w:tc>
          <w:tcPr>
            <w:tcW w:w="3260" w:type="dxa"/>
          </w:tcPr>
          <w:p w:rsidR="00584AA7" w:rsidRPr="00D913DA" w:rsidRDefault="00584AA7" w:rsidP="003221B7">
            <w:pPr>
              <w:pStyle w:val="Retrait3aliggauche"/>
              <w:suppressAutoHyphens/>
            </w:pPr>
            <w:r w:rsidRPr="00D913DA">
              <w:t>Sélection de l’ouvrage</w:t>
            </w:r>
          </w:p>
        </w:tc>
        <w:tc>
          <w:tcPr>
            <w:tcW w:w="3118" w:type="dxa"/>
          </w:tcPr>
          <w:p w:rsidR="00584AA7" w:rsidRPr="00D913DA" w:rsidRDefault="00584AA7" w:rsidP="003221B7">
            <w:pPr>
              <w:pStyle w:val="Retrait3aliggauche"/>
              <w:suppressAutoHyphens/>
            </w:pPr>
            <w:r w:rsidRPr="00D913DA">
              <w:t>Aucune erreur</w:t>
            </w:r>
            <w:r w:rsidR="0048500F">
              <w:t xml:space="preserve"> affichée</w:t>
            </w:r>
          </w:p>
        </w:tc>
        <w:tc>
          <w:tcPr>
            <w:tcW w:w="1134" w:type="dxa"/>
            <w:vAlign w:val="center"/>
          </w:tcPr>
          <w:p w:rsidR="00584AA7" w:rsidRPr="00D913DA" w:rsidRDefault="00584AA7" w:rsidP="003221B7">
            <w:pPr>
              <w:pStyle w:val="Retrait3aliggauche"/>
              <w:suppressAutoHyphens/>
            </w:pPr>
          </w:p>
        </w:tc>
      </w:tr>
      <w:tr w:rsidR="00584AA7" w:rsidRPr="00D913DA" w:rsidTr="006E045F">
        <w:trPr>
          <w:trHeight w:val="959"/>
        </w:trPr>
        <w:tc>
          <w:tcPr>
            <w:tcW w:w="1668" w:type="dxa"/>
          </w:tcPr>
          <w:p w:rsidR="00584AA7" w:rsidRPr="00D913DA" w:rsidRDefault="00584AA7" w:rsidP="003221B7">
            <w:pPr>
              <w:pStyle w:val="Retrait3aliggauche"/>
              <w:suppressAutoHyphens/>
            </w:pPr>
            <w:r w:rsidRPr="00D913DA">
              <w:t>Sélection de l’ouvrage</w:t>
            </w:r>
          </w:p>
        </w:tc>
        <w:tc>
          <w:tcPr>
            <w:tcW w:w="3260" w:type="dxa"/>
          </w:tcPr>
          <w:p w:rsidR="00584AA7" w:rsidRPr="00D913DA" w:rsidRDefault="00584AA7" w:rsidP="003221B7">
            <w:pPr>
              <w:pStyle w:val="Retrait3aliggauche"/>
              <w:suppressAutoHyphens/>
            </w:pPr>
            <w:r w:rsidRPr="00D913DA">
              <w:t>Sélection d’aucun ouvrage</w:t>
            </w:r>
          </w:p>
        </w:tc>
        <w:tc>
          <w:tcPr>
            <w:tcW w:w="3118" w:type="dxa"/>
          </w:tcPr>
          <w:p w:rsidR="00584AA7" w:rsidRPr="00D913DA" w:rsidRDefault="0048500F" w:rsidP="003221B7">
            <w:pPr>
              <w:pStyle w:val="Retrait3aliggauche"/>
              <w:suppressAutoHyphens/>
            </w:pPr>
            <w:r>
              <w:t>Affichage d’un m</w:t>
            </w:r>
            <w:r w:rsidRPr="00D913DA">
              <w:t>essage d’erreur</w:t>
            </w:r>
          </w:p>
        </w:tc>
        <w:tc>
          <w:tcPr>
            <w:tcW w:w="1134" w:type="dxa"/>
            <w:vAlign w:val="center"/>
          </w:tcPr>
          <w:p w:rsidR="00584AA7" w:rsidRPr="00D913DA" w:rsidRDefault="00584AA7" w:rsidP="003221B7">
            <w:pPr>
              <w:pStyle w:val="Retrait3aliggauche"/>
              <w:suppressAutoHyphens/>
            </w:pPr>
          </w:p>
        </w:tc>
      </w:tr>
      <w:tr w:rsidR="00567E15" w:rsidRPr="00D913DA" w:rsidTr="00567E15">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67E15" w:rsidRPr="00D913DA" w:rsidRDefault="00567E15" w:rsidP="003221B7">
            <w:pPr>
              <w:pStyle w:val="Retrait3aliggauche"/>
              <w:suppressAutoHyphens/>
            </w:pPr>
            <w:r w:rsidRPr="00D913DA">
              <w:t>Formulaire de connexion</w:t>
            </w:r>
            <w:r w:rsidR="008257B9" w:rsidRPr="00D913DA">
              <w:t xml:space="preserve"> à la machine</w:t>
            </w:r>
          </w:p>
        </w:tc>
        <w:tc>
          <w:tcPr>
            <w:tcW w:w="3260" w:type="dxa"/>
          </w:tcPr>
          <w:p w:rsidR="00567E15" w:rsidRPr="00D913DA" w:rsidRDefault="00567E15" w:rsidP="003221B7">
            <w:pPr>
              <w:pStyle w:val="Retrait3aliggauche"/>
              <w:suppressAutoHyphens/>
            </w:pPr>
            <w:r w:rsidRPr="00D913DA">
              <w:t>Connexion avec une adresse incorrecte</w:t>
            </w:r>
          </w:p>
        </w:tc>
        <w:tc>
          <w:tcPr>
            <w:tcW w:w="3118" w:type="dxa"/>
          </w:tcPr>
          <w:p w:rsidR="00567E15" w:rsidRPr="00D913DA" w:rsidRDefault="0048500F" w:rsidP="003221B7">
            <w:pPr>
              <w:pStyle w:val="Retrait3aliggauche"/>
              <w:suppressAutoHyphens/>
            </w:pPr>
            <w:r>
              <w:t>Affichage d’un m</w:t>
            </w:r>
            <w:r w:rsidRPr="00D913DA">
              <w:t xml:space="preserve">essage d’erreur </w:t>
            </w:r>
            <w:r w:rsidR="00567E15" w:rsidRPr="00D913DA">
              <w:t>en dessous du champ</w:t>
            </w:r>
          </w:p>
        </w:tc>
        <w:tc>
          <w:tcPr>
            <w:tcW w:w="1134" w:type="dxa"/>
          </w:tcPr>
          <w:p w:rsidR="00567E15" w:rsidRPr="00D913DA" w:rsidRDefault="00567E15" w:rsidP="003221B7">
            <w:pPr>
              <w:pStyle w:val="Retrait3aliggauche"/>
              <w:suppressAutoHyphens/>
            </w:pPr>
          </w:p>
        </w:tc>
      </w:tr>
      <w:tr w:rsidR="008257B9" w:rsidRPr="00D913DA" w:rsidTr="00567E15">
        <w:trPr>
          <w:trHeight w:val="959"/>
        </w:trPr>
        <w:tc>
          <w:tcPr>
            <w:tcW w:w="1668" w:type="dxa"/>
          </w:tcPr>
          <w:p w:rsidR="008257B9" w:rsidRPr="00D913DA" w:rsidRDefault="008257B9" w:rsidP="003221B7">
            <w:pPr>
              <w:pStyle w:val="Retrait3aliggauche"/>
              <w:suppressAutoHyphens/>
            </w:pPr>
            <w:r w:rsidRPr="00D913DA">
              <w:t>Formulaire de connexion à la machine</w:t>
            </w:r>
          </w:p>
        </w:tc>
        <w:tc>
          <w:tcPr>
            <w:tcW w:w="3260" w:type="dxa"/>
          </w:tcPr>
          <w:p w:rsidR="008257B9" w:rsidRPr="00D913DA" w:rsidRDefault="008257B9" w:rsidP="003221B7">
            <w:pPr>
              <w:pStyle w:val="Retrait3aliggauche"/>
              <w:suppressAutoHyphens/>
            </w:pPr>
            <w:r w:rsidRPr="00D913DA">
              <w:t>Connexion avec une adresse correcte</w:t>
            </w:r>
          </w:p>
        </w:tc>
        <w:tc>
          <w:tcPr>
            <w:tcW w:w="3118" w:type="dxa"/>
          </w:tcPr>
          <w:p w:rsidR="008257B9" w:rsidRPr="00D913DA" w:rsidRDefault="008257B9" w:rsidP="003221B7">
            <w:pPr>
              <w:pStyle w:val="Retrait3aliggauche"/>
              <w:suppressAutoHyphens/>
            </w:pPr>
            <w:r w:rsidRPr="00D913DA">
              <w:t>Affichage du bouton de scan</w:t>
            </w:r>
          </w:p>
        </w:tc>
        <w:tc>
          <w:tcPr>
            <w:tcW w:w="1134" w:type="dxa"/>
          </w:tcPr>
          <w:p w:rsidR="008257B9" w:rsidRPr="00D913DA" w:rsidRDefault="008257B9" w:rsidP="003221B7">
            <w:pPr>
              <w:pStyle w:val="Retrait3aliggauche"/>
              <w:suppressAutoHyphens/>
            </w:pPr>
          </w:p>
        </w:tc>
      </w:tr>
      <w:tr w:rsidR="008257B9" w:rsidRPr="00D913DA" w:rsidTr="00567E15">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8257B9" w:rsidRPr="00D913DA" w:rsidRDefault="008257B9" w:rsidP="003221B7">
            <w:pPr>
              <w:pStyle w:val="Retrait3aliggauche"/>
              <w:suppressAutoHyphens/>
            </w:pPr>
            <w:r w:rsidRPr="00D913DA">
              <w:t>Formulaire de scan</w:t>
            </w:r>
          </w:p>
        </w:tc>
        <w:tc>
          <w:tcPr>
            <w:tcW w:w="3260" w:type="dxa"/>
          </w:tcPr>
          <w:p w:rsidR="008257B9" w:rsidRPr="00D913DA" w:rsidRDefault="008257B9" w:rsidP="003221B7">
            <w:pPr>
              <w:pStyle w:val="Retrait3aliggauche"/>
              <w:suppressAutoHyphens/>
            </w:pPr>
            <w:r w:rsidRPr="00D913DA">
              <w:t xml:space="preserve">Récupération des </w:t>
            </w:r>
            <w:r w:rsidR="00773DD8">
              <w:t>informations</w:t>
            </w:r>
            <w:r w:rsidR="00773DD8" w:rsidRPr="00D913DA">
              <w:t xml:space="preserve"> </w:t>
            </w:r>
            <w:r w:rsidRPr="00D913DA">
              <w:t>si la connexion a été perdue</w:t>
            </w:r>
          </w:p>
        </w:tc>
        <w:tc>
          <w:tcPr>
            <w:tcW w:w="3118" w:type="dxa"/>
          </w:tcPr>
          <w:p w:rsidR="008257B9" w:rsidRPr="00D913DA" w:rsidRDefault="0048500F" w:rsidP="003221B7">
            <w:pPr>
              <w:pStyle w:val="Retrait3aliggauche"/>
              <w:suppressAutoHyphens/>
            </w:pPr>
            <w:r>
              <w:t>Affichage d’un m</w:t>
            </w:r>
            <w:r w:rsidRPr="00D913DA">
              <w:t>essage d’erreur</w:t>
            </w:r>
          </w:p>
        </w:tc>
        <w:tc>
          <w:tcPr>
            <w:tcW w:w="1134" w:type="dxa"/>
          </w:tcPr>
          <w:p w:rsidR="008257B9" w:rsidRPr="00D913DA" w:rsidRDefault="008257B9" w:rsidP="003221B7">
            <w:pPr>
              <w:pStyle w:val="Retrait3aliggauche"/>
              <w:suppressAutoHyphens/>
            </w:pPr>
          </w:p>
        </w:tc>
      </w:tr>
      <w:tr w:rsidR="008257B9" w:rsidRPr="00D913DA" w:rsidTr="00567E15">
        <w:trPr>
          <w:trHeight w:val="959"/>
        </w:trPr>
        <w:tc>
          <w:tcPr>
            <w:tcW w:w="1668" w:type="dxa"/>
          </w:tcPr>
          <w:p w:rsidR="008257B9" w:rsidRPr="00D913DA" w:rsidRDefault="008257B9" w:rsidP="003221B7">
            <w:pPr>
              <w:pStyle w:val="Retrait3aliggauche"/>
              <w:suppressAutoHyphens/>
            </w:pPr>
            <w:r w:rsidRPr="00D913DA">
              <w:t>Formulaire de scan</w:t>
            </w:r>
          </w:p>
        </w:tc>
        <w:tc>
          <w:tcPr>
            <w:tcW w:w="3260" w:type="dxa"/>
          </w:tcPr>
          <w:p w:rsidR="008257B9" w:rsidRPr="00D913DA" w:rsidRDefault="008257B9" w:rsidP="003221B7">
            <w:pPr>
              <w:pStyle w:val="Retrait3aliggauche"/>
              <w:suppressAutoHyphens/>
            </w:pPr>
            <w:r w:rsidRPr="00D913DA">
              <w:t xml:space="preserve">Récupération des </w:t>
            </w:r>
            <w:r w:rsidR="00773DD8">
              <w:t>informations</w:t>
            </w:r>
            <w:r w:rsidR="00773DD8" w:rsidRPr="00D913DA">
              <w:t xml:space="preserve"> </w:t>
            </w:r>
            <w:r w:rsidRPr="00D913DA">
              <w:t>sur un serveur existant</w:t>
            </w:r>
          </w:p>
        </w:tc>
        <w:tc>
          <w:tcPr>
            <w:tcW w:w="3118" w:type="dxa"/>
          </w:tcPr>
          <w:p w:rsidR="008257B9" w:rsidRPr="00D913DA" w:rsidRDefault="008257B9" w:rsidP="003221B7">
            <w:pPr>
              <w:pStyle w:val="Retrait3aliggauche"/>
              <w:suppressAutoHyphens/>
            </w:pPr>
            <w:r w:rsidRPr="00D913DA">
              <w:t xml:space="preserve">Affichage des </w:t>
            </w:r>
            <w:r w:rsidR="00773DD8">
              <w:t>informations</w:t>
            </w:r>
            <w:r w:rsidR="00773DD8" w:rsidRPr="00D913DA">
              <w:t xml:space="preserve"> </w:t>
            </w:r>
            <w:r w:rsidRPr="00D913DA">
              <w:t>avec le formulaire  de mise à jour de la base de données</w:t>
            </w:r>
          </w:p>
        </w:tc>
        <w:tc>
          <w:tcPr>
            <w:tcW w:w="1134" w:type="dxa"/>
          </w:tcPr>
          <w:p w:rsidR="008257B9" w:rsidRPr="00D913DA" w:rsidRDefault="008257B9" w:rsidP="003221B7">
            <w:pPr>
              <w:pStyle w:val="Retrait3aliggauche"/>
              <w:suppressAutoHyphens/>
            </w:pPr>
          </w:p>
        </w:tc>
      </w:tr>
      <w:tr w:rsidR="008257B9" w:rsidRPr="00D913DA" w:rsidTr="00567E15">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8257B9" w:rsidRPr="00D913DA" w:rsidRDefault="00FC42F9" w:rsidP="003221B7">
            <w:pPr>
              <w:pStyle w:val="Retrait3aliggauche"/>
              <w:suppressAutoHyphens/>
            </w:pPr>
            <w:r w:rsidRPr="00D913DA">
              <w:t>Formulaire de mise à jour de la DB</w:t>
            </w:r>
          </w:p>
        </w:tc>
        <w:tc>
          <w:tcPr>
            <w:tcW w:w="3260" w:type="dxa"/>
          </w:tcPr>
          <w:p w:rsidR="008257B9" w:rsidRPr="00D913DA" w:rsidRDefault="00FC42F9" w:rsidP="003221B7">
            <w:pPr>
              <w:pStyle w:val="Retrait3aliggauche"/>
              <w:suppressAutoHyphens/>
            </w:pPr>
            <w:r w:rsidRPr="00D913DA">
              <w:t>Clic du bouton de mise à jour</w:t>
            </w:r>
            <w:r w:rsidR="0059744A" w:rsidRPr="00D913DA">
              <w:t xml:space="preserve"> si l’élément n’a pas été modifié depuis</w:t>
            </w:r>
          </w:p>
        </w:tc>
        <w:tc>
          <w:tcPr>
            <w:tcW w:w="3118" w:type="dxa"/>
          </w:tcPr>
          <w:p w:rsidR="008257B9" w:rsidRPr="00D913DA" w:rsidRDefault="0048500F" w:rsidP="003221B7">
            <w:pPr>
              <w:pStyle w:val="Retrait3aliggauche"/>
              <w:suppressAutoHyphens/>
            </w:pPr>
            <w:r>
              <w:t>Mise</w:t>
            </w:r>
            <w:r w:rsidR="00FC42F9" w:rsidRPr="00D913DA">
              <w:t xml:space="preserve"> à jour</w:t>
            </w:r>
            <w:r>
              <w:t xml:space="preserve"> de</w:t>
            </w:r>
            <w:r w:rsidR="00FC42F9" w:rsidRPr="00D913DA">
              <w:t xml:space="preserve"> l’élément sélectionné</w:t>
            </w:r>
          </w:p>
        </w:tc>
        <w:tc>
          <w:tcPr>
            <w:tcW w:w="1134" w:type="dxa"/>
          </w:tcPr>
          <w:p w:rsidR="008257B9" w:rsidRPr="00D913DA" w:rsidRDefault="008257B9" w:rsidP="003221B7">
            <w:pPr>
              <w:pStyle w:val="Retrait3aliggauche"/>
              <w:suppressAutoHyphens/>
            </w:pPr>
          </w:p>
        </w:tc>
      </w:tr>
      <w:tr w:rsidR="0059744A" w:rsidRPr="00D913DA" w:rsidTr="00784AC3">
        <w:trPr>
          <w:trHeight w:val="959"/>
        </w:trPr>
        <w:tc>
          <w:tcPr>
            <w:tcW w:w="1668" w:type="dxa"/>
          </w:tcPr>
          <w:p w:rsidR="0059744A" w:rsidRPr="00D913DA" w:rsidRDefault="0059744A" w:rsidP="003221B7">
            <w:pPr>
              <w:pStyle w:val="Retrait3aliggauche"/>
              <w:suppressAutoHyphens/>
              <w:rPr>
                <w:i/>
              </w:rPr>
            </w:pPr>
            <w:r w:rsidRPr="00D913DA">
              <w:rPr>
                <w:i/>
              </w:rPr>
              <w:t>Formulaire de mise à jour de la DB</w:t>
            </w:r>
          </w:p>
        </w:tc>
        <w:tc>
          <w:tcPr>
            <w:tcW w:w="3260" w:type="dxa"/>
          </w:tcPr>
          <w:p w:rsidR="0059744A" w:rsidRPr="00D913DA" w:rsidRDefault="0059744A" w:rsidP="003221B7">
            <w:pPr>
              <w:pStyle w:val="Retrait3aliggauche"/>
              <w:suppressAutoHyphens/>
              <w:rPr>
                <w:i/>
              </w:rPr>
            </w:pPr>
            <w:r w:rsidRPr="00D913DA">
              <w:rPr>
                <w:i/>
              </w:rPr>
              <w:t>Clic du bouton de mise à jour si l’élément a été modifié depuis</w:t>
            </w:r>
            <w:r w:rsidR="00813E18" w:rsidRPr="00D913DA">
              <w:rPr>
                <w:i/>
              </w:rPr>
              <w:t xml:space="preserve"> (cf. : « Tests spéciaux – C »)</w:t>
            </w:r>
          </w:p>
        </w:tc>
        <w:tc>
          <w:tcPr>
            <w:tcW w:w="3118" w:type="dxa"/>
          </w:tcPr>
          <w:p w:rsidR="0059744A" w:rsidRPr="00D913DA" w:rsidRDefault="0059744A" w:rsidP="003221B7">
            <w:pPr>
              <w:pStyle w:val="Retrait3aliggauche"/>
              <w:suppressAutoHyphens/>
              <w:rPr>
                <w:i/>
              </w:rPr>
            </w:pPr>
            <w:r w:rsidRPr="00D913DA">
              <w:rPr>
                <w:i/>
              </w:rPr>
              <w:t xml:space="preserve">Affichage </w:t>
            </w:r>
            <w:r w:rsidR="0048500F">
              <w:rPr>
                <w:i/>
              </w:rPr>
              <w:t xml:space="preserve">d’un </w:t>
            </w:r>
            <w:r w:rsidRPr="00D913DA">
              <w:rPr>
                <w:i/>
              </w:rPr>
              <w:t>message d’erreur et rechargement de la liste</w:t>
            </w:r>
          </w:p>
        </w:tc>
        <w:tc>
          <w:tcPr>
            <w:tcW w:w="1134" w:type="dxa"/>
          </w:tcPr>
          <w:p w:rsidR="0059744A" w:rsidRPr="00D913DA" w:rsidRDefault="0059744A" w:rsidP="003221B7">
            <w:pPr>
              <w:pStyle w:val="Retrait3aliggauche"/>
              <w:suppressAutoHyphens/>
              <w:rPr>
                <w:i/>
              </w:rPr>
            </w:pPr>
          </w:p>
        </w:tc>
      </w:tr>
      <w:tr w:rsidR="00584AA7" w:rsidRPr="00D913DA" w:rsidTr="006E045F">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84AA7" w:rsidRPr="00D913DA" w:rsidRDefault="00584AA7" w:rsidP="003221B7">
            <w:pPr>
              <w:pStyle w:val="Retrait3aliggauche"/>
              <w:suppressAutoHyphens/>
              <w:rPr>
                <w:i/>
              </w:rPr>
            </w:pPr>
            <w:r w:rsidRPr="00D913DA">
              <w:rPr>
                <w:i/>
              </w:rPr>
              <w:t>Formulaire d’ajout à la DB</w:t>
            </w:r>
          </w:p>
        </w:tc>
        <w:tc>
          <w:tcPr>
            <w:tcW w:w="3260" w:type="dxa"/>
          </w:tcPr>
          <w:p w:rsidR="00584AA7" w:rsidRPr="00D913DA" w:rsidRDefault="00584AA7" w:rsidP="003221B7">
            <w:pPr>
              <w:pStyle w:val="Retrait3aliggauche"/>
              <w:suppressAutoHyphens/>
              <w:rPr>
                <w:i/>
              </w:rPr>
            </w:pPr>
            <w:r w:rsidRPr="00D913DA">
              <w:rPr>
                <w:i/>
              </w:rPr>
              <w:t>Clic du bouton d’ajout si l’ouvrage n’existe plus</w:t>
            </w:r>
            <w:r w:rsidR="00813E18" w:rsidRPr="00D913DA">
              <w:rPr>
                <w:i/>
              </w:rPr>
              <w:t xml:space="preserve"> (cf. : « Tests spéciaux – A »)</w:t>
            </w:r>
          </w:p>
        </w:tc>
        <w:tc>
          <w:tcPr>
            <w:tcW w:w="3118" w:type="dxa"/>
          </w:tcPr>
          <w:p w:rsidR="00584AA7" w:rsidRPr="00D913DA" w:rsidRDefault="00584AA7" w:rsidP="003221B7">
            <w:pPr>
              <w:pStyle w:val="Retrait3aliggauche"/>
              <w:suppressAutoHyphens/>
              <w:rPr>
                <w:i/>
              </w:rPr>
            </w:pPr>
            <w:r w:rsidRPr="00D913DA">
              <w:rPr>
                <w:i/>
              </w:rPr>
              <w:t>Affichage d’un message d’erreur et rechargement de la page</w:t>
            </w:r>
          </w:p>
        </w:tc>
        <w:tc>
          <w:tcPr>
            <w:tcW w:w="1134" w:type="dxa"/>
          </w:tcPr>
          <w:p w:rsidR="00584AA7" w:rsidRPr="00D913DA" w:rsidRDefault="00584AA7" w:rsidP="003221B7">
            <w:pPr>
              <w:pStyle w:val="Retrait3aliggauche"/>
              <w:suppressAutoHyphens/>
              <w:rPr>
                <w:i/>
              </w:rPr>
            </w:pPr>
          </w:p>
        </w:tc>
      </w:tr>
      <w:tr w:rsidR="008257B9" w:rsidRPr="00D913DA" w:rsidTr="00567E15">
        <w:trPr>
          <w:trHeight w:val="959"/>
        </w:trPr>
        <w:tc>
          <w:tcPr>
            <w:tcW w:w="1668" w:type="dxa"/>
          </w:tcPr>
          <w:p w:rsidR="008257B9" w:rsidRPr="00D913DA" w:rsidRDefault="0059744A" w:rsidP="003221B7">
            <w:pPr>
              <w:pStyle w:val="Retrait3aliggauche"/>
              <w:suppressAutoHyphens/>
            </w:pPr>
            <w:r w:rsidRPr="00D913DA">
              <w:t>Formulaire d’ajout à la DB</w:t>
            </w:r>
          </w:p>
        </w:tc>
        <w:tc>
          <w:tcPr>
            <w:tcW w:w="3260" w:type="dxa"/>
          </w:tcPr>
          <w:p w:rsidR="008257B9" w:rsidRPr="00D913DA" w:rsidRDefault="0059744A" w:rsidP="003221B7">
            <w:pPr>
              <w:pStyle w:val="Retrait3aliggauche"/>
              <w:suppressAutoHyphens/>
            </w:pPr>
            <w:r w:rsidRPr="00D913DA">
              <w:t>Clic du bouton d’ajout</w:t>
            </w:r>
          </w:p>
        </w:tc>
        <w:tc>
          <w:tcPr>
            <w:tcW w:w="3118" w:type="dxa"/>
          </w:tcPr>
          <w:p w:rsidR="0059744A" w:rsidRPr="00D913DA" w:rsidRDefault="0059744A" w:rsidP="003221B7">
            <w:pPr>
              <w:pStyle w:val="Retrait3aliggauche"/>
              <w:suppressAutoHyphens/>
            </w:pPr>
            <w:r w:rsidRPr="00D913DA">
              <w:t>Ajout de la machine dans la base de données</w:t>
            </w:r>
          </w:p>
        </w:tc>
        <w:tc>
          <w:tcPr>
            <w:tcW w:w="1134" w:type="dxa"/>
          </w:tcPr>
          <w:p w:rsidR="008257B9" w:rsidRPr="00D913DA" w:rsidRDefault="008257B9" w:rsidP="003221B7">
            <w:pPr>
              <w:pStyle w:val="Retrait3aliggauche"/>
              <w:suppressAutoHyphens/>
            </w:pPr>
          </w:p>
        </w:tc>
      </w:tr>
    </w:tbl>
    <w:p w:rsidR="005F2605" w:rsidRPr="00D913DA" w:rsidRDefault="00055D2A" w:rsidP="003221B7">
      <w:pPr>
        <w:pStyle w:val="Titre3"/>
        <w:suppressAutoHyphens/>
      </w:pPr>
      <w:r w:rsidRPr="00D913DA">
        <w:t>StreamX Machines</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59744A" w:rsidRPr="00D913DA"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59744A" w:rsidRPr="00D913DA" w:rsidRDefault="0059744A" w:rsidP="003221B7">
            <w:pPr>
              <w:pStyle w:val="Retrait1"/>
              <w:suppressAutoHyphens/>
            </w:pPr>
            <w:r w:rsidRPr="00D913DA">
              <w:t>Élément testé</w:t>
            </w:r>
          </w:p>
        </w:tc>
        <w:tc>
          <w:tcPr>
            <w:tcW w:w="3260" w:type="dxa"/>
          </w:tcPr>
          <w:p w:rsidR="0059744A" w:rsidRPr="00D913DA" w:rsidRDefault="0059744A" w:rsidP="003221B7">
            <w:pPr>
              <w:pStyle w:val="Retrait1"/>
              <w:suppressAutoHyphens/>
            </w:pPr>
            <w:r w:rsidRPr="00D913DA">
              <w:t>Description du test</w:t>
            </w:r>
          </w:p>
        </w:tc>
        <w:tc>
          <w:tcPr>
            <w:tcW w:w="3118" w:type="dxa"/>
          </w:tcPr>
          <w:p w:rsidR="0059744A" w:rsidRPr="00D913DA" w:rsidRDefault="0059744A" w:rsidP="003221B7">
            <w:pPr>
              <w:pStyle w:val="Retrait1"/>
              <w:suppressAutoHyphens/>
            </w:pPr>
            <w:r w:rsidRPr="00D913DA">
              <w:t>Attente</w:t>
            </w:r>
            <w:r w:rsidRPr="00D913DA">
              <w:tab/>
            </w:r>
          </w:p>
        </w:tc>
        <w:tc>
          <w:tcPr>
            <w:tcW w:w="1169" w:type="dxa"/>
          </w:tcPr>
          <w:p w:rsidR="0059744A" w:rsidRPr="00D913DA" w:rsidRDefault="0059744A" w:rsidP="003221B7">
            <w:pPr>
              <w:pStyle w:val="Retrait1"/>
              <w:suppressAutoHyphens/>
            </w:pPr>
            <w:r w:rsidRPr="00D913DA">
              <w:t>Résultat</w:t>
            </w:r>
          </w:p>
        </w:tc>
      </w:tr>
      <w:tr w:rsidR="00097B37" w:rsidRPr="00D913D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097B37" w:rsidRPr="00D913DA" w:rsidRDefault="00097B37" w:rsidP="003221B7">
            <w:pPr>
              <w:pStyle w:val="Retrait3aliggauche"/>
              <w:suppressAutoHyphens/>
            </w:pPr>
            <w:r w:rsidRPr="00D913DA">
              <w:lastRenderedPageBreak/>
              <w:t>Sélection de l’entreprise</w:t>
            </w:r>
          </w:p>
        </w:tc>
        <w:tc>
          <w:tcPr>
            <w:tcW w:w="3260" w:type="dxa"/>
          </w:tcPr>
          <w:p w:rsidR="00097B37" w:rsidRPr="00D913DA" w:rsidRDefault="00097B37" w:rsidP="003221B7">
            <w:pPr>
              <w:pStyle w:val="Retrait3aliggauche"/>
              <w:suppressAutoHyphens/>
            </w:pPr>
            <w:r w:rsidRPr="00D913DA">
              <w:t>Sélection de l’entreprise</w:t>
            </w:r>
          </w:p>
        </w:tc>
        <w:tc>
          <w:tcPr>
            <w:tcW w:w="3118" w:type="dxa"/>
          </w:tcPr>
          <w:p w:rsidR="00097B37" w:rsidRPr="00D913DA" w:rsidRDefault="00097B37" w:rsidP="003221B7">
            <w:pPr>
              <w:pStyle w:val="Retrait3aliggauche"/>
              <w:suppressAutoHyphens/>
            </w:pPr>
            <w:r w:rsidRPr="00D913DA">
              <w:t>Affichage des ouvrages + liste toutes les machines de l’entreprise</w:t>
            </w:r>
          </w:p>
        </w:tc>
        <w:tc>
          <w:tcPr>
            <w:tcW w:w="1169" w:type="dxa"/>
          </w:tcPr>
          <w:p w:rsidR="00097B37" w:rsidRPr="00D913DA" w:rsidRDefault="00097B37" w:rsidP="003221B7">
            <w:pPr>
              <w:pStyle w:val="Retrait3aliggauche"/>
              <w:suppressAutoHyphens/>
            </w:pPr>
          </w:p>
        </w:tc>
      </w:tr>
      <w:tr w:rsidR="00097B37" w:rsidRPr="00D913DA" w:rsidTr="00784AC3">
        <w:trPr>
          <w:trHeight w:val="959"/>
        </w:trPr>
        <w:tc>
          <w:tcPr>
            <w:tcW w:w="1668" w:type="dxa"/>
          </w:tcPr>
          <w:p w:rsidR="00097B37" w:rsidRPr="00D913DA" w:rsidRDefault="00097B37" w:rsidP="003221B7">
            <w:pPr>
              <w:pStyle w:val="Retrait3aliggauche"/>
              <w:suppressAutoHyphens/>
            </w:pPr>
            <w:r w:rsidRPr="00D913DA">
              <w:t>Sélection de l’ouvrage</w:t>
            </w:r>
          </w:p>
        </w:tc>
        <w:tc>
          <w:tcPr>
            <w:tcW w:w="3260" w:type="dxa"/>
          </w:tcPr>
          <w:p w:rsidR="00097B37" w:rsidRPr="00D913DA" w:rsidRDefault="00097B37" w:rsidP="003221B7">
            <w:pPr>
              <w:pStyle w:val="Retrait3aliggauche"/>
              <w:suppressAutoHyphens/>
            </w:pPr>
            <w:r w:rsidRPr="00D913DA">
              <w:t>Sélection de l’ouvrage</w:t>
            </w:r>
          </w:p>
        </w:tc>
        <w:tc>
          <w:tcPr>
            <w:tcW w:w="3118" w:type="dxa"/>
          </w:tcPr>
          <w:p w:rsidR="00097B37" w:rsidRPr="00D913DA" w:rsidRDefault="00097B37" w:rsidP="003221B7">
            <w:pPr>
              <w:pStyle w:val="Retrait3aliggauche"/>
              <w:suppressAutoHyphens/>
            </w:pPr>
            <w:r w:rsidRPr="00D913DA">
              <w:t>Affichage des machines de l’ouvrage</w:t>
            </w:r>
          </w:p>
        </w:tc>
        <w:tc>
          <w:tcPr>
            <w:tcW w:w="1169" w:type="dxa"/>
          </w:tcPr>
          <w:p w:rsidR="00097B37" w:rsidRPr="00D913DA" w:rsidRDefault="00097B37" w:rsidP="003221B7">
            <w:pPr>
              <w:pStyle w:val="Retrait3aliggauche"/>
              <w:suppressAutoHyphens/>
            </w:pPr>
          </w:p>
        </w:tc>
      </w:tr>
      <w:tr w:rsidR="00BF779F" w:rsidRPr="00D913DA" w:rsidTr="00A46D9B">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F779F" w:rsidRPr="00D913DA" w:rsidRDefault="00BF779F" w:rsidP="00A46D9B">
            <w:pPr>
              <w:pStyle w:val="Retrait3aliggauche"/>
              <w:suppressAutoHyphens/>
            </w:pPr>
            <w:r w:rsidRPr="00D913DA">
              <w:t>Recherche</w:t>
            </w:r>
          </w:p>
        </w:tc>
        <w:tc>
          <w:tcPr>
            <w:tcW w:w="3260" w:type="dxa"/>
          </w:tcPr>
          <w:p w:rsidR="00BF779F" w:rsidRPr="00D913DA" w:rsidRDefault="00BF779F" w:rsidP="00A46D9B">
            <w:pPr>
              <w:pStyle w:val="Retrait3aliggauche"/>
              <w:suppressAutoHyphens/>
            </w:pPr>
            <w:r w:rsidRPr="00D913DA">
              <w:t>Recherche d’un élément</w:t>
            </w:r>
          </w:p>
        </w:tc>
        <w:tc>
          <w:tcPr>
            <w:tcW w:w="3118" w:type="dxa"/>
          </w:tcPr>
          <w:p w:rsidR="00BF779F" w:rsidRPr="00D913DA" w:rsidRDefault="00BF779F" w:rsidP="00A46D9B">
            <w:pPr>
              <w:pStyle w:val="Retrait3aliggauche"/>
              <w:suppressAutoHyphens/>
            </w:pPr>
            <w:r w:rsidRPr="00D913DA">
              <w:t>Affichage des machines correspondantes</w:t>
            </w:r>
          </w:p>
        </w:tc>
        <w:tc>
          <w:tcPr>
            <w:tcW w:w="1169" w:type="dxa"/>
          </w:tcPr>
          <w:p w:rsidR="00BF779F" w:rsidRPr="00D913DA" w:rsidRDefault="00BF779F" w:rsidP="00A46D9B">
            <w:pPr>
              <w:pStyle w:val="Retrait3aliggauche"/>
              <w:suppressAutoHyphens/>
              <w:jc w:val="center"/>
              <w:rPr>
                <w:b/>
                <w:color w:val="00B050"/>
              </w:rPr>
            </w:pPr>
          </w:p>
        </w:tc>
      </w:tr>
    </w:tbl>
    <w:p w:rsidR="00055D2A" w:rsidRPr="00D913DA" w:rsidRDefault="00055D2A" w:rsidP="003221B7">
      <w:pPr>
        <w:pStyle w:val="Titre3"/>
        <w:suppressAutoHyphens/>
      </w:pPr>
      <w:r w:rsidRPr="00D913DA">
        <w:t>Enterprises</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097B37" w:rsidRPr="00D913DA"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097B37" w:rsidRPr="00D913DA" w:rsidRDefault="00097B37" w:rsidP="003221B7">
            <w:pPr>
              <w:pStyle w:val="Retrait1"/>
              <w:suppressAutoHyphens/>
            </w:pPr>
            <w:r w:rsidRPr="00D913DA">
              <w:t>Élément testé</w:t>
            </w:r>
          </w:p>
        </w:tc>
        <w:tc>
          <w:tcPr>
            <w:tcW w:w="3260" w:type="dxa"/>
          </w:tcPr>
          <w:p w:rsidR="00097B37" w:rsidRPr="00D913DA" w:rsidRDefault="00097B37" w:rsidP="003221B7">
            <w:pPr>
              <w:pStyle w:val="Retrait1"/>
              <w:suppressAutoHyphens/>
            </w:pPr>
            <w:r w:rsidRPr="00D913DA">
              <w:t>Description du test</w:t>
            </w:r>
          </w:p>
        </w:tc>
        <w:tc>
          <w:tcPr>
            <w:tcW w:w="3118" w:type="dxa"/>
          </w:tcPr>
          <w:p w:rsidR="00097B37" w:rsidRPr="00D913DA" w:rsidRDefault="00097B37" w:rsidP="003221B7">
            <w:pPr>
              <w:pStyle w:val="Retrait1"/>
              <w:suppressAutoHyphens/>
            </w:pPr>
            <w:r w:rsidRPr="00D913DA">
              <w:t>Attente</w:t>
            </w:r>
            <w:r w:rsidRPr="00D913DA">
              <w:tab/>
            </w:r>
          </w:p>
        </w:tc>
        <w:tc>
          <w:tcPr>
            <w:tcW w:w="1169" w:type="dxa"/>
          </w:tcPr>
          <w:p w:rsidR="00097B37" w:rsidRPr="00D913DA" w:rsidRDefault="00097B37" w:rsidP="003221B7">
            <w:pPr>
              <w:pStyle w:val="Retrait1"/>
              <w:suppressAutoHyphens/>
            </w:pPr>
            <w:r w:rsidRPr="00D913DA">
              <w:t>Résultat</w:t>
            </w:r>
          </w:p>
        </w:tc>
      </w:tr>
      <w:tr w:rsidR="00097B37" w:rsidRPr="00D913D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097B37" w:rsidRPr="00D913DA" w:rsidRDefault="00097B37" w:rsidP="003221B7">
            <w:pPr>
              <w:pStyle w:val="Retrait3aliggauche"/>
              <w:suppressAutoHyphens/>
            </w:pPr>
            <w:r w:rsidRPr="00D913DA">
              <w:t>Bouton « New enterprise »</w:t>
            </w:r>
          </w:p>
        </w:tc>
        <w:tc>
          <w:tcPr>
            <w:tcW w:w="3260" w:type="dxa"/>
          </w:tcPr>
          <w:p w:rsidR="00097B37" w:rsidRPr="00D913DA" w:rsidRDefault="00097B37" w:rsidP="003221B7">
            <w:pPr>
              <w:pStyle w:val="Retrait3aliggauche"/>
              <w:suppressAutoHyphens/>
            </w:pPr>
            <w:r w:rsidRPr="00D913DA">
              <w:t>Clic du bouton « New Enterprise »</w:t>
            </w:r>
          </w:p>
        </w:tc>
        <w:tc>
          <w:tcPr>
            <w:tcW w:w="3118" w:type="dxa"/>
          </w:tcPr>
          <w:p w:rsidR="00097B37" w:rsidRPr="00D913DA" w:rsidRDefault="00097B37" w:rsidP="003221B7">
            <w:pPr>
              <w:pStyle w:val="Retrait3aliggauche"/>
              <w:suppressAutoHyphens/>
            </w:pPr>
            <w:r w:rsidRPr="00D913DA">
              <w:t>Affichage du formulaire d’ajout</w:t>
            </w:r>
          </w:p>
        </w:tc>
        <w:tc>
          <w:tcPr>
            <w:tcW w:w="1169" w:type="dxa"/>
          </w:tcPr>
          <w:p w:rsidR="00097B37" w:rsidRPr="00D913DA" w:rsidRDefault="00097B37" w:rsidP="003221B7">
            <w:pPr>
              <w:pStyle w:val="Retrait3aliggauche"/>
              <w:suppressAutoHyphens/>
            </w:pPr>
          </w:p>
        </w:tc>
      </w:tr>
      <w:tr w:rsidR="006653B4" w:rsidRPr="00D913DA" w:rsidTr="00784AC3">
        <w:trPr>
          <w:trHeight w:val="959"/>
        </w:trPr>
        <w:tc>
          <w:tcPr>
            <w:tcW w:w="1668" w:type="dxa"/>
          </w:tcPr>
          <w:p w:rsidR="006653B4" w:rsidRPr="00D913DA" w:rsidRDefault="006653B4" w:rsidP="003221B7">
            <w:pPr>
              <w:pStyle w:val="Retrait3aliggauche"/>
              <w:suppressAutoHyphens/>
            </w:pPr>
            <w:r w:rsidRPr="00D913DA">
              <w:t>Bouton « Update »</w:t>
            </w:r>
          </w:p>
        </w:tc>
        <w:tc>
          <w:tcPr>
            <w:tcW w:w="3260" w:type="dxa"/>
          </w:tcPr>
          <w:p w:rsidR="006653B4" w:rsidRPr="00D913DA" w:rsidRDefault="006653B4" w:rsidP="003221B7">
            <w:pPr>
              <w:pStyle w:val="Retrait3aliggauche"/>
              <w:suppressAutoHyphens/>
            </w:pPr>
            <w:r w:rsidRPr="00D913DA">
              <w:t>Clic du bouton « Update »</w:t>
            </w:r>
          </w:p>
        </w:tc>
        <w:tc>
          <w:tcPr>
            <w:tcW w:w="3118" w:type="dxa"/>
          </w:tcPr>
          <w:p w:rsidR="006653B4" w:rsidRPr="00D913DA" w:rsidRDefault="006653B4" w:rsidP="003221B7">
            <w:pPr>
              <w:pStyle w:val="Retrait3aliggauche"/>
              <w:suppressAutoHyphens/>
            </w:pPr>
            <w:r w:rsidRPr="00D913DA">
              <w:t>Affichage du formulaire de mise à jour</w:t>
            </w:r>
          </w:p>
        </w:tc>
        <w:tc>
          <w:tcPr>
            <w:tcW w:w="1169" w:type="dxa"/>
          </w:tcPr>
          <w:p w:rsidR="006653B4" w:rsidRPr="00D913DA" w:rsidRDefault="006653B4" w:rsidP="003221B7">
            <w:pPr>
              <w:pStyle w:val="Retrait3aliggauche"/>
              <w:suppressAutoHyphens/>
            </w:pPr>
          </w:p>
        </w:tc>
      </w:tr>
      <w:tr w:rsidR="006653B4" w:rsidRPr="00D913D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6653B4" w:rsidRPr="00D913DA" w:rsidRDefault="006653B4" w:rsidP="003221B7">
            <w:pPr>
              <w:pStyle w:val="Retrait3aliggauche"/>
              <w:suppressAutoHyphens/>
            </w:pPr>
            <w:r w:rsidRPr="00D913DA">
              <w:t>Lien « Show facilities »</w:t>
            </w:r>
          </w:p>
        </w:tc>
        <w:tc>
          <w:tcPr>
            <w:tcW w:w="3260" w:type="dxa"/>
          </w:tcPr>
          <w:p w:rsidR="006653B4" w:rsidRPr="00D913DA" w:rsidRDefault="006653B4" w:rsidP="003221B7">
            <w:pPr>
              <w:pStyle w:val="Retrait3aliggauche"/>
              <w:suppressAutoHyphens/>
            </w:pPr>
            <w:r w:rsidRPr="00D913DA">
              <w:t>Clic du lien « Show facilities »</w:t>
            </w:r>
          </w:p>
        </w:tc>
        <w:tc>
          <w:tcPr>
            <w:tcW w:w="3118" w:type="dxa"/>
          </w:tcPr>
          <w:p w:rsidR="006653B4" w:rsidRPr="00D913DA" w:rsidRDefault="006653B4" w:rsidP="003221B7">
            <w:pPr>
              <w:pStyle w:val="Retrait3aliggauche"/>
              <w:suppressAutoHyphens/>
            </w:pPr>
            <w:r w:rsidRPr="00D913DA">
              <w:t xml:space="preserve">Affichage </w:t>
            </w:r>
            <w:r w:rsidR="00552A22" w:rsidRPr="00D913DA">
              <w:t>des ouvrages</w:t>
            </w:r>
          </w:p>
        </w:tc>
        <w:tc>
          <w:tcPr>
            <w:tcW w:w="1169" w:type="dxa"/>
          </w:tcPr>
          <w:p w:rsidR="006653B4" w:rsidRPr="00D913DA" w:rsidRDefault="006653B4" w:rsidP="003221B7">
            <w:pPr>
              <w:pStyle w:val="Retrait3aliggauche"/>
              <w:suppressAutoHyphens/>
            </w:pPr>
          </w:p>
        </w:tc>
      </w:tr>
      <w:tr w:rsidR="00552A22" w:rsidRPr="00D913DA" w:rsidTr="00784AC3">
        <w:trPr>
          <w:trHeight w:val="959"/>
        </w:trPr>
        <w:tc>
          <w:tcPr>
            <w:tcW w:w="1668" w:type="dxa"/>
          </w:tcPr>
          <w:p w:rsidR="00552A22" w:rsidRPr="00D913DA" w:rsidRDefault="00552A22" w:rsidP="003221B7">
            <w:pPr>
              <w:pStyle w:val="Retrait3aliggauche"/>
              <w:suppressAutoHyphens/>
            </w:pPr>
            <w:r w:rsidRPr="00D913DA">
              <w:t>Bouton « Delete »</w:t>
            </w:r>
          </w:p>
        </w:tc>
        <w:tc>
          <w:tcPr>
            <w:tcW w:w="3260" w:type="dxa"/>
          </w:tcPr>
          <w:p w:rsidR="00552A22" w:rsidRPr="00D913DA" w:rsidRDefault="00552A22" w:rsidP="003221B7">
            <w:pPr>
              <w:pStyle w:val="Retrait3aliggauche"/>
              <w:suppressAutoHyphens/>
            </w:pPr>
            <w:r w:rsidRPr="00D913DA">
              <w:t>Clic du bouton « Delete »</w:t>
            </w:r>
          </w:p>
        </w:tc>
        <w:tc>
          <w:tcPr>
            <w:tcW w:w="3118" w:type="dxa"/>
          </w:tcPr>
          <w:p w:rsidR="00552A22" w:rsidRPr="00D913DA" w:rsidRDefault="00552A22" w:rsidP="003221B7">
            <w:pPr>
              <w:pStyle w:val="Retrait3aliggauche"/>
              <w:suppressAutoHyphens/>
            </w:pPr>
            <w:r w:rsidRPr="00D913DA">
              <w:t>Affichage d’une popup de confirmation</w:t>
            </w:r>
          </w:p>
        </w:tc>
        <w:tc>
          <w:tcPr>
            <w:tcW w:w="1169" w:type="dxa"/>
          </w:tcPr>
          <w:p w:rsidR="00552A22" w:rsidRPr="00D913DA" w:rsidRDefault="00552A22" w:rsidP="003221B7">
            <w:pPr>
              <w:pStyle w:val="Retrait3aliggauche"/>
              <w:suppressAutoHyphens/>
            </w:pPr>
          </w:p>
        </w:tc>
      </w:tr>
      <w:tr w:rsidR="00481DC0" w:rsidRPr="00D913D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81DC0" w:rsidRPr="00D913DA" w:rsidRDefault="00481DC0" w:rsidP="003221B7">
            <w:pPr>
              <w:pStyle w:val="Retrait3aliggauche"/>
              <w:suppressAutoHyphens/>
            </w:pPr>
            <w:r w:rsidRPr="00D913DA">
              <w:t>Formulaire de confirmation</w:t>
            </w:r>
          </w:p>
        </w:tc>
        <w:tc>
          <w:tcPr>
            <w:tcW w:w="3260" w:type="dxa"/>
          </w:tcPr>
          <w:p w:rsidR="00481DC0" w:rsidRPr="00D913DA" w:rsidRDefault="00481DC0" w:rsidP="003221B7">
            <w:pPr>
              <w:pStyle w:val="Retrait3aliggauche"/>
              <w:suppressAutoHyphens/>
            </w:pPr>
            <w:r w:rsidRPr="00D913DA">
              <w:t>Clic « Cancel »</w:t>
            </w:r>
          </w:p>
        </w:tc>
        <w:tc>
          <w:tcPr>
            <w:tcW w:w="3118" w:type="dxa"/>
          </w:tcPr>
          <w:p w:rsidR="00481DC0" w:rsidRPr="00D913DA" w:rsidRDefault="00481DC0" w:rsidP="003221B7">
            <w:pPr>
              <w:pStyle w:val="Retrait3aliggauche"/>
              <w:suppressAutoHyphens/>
            </w:pPr>
            <w:r w:rsidRPr="00D913DA">
              <w:t>Disparition de la popup</w:t>
            </w:r>
          </w:p>
        </w:tc>
        <w:tc>
          <w:tcPr>
            <w:tcW w:w="1169" w:type="dxa"/>
          </w:tcPr>
          <w:p w:rsidR="00481DC0" w:rsidRPr="00D913DA" w:rsidRDefault="00481DC0" w:rsidP="003221B7">
            <w:pPr>
              <w:pStyle w:val="Retrait3aliggauche"/>
              <w:suppressAutoHyphens/>
            </w:pPr>
          </w:p>
        </w:tc>
      </w:tr>
      <w:tr w:rsidR="00C42918" w:rsidRPr="00D913DA" w:rsidTr="00784AC3">
        <w:trPr>
          <w:trHeight w:val="959"/>
        </w:trPr>
        <w:tc>
          <w:tcPr>
            <w:tcW w:w="1668" w:type="dxa"/>
          </w:tcPr>
          <w:p w:rsidR="00C42918" w:rsidRPr="00D913DA" w:rsidRDefault="00C42918" w:rsidP="003221B7">
            <w:pPr>
              <w:pStyle w:val="Retrait3aliggauche"/>
              <w:suppressAutoHyphens/>
              <w:rPr>
                <w:i/>
              </w:rPr>
            </w:pPr>
            <w:r w:rsidRPr="00D913DA">
              <w:rPr>
                <w:i/>
              </w:rPr>
              <w:t>Formulaire de confirmation</w:t>
            </w:r>
          </w:p>
        </w:tc>
        <w:tc>
          <w:tcPr>
            <w:tcW w:w="3260" w:type="dxa"/>
          </w:tcPr>
          <w:p w:rsidR="00C42918" w:rsidRPr="00D913DA" w:rsidRDefault="00C42918" w:rsidP="003221B7">
            <w:pPr>
              <w:pStyle w:val="Retrait3aliggauche"/>
              <w:suppressAutoHyphens/>
              <w:rPr>
                <w:i/>
              </w:rPr>
            </w:pPr>
            <w:r w:rsidRPr="00D913DA">
              <w:rPr>
                <w:i/>
              </w:rPr>
              <w:t>Clic « Delete » si déjà supprimé</w:t>
            </w:r>
            <w:r w:rsidR="00813E18" w:rsidRPr="00D913DA">
              <w:rPr>
                <w:i/>
              </w:rPr>
              <w:t xml:space="preserve"> (cf. : « Tests spéciaux – D »)</w:t>
            </w:r>
          </w:p>
        </w:tc>
        <w:tc>
          <w:tcPr>
            <w:tcW w:w="3118" w:type="dxa"/>
          </w:tcPr>
          <w:p w:rsidR="00C42918" w:rsidRPr="00D913DA" w:rsidRDefault="00C42918" w:rsidP="003221B7">
            <w:pPr>
              <w:pStyle w:val="Retrait3aliggauche"/>
              <w:suppressAutoHyphens/>
              <w:rPr>
                <w:i/>
              </w:rPr>
            </w:pPr>
            <w:r w:rsidRPr="00D913DA">
              <w:rPr>
                <w:i/>
              </w:rPr>
              <w:t>Affichage message d’erreur</w:t>
            </w:r>
          </w:p>
        </w:tc>
        <w:tc>
          <w:tcPr>
            <w:tcW w:w="1169" w:type="dxa"/>
          </w:tcPr>
          <w:p w:rsidR="00C42918" w:rsidRPr="00D913DA" w:rsidRDefault="00C42918" w:rsidP="003221B7">
            <w:pPr>
              <w:pStyle w:val="Retrait3aliggauche"/>
              <w:suppressAutoHyphens/>
              <w:rPr>
                <w:i/>
              </w:rPr>
            </w:pPr>
          </w:p>
        </w:tc>
      </w:tr>
      <w:tr w:rsidR="00481DC0" w:rsidRPr="00D913D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097B37" w:rsidRPr="00D913DA" w:rsidRDefault="00552A22" w:rsidP="003221B7">
            <w:pPr>
              <w:pStyle w:val="Retrait3aliggauche"/>
              <w:suppressAutoHyphens/>
            </w:pPr>
            <w:r w:rsidRPr="00D913DA">
              <w:t>Formulaire de confirmation</w:t>
            </w:r>
          </w:p>
        </w:tc>
        <w:tc>
          <w:tcPr>
            <w:tcW w:w="3260" w:type="dxa"/>
          </w:tcPr>
          <w:p w:rsidR="00097B37" w:rsidRPr="00D913DA" w:rsidRDefault="00097B37" w:rsidP="003221B7">
            <w:pPr>
              <w:pStyle w:val="Retrait3aliggauche"/>
              <w:suppressAutoHyphens/>
            </w:pPr>
            <w:r w:rsidRPr="00D913DA">
              <w:t xml:space="preserve">Clic </w:t>
            </w:r>
            <w:r w:rsidR="00481DC0" w:rsidRPr="00D913DA">
              <w:t>« Delete »</w:t>
            </w:r>
          </w:p>
        </w:tc>
        <w:tc>
          <w:tcPr>
            <w:tcW w:w="3118" w:type="dxa"/>
          </w:tcPr>
          <w:p w:rsidR="00097B37" w:rsidRPr="00D913DA" w:rsidRDefault="00481DC0" w:rsidP="003221B7">
            <w:pPr>
              <w:pStyle w:val="Retrait3aliggauche"/>
              <w:suppressAutoHyphens/>
            </w:pPr>
            <w:r w:rsidRPr="00D913DA">
              <w:t>Suppression de l’entreprise</w:t>
            </w:r>
            <w:r w:rsidR="00472FCD" w:rsidRPr="00D913DA">
              <w:t xml:space="preserve"> (et de ses ouvrages + machines)</w:t>
            </w:r>
          </w:p>
        </w:tc>
        <w:tc>
          <w:tcPr>
            <w:tcW w:w="1169" w:type="dxa"/>
          </w:tcPr>
          <w:p w:rsidR="00097B37" w:rsidRPr="00D913DA" w:rsidRDefault="00097B37" w:rsidP="003221B7">
            <w:pPr>
              <w:pStyle w:val="Retrait3aliggauche"/>
              <w:suppressAutoHyphens/>
            </w:pPr>
          </w:p>
        </w:tc>
      </w:tr>
    </w:tbl>
    <w:p w:rsidR="00C42918" w:rsidRPr="00D913DA" w:rsidRDefault="00C42918" w:rsidP="003221B7">
      <w:pPr>
        <w:pStyle w:val="Titre3"/>
        <w:suppressAutoHyphens/>
      </w:pPr>
      <w:r w:rsidRPr="00D913DA">
        <w:t>Facilities</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C42918" w:rsidRPr="00D913DA"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C42918" w:rsidRPr="00D913DA" w:rsidRDefault="00C42918" w:rsidP="003221B7">
            <w:pPr>
              <w:pStyle w:val="Retrait1"/>
              <w:suppressAutoHyphens/>
            </w:pPr>
            <w:r w:rsidRPr="00D913DA">
              <w:t>Élément testé</w:t>
            </w:r>
          </w:p>
        </w:tc>
        <w:tc>
          <w:tcPr>
            <w:tcW w:w="3260" w:type="dxa"/>
          </w:tcPr>
          <w:p w:rsidR="00C42918" w:rsidRPr="00D913DA" w:rsidRDefault="00C42918" w:rsidP="003221B7">
            <w:pPr>
              <w:pStyle w:val="Retrait1"/>
              <w:suppressAutoHyphens/>
            </w:pPr>
            <w:r w:rsidRPr="00D913DA">
              <w:t>Description du test</w:t>
            </w:r>
          </w:p>
        </w:tc>
        <w:tc>
          <w:tcPr>
            <w:tcW w:w="3118" w:type="dxa"/>
          </w:tcPr>
          <w:p w:rsidR="00C42918" w:rsidRPr="00D913DA" w:rsidRDefault="00C42918" w:rsidP="003221B7">
            <w:pPr>
              <w:pStyle w:val="Retrait1"/>
              <w:suppressAutoHyphens/>
            </w:pPr>
            <w:r w:rsidRPr="00D913DA">
              <w:t>Attente</w:t>
            </w:r>
            <w:r w:rsidRPr="00D913DA">
              <w:tab/>
            </w:r>
          </w:p>
        </w:tc>
        <w:tc>
          <w:tcPr>
            <w:tcW w:w="1169" w:type="dxa"/>
          </w:tcPr>
          <w:p w:rsidR="00C42918" w:rsidRPr="00D913DA" w:rsidRDefault="00C42918" w:rsidP="003221B7">
            <w:pPr>
              <w:pStyle w:val="Retrait1"/>
              <w:suppressAutoHyphens/>
            </w:pPr>
            <w:r w:rsidRPr="00D913DA">
              <w:t>Résultat</w:t>
            </w:r>
          </w:p>
        </w:tc>
      </w:tr>
      <w:tr w:rsidR="00C42918" w:rsidRPr="00D913D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C42918" w:rsidRPr="00D913DA" w:rsidRDefault="00C42918" w:rsidP="003221B7">
            <w:pPr>
              <w:pStyle w:val="Retrait3aliggauche"/>
              <w:suppressAutoHyphens/>
            </w:pPr>
            <w:r w:rsidRPr="00D913DA">
              <w:t>Bouton « New facility »</w:t>
            </w:r>
          </w:p>
        </w:tc>
        <w:tc>
          <w:tcPr>
            <w:tcW w:w="3260" w:type="dxa"/>
          </w:tcPr>
          <w:p w:rsidR="00C42918" w:rsidRPr="00D913DA" w:rsidRDefault="00C42918" w:rsidP="003221B7">
            <w:pPr>
              <w:pStyle w:val="Retrait3aliggauche"/>
              <w:suppressAutoHyphens/>
            </w:pPr>
            <w:r w:rsidRPr="00D913DA">
              <w:t>Clic du bouton « New facility »</w:t>
            </w:r>
          </w:p>
        </w:tc>
        <w:tc>
          <w:tcPr>
            <w:tcW w:w="3118" w:type="dxa"/>
          </w:tcPr>
          <w:p w:rsidR="00C42918" w:rsidRPr="00D913DA" w:rsidRDefault="00C42918" w:rsidP="003221B7">
            <w:pPr>
              <w:pStyle w:val="Retrait3aliggauche"/>
              <w:suppressAutoHyphens/>
            </w:pPr>
            <w:r w:rsidRPr="00D913DA">
              <w:t>Affichage du formulaire d’ajout</w:t>
            </w:r>
          </w:p>
        </w:tc>
        <w:tc>
          <w:tcPr>
            <w:tcW w:w="1169" w:type="dxa"/>
          </w:tcPr>
          <w:p w:rsidR="00C42918" w:rsidRPr="00D913DA" w:rsidRDefault="00C42918" w:rsidP="003221B7">
            <w:pPr>
              <w:pStyle w:val="Retrait3aliggauche"/>
              <w:suppressAutoHyphens/>
            </w:pPr>
          </w:p>
        </w:tc>
      </w:tr>
      <w:tr w:rsidR="00C42918" w:rsidRPr="00D913DA" w:rsidTr="00784AC3">
        <w:trPr>
          <w:trHeight w:val="959"/>
        </w:trPr>
        <w:tc>
          <w:tcPr>
            <w:tcW w:w="1668" w:type="dxa"/>
          </w:tcPr>
          <w:p w:rsidR="00C42918" w:rsidRPr="00D913DA" w:rsidRDefault="00C42918" w:rsidP="003221B7">
            <w:pPr>
              <w:pStyle w:val="Retrait3aliggauche"/>
              <w:suppressAutoHyphens/>
            </w:pPr>
            <w:r w:rsidRPr="00D913DA">
              <w:lastRenderedPageBreak/>
              <w:t>Bouton « Update »</w:t>
            </w:r>
          </w:p>
        </w:tc>
        <w:tc>
          <w:tcPr>
            <w:tcW w:w="3260" w:type="dxa"/>
          </w:tcPr>
          <w:p w:rsidR="00C42918" w:rsidRPr="00D913DA" w:rsidRDefault="00C42918" w:rsidP="003221B7">
            <w:pPr>
              <w:pStyle w:val="Retrait3aliggauche"/>
              <w:suppressAutoHyphens/>
            </w:pPr>
            <w:r w:rsidRPr="00D913DA">
              <w:t>Clic du bouton « Update »</w:t>
            </w:r>
          </w:p>
        </w:tc>
        <w:tc>
          <w:tcPr>
            <w:tcW w:w="3118" w:type="dxa"/>
          </w:tcPr>
          <w:p w:rsidR="00C42918" w:rsidRPr="00D913DA" w:rsidRDefault="00C42918" w:rsidP="003221B7">
            <w:pPr>
              <w:pStyle w:val="Retrait3aliggauche"/>
              <w:suppressAutoHyphens/>
            </w:pPr>
            <w:r w:rsidRPr="00D913DA">
              <w:t>Affichage du formulaire de mise à jour</w:t>
            </w:r>
          </w:p>
        </w:tc>
        <w:tc>
          <w:tcPr>
            <w:tcW w:w="1169" w:type="dxa"/>
          </w:tcPr>
          <w:p w:rsidR="00C42918" w:rsidRPr="00D913DA" w:rsidRDefault="00C42918" w:rsidP="003221B7">
            <w:pPr>
              <w:pStyle w:val="Retrait3aliggauche"/>
              <w:suppressAutoHyphens/>
            </w:pPr>
          </w:p>
        </w:tc>
      </w:tr>
      <w:tr w:rsidR="00C42918" w:rsidRPr="00D913D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C42918" w:rsidRPr="00D913DA" w:rsidRDefault="00C42918" w:rsidP="003221B7">
            <w:pPr>
              <w:pStyle w:val="Retrait3aliggauche"/>
              <w:suppressAutoHyphens/>
            </w:pPr>
            <w:r w:rsidRPr="00D913DA">
              <w:t>Bouton « Delete »</w:t>
            </w:r>
          </w:p>
        </w:tc>
        <w:tc>
          <w:tcPr>
            <w:tcW w:w="3260" w:type="dxa"/>
          </w:tcPr>
          <w:p w:rsidR="00C42918" w:rsidRPr="00D913DA" w:rsidRDefault="00C42918" w:rsidP="003221B7">
            <w:pPr>
              <w:pStyle w:val="Retrait3aliggauche"/>
              <w:suppressAutoHyphens/>
            </w:pPr>
            <w:r w:rsidRPr="00D913DA">
              <w:t>Clic du bouton « Delete »</w:t>
            </w:r>
          </w:p>
        </w:tc>
        <w:tc>
          <w:tcPr>
            <w:tcW w:w="3118" w:type="dxa"/>
          </w:tcPr>
          <w:p w:rsidR="00C42918" w:rsidRPr="00D913DA" w:rsidRDefault="00C42918" w:rsidP="003221B7">
            <w:pPr>
              <w:pStyle w:val="Retrait3aliggauche"/>
              <w:suppressAutoHyphens/>
            </w:pPr>
            <w:r w:rsidRPr="00D913DA">
              <w:t>Affichage d’une popup de confirmation</w:t>
            </w:r>
          </w:p>
        </w:tc>
        <w:tc>
          <w:tcPr>
            <w:tcW w:w="1169" w:type="dxa"/>
          </w:tcPr>
          <w:p w:rsidR="00C42918" w:rsidRPr="00D913DA" w:rsidRDefault="00C42918" w:rsidP="003221B7">
            <w:pPr>
              <w:pStyle w:val="Retrait3aliggauche"/>
              <w:suppressAutoHyphens/>
            </w:pPr>
          </w:p>
        </w:tc>
      </w:tr>
      <w:tr w:rsidR="00472FCD" w:rsidRPr="00D913DA" w:rsidTr="00784AC3">
        <w:trPr>
          <w:trHeight w:val="959"/>
        </w:trPr>
        <w:tc>
          <w:tcPr>
            <w:tcW w:w="1668" w:type="dxa"/>
          </w:tcPr>
          <w:p w:rsidR="00C42918" w:rsidRPr="00D913DA" w:rsidRDefault="00C42918" w:rsidP="003221B7">
            <w:pPr>
              <w:pStyle w:val="Retrait3aliggauche"/>
              <w:suppressAutoHyphens/>
            </w:pPr>
            <w:r w:rsidRPr="00D913DA">
              <w:t>Formulaire de confirmation</w:t>
            </w:r>
          </w:p>
        </w:tc>
        <w:tc>
          <w:tcPr>
            <w:tcW w:w="3260" w:type="dxa"/>
          </w:tcPr>
          <w:p w:rsidR="00C42918" w:rsidRPr="00D913DA" w:rsidRDefault="00C42918" w:rsidP="003221B7">
            <w:pPr>
              <w:pStyle w:val="Retrait3aliggauche"/>
              <w:suppressAutoHyphens/>
            </w:pPr>
            <w:r w:rsidRPr="00D913DA">
              <w:t>Clic « Cancel »</w:t>
            </w:r>
          </w:p>
        </w:tc>
        <w:tc>
          <w:tcPr>
            <w:tcW w:w="3118" w:type="dxa"/>
          </w:tcPr>
          <w:p w:rsidR="00C42918" w:rsidRPr="00D913DA" w:rsidRDefault="00C42918" w:rsidP="003221B7">
            <w:pPr>
              <w:pStyle w:val="Retrait3aliggauche"/>
              <w:suppressAutoHyphens/>
            </w:pPr>
            <w:r w:rsidRPr="00D913DA">
              <w:t>Disparition de la popup</w:t>
            </w:r>
          </w:p>
        </w:tc>
        <w:tc>
          <w:tcPr>
            <w:tcW w:w="1169" w:type="dxa"/>
          </w:tcPr>
          <w:p w:rsidR="00C42918" w:rsidRPr="00D913DA" w:rsidRDefault="00C42918" w:rsidP="003221B7">
            <w:pPr>
              <w:pStyle w:val="Retrait3aliggauche"/>
              <w:suppressAutoHyphens/>
            </w:pPr>
          </w:p>
        </w:tc>
      </w:tr>
      <w:tr w:rsidR="00C42918" w:rsidRPr="00D913D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C42918" w:rsidRPr="00D913DA" w:rsidRDefault="00C42918" w:rsidP="003221B7">
            <w:pPr>
              <w:pStyle w:val="Retrait3aliggauche"/>
              <w:suppressAutoHyphens/>
              <w:rPr>
                <w:i/>
              </w:rPr>
            </w:pPr>
            <w:r w:rsidRPr="00D913DA">
              <w:rPr>
                <w:i/>
              </w:rPr>
              <w:t>Formulaire de confirmation</w:t>
            </w:r>
          </w:p>
        </w:tc>
        <w:tc>
          <w:tcPr>
            <w:tcW w:w="3260" w:type="dxa"/>
          </w:tcPr>
          <w:p w:rsidR="00C42918" w:rsidRPr="00D913DA" w:rsidRDefault="00C42918" w:rsidP="003221B7">
            <w:pPr>
              <w:pStyle w:val="Retrait3aliggauche"/>
              <w:suppressAutoHyphens/>
              <w:rPr>
                <w:i/>
              </w:rPr>
            </w:pPr>
            <w:r w:rsidRPr="00D913DA">
              <w:rPr>
                <w:i/>
              </w:rPr>
              <w:t>Clic « Delete » si déjà supprimé</w:t>
            </w:r>
            <w:r w:rsidR="00813E18" w:rsidRPr="00D913DA">
              <w:rPr>
                <w:i/>
              </w:rPr>
              <w:t xml:space="preserve"> (cf. : « Tests spéciaux – D »)</w:t>
            </w:r>
          </w:p>
        </w:tc>
        <w:tc>
          <w:tcPr>
            <w:tcW w:w="3118" w:type="dxa"/>
          </w:tcPr>
          <w:p w:rsidR="00C42918" w:rsidRPr="00D913DA" w:rsidRDefault="00C42918" w:rsidP="003221B7">
            <w:pPr>
              <w:pStyle w:val="Retrait3aliggauche"/>
              <w:suppressAutoHyphens/>
              <w:rPr>
                <w:i/>
              </w:rPr>
            </w:pPr>
            <w:r w:rsidRPr="00D913DA">
              <w:rPr>
                <w:i/>
              </w:rPr>
              <w:t xml:space="preserve">Affichage </w:t>
            </w:r>
            <w:r w:rsidR="0048500F">
              <w:rPr>
                <w:i/>
              </w:rPr>
              <w:t xml:space="preserve">d’un </w:t>
            </w:r>
            <w:r w:rsidRPr="00D913DA">
              <w:rPr>
                <w:i/>
              </w:rPr>
              <w:t>message d’erreur</w:t>
            </w:r>
          </w:p>
        </w:tc>
        <w:tc>
          <w:tcPr>
            <w:tcW w:w="1169" w:type="dxa"/>
          </w:tcPr>
          <w:p w:rsidR="00C42918" w:rsidRPr="00D913DA" w:rsidRDefault="00C42918" w:rsidP="003221B7">
            <w:pPr>
              <w:pStyle w:val="Retrait3aliggauche"/>
              <w:suppressAutoHyphens/>
              <w:rPr>
                <w:i/>
              </w:rPr>
            </w:pPr>
          </w:p>
        </w:tc>
      </w:tr>
      <w:tr w:rsidR="00C42918" w:rsidRPr="00D913DA" w:rsidTr="00784AC3">
        <w:trPr>
          <w:trHeight w:val="959"/>
        </w:trPr>
        <w:tc>
          <w:tcPr>
            <w:tcW w:w="1668" w:type="dxa"/>
          </w:tcPr>
          <w:p w:rsidR="00C42918" w:rsidRPr="00D913DA" w:rsidRDefault="00C42918" w:rsidP="003221B7">
            <w:pPr>
              <w:pStyle w:val="Retrait3aliggauche"/>
              <w:suppressAutoHyphens/>
            </w:pPr>
            <w:r w:rsidRPr="00D913DA">
              <w:t>Formulaire de confirmation</w:t>
            </w:r>
          </w:p>
        </w:tc>
        <w:tc>
          <w:tcPr>
            <w:tcW w:w="3260" w:type="dxa"/>
          </w:tcPr>
          <w:p w:rsidR="00C42918" w:rsidRPr="00D913DA" w:rsidRDefault="00C42918" w:rsidP="003221B7">
            <w:pPr>
              <w:pStyle w:val="Retrait3aliggauche"/>
              <w:suppressAutoHyphens/>
            </w:pPr>
            <w:r w:rsidRPr="00D913DA">
              <w:t>Clic « Delete »</w:t>
            </w:r>
          </w:p>
        </w:tc>
        <w:tc>
          <w:tcPr>
            <w:tcW w:w="3118" w:type="dxa"/>
          </w:tcPr>
          <w:p w:rsidR="00C42918" w:rsidRPr="00D913DA" w:rsidRDefault="00C42918" w:rsidP="003221B7">
            <w:pPr>
              <w:pStyle w:val="Retrait3aliggauche"/>
              <w:suppressAutoHyphens/>
            </w:pPr>
            <w:r w:rsidRPr="00D913DA">
              <w:t xml:space="preserve">Suppression de </w:t>
            </w:r>
            <w:r w:rsidR="00472FCD" w:rsidRPr="00D913DA">
              <w:t>l’ouvrage (et de ses machines)</w:t>
            </w:r>
          </w:p>
        </w:tc>
        <w:tc>
          <w:tcPr>
            <w:tcW w:w="1169" w:type="dxa"/>
          </w:tcPr>
          <w:p w:rsidR="00C42918" w:rsidRPr="00D913DA" w:rsidRDefault="00C42918" w:rsidP="003221B7">
            <w:pPr>
              <w:pStyle w:val="Retrait3aliggauche"/>
              <w:suppressAutoHyphens/>
            </w:pPr>
          </w:p>
        </w:tc>
      </w:tr>
    </w:tbl>
    <w:p w:rsidR="00472FCD" w:rsidRPr="00D913DA" w:rsidRDefault="00472FCD" w:rsidP="003221B7">
      <w:pPr>
        <w:pStyle w:val="Titre3"/>
        <w:suppressAutoHyphens/>
      </w:pPr>
      <w:r w:rsidRPr="00D913DA">
        <w:t>New enterprise</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472FCD" w:rsidRPr="00D913DA"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472FCD" w:rsidRPr="00D913DA" w:rsidRDefault="00472FCD" w:rsidP="003221B7">
            <w:pPr>
              <w:pStyle w:val="Retrait1"/>
              <w:suppressAutoHyphens/>
            </w:pPr>
            <w:r w:rsidRPr="00D913DA">
              <w:t>Élément testé</w:t>
            </w:r>
          </w:p>
        </w:tc>
        <w:tc>
          <w:tcPr>
            <w:tcW w:w="3260" w:type="dxa"/>
          </w:tcPr>
          <w:p w:rsidR="00472FCD" w:rsidRPr="00D913DA" w:rsidRDefault="00472FCD" w:rsidP="003221B7">
            <w:pPr>
              <w:pStyle w:val="Retrait1"/>
              <w:suppressAutoHyphens/>
            </w:pPr>
            <w:r w:rsidRPr="00D913DA">
              <w:t>Description du test</w:t>
            </w:r>
          </w:p>
        </w:tc>
        <w:tc>
          <w:tcPr>
            <w:tcW w:w="3118" w:type="dxa"/>
          </w:tcPr>
          <w:p w:rsidR="00472FCD" w:rsidRPr="00D913DA" w:rsidRDefault="00472FCD" w:rsidP="003221B7">
            <w:pPr>
              <w:pStyle w:val="Retrait1"/>
              <w:suppressAutoHyphens/>
            </w:pPr>
            <w:r w:rsidRPr="00D913DA">
              <w:t>Attente</w:t>
            </w:r>
            <w:r w:rsidRPr="00D913DA">
              <w:tab/>
            </w:r>
          </w:p>
        </w:tc>
        <w:tc>
          <w:tcPr>
            <w:tcW w:w="1169" w:type="dxa"/>
          </w:tcPr>
          <w:p w:rsidR="00472FCD" w:rsidRPr="00D913DA" w:rsidRDefault="00472FCD" w:rsidP="003221B7">
            <w:pPr>
              <w:pStyle w:val="Retrait1"/>
              <w:suppressAutoHyphens/>
            </w:pPr>
            <w:r w:rsidRPr="00D913DA">
              <w:t>Résultat</w:t>
            </w:r>
          </w:p>
        </w:tc>
      </w:tr>
      <w:tr w:rsidR="00472FCD" w:rsidRPr="00D913D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72FCD" w:rsidRPr="00D913DA" w:rsidRDefault="0024659A" w:rsidP="003221B7">
            <w:pPr>
              <w:pStyle w:val="Retrait3aliggauche"/>
              <w:suppressAutoHyphens/>
            </w:pPr>
            <w:r w:rsidRPr="00D913DA">
              <w:t>Formulaire</w:t>
            </w:r>
            <w:r w:rsidR="00472FCD" w:rsidRPr="00D913DA">
              <w:t xml:space="preserve"> d’ajout</w:t>
            </w:r>
          </w:p>
        </w:tc>
        <w:tc>
          <w:tcPr>
            <w:tcW w:w="3260" w:type="dxa"/>
          </w:tcPr>
          <w:p w:rsidR="00472FCD" w:rsidRPr="00D913DA" w:rsidRDefault="00472FCD" w:rsidP="003221B7">
            <w:pPr>
              <w:pStyle w:val="Retrait3aliggauche"/>
              <w:suppressAutoHyphens/>
            </w:pPr>
            <w:r w:rsidRPr="00D913DA">
              <w:t>Ajout avec des champs vides</w:t>
            </w:r>
          </w:p>
        </w:tc>
        <w:tc>
          <w:tcPr>
            <w:tcW w:w="3118" w:type="dxa"/>
          </w:tcPr>
          <w:p w:rsidR="00472FCD" w:rsidRPr="00D913DA" w:rsidRDefault="0048500F" w:rsidP="003221B7">
            <w:pPr>
              <w:pStyle w:val="Retrait3aliggauche"/>
              <w:suppressAutoHyphens/>
            </w:pPr>
            <w:r>
              <w:t>Affichage d’un m</w:t>
            </w:r>
            <w:r w:rsidRPr="00D913DA">
              <w:t xml:space="preserve">essage d’erreur </w:t>
            </w:r>
            <w:r w:rsidR="00472FCD" w:rsidRPr="00D913DA">
              <w:t>en dessous de l’élément vide</w:t>
            </w:r>
          </w:p>
        </w:tc>
        <w:tc>
          <w:tcPr>
            <w:tcW w:w="1169" w:type="dxa"/>
          </w:tcPr>
          <w:p w:rsidR="00472FCD" w:rsidRPr="00D913DA" w:rsidRDefault="00472FCD" w:rsidP="003221B7">
            <w:pPr>
              <w:pStyle w:val="Retrait3aliggauche"/>
              <w:suppressAutoHyphens/>
            </w:pPr>
          </w:p>
        </w:tc>
      </w:tr>
      <w:tr w:rsidR="00472FCD" w:rsidRPr="00D913DA" w:rsidTr="00784AC3">
        <w:trPr>
          <w:trHeight w:val="959"/>
        </w:trPr>
        <w:tc>
          <w:tcPr>
            <w:tcW w:w="1668" w:type="dxa"/>
          </w:tcPr>
          <w:p w:rsidR="00472FCD" w:rsidRPr="00D913DA" w:rsidRDefault="0024659A" w:rsidP="003221B7">
            <w:pPr>
              <w:pStyle w:val="Retrait3aliggauche"/>
              <w:suppressAutoHyphens/>
            </w:pPr>
            <w:r w:rsidRPr="00D913DA">
              <w:t>Formulaire</w:t>
            </w:r>
            <w:r w:rsidR="00472FCD" w:rsidRPr="00D913DA">
              <w:t xml:space="preserve"> d’ajout</w:t>
            </w:r>
          </w:p>
        </w:tc>
        <w:tc>
          <w:tcPr>
            <w:tcW w:w="3260" w:type="dxa"/>
          </w:tcPr>
          <w:p w:rsidR="00472FCD" w:rsidRPr="00D913DA" w:rsidRDefault="00472FCD" w:rsidP="003221B7">
            <w:pPr>
              <w:pStyle w:val="Retrait3aliggauche"/>
              <w:suppressAutoHyphens/>
            </w:pPr>
            <w:r w:rsidRPr="00D913DA">
              <w:t>Ajout avec un NPA invalide</w:t>
            </w:r>
          </w:p>
        </w:tc>
        <w:tc>
          <w:tcPr>
            <w:tcW w:w="3118" w:type="dxa"/>
          </w:tcPr>
          <w:p w:rsidR="00472FCD" w:rsidRPr="00D913DA" w:rsidRDefault="0048500F" w:rsidP="003221B7">
            <w:pPr>
              <w:pStyle w:val="Retrait3aliggauche"/>
              <w:suppressAutoHyphens/>
            </w:pPr>
            <w:r>
              <w:t>Affichage d’un m</w:t>
            </w:r>
            <w:r w:rsidRPr="00D913DA">
              <w:t xml:space="preserve">essage d’erreur </w:t>
            </w:r>
            <w:r w:rsidR="00472FCD" w:rsidRPr="00D913DA">
              <w:t>en dessous du NPA</w:t>
            </w:r>
          </w:p>
        </w:tc>
        <w:tc>
          <w:tcPr>
            <w:tcW w:w="1169" w:type="dxa"/>
          </w:tcPr>
          <w:p w:rsidR="00472FCD" w:rsidRPr="00D913DA" w:rsidRDefault="00472FCD" w:rsidP="003221B7">
            <w:pPr>
              <w:pStyle w:val="Retrait3aliggauche"/>
              <w:suppressAutoHyphens/>
            </w:pPr>
          </w:p>
        </w:tc>
      </w:tr>
      <w:tr w:rsidR="00472FCD" w:rsidRPr="00D913D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72FCD" w:rsidRPr="00D913DA" w:rsidRDefault="0024659A" w:rsidP="003221B7">
            <w:pPr>
              <w:pStyle w:val="Retrait3aliggauche"/>
              <w:suppressAutoHyphens/>
            </w:pPr>
            <w:r w:rsidRPr="00D913DA">
              <w:t>Formulaire</w:t>
            </w:r>
            <w:r w:rsidR="00472FCD" w:rsidRPr="00D913DA">
              <w:t xml:space="preserve"> d’ajout</w:t>
            </w:r>
          </w:p>
        </w:tc>
        <w:tc>
          <w:tcPr>
            <w:tcW w:w="3260" w:type="dxa"/>
          </w:tcPr>
          <w:p w:rsidR="00472FCD" w:rsidRPr="00D913DA" w:rsidRDefault="00472FCD" w:rsidP="003221B7">
            <w:pPr>
              <w:pStyle w:val="Retrait3aliggauche"/>
              <w:suppressAutoHyphens/>
            </w:pPr>
            <w:r w:rsidRPr="00D913DA">
              <w:t xml:space="preserve">Ajout de </w:t>
            </w:r>
            <w:r w:rsidR="00B05356" w:rsidRPr="00D913DA">
              <w:t>l’entreprise</w:t>
            </w:r>
          </w:p>
        </w:tc>
        <w:tc>
          <w:tcPr>
            <w:tcW w:w="3118" w:type="dxa"/>
          </w:tcPr>
          <w:p w:rsidR="00472FCD" w:rsidRPr="00D913DA" w:rsidRDefault="0048500F" w:rsidP="003221B7">
            <w:pPr>
              <w:pStyle w:val="Retrait3aliggauche"/>
              <w:suppressAutoHyphens/>
            </w:pPr>
            <w:r>
              <w:t>Affiche d’un m</w:t>
            </w:r>
            <w:r w:rsidR="00472FCD" w:rsidRPr="00D913DA">
              <w:t>essage de succès + redirection vers la liste</w:t>
            </w:r>
          </w:p>
        </w:tc>
        <w:tc>
          <w:tcPr>
            <w:tcW w:w="1169" w:type="dxa"/>
          </w:tcPr>
          <w:p w:rsidR="00472FCD" w:rsidRPr="00D913DA" w:rsidRDefault="00472FCD" w:rsidP="003221B7">
            <w:pPr>
              <w:pStyle w:val="Retrait3aliggauche"/>
              <w:suppressAutoHyphens/>
            </w:pPr>
          </w:p>
        </w:tc>
      </w:tr>
    </w:tbl>
    <w:p w:rsidR="000B4D6E" w:rsidRPr="00D913DA" w:rsidRDefault="000B4D6E" w:rsidP="003221B7">
      <w:pPr>
        <w:suppressAutoHyphens/>
        <w:rPr>
          <w:rFonts w:asciiTheme="minorHAnsi" w:hAnsiTheme="minorHAnsi" w:cstheme="minorHAnsi"/>
        </w:rPr>
      </w:pPr>
    </w:p>
    <w:p w:rsidR="00055D2A" w:rsidRPr="00D913DA" w:rsidRDefault="00055D2A" w:rsidP="003221B7">
      <w:pPr>
        <w:pStyle w:val="Titre3"/>
        <w:suppressAutoHyphens/>
      </w:pPr>
      <w:r w:rsidRPr="00D913DA">
        <w:t>New facility</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472FCD" w:rsidRPr="00D913DA"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472FCD" w:rsidRPr="00D913DA" w:rsidRDefault="00472FCD" w:rsidP="003221B7">
            <w:pPr>
              <w:pStyle w:val="Retrait1"/>
              <w:suppressAutoHyphens/>
            </w:pPr>
            <w:r w:rsidRPr="00D913DA">
              <w:t>Élément testé</w:t>
            </w:r>
          </w:p>
        </w:tc>
        <w:tc>
          <w:tcPr>
            <w:tcW w:w="3260" w:type="dxa"/>
          </w:tcPr>
          <w:p w:rsidR="00472FCD" w:rsidRPr="00D913DA" w:rsidRDefault="00472FCD" w:rsidP="003221B7">
            <w:pPr>
              <w:pStyle w:val="Retrait1"/>
              <w:suppressAutoHyphens/>
            </w:pPr>
            <w:r w:rsidRPr="00D913DA">
              <w:t>Description du test</w:t>
            </w:r>
          </w:p>
        </w:tc>
        <w:tc>
          <w:tcPr>
            <w:tcW w:w="3118" w:type="dxa"/>
          </w:tcPr>
          <w:p w:rsidR="00472FCD" w:rsidRPr="00D913DA" w:rsidRDefault="00472FCD" w:rsidP="003221B7">
            <w:pPr>
              <w:pStyle w:val="Retrait1"/>
              <w:suppressAutoHyphens/>
            </w:pPr>
            <w:r w:rsidRPr="00D913DA">
              <w:t>Attente</w:t>
            </w:r>
            <w:r w:rsidRPr="00D913DA">
              <w:tab/>
            </w:r>
          </w:p>
        </w:tc>
        <w:tc>
          <w:tcPr>
            <w:tcW w:w="1169" w:type="dxa"/>
          </w:tcPr>
          <w:p w:rsidR="00472FCD" w:rsidRPr="00D913DA" w:rsidRDefault="00472FCD" w:rsidP="003221B7">
            <w:pPr>
              <w:pStyle w:val="Retrait1"/>
              <w:suppressAutoHyphens/>
            </w:pPr>
            <w:r w:rsidRPr="00D913DA">
              <w:t>Résultat</w:t>
            </w:r>
          </w:p>
        </w:tc>
      </w:tr>
      <w:tr w:rsidR="00472FCD" w:rsidRPr="00D913D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72FCD" w:rsidRPr="00D913DA" w:rsidRDefault="00472FCD" w:rsidP="003221B7">
            <w:pPr>
              <w:pStyle w:val="Retrait3aliggauche"/>
              <w:suppressAutoHyphens/>
            </w:pPr>
            <w:r w:rsidRPr="00D913DA">
              <w:t>Formulaire d’ajout</w:t>
            </w:r>
          </w:p>
        </w:tc>
        <w:tc>
          <w:tcPr>
            <w:tcW w:w="3260" w:type="dxa"/>
          </w:tcPr>
          <w:p w:rsidR="00472FCD" w:rsidRPr="00D913DA" w:rsidRDefault="00472FCD" w:rsidP="003221B7">
            <w:pPr>
              <w:pStyle w:val="Retrait3aliggauche"/>
              <w:suppressAutoHyphens/>
            </w:pPr>
            <w:r w:rsidRPr="00D913DA">
              <w:t>Ajout avec des champs vides</w:t>
            </w:r>
          </w:p>
        </w:tc>
        <w:tc>
          <w:tcPr>
            <w:tcW w:w="3118" w:type="dxa"/>
          </w:tcPr>
          <w:p w:rsidR="00472FCD" w:rsidRPr="00D913DA" w:rsidRDefault="0048500F" w:rsidP="003221B7">
            <w:pPr>
              <w:pStyle w:val="Retrait3aliggauche"/>
              <w:suppressAutoHyphens/>
            </w:pPr>
            <w:r>
              <w:t>Affichage d’un m</w:t>
            </w:r>
            <w:r w:rsidRPr="00D913DA">
              <w:t xml:space="preserve">essage d’erreur </w:t>
            </w:r>
            <w:r w:rsidR="00472FCD" w:rsidRPr="00D913DA">
              <w:t>en dessous de l’élément vide</w:t>
            </w:r>
          </w:p>
        </w:tc>
        <w:tc>
          <w:tcPr>
            <w:tcW w:w="1169" w:type="dxa"/>
          </w:tcPr>
          <w:p w:rsidR="00472FCD" w:rsidRPr="00D913DA" w:rsidRDefault="00472FCD" w:rsidP="003221B7">
            <w:pPr>
              <w:pStyle w:val="Retrait3aliggauche"/>
              <w:suppressAutoHyphens/>
            </w:pPr>
          </w:p>
        </w:tc>
      </w:tr>
      <w:tr w:rsidR="00472FCD" w:rsidRPr="00D913DA" w:rsidTr="00784AC3">
        <w:trPr>
          <w:trHeight w:val="959"/>
        </w:trPr>
        <w:tc>
          <w:tcPr>
            <w:tcW w:w="1668" w:type="dxa"/>
          </w:tcPr>
          <w:p w:rsidR="00472FCD" w:rsidRPr="00D913DA" w:rsidRDefault="00472FCD" w:rsidP="003221B7">
            <w:pPr>
              <w:pStyle w:val="Retrait3aliggauche"/>
              <w:suppressAutoHyphens/>
            </w:pPr>
            <w:r w:rsidRPr="00D913DA">
              <w:t>Formulaire d’ajout</w:t>
            </w:r>
          </w:p>
        </w:tc>
        <w:tc>
          <w:tcPr>
            <w:tcW w:w="3260" w:type="dxa"/>
          </w:tcPr>
          <w:p w:rsidR="00472FCD" w:rsidRPr="00D913DA" w:rsidRDefault="00472FCD" w:rsidP="003221B7">
            <w:pPr>
              <w:pStyle w:val="Retrait3aliggauche"/>
              <w:suppressAutoHyphens/>
            </w:pPr>
            <w:r w:rsidRPr="00D913DA">
              <w:t>Ajout avec un NPA invalide</w:t>
            </w:r>
          </w:p>
        </w:tc>
        <w:tc>
          <w:tcPr>
            <w:tcW w:w="3118" w:type="dxa"/>
          </w:tcPr>
          <w:p w:rsidR="00472FCD" w:rsidRPr="00D913DA" w:rsidRDefault="0048500F" w:rsidP="003221B7">
            <w:pPr>
              <w:pStyle w:val="Retrait3aliggauche"/>
              <w:suppressAutoHyphens/>
            </w:pPr>
            <w:r>
              <w:t>Affichage d’un m</w:t>
            </w:r>
            <w:r w:rsidRPr="00D913DA">
              <w:t xml:space="preserve">essage d’erreur </w:t>
            </w:r>
            <w:r w:rsidR="00472FCD" w:rsidRPr="00D913DA">
              <w:t>en dessous du NPA</w:t>
            </w:r>
          </w:p>
        </w:tc>
        <w:tc>
          <w:tcPr>
            <w:tcW w:w="1169" w:type="dxa"/>
          </w:tcPr>
          <w:p w:rsidR="00472FCD" w:rsidRPr="00D913DA" w:rsidRDefault="00472FCD" w:rsidP="003221B7">
            <w:pPr>
              <w:pStyle w:val="Retrait3aliggauche"/>
              <w:suppressAutoHyphens/>
            </w:pPr>
          </w:p>
        </w:tc>
      </w:tr>
      <w:tr w:rsidR="00472FCD" w:rsidRPr="00D913D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72FCD" w:rsidRPr="00D913DA" w:rsidRDefault="00472FCD" w:rsidP="003221B7">
            <w:pPr>
              <w:pStyle w:val="Retrait3aliggauche"/>
              <w:suppressAutoHyphens/>
              <w:rPr>
                <w:i/>
              </w:rPr>
            </w:pPr>
            <w:r w:rsidRPr="00D913DA">
              <w:rPr>
                <w:i/>
              </w:rPr>
              <w:t>Formulaire d’ajout</w:t>
            </w:r>
          </w:p>
        </w:tc>
        <w:tc>
          <w:tcPr>
            <w:tcW w:w="3260" w:type="dxa"/>
          </w:tcPr>
          <w:p w:rsidR="00472FCD" w:rsidRPr="00D913DA" w:rsidRDefault="00472FCD" w:rsidP="003221B7">
            <w:pPr>
              <w:pStyle w:val="Retrait3aliggauche"/>
              <w:suppressAutoHyphens/>
              <w:rPr>
                <w:i/>
              </w:rPr>
            </w:pPr>
            <w:r w:rsidRPr="00D913DA">
              <w:rPr>
                <w:i/>
              </w:rPr>
              <w:t>Ajout dans une entreprise inexistante</w:t>
            </w:r>
            <w:r w:rsidR="00813E18" w:rsidRPr="00D913DA">
              <w:rPr>
                <w:i/>
              </w:rPr>
              <w:t xml:space="preserve"> (cf. : « Tests spéciaux – A »)</w:t>
            </w:r>
          </w:p>
        </w:tc>
        <w:tc>
          <w:tcPr>
            <w:tcW w:w="3118" w:type="dxa"/>
          </w:tcPr>
          <w:p w:rsidR="00472FCD" w:rsidRPr="0048500F" w:rsidRDefault="0048500F" w:rsidP="003221B7">
            <w:pPr>
              <w:pStyle w:val="Retrait3aliggauche"/>
              <w:suppressAutoHyphens/>
              <w:rPr>
                <w:i/>
              </w:rPr>
            </w:pPr>
            <w:r w:rsidRPr="0048500F">
              <w:rPr>
                <w:i/>
              </w:rPr>
              <w:t>Affichage d’un message d’erreur</w:t>
            </w:r>
          </w:p>
        </w:tc>
        <w:tc>
          <w:tcPr>
            <w:tcW w:w="1169" w:type="dxa"/>
          </w:tcPr>
          <w:p w:rsidR="00472FCD" w:rsidRPr="00D913DA" w:rsidRDefault="00472FCD" w:rsidP="003221B7">
            <w:pPr>
              <w:pStyle w:val="Retrait3aliggauche"/>
              <w:suppressAutoHyphens/>
              <w:rPr>
                <w:i/>
              </w:rPr>
            </w:pPr>
          </w:p>
        </w:tc>
      </w:tr>
      <w:tr w:rsidR="00472FCD" w:rsidRPr="00D913DA" w:rsidTr="00784AC3">
        <w:trPr>
          <w:trHeight w:val="959"/>
        </w:trPr>
        <w:tc>
          <w:tcPr>
            <w:tcW w:w="1668" w:type="dxa"/>
          </w:tcPr>
          <w:p w:rsidR="00472FCD" w:rsidRPr="00D913DA" w:rsidRDefault="00472FCD" w:rsidP="003221B7">
            <w:pPr>
              <w:pStyle w:val="Retrait3aliggauche"/>
              <w:suppressAutoHyphens/>
            </w:pPr>
            <w:r w:rsidRPr="00D913DA">
              <w:lastRenderedPageBreak/>
              <w:t>Formulaire d’ajout</w:t>
            </w:r>
          </w:p>
        </w:tc>
        <w:tc>
          <w:tcPr>
            <w:tcW w:w="3260" w:type="dxa"/>
          </w:tcPr>
          <w:p w:rsidR="00472FCD" w:rsidRPr="00D913DA" w:rsidRDefault="00472FCD" w:rsidP="003221B7">
            <w:pPr>
              <w:pStyle w:val="Retrait3aliggauche"/>
              <w:suppressAutoHyphens/>
            </w:pPr>
            <w:r w:rsidRPr="00D913DA">
              <w:t>Ajout de l’ouvrage</w:t>
            </w:r>
          </w:p>
        </w:tc>
        <w:tc>
          <w:tcPr>
            <w:tcW w:w="3118" w:type="dxa"/>
          </w:tcPr>
          <w:p w:rsidR="00472FCD" w:rsidRPr="00D913DA" w:rsidRDefault="0048500F" w:rsidP="003221B7">
            <w:pPr>
              <w:pStyle w:val="Retrait3aliggauche"/>
              <w:suppressAutoHyphens/>
            </w:pPr>
            <w:r>
              <w:t xml:space="preserve">Affichage d’un message </w:t>
            </w:r>
            <w:r w:rsidR="00472FCD" w:rsidRPr="00D913DA">
              <w:t>de succès + redirection vers la liste</w:t>
            </w:r>
          </w:p>
        </w:tc>
        <w:tc>
          <w:tcPr>
            <w:tcW w:w="1169" w:type="dxa"/>
          </w:tcPr>
          <w:p w:rsidR="00472FCD" w:rsidRPr="00D913DA" w:rsidRDefault="00472FCD" w:rsidP="003221B7">
            <w:pPr>
              <w:pStyle w:val="Retrait3aliggauche"/>
              <w:suppressAutoHyphens/>
            </w:pPr>
          </w:p>
        </w:tc>
      </w:tr>
    </w:tbl>
    <w:p w:rsidR="00B05356" w:rsidRPr="00D913DA" w:rsidRDefault="00B05356" w:rsidP="003221B7">
      <w:pPr>
        <w:pStyle w:val="Titre3"/>
        <w:suppressAutoHyphens/>
      </w:pPr>
      <w:r w:rsidRPr="00D913DA">
        <w:t>Update enterprise</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B05356" w:rsidRPr="00D913DA"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B05356" w:rsidRPr="00D913DA" w:rsidRDefault="00B05356" w:rsidP="003221B7">
            <w:pPr>
              <w:pStyle w:val="Retrait1"/>
              <w:suppressAutoHyphens/>
            </w:pPr>
            <w:r w:rsidRPr="00D913DA">
              <w:t>Élément testé</w:t>
            </w:r>
          </w:p>
        </w:tc>
        <w:tc>
          <w:tcPr>
            <w:tcW w:w="3260" w:type="dxa"/>
          </w:tcPr>
          <w:p w:rsidR="00B05356" w:rsidRPr="00D913DA" w:rsidRDefault="00B05356" w:rsidP="003221B7">
            <w:pPr>
              <w:pStyle w:val="Retrait1"/>
              <w:suppressAutoHyphens/>
            </w:pPr>
            <w:r w:rsidRPr="00D913DA">
              <w:t>Description du test</w:t>
            </w:r>
          </w:p>
        </w:tc>
        <w:tc>
          <w:tcPr>
            <w:tcW w:w="3118" w:type="dxa"/>
          </w:tcPr>
          <w:p w:rsidR="00B05356" w:rsidRPr="00D913DA" w:rsidRDefault="00B05356" w:rsidP="003221B7">
            <w:pPr>
              <w:pStyle w:val="Retrait1"/>
              <w:suppressAutoHyphens/>
            </w:pPr>
            <w:r w:rsidRPr="00D913DA">
              <w:t>Attente</w:t>
            </w:r>
            <w:r w:rsidRPr="00D913DA">
              <w:tab/>
            </w:r>
          </w:p>
        </w:tc>
        <w:tc>
          <w:tcPr>
            <w:tcW w:w="1169" w:type="dxa"/>
          </w:tcPr>
          <w:p w:rsidR="00B05356" w:rsidRPr="00D913DA" w:rsidRDefault="00B05356" w:rsidP="003221B7">
            <w:pPr>
              <w:pStyle w:val="Retrait1"/>
              <w:suppressAutoHyphens/>
            </w:pPr>
            <w:r w:rsidRPr="00D913DA">
              <w:t>Résultat</w:t>
            </w:r>
          </w:p>
        </w:tc>
      </w:tr>
      <w:tr w:rsidR="00B05356" w:rsidRPr="00D913D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D913DA" w:rsidRDefault="00B05356" w:rsidP="003221B7">
            <w:pPr>
              <w:pStyle w:val="Retrait3aliggauche"/>
              <w:suppressAutoHyphens/>
            </w:pPr>
            <w:r w:rsidRPr="00D913DA">
              <w:t>Formulaire de mise à jour</w:t>
            </w:r>
          </w:p>
        </w:tc>
        <w:tc>
          <w:tcPr>
            <w:tcW w:w="3260" w:type="dxa"/>
          </w:tcPr>
          <w:p w:rsidR="00B05356" w:rsidRPr="00D913DA" w:rsidRDefault="00B05356" w:rsidP="003221B7">
            <w:pPr>
              <w:pStyle w:val="Retrait3aliggauche"/>
              <w:suppressAutoHyphens/>
            </w:pPr>
            <w:r w:rsidRPr="00D913DA">
              <w:t>Mise à jour avec des champs vides</w:t>
            </w:r>
          </w:p>
        </w:tc>
        <w:tc>
          <w:tcPr>
            <w:tcW w:w="3118" w:type="dxa"/>
          </w:tcPr>
          <w:p w:rsidR="00B05356" w:rsidRPr="00D913DA" w:rsidRDefault="0048500F" w:rsidP="003221B7">
            <w:pPr>
              <w:pStyle w:val="Retrait3aliggauche"/>
              <w:suppressAutoHyphens/>
            </w:pPr>
            <w:r>
              <w:t>Affichage d’un m</w:t>
            </w:r>
            <w:r w:rsidRPr="00D913DA">
              <w:t xml:space="preserve">essage d’erreur </w:t>
            </w:r>
            <w:r w:rsidR="00B05356" w:rsidRPr="00D913DA">
              <w:t>en dessous de l’élément vide</w:t>
            </w:r>
          </w:p>
        </w:tc>
        <w:tc>
          <w:tcPr>
            <w:tcW w:w="1169" w:type="dxa"/>
          </w:tcPr>
          <w:p w:rsidR="00B05356" w:rsidRPr="00D913DA" w:rsidRDefault="00B05356" w:rsidP="003221B7">
            <w:pPr>
              <w:pStyle w:val="Retrait3aliggauche"/>
              <w:suppressAutoHyphens/>
            </w:pPr>
          </w:p>
        </w:tc>
      </w:tr>
      <w:tr w:rsidR="00B05356" w:rsidRPr="00D913DA" w:rsidTr="00784AC3">
        <w:trPr>
          <w:trHeight w:val="959"/>
        </w:trPr>
        <w:tc>
          <w:tcPr>
            <w:tcW w:w="1668" w:type="dxa"/>
          </w:tcPr>
          <w:p w:rsidR="00B05356" w:rsidRPr="00D913DA" w:rsidRDefault="00B05356" w:rsidP="003221B7">
            <w:pPr>
              <w:pStyle w:val="Retrait3aliggauche"/>
              <w:suppressAutoHyphens/>
            </w:pPr>
            <w:r w:rsidRPr="00D913DA">
              <w:t>Formulaire de mise à jour</w:t>
            </w:r>
          </w:p>
        </w:tc>
        <w:tc>
          <w:tcPr>
            <w:tcW w:w="3260" w:type="dxa"/>
          </w:tcPr>
          <w:p w:rsidR="00B05356" w:rsidRPr="00D913DA" w:rsidRDefault="00B05356" w:rsidP="003221B7">
            <w:pPr>
              <w:pStyle w:val="Retrait3aliggauche"/>
              <w:suppressAutoHyphens/>
            </w:pPr>
            <w:r w:rsidRPr="00D913DA">
              <w:t>Mise à jour avec un NPA invalide</w:t>
            </w:r>
          </w:p>
        </w:tc>
        <w:tc>
          <w:tcPr>
            <w:tcW w:w="3118" w:type="dxa"/>
          </w:tcPr>
          <w:p w:rsidR="00B05356" w:rsidRPr="00D913DA" w:rsidRDefault="0048500F" w:rsidP="003221B7">
            <w:pPr>
              <w:pStyle w:val="Retrait3aliggauche"/>
              <w:suppressAutoHyphens/>
            </w:pPr>
            <w:r>
              <w:t>Affichage d’un m</w:t>
            </w:r>
            <w:r w:rsidRPr="00D913DA">
              <w:t xml:space="preserve">essage d’erreur </w:t>
            </w:r>
            <w:r w:rsidR="00B05356" w:rsidRPr="00D913DA">
              <w:t>en dessous du NPA</w:t>
            </w:r>
          </w:p>
        </w:tc>
        <w:tc>
          <w:tcPr>
            <w:tcW w:w="1169" w:type="dxa"/>
          </w:tcPr>
          <w:p w:rsidR="00B05356" w:rsidRPr="00D913DA" w:rsidRDefault="00B05356" w:rsidP="003221B7">
            <w:pPr>
              <w:pStyle w:val="Retrait3aliggauche"/>
              <w:suppressAutoHyphens/>
            </w:pPr>
          </w:p>
        </w:tc>
      </w:tr>
      <w:tr w:rsidR="00157495" w:rsidRPr="00D913DA" w:rsidTr="00A46D9B">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157495" w:rsidRPr="00D913DA" w:rsidRDefault="00157495" w:rsidP="00A46D9B">
            <w:pPr>
              <w:pStyle w:val="Retrait3aliggauche"/>
              <w:suppressAutoHyphens/>
              <w:rPr>
                <w:i/>
              </w:rPr>
            </w:pPr>
            <w:r>
              <w:rPr>
                <w:i/>
              </w:rPr>
              <w:t>Formulaire de mise à jour</w:t>
            </w:r>
          </w:p>
        </w:tc>
        <w:tc>
          <w:tcPr>
            <w:tcW w:w="3260" w:type="dxa"/>
          </w:tcPr>
          <w:p w:rsidR="00157495" w:rsidRPr="00D913DA" w:rsidRDefault="00157495" w:rsidP="00157495">
            <w:pPr>
              <w:pStyle w:val="Retrait3aliggauche"/>
              <w:suppressAutoHyphens/>
              <w:rPr>
                <w:i/>
              </w:rPr>
            </w:pPr>
            <w:r>
              <w:rPr>
                <w:i/>
              </w:rPr>
              <w:t>Mise à jour d’une entreprise inexistante (cf. : « Tests spéciaux – B</w:t>
            </w:r>
            <w:r w:rsidRPr="00D913DA">
              <w:rPr>
                <w:i/>
              </w:rPr>
              <w:t> »)</w:t>
            </w:r>
          </w:p>
        </w:tc>
        <w:tc>
          <w:tcPr>
            <w:tcW w:w="3118" w:type="dxa"/>
          </w:tcPr>
          <w:p w:rsidR="00157495" w:rsidRPr="0048500F" w:rsidRDefault="00157495" w:rsidP="00A46D9B">
            <w:pPr>
              <w:pStyle w:val="Retrait3aliggauche"/>
              <w:suppressAutoHyphens/>
              <w:rPr>
                <w:i/>
              </w:rPr>
            </w:pPr>
            <w:r>
              <w:rPr>
                <w:i/>
              </w:rPr>
              <w:t>Affichage d’un message d’erreur</w:t>
            </w:r>
          </w:p>
        </w:tc>
        <w:tc>
          <w:tcPr>
            <w:tcW w:w="1169" w:type="dxa"/>
          </w:tcPr>
          <w:p w:rsidR="00157495" w:rsidRPr="00D913DA" w:rsidRDefault="00157495" w:rsidP="00A46D9B">
            <w:pPr>
              <w:pStyle w:val="Retrait3aliggauche"/>
              <w:suppressAutoHyphens/>
              <w:rPr>
                <w:i/>
              </w:rPr>
            </w:pPr>
          </w:p>
        </w:tc>
      </w:tr>
      <w:tr w:rsidR="00B05356" w:rsidRPr="00D913DA" w:rsidTr="00784AC3">
        <w:trPr>
          <w:trHeight w:val="959"/>
        </w:trPr>
        <w:tc>
          <w:tcPr>
            <w:tcW w:w="1668" w:type="dxa"/>
          </w:tcPr>
          <w:p w:rsidR="00B05356" w:rsidRPr="00D913DA" w:rsidRDefault="00B05356" w:rsidP="003221B7">
            <w:pPr>
              <w:pStyle w:val="Retrait3aliggauche"/>
              <w:suppressAutoHyphens/>
              <w:rPr>
                <w:i/>
              </w:rPr>
            </w:pPr>
            <w:r w:rsidRPr="00D913DA">
              <w:rPr>
                <w:i/>
              </w:rPr>
              <w:t>Formulaire de mise à jour</w:t>
            </w:r>
          </w:p>
        </w:tc>
        <w:tc>
          <w:tcPr>
            <w:tcW w:w="3260" w:type="dxa"/>
          </w:tcPr>
          <w:p w:rsidR="00B05356" w:rsidRPr="00D913DA" w:rsidRDefault="00B05356" w:rsidP="003221B7">
            <w:pPr>
              <w:pStyle w:val="Retrait3aliggauche"/>
              <w:suppressAutoHyphens/>
              <w:rPr>
                <w:i/>
              </w:rPr>
            </w:pPr>
            <w:r w:rsidRPr="00D913DA">
              <w:rPr>
                <w:i/>
              </w:rPr>
              <w:t>Mise à jour dont les données d’origine diffèrent de celles de la DB</w:t>
            </w:r>
            <w:r w:rsidR="00813E18" w:rsidRPr="00D913DA">
              <w:rPr>
                <w:i/>
              </w:rPr>
              <w:t xml:space="preserve"> (cf. : « Tests spéciaux – C »)</w:t>
            </w:r>
          </w:p>
        </w:tc>
        <w:tc>
          <w:tcPr>
            <w:tcW w:w="3118" w:type="dxa"/>
          </w:tcPr>
          <w:p w:rsidR="00B05356" w:rsidRPr="0048500F" w:rsidRDefault="0048500F" w:rsidP="003221B7">
            <w:pPr>
              <w:pStyle w:val="Retrait3aliggauche"/>
              <w:suppressAutoHyphens/>
              <w:rPr>
                <w:i/>
              </w:rPr>
            </w:pPr>
            <w:r w:rsidRPr="0048500F">
              <w:rPr>
                <w:i/>
              </w:rPr>
              <w:t>Affichage d’un message d’erreur</w:t>
            </w:r>
          </w:p>
        </w:tc>
        <w:tc>
          <w:tcPr>
            <w:tcW w:w="1169" w:type="dxa"/>
          </w:tcPr>
          <w:p w:rsidR="00B05356" w:rsidRPr="00D913DA" w:rsidRDefault="00B05356" w:rsidP="003221B7">
            <w:pPr>
              <w:pStyle w:val="Retrait3aliggauche"/>
              <w:suppressAutoHyphens/>
              <w:rPr>
                <w:i/>
              </w:rPr>
            </w:pPr>
          </w:p>
        </w:tc>
      </w:tr>
      <w:tr w:rsidR="00B05356" w:rsidRPr="00D913D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D913DA" w:rsidRDefault="00B05356" w:rsidP="003221B7">
            <w:pPr>
              <w:pStyle w:val="Retrait3aliggauche"/>
              <w:suppressAutoHyphens/>
            </w:pPr>
            <w:r w:rsidRPr="00D913DA">
              <w:t>Formulaire de mise à jour</w:t>
            </w:r>
          </w:p>
        </w:tc>
        <w:tc>
          <w:tcPr>
            <w:tcW w:w="3260" w:type="dxa"/>
          </w:tcPr>
          <w:p w:rsidR="00B05356" w:rsidRPr="00D913DA" w:rsidRDefault="00B05356" w:rsidP="003221B7">
            <w:pPr>
              <w:pStyle w:val="Retrait3aliggauche"/>
              <w:suppressAutoHyphens/>
            </w:pPr>
            <w:r w:rsidRPr="00D913DA">
              <w:t>Mise à jour de l’entreprise</w:t>
            </w:r>
          </w:p>
        </w:tc>
        <w:tc>
          <w:tcPr>
            <w:tcW w:w="3118" w:type="dxa"/>
          </w:tcPr>
          <w:p w:rsidR="00B05356" w:rsidRPr="00D913DA" w:rsidRDefault="0048500F" w:rsidP="003221B7">
            <w:pPr>
              <w:pStyle w:val="Retrait3aliggauche"/>
              <w:suppressAutoHyphens/>
            </w:pPr>
            <w:r>
              <w:t xml:space="preserve">Affichage d’un message </w:t>
            </w:r>
            <w:r w:rsidR="00B05356" w:rsidRPr="00D913DA">
              <w:t>de succès + redirection vers la liste</w:t>
            </w:r>
          </w:p>
        </w:tc>
        <w:tc>
          <w:tcPr>
            <w:tcW w:w="1169" w:type="dxa"/>
          </w:tcPr>
          <w:p w:rsidR="00B05356" w:rsidRPr="00D913DA" w:rsidRDefault="00B05356" w:rsidP="003221B7">
            <w:pPr>
              <w:pStyle w:val="Retrait3aliggauche"/>
              <w:suppressAutoHyphens/>
            </w:pPr>
          </w:p>
        </w:tc>
      </w:tr>
    </w:tbl>
    <w:p w:rsidR="00B05356" w:rsidRPr="00D913DA" w:rsidRDefault="00B05356" w:rsidP="003221B7">
      <w:pPr>
        <w:suppressAutoHyphens/>
        <w:rPr>
          <w:rFonts w:asciiTheme="minorHAnsi" w:hAnsiTheme="minorHAnsi" w:cstheme="minorHAnsi"/>
        </w:rPr>
      </w:pPr>
    </w:p>
    <w:p w:rsidR="00B05356" w:rsidRPr="00D913DA" w:rsidRDefault="00B05356" w:rsidP="003221B7">
      <w:pPr>
        <w:pStyle w:val="Titre3"/>
        <w:suppressAutoHyphens/>
      </w:pPr>
      <w:r w:rsidRPr="00D913DA">
        <w:t>Update facility</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B05356" w:rsidRPr="00D913DA"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B05356" w:rsidRPr="00D913DA" w:rsidRDefault="00B05356" w:rsidP="003221B7">
            <w:pPr>
              <w:pStyle w:val="Retrait1"/>
              <w:suppressAutoHyphens/>
            </w:pPr>
            <w:r w:rsidRPr="00D913DA">
              <w:t>Élément testé</w:t>
            </w:r>
          </w:p>
        </w:tc>
        <w:tc>
          <w:tcPr>
            <w:tcW w:w="3260" w:type="dxa"/>
          </w:tcPr>
          <w:p w:rsidR="00B05356" w:rsidRPr="00D913DA" w:rsidRDefault="00B05356" w:rsidP="003221B7">
            <w:pPr>
              <w:pStyle w:val="Retrait1"/>
              <w:suppressAutoHyphens/>
            </w:pPr>
            <w:r w:rsidRPr="00D913DA">
              <w:t>Description du test</w:t>
            </w:r>
          </w:p>
        </w:tc>
        <w:tc>
          <w:tcPr>
            <w:tcW w:w="3118" w:type="dxa"/>
          </w:tcPr>
          <w:p w:rsidR="00B05356" w:rsidRPr="00D913DA" w:rsidRDefault="00B05356" w:rsidP="003221B7">
            <w:pPr>
              <w:pStyle w:val="Retrait1"/>
              <w:suppressAutoHyphens/>
            </w:pPr>
            <w:r w:rsidRPr="00D913DA">
              <w:t>Attente</w:t>
            </w:r>
            <w:r w:rsidRPr="00D913DA">
              <w:tab/>
            </w:r>
          </w:p>
        </w:tc>
        <w:tc>
          <w:tcPr>
            <w:tcW w:w="1169" w:type="dxa"/>
          </w:tcPr>
          <w:p w:rsidR="00B05356" w:rsidRPr="00D913DA" w:rsidRDefault="00B05356" w:rsidP="003221B7">
            <w:pPr>
              <w:pStyle w:val="Retrait1"/>
              <w:suppressAutoHyphens/>
            </w:pPr>
            <w:r w:rsidRPr="00D913DA">
              <w:t>Résultat</w:t>
            </w:r>
          </w:p>
        </w:tc>
      </w:tr>
      <w:tr w:rsidR="00B05356" w:rsidRPr="00D913D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D913DA" w:rsidRDefault="00B05356" w:rsidP="003221B7">
            <w:pPr>
              <w:pStyle w:val="Retrait3aliggauche"/>
              <w:suppressAutoHyphens/>
            </w:pPr>
            <w:r w:rsidRPr="00D913DA">
              <w:t>Formulaire de mise à jour</w:t>
            </w:r>
          </w:p>
        </w:tc>
        <w:tc>
          <w:tcPr>
            <w:tcW w:w="3260" w:type="dxa"/>
          </w:tcPr>
          <w:p w:rsidR="00B05356" w:rsidRPr="00D913DA" w:rsidRDefault="00B05356" w:rsidP="003221B7">
            <w:pPr>
              <w:pStyle w:val="Retrait3aliggauche"/>
              <w:suppressAutoHyphens/>
            </w:pPr>
            <w:r w:rsidRPr="00D913DA">
              <w:t>Mise à jour avec des champs vides</w:t>
            </w:r>
          </w:p>
        </w:tc>
        <w:tc>
          <w:tcPr>
            <w:tcW w:w="3118" w:type="dxa"/>
          </w:tcPr>
          <w:p w:rsidR="00B05356" w:rsidRPr="00D913DA" w:rsidRDefault="0048500F" w:rsidP="003221B7">
            <w:pPr>
              <w:pStyle w:val="Retrait3aliggauche"/>
              <w:suppressAutoHyphens/>
            </w:pPr>
            <w:r>
              <w:t>Affichage d’un m</w:t>
            </w:r>
            <w:r w:rsidRPr="00D913DA">
              <w:t xml:space="preserve">essage d’erreur </w:t>
            </w:r>
            <w:r w:rsidR="00B05356" w:rsidRPr="00D913DA">
              <w:t>en dessous de l’élément vide</w:t>
            </w:r>
          </w:p>
        </w:tc>
        <w:tc>
          <w:tcPr>
            <w:tcW w:w="1169" w:type="dxa"/>
          </w:tcPr>
          <w:p w:rsidR="00B05356" w:rsidRPr="00D913DA" w:rsidRDefault="00B05356" w:rsidP="003221B7">
            <w:pPr>
              <w:pStyle w:val="Retrait3aliggauche"/>
              <w:suppressAutoHyphens/>
            </w:pPr>
          </w:p>
        </w:tc>
      </w:tr>
      <w:tr w:rsidR="00B05356" w:rsidRPr="00D913DA" w:rsidTr="00784AC3">
        <w:trPr>
          <w:trHeight w:val="959"/>
        </w:trPr>
        <w:tc>
          <w:tcPr>
            <w:tcW w:w="1668" w:type="dxa"/>
          </w:tcPr>
          <w:p w:rsidR="00B05356" w:rsidRPr="00D913DA" w:rsidRDefault="00B05356" w:rsidP="003221B7">
            <w:pPr>
              <w:pStyle w:val="Retrait3aliggauche"/>
              <w:suppressAutoHyphens/>
            </w:pPr>
            <w:r w:rsidRPr="00D913DA">
              <w:t>Formulaire de mise à jour</w:t>
            </w:r>
          </w:p>
        </w:tc>
        <w:tc>
          <w:tcPr>
            <w:tcW w:w="3260" w:type="dxa"/>
          </w:tcPr>
          <w:p w:rsidR="00B05356" w:rsidRPr="00D913DA" w:rsidRDefault="00B05356" w:rsidP="003221B7">
            <w:pPr>
              <w:pStyle w:val="Retrait3aliggauche"/>
              <w:suppressAutoHyphens/>
            </w:pPr>
            <w:r w:rsidRPr="00D913DA">
              <w:t>Mise à jour avec un NPA invalide</w:t>
            </w:r>
          </w:p>
        </w:tc>
        <w:tc>
          <w:tcPr>
            <w:tcW w:w="3118" w:type="dxa"/>
          </w:tcPr>
          <w:p w:rsidR="00B05356" w:rsidRPr="00D913DA" w:rsidRDefault="0048500F" w:rsidP="003221B7">
            <w:pPr>
              <w:pStyle w:val="Retrait3aliggauche"/>
              <w:suppressAutoHyphens/>
            </w:pPr>
            <w:r>
              <w:t>Affichage d’un m</w:t>
            </w:r>
            <w:r w:rsidRPr="00D913DA">
              <w:t xml:space="preserve">essage d’erreur </w:t>
            </w:r>
            <w:r w:rsidR="00B05356" w:rsidRPr="00D913DA">
              <w:t>en dessous du NPA</w:t>
            </w:r>
          </w:p>
        </w:tc>
        <w:tc>
          <w:tcPr>
            <w:tcW w:w="1169" w:type="dxa"/>
          </w:tcPr>
          <w:p w:rsidR="00B05356" w:rsidRPr="00D913DA" w:rsidRDefault="00B05356" w:rsidP="003221B7">
            <w:pPr>
              <w:pStyle w:val="Retrait3aliggauche"/>
              <w:suppressAutoHyphens/>
            </w:pPr>
          </w:p>
        </w:tc>
      </w:tr>
      <w:tr w:rsidR="00B05356" w:rsidRPr="00D913D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D913DA" w:rsidRDefault="00B05356" w:rsidP="003221B7">
            <w:pPr>
              <w:pStyle w:val="Retrait3aliggauche"/>
              <w:suppressAutoHyphens/>
              <w:rPr>
                <w:i/>
              </w:rPr>
            </w:pPr>
            <w:r w:rsidRPr="00D913DA">
              <w:rPr>
                <w:i/>
              </w:rPr>
              <w:t>Formulaire de mise à jour</w:t>
            </w:r>
          </w:p>
        </w:tc>
        <w:tc>
          <w:tcPr>
            <w:tcW w:w="3260" w:type="dxa"/>
          </w:tcPr>
          <w:p w:rsidR="00B05356" w:rsidRPr="00D913DA" w:rsidRDefault="00B05356" w:rsidP="003221B7">
            <w:pPr>
              <w:pStyle w:val="Retrait3aliggauche"/>
              <w:suppressAutoHyphens/>
              <w:rPr>
                <w:i/>
              </w:rPr>
            </w:pPr>
            <w:r w:rsidRPr="00D913DA">
              <w:rPr>
                <w:i/>
              </w:rPr>
              <w:t>Mise à jour dans une entreprise inexistante</w:t>
            </w:r>
            <w:r w:rsidR="00813E18" w:rsidRPr="00D913DA">
              <w:rPr>
                <w:i/>
              </w:rPr>
              <w:t xml:space="preserve"> (cf. : « Tests spéciaux – A »)</w:t>
            </w:r>
          </w:p>
        </w:tc>
        <w:tc>
          <w:tcPr>
            <w:tcW w:w="3118" w:type="dxa"/>
          </w:tcPr>
          <w:p w:rsidR="00B05356" w:rsidRPr="0048500F" w:rsidRDefault="0048500F" w:rsidP="003221B7">
            <w:pPr>
              <w:pStyle w:val="Retrait3aliggauche"/>
              <w:suppressAutoHyphens/>
              <w:rPr>
                <w:i/>
              </w:rPr>
            </w:pPr>
            <w:r w:rsidRPr="0048500F">
              <w:rPr>
                <w:i/>
              </w:rPr>
              <w:t>Affichage d’un message d’erreur</w:t>
            </w:r>
          </w:p>
        </w:tc>
        <w:tc>
          <w:tcPr>
            <w:tcW w:w="1169" w:type="dxa"/>
          </w:tcPr>
          <w:p w:rsidR="00B05356" w:rsidRPr="00D913DA" w:rsidRDefault="00B05356" w:rsidP="003221B7">
            <w:pPr>
              <w:pStyle w:val="Retrait3aliggauche"/>
              <w:suppressAutoHyphens/>
              <w:rPr>
                <w:i/>
              </w:rPr>
            </w:pPr>
          </w:p>
        </w:tc>
      </w:tr>
      <w:tr w:rsidR="00157495" w:rsidRPr="00D913DA" w:rsidTr="00784AC3">
        <w:trPr>
          <w:trHeight w:val="959"/>
        </w:trPr>
        <w:tc>
          <w:tcPr>
            <w:tcW w:w="1668" w:type="dxa"/>
          </w:tcPr>
          <w:p w:rsidR="00157495" w:rsidRPr="00D913DA" w:rsidRDefault="00157495" w:rsidP="003221B7">
            <w:pPr>
              <w:pStyle w:val="Retrait3aliggauche"/>
              <w:suppressAutoHyphens/>
              <w:rPr>
                <w:i/>
              </w:rPr>
            </w:pPr>
            <w:r>
              <w:rPr>
                <w:i/>
              </w:rPr>
              <w:t>Formulaire de mise à jour</w:t>
            </w:r>
          </w:p>
        </w:tc>
        <w:tc>
          <w:tcPr>
            <w:tcW w:w="3260" w:type="dxa"/>
          </w:tcPr>
          <w:p w:rsidR="00157495" w:rsidRPr="00D913DA" w:rsidRDefault="00157495" w:rsidP="003221B7">
            <w:pPr>
              <w:pStyle w:val="Retrait3aliggauche"/>
              <w:suppressAutoHyphens/>
              <w:rPr>
                <w:i/>
              </w:rPr>
            </w:pPr>
            <w:r>
              <w:rPr>
                <w:i/>
              </w:rPr>
              <w:t>Mise à jour d’un ouvrage inexistant (cf. : « Tests spéciaux – B</w:t>
            </w:r>
            <w:r w:rsidRPr="00D913DA">
              <w:rPr>
                <w:i/>
              </w:rPr>
              <w:t> »)</w:t>
            </w:r>
          </w:p>
        </w:tc>
        <w:tc>
          <w:tcPr>
            <w:tcW w:w="3118" w:type="dxa"/>
          </w:tcPr>
          <w:p w:rsidR="00157495" w:rsidRPr="0048500F" w:rsidRDefault="00157495" w:rsidP="003221B7">
            <w:pPr>
              <w:pStyle w:val="Retrait3aliggauche"/>
              <w:suppressAutoHyphens/>
              <w:rPr>
                <w:i/>
              </w:rPr>
            </w:pPr>
            <w:r>
              <w:rPr>
                <w:i/>
              </w:rPr>
              <w:t>Affichage d’un message d’erreur</w:t>
            </w:r>
          </w:p>
        </w:tc>
        <w:tc>
          <w:tcPr>
            <w:tcW w:w="1169" w:type="dxa"/>
          </w:tcPr>
          <w:p w:rsidR="00157495" w:rsidRPr="00D913DA" w:rsidRDefault="00157495" w:rsidP="003221B7">
            <w:pPr>
              <w:pStyle w:val="Retrait3aliggauche"/>
              <w:suppressAutoHyphens/>
              <w:rPr>
                <w:i/>
              </w:rPr>
            </w:pPr>
          </w:p>
        </w:tc>
      </w:tr>
      <w:tr w:rsidR="00B05356" w:rsidRPr="00D913D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D913DA" w:rsidRDefault="00B05356" w:rsidP="003221B7">
            <w:pPr>
              <w:pStyle w:val="Retrait3aliggauche"/>
              <w:suppressAutoHyphens/>
              <w:rPr>
                <w:i/>
              </w:rPr>
            </w:pPr>
            <w:r w:rsidRPr="00D913DA">
              <w:rPr>
                <w:i/>
              </w:rPr>
              <w:t>Formulaire de mise à jour</w:t>
            </w:r>
          </w:p>
        </w:tc>
        <w:tc>
          <w:tcPr>
            <w:tcW w:w="3260" w:type="dxa"/>
          </w:tcPr>
          <w:p w:rsidR="00B05356" w:rsidRPr="00D913DA" w:rsidRDefault="00B05356" w:rsidP="003221B7">
            <w:pPr>
              <w:pStyle w:val="Retrait3aliggauche"/>
              <w:suppressAutoHyphens/>
              <w:rPr>
                <w:i/>
              </w:rPr>
            </w:pPr>
            <w:r w:rsidRPr="00D913DA">
              <w:rPr>
                <w:i/>
              </w:rPr>
              <w:t xml:space="preserve">Mise à jour dont les données d’origine diffèrent de celles de </w:t>
            </w:r>
            <w:r w:rsidRPr="00D913DA">
              <w:rPr>
                <w:i/>
              </w:rPr>
              <w:lastRenderedPageBreak/>
              <w:t>la DB</w:t>
            </w:r>
            <w:r w:rsidR="00813E18" w:rsidRPr="00D913DA">
              <w:rPr>
                <w:i/>
              </w:rPr>
              <w:t xml:space="preserve"> (cf. : « Tests spéciaux – C »)</w:t>
            </w:r>
          </w:p>
        </w:tc>
        <w:tc>
          <w:tcPr>
            <w:tcW w:w="3118" w:type="dxa"/>
          </w:tcPr>
          <w:p w:rsidR="00B05356" w:rsidRPr="0048500F" w:rsidRDefault="0048500F" w:rsidP="003221B7">
            <w:pPr>
              <w:pStyle w:val="Retrait3aliggauche"/>
              <w:suppressAutoHyphens/>
              <w:rPr>
                <w:i/>
              </w:rPr>
            </w:pPr>
            <w:r w:rsidRPr="0048500F">
              <w:rPr>
                <w:i/>
              </w:rPr>
              <w:lastRenderedPageBreak/>
              <w:t>Affichage d’un message d’erreur</w:t>
            </w:r>
          </w:p>
        </w:tc>
        <w:tc>
          <w:tcPr>
            <w:tcW w:w="1169" w:type="dxa"/>
          </w:tcPr>
          <w:p w:rsidR="00B05356" w:rsidRPr="00D913DA" w:rsidRDefault="00B05356" w:rsidP="003221B7">
            <w:pPr>
              <w:pStyle w:val="Retrait3aliggauche"/>
              <w:suppressAutoHyphens/>
              <w:rPr>
                <w:i/>
              </w:rPr>
            </w:pPr>
          </w:p>
        </w:tc>
      </w:tr>
      <w:tr w:rsidR="00B05356" w:rsidRPr="00D913DA" w:rsidTr="00784AC3">
        <w:trPr>
          <w:trHeight w:val="959"/>
        </w:trPr>
        <w:tc>
          <w:tcPr>
            <w:tcW w:w="1668" w:type="dxa"/>
          </w:tcPr>
          <w:p w:rsidR="00B05356" w:rsidRPr="00D913DA" w:rsidRDefault="00B05356" w:rsidP="003221B7">
            <w:pPr>
              <w:pStyle w:val="Retrait3aliggauche"/>
              <w:suppressAutoHyphens/>
            </w:pPr>
            <w:r w:rsidRPr="00D913DA">
              <w:lastRenderedPageBreak/>
              <w:t>Formulaire de mise à jour</w:t>
            </w:r>
          </w:p>
        </w:tc>
        <w:tc>
          <w:tcPr>
            <w:tcW w:w="3260" w:type="dxa"/>
          </w:tcPr>
          <w:p w:rsidR="00B05356" w:rsidRPr="00D913DA" w:rsidRDefault="00B05356" w:rsidP="003221B7">
            <w:pPr>
              <w:pStyle w:val="Retrait3aliggauche"/>
              <w:suppressAutoHyphens/>
            </w:pPr>
            <w:r w:rsidRPr="00D913DA">
              <w:t>Mise à jour de l’ouvrage</w:t>
            </w:r>
          </w:p>
        </w:tc>
        <w:tc>
          <w:tcPr>
            <w:tcW w:w="3118" w:type="dxa"/>
          </w:tcPr>
          <w:p w:rsidR="00B05356" w:rsidRPr="00D913DA" w:rsidRDefault="0048500F" w:rsidP="003221B7">
            <w:pPr>
              <w:pStyle w:val="Retrait3aliggauche"/>
              <w:suppressAutoHyphens/>
            </w:pPr>
            <w:r>
              <w:t xml:space="preserve">Affichage d’un message </w:t>
            </w:r>
            <w:r w:rsidR="00B05356" w:rsidRPr="00D913DA">
              <w:t>de succès + redirection vers la liste</w:t>
            </w:r>
          </w:p>
        </w:tc>
        <w:tc>
          <w:tcPr>
            <w:tcW w:w="1169" w:type="dxa"/>
          </w:tcPr>
          <w:p w:rsidR="00B05356" w:rsidRPr="00D913DA" w:rsidRDefault="00B05356" w:rsidP="003221B7">
            <w:pPr>
              <w:pStyle w:val="Retrait3aliggauche"/>
              <w:suppressAutoHyphens/>
            </w:pPr>
          </w:p>
        </w:tc>
      </w:tr>
    </w:tbl>
    <w:p w:rsidR="004152AC" w:rsidRPr="00D913DA" w:rsidRDefault="003C51ED" w:rsidP="003221B7">
      <w:pPr>
        <w:pStyle w:val="Titre2"/>
      </w:pPr>
      <w:bookmarkStart w:id="42" w:name="_Toc485134846"/>
      <w:r w:rsidRPr="00D913DA">
        <w:t xml:space="preserve">Tests </w:t>
      </w:r>
      <w:r w:rsidR="005F2605" w:rsidRPr="00D913DA">
        <w:t>spéciaux</w:t>
      </w:r>
      <w:bookmarkStart w:id="43" w:name="_Toc250790984"/>
      <w:bookmarkEnd w:id="38"/>
      <w:bookmarkEnd w:id="42"/>
    </w:p>
    <w:p w:rsidR="00117BD9" w:rsidRPr="00D913DA" w:rsidRDefault="004152AC" w:rsidP="003221B7">
      <w:pPr>
        <w:pStyle w:val="Retrait1"/>
        <w:suppressAutoHyphens/>
      </w:pPr>
      <w:r w:rsidRPr="00D913DA">
        <w:t>Étant dans un contexte multi-utilisateurs, les opérations dans la base de donn</w:t>
      </w:r>
      <w:r w:rsidR="00976085" w:rsidRPr="00D913DA">
        <w:t>ées sont à gérer correctement (c.-à-d.</w:t>
      </w:r>
      <w:r w:rsidRPr="00D913DA">
        <w:t xml:space="preserve"> verrouillage de tables, transactions,…).</w:t>
      </w:r>
    </w:p>
    <w:p w:rsidR="00866567" w:rsidRPr="00D913DA" w:rsidRDefault="00866567" w:rsidP="003221B7">
      <w:pPr>
        <w:pStyle w:val="Titre4"/>
        <w:suppressAutoHyphens/>
      </w:pPr>
      <w:r w:rsidRPr="00D913DA">
        <w:t>Requête contenant une clé étrangère inexistante</w:t>
      </w:r>
    </w:p>
    <w:p w:rsidR="00866567" w:rsidRPr="00D913DA" w:rsidRDefault="00866567" w:rsidP="003221B7">
      <w:pPr>
        <w:pStyle w:val="Retrait1"/>
        <w:suppressAutoHyphens/>
      </w:pPr>
      <w:r w:rsidRPr="00D913DA">
        <w:t>Erreur SQL (</w:t>
      </w:r>
      <w:r w:rsidRPr="00D913DA">
        <w:rPr>
          <w:rStyle w:val="Codeintext"/>
        </w:rPr>
        <w:t>#1452</w:t>
      </w:r>
      <w:r w:rsidRPr="00D913DA">
        <w:t>) survenant dans les cas suivant :</w:t>
      </w:r>
    </w:p>
    <w:p w:rsidR="00866567" w:rsidRPr="00D913DA" w:rsidRDefault="007C7B13" w:rsidP="003221B7">
      <w:pPr>
        <w:pStyle w:val="Puce1"/>
      </w:pPr>
      <w:r w:rsidRPr="00D913DA">
        <w:t>Insertion d’une machine dans un ouvrage supprimé</w:t>
      </w:r>
    </w:p>
    <w:p w:rsidR="007C7B13" w:rsidRPr="00D913DA" w:rsidRDefault="007C7B13" w:rsidP="003221B7">
      <w:pPr>
        <w:pStyle w:val="Puce1"/>
      </w:pPr>
      <w:r w:rsidRPr="00D913DA">
        <w:t>Insertion/modification d’un ouvrage dans une entreprise supprimée</w:t>
      </w:r>
    </w:p>
    <w:p w:rsidR="007C7B13" w:rsidRPr="00D913DA" w:rsidRDefault="007C7B13" w:rsidP="003221B7">
      <w:pPr>
        <w:pStyle w:val="Puce1"/>
        <w:numPr>
          <w:ilvl w:val="0"/>
          <w:numId w:val="0"/>
        </w:numPr>
      </w:pPr>
      <w:r w:rsidRPr="00D913DA">
        <w:t>Si l’on prend le premier cas :</w:t>
      </w:r>
    </w:p>
    <w:p w:rsidR="00481DC0" w:rsidRPr="00D913DA" w:rsidRDefault="00866567" w:rsidP="003221B7">
      <w:pPr>
        <w:pStyle w:val="Retrait1"/>
        <w:suppressAutoHyphens/>
      </w:pPr>
      <w:r w:rsidRPr="00D913DA">
        <w:t>Pendant qu’un utilisateur effectue un scan, l’ouvrage dans lequel il opé</w:t>
      </w:r>
      <w:r w:rsidR="00481DC0" w:rsidRPr="00D913DA">
        <w:t>rait est supprimé.</w:t>
      </w:r>
    </w:p>
    <w:p w:rsidR="00866567" w:rsidRDefault="007C7B13" w:rsidP="003221B7">
      <w:pPr>
        <w:pStyle w:val="Titre4"/>
        <w:suppressAutoHyphens/>
      </w:pPr>
      <w:r w:rsidRPr="00D913DA">
        <w:t>Elément supprimé lors d’une mise à jour de celui-ci</w:t>
      </w:r>
    </w:p>
    <w:p w:rsidR="0048500F" w:rsidRPr="0048500F" w:rsidRDefault="0048500F" w:rsidP="003221B7">
      <w:pPr>
        <w:pStyle w:val="Retrait1"/>
        <w:suppressAutoHyphens/>
      </w:pPr>
      <w:r>
        <w:t>Un utilisateur affiche le formulaire de mise à jour. Pendant ce temps, un second utilisateur supprime l’élément en question. Lorsque le premier utilisateur cliquera sur le bouton de mise à jour, l’application tentera de mettre à jour un élément inexistant. Le cas doit être traité et donc vérifier d’un message d’erreur est affiché.</w:t>
      </w:r>
    </w:p>
    <w:p w:rsidR="00497B9A" w:rsidRPr="00D913DA" w:rsidRDefault="00B91F52" w:rsidP="003221B7">
      <w:pPr>
        <w:pStyle w:val="Titre4"/>
        <w:suppressAutoHyphens/>
      </w:pPr>
      <w:r w:rsidRPr="00D913DA">
        <w:rPr>
          <w:noProof/>
          <w:lang w:eastAsia="fr-CH"/>
        </w:rPr>
        <mc:AlternateContent>
          <mc:Choice Requires="wps">
            <w:drawing>
              <wp:anchor distT="0" distB="0" distL="114300" distR="114300" simplePos="0" relativeHeight="251666432" behindDoc="0" locked="0" layoutInCell="1" allowOverlap="1" wp14:anchorId="65141C2A" wp14:editId="4F897476">
                <wp:simplePos x="0" y="0"/>
                <wp:positionH relativeFrom="column">
                  <wp:posOffset>5644515</wp:posOffset>
                </wp:positionH>
                <wp:positionV relativeFrom="paragraph">
                  <wp:posOffset>179705</wp:posOffset>
                </wp:positionV>
                <wp:extent cx="257175" cy="24765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2571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3F62" w:rsidRPr="00B91F52" w:rsidRDefault="00CC3F62">
                            <w:pPr>
                              <w:rPr>
                                <w:vertAlign w:val="superscript"/>
                              </w:rPr>
                            </w:pPr>
                            <w:r w:rsidRPr="00B91F52">
                              <w:rPr>
                                <w:vertAlign w:val="super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141C2A" id="_x0000_t202" coordsize="21600,21600" o:spt="202" path="m,l,21600r21600,l21600,xe">
                <v:stroke joinstyle="miter"/>
                <v:path gradientshapeok="t" o:connecttype="rect"/>
              </v:shapetype>
              <v:shape id="Zone de texte 26" o:spid="_x0000_s1026" type="#_x0000_t202" style="position:absolute;left:0;text-align:left;margin-left:444.45pt;margin-top:14.15pt;width:20.2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" filled="f" stroked="f" strokeweight=".5pt">
                <v:textbox>
                  <w:txbxContent>
                    <w:p w:rsidR="00CC3F62" w:rsidRPr="00B91F52" w:rsidRDefault="00CC3F62">
                      <w:pPr>
                        <w:rPr>
                          <w:vertAlign w:val="superscript"/>
                        </w:rPr>
                      </w:pPr>
                      <w:r w:rsidRPr="00B91F52">
                        <w:rPr>
                          <w:vertAlign w:val="superscript"/>
                        </w:rPr>
                        <w:t>1</w:t>
                      </w:r>
                    </w:p>
                  </w:txbxContent>
                </v:textbox>
              </v:shape>
            </w:pict>
          </mc:Fallback>
        </mc:AlternateContent>
      </w:r>
      <w:r w:rsidR="00813E18" w:rsidRPr="00D913DA">
        <w:rPr>
          <w:noProof/>
          <w:lang w:eastAsia="fr-CH"/>
        </w:rPr>
        <w:drawing>
          <wp:anchor distT="0" distB="0" distL="114300" distR="114300" simplePos="0" relativeHeight="251658240" behindDoc="0" locked="0" layoutInCell="1" allowOverlap="1" wp14:anchorId="6745C0B6" wp14:editId="79FEEAE4">
            <wp:simplePos x="0" y="0"/>
            <wp:positionH relativeFrom="column">
              <wp:posOffset>4739005</wp:posOffset>
            </wp:positionH>
            <wp:positionV relativeFrom="paragraph">
              <wp:posOffset>273042</wp:posOffset>
            </wp:positionV>
            <wp:extent cx="1028065" cy="1166495"/>
            <wp:effectExtent l="0" t="0" r="63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028065" cy="1166495"/>
                    </a:xfrm>
                    <a:prstGeom prst="rect">
                      <a:avLst/>
                    </a:prstGeom>
                  </pic:spPr>
                </pic:pic>
              </a:graphicData>
            </a:graphic>
            <wp14:sizeRelH relativeFrom="margin">
              <wp14:pctWidth>0</wp14:pctWidth>
            </wp14:sizeRelH>
            <wp14:sizeRelV relativeFrom="margin">
              <wp14:pctHeight>0</wp14:pctHeight>
            </wp14:sizeRelV>
          </wp:anchor>
        </w:drawing>
      </w:r>
      <w:r w:rsidR="00497B9A" w:rsidRPr="00D913DA">
        <w:t>Perte de mise à jour</w:t>
      </w:r>
      <w:r w:rsidRPr="00D913DA">
        <w:rPr>
          <w:rStyle w:val="Appelnotedebasdep"/>
        </w:rPr>
        <w:footnoteReference w:id="2"/>
      </w:r>
    </w:p>
    <w:p w:rsidR="00497B9A" w:rsidRPr="00D913DA" w:rsidRDefault="00497B9A" w:rsidP="003221B7">
      <w:pPr>
        <w:pStyle w:val="Retrait1"/>
        <w:suppressAutoHyphens/>
      </w:pPr>
      <w:r w:rsidRPr="00D913DA">
        <w:t>Ici, deux mises à jour se font au même moment. Les données</w:t>
      </w:r>
      <w:r w:rsidR="00B91F52" w:rsidRPr="00D913DA">
        <w:t xml:space="preserve"> mises à jour par l’utilisateur</w:t>
      </w:r>
      <w:r w:rsidRPr="00D913DA">
        <w:t xml:space="preserve"> seront perdues mais les deux utilisateurs recevront un message de succès.</w:t>
      </w:r>
    </w:p>
    <w:p w:rsidR="00497B9A" w:rsidRPr="00D913DA" w:rsidRDefault="00497B9A" w:rsidP="003221B7">
      <w:pPr>
        <w:pStyle w:val="Retrait1"/>
        <w:suppressAutoHyphens/>
      </w:pPr>
      <w:r w:rsidRPr="00D913DA">
        <w:t>Pour pallier à ce problème, la requête UPDATE effectuée ne vérifiera pas que par la clé prim</w:t>
      </w:r>
      <w:r w:rsidR="000E0DED" w:rsidRPr="00D913DA">
        <w:t xml:space="preserve">aire </w:t>
      </w:r>
      <w:r w:rsidR="00A3262A">
        <w:t xml:space="preserve">mais également la propriété « version » qui </w:t>
      </w:r>
      <w:r w:rsidR="00BE30BE">
        <w:t>est incrémentée à chaque mise à jour d’un élément. Si celle-ci est différente que lorsqu’on a récupéré l’élément, ce dernier ne sera pas mis à jour.</w:t>
      </w:r>
    </w:p>
    <w:p w:rsidR="000E0DED" w:rsidRPr="00BE30BE" w:rsidRDefault="00CC3F62" w:rsidP="003221B7">
      <w:pPr>
        <w:pStyle w:val="Code1"/>
        <w:suppressAutoHyphens/>
        <w:rPr>
          <w:rStyle w:val="cm-number"/>
          <w:color w:val="116644"/>
          <w:szCs w:val="18"/>
          <w:lang w:val="de-CH"/>
        </w:rPr>
      </w:pPr>
      <w:hyperlink r:id="rId36" w:tgtFrame="mysql_doc" w:history="1">
        <w:r w:rsidR="000E0DED" w:rsidRPr="00BE30BE">
          <w:rPr>
            <w:rStyle w:val="Lienhypertexte"/>
            <w:rFonts w:ascii="Consolas" w:hAnsi="Consolas"/>
            <w:color w:val="235A81"/>
            <w:sz w:val="18"/>
            <w:szCs w:val="18"/>
            <w:u w:val="none"/>
            <w:lang w:val="de-CH"/>
          </w:rPr>
          <w:t>UPDATE</w:t>
        </w:r>
      </w:hyperlink>
      <w:r w:rsidR="000E0DED" w:rsidRPr="00BE30BE">
        <w:rPr>
          <w:rStyle w:val="apple-converted-space"/>
          <w:color w:val="444444"/>
          <w:szCs w:val="18"/>
          <w:lang w:val="de-CH"/>
        </w:rPr>
        <w:t xml:space="preserve"> </w:t>
      </w:r>
      <w:r w:rsidR="000E0DED" w:rsidRPr="00BE30BE">
        <w:rPr>
          <w:rStyle w:val="cm-variable-2"/>
          <w:color w:val="0055AA"/>
          <w:szCs w:val="18"/>
          <w:lang w:val="de-CH"/>
        </w:rPr>
        <w:t>T_</w:t>
      </w:r>
      <w:r w:rsidR="00BE30BE">
        <w:rPr>
          <w:rStyle w:val="cm-variable-2"/>
          <w:color w:val="0055AA"/>
          <w:szCs w:val="18"/>
          <w:lang w:val="de-CH"/>
        </w:rPr>
        <w:t>Enterprise</w:t>
      </w:r>
      <w:r w:rsidR="000E0DED" w:rsidRPr="00BE30BE">
        <w:rPr>
          <w:rStyle w:val="cm-variable-2"/>
          <w:color w:val="0055AA"/>
          <w:szCs w:val="18"/>
          <w:lang w:val="de-CH"/>
        </w:rPr>
        <w:t xml:space="preserve"> </w:t>
      </w:r>
      <w:hyperlink r:id="rId37" w:tgtFrame="mysql_doc" w:history="1">
        <w:r w:rsidR="000E0DED" w:rsidRPr="00BE30BE">
          <w:rPr>
            <w:rStyle w:val="Lienhypertexte"/>
            <w:rFonts w:ascii="Consolas" w:hAnsi="Consolas"/>
            <w:color w:val="235A81"/>
            <w:sz w:val="18"/>
            <w:szCs w:val="18"/>
            <w:u w:val="none"/>
            <w:lang w:val="de-CH"/>
          </w:rPr>
          <w:t>SET</w:t>
        </w:r>
      </w:hyperlink>
      <w:r w:rsidR="000E0DED" w:rsidRPr="00BE30BE">
        <w:rPr>
          <w:rStyle w:val="apple-converted-space"/>
          <w:color w:val="444444"/>
          <w:szCs w:val="18"/>
          <w:lang w:val="de-CH"/>
        </w:rPr>
        <w:t xml:space="preserve"> </w:t>
      </w:r>
      <w:r w:rsidR="00BE30BE">
        <w:rPr>
          <w:rStyle w:val="cm-variable-2"/>
          <w:color w:val="0055AA"/>
          <w:szCs w:val="18"/>
          <w:lang w:val="de-CH"/>
        </w:rPr>
        <w:t>name</w:t>
      </w:r>
      <w:r w:rsidR="000E0DED" w:rsidRPr="00BE30BE">
        <w:rPr>
          <w:rStyle w:val="cm-variable-2"/>
          <w:color w:val="0055AA"/>
          <w:szCs w:val="18"/>
          <w:lang w:val="de-CH"/>
        </w:rPr>
        <w:t xml:space="preserve"> </w:t>
      </w:r>
      <w:r w:rsidR="000E0DED" w:rsidRPr="00BE30BE">
        <w:rPr>
          <w:color w:val="444444"/>
          <w:lang w:val="de-CH"/>
        </w:rPr>
        <w:t>=</w:t>
      </w:r>
      <w:r w:rsidR="009013CD" w:rsidRPr="00BE30BE">
        <w:rPr>
          <w:color w:val="444444"/>
          <w:lang w:val="de-CH"/>
        </w:rPr>
        <w:t xml:space="preserve"> </w:t>
      </w:r>
      <w:r w:rsidR="000E0DED" w:rsidRPr="00BE30BE">
        <w:rPr>
          <w:rStyle w:val="cm-string"/>
          <w:color w:val="AA1111"/>
          <w:szCs w:val="18"/>
          <w:lang w:val="de-CH"/>
        </w:rPr>
        <w:t>""</w:t>
      </w:r>
      <w:r w:rsidR="000E0DED" w:rsidRPr="00BE30BE">
        <w:rPr>
          <w:color w:val="444444"/>
          <w:lang w:val="de-CH"/>
        </w:rPr>
        <w:t xml:space="preserve"> </w:t>
      </w:r>
      <w:r w:rsidR="000E0DED" w:rsidRPr="00BE30BE">
        <w:rPr>
          <w:rStyle w:val="cm-keyword"/>
          <w:color w:val="770088"/>
          <w:szCs w:val="18"/>
          <w:lang w:val="de-CH"/>
        </w:rPr>
        <w:t>WHERE</w:t>
      </w:r>
      <w:r w:rsidR="000E0DED" w:rsidRPr="00BE30BE">
        <w:rPr>
          <w:rStyle w:val="apple-converted-space"/>
          <w:color w:val="444444"/>
          <w:szCs w:val="18"/>
          <w:lang w:val="de-CH"/>
        </w:rPr>
        <w:t xml:space="preserve"> </w:t>
      </w:r>
      <w:r w:rsidR="00BE30BE">
        <w:rPr>
          <w:color w:val="444444"/>
          <w:lang w:val="de-CH"/>
        </w:rPr>
        <w:t>F</w:t>
      </w:r>
      <w:r w:rsidR="00BE30BE" w:rsidRPr="00BE30BE">
        <w:rPr>
          <w:color w:val="444444"/>
          <w:lang w:val="de-CH"/>
        </w:rPr>
        <w:t>K_</w:t>
      </w:r>
      <w:r w:rsidR="00BE30BE">
        <w:rPr>
          <w:color w:val="444444"/>
          <w:lang w:val="de-CH"/>
        </w:rPr>
        <w:t>Enterprise</w:t>
      </w:r>
      <w:r w:rsidR="00BE30BE" w:rsidRPr="00BE30BE">
        <w:rPr>
          <w:color w:val="444444"/>
          <w:lang w:val="de-CH"/>
        </w:rPr>
        <w:t xml:space="preserve"> = "</w:t>
      </w:r>
      <w:r w:rsidR="00BE30BE">
        <w:rPr>
          <w:color w:val="444444"/>
          <w:lang w:val="de-CH"/>
        </w:rPr>
        <w:t>1</w:t>
      </w:r>
      <w:r w:rsidR="00BE30BE" w:rsidRPr="00BE30BE">
        <w:rPr>
          <w:color w:val="444444"/>
          <w:lang w:val="de-CH"/>
        </w:rPr>
        <w:t>"</w:t>
      </w:r>
      <w:r w:rsidR="00BE30BE">
        <w:rPr>
          <w:color w:val="444444"/>
          <w:lang w:val="de-CH"/>
        </w:rPr>
        <w:t xml:space="preserve"> AND version = "1"</w:t>
      </w:r>
    </w:p>
    <w:p w:rsidR="00BF779F" w:rsidRPr="0090180D" w:rsidRDefault="00BF779F">
      <w:pPr>
        <w:rPr>
          <w:rFonts w:ascii="Roboto Light" w:hAnsi="Roboto Light" w:cstheme="minorHAnsi"/>
          <w:sz w:val="22"/>
          <w:lang w:val="de-CH"/>
        </w:rPr>
      </w:pPr>
      <w:r w:rsidRPr="0090180D">
        <w:rPr>
          <w:lang w:val="de-CH"/>
        </w:rPr>
        <w:br w:type="page"/>
      </w:r>
    </w:p>
    <w:p w:rsidR="003C7F06" w:rsidRPr="00D913DA" w:rsidRDefault="003C7F06" w:rsidP="003221B7">
      <w:pPr>
        <w:pStyle w:val="Titre4"/>
        <w:suppressAutoHyphens/>
      </w:pPr>
      <w:r w:rsidRPr="00D913DA">
        <w:lastRenderedPageBreak/>
        <w:t>Suppression d’un élément déjà supprimé</w:t>
      </w:r>
    </w:p>
    <w:p w:rsidR="003C7F06" w:rsidRPr="00D913DA" w:rsidRDefault="003C7F06" w:rsidP="003221B7">
      <w:pPr>
        <w:pStyle w:val="Retrait1"/>
        <w:suppressAutoHyphens/>
      </w:pPr>
      <w:r w:rsidRPr="00D913DA">
        <w:t>Si, par exemple, on souhaite supprimer un ouvrage qui a déjà été supprimé par un autre utilisateur depuis qu’on a affiché la liste, il faut afficher un message d’erreur à l’utilisateur.</w:t>
      </w:r>
    </w:p>
    <w:p w:rsidR="003C7F06" w:rsidRPr="00D913DA" w:rsidRDefault="003C7F06" w:rsidP="003221B7">
      <w:pPr>
        <w:pStyle w:val="Retrait1"/>
        <w:suppressAutoHyphens/>
      </w:pPr>
      <w:r w:rsidRPr="00D913DA">
        <w:t>Le test survient dans les cas suivant :</w:t>
      </w:r>
    </w:p>
    <w:p w:rsidR="003C7F06" w:rsidRPr="00D913DA" w:rsidRDefault="003C7F06" w:rsidP="003221B7">
      <w:pPr>
        <w:pStyle w:val="Puce1"/>
      </w:pPr>
      <w:r w:rsidRPr="00D913DA">
        <w:t>Suppression d’un ouvrage</w:t>
      </w:r>
    </w:p>
    <w:p w:rsidR="003C7F06" w:rsidRPr="00D913DA" w:rsidRDefault="003C7F06" w:rsidP="003221B7">
      <w:pPr>
        <w:pStyle w:val="Puce1"/>
      </w:pPr>
      <w:r w:rsidRPr="00D913DA">
        <w:t>Suppression d’une entreprise</w:t>
      </w:r>
    </w:p>
    <w:p w:rsidR="002E4C98" w:rsidRPr="00D913DA" w:rsidRDefault="00110668" w:rsidP="003221B7">
      <w:pPr>
        <w:pStyle w:val="Titre2"/>
      </w:pPr>
      <w:bookmarkStart w:id="44" w:name="_Toc485134847"/>
      <w:r w:rsidRPr="00D913DA">
        <w:t>Concept d‘implémentation</w:t>
      </w:r>
      <w:bookmarkEnd w:id="43"/>
      <w:bookmarkEnd w:id="44"/>
    </w:p>
    <w:p w:rsidR="002E4C98" w:rsidRDefault="00DD1349" w:rsidP="003221B7">
      <w:pPr>
        <w:pStyle w:val="Retrait1"/>
        <w:suppressAutoHyphens/>
      </w:pPr>
      <w:r w:rsidRPr="00D913DA">
        <w:t xml:space="preserve">L’implémentation est faite en </w:t>
      </w:r>
      <w:r w:rsidRPr="00D913DA">
        <w:rPr>
          <w:b/>
        </w:rPr>
        <w:t>ASP.NET</w:t>
      </w:r>
      <w:r w:rsidRPr="00D913DA">
        <w:t xml:space="preserve"> et hébergée sur un serveur </w:t>
      </w:r>
      <w:r w:rsidRPr="00D913DA">
        <w:rPr>
          <w:b/>
        </w:rPr>
        <w:t>IIS</w:t>
      </w:r>
      <w:r w:rsidRPr="00D913DA">
        <w:t>.</w:t>
      </w:r>
    </w:p>
    <w:p w:rsidR="007A5754" w:rsidRDefault="007A5754" w:rsidP="003221B7">
      <w:pPr>
        <w:pStyle w:val="Titre3"/>
        <w:suppressAutoHyphens/>
      </w:pPr>
      <w:r>
        <w:t>Connexion à l’application serveur</w:t>
      </w:r>
    </w:p>
    <w:p w:rsidR="00AA4E3F" w:rsidRDefault="007A5754" w:rsidP="00BF779F">
      <w:pPr>
        <w:pStyle w:val="Retrait1"/>
        <w:suppressAutoHyphens/>
      </w:pPr>
      <w:r>
        <w:t xml:space="preserve">L’application serveur met à disposition les informations d’une machine via un web service. Pour s’y connecter, l’application console de test, réalisée avant ce TPI, a été reprise et modifié sous la forme d’une librairie : </w:t>
      </w:r>
      <w:r w:rsidRPr="007A5754">
        <w:rPr>
          <w:b/>
        </w:rPr>
        <w:t>StreamScanConnect</w:t>
      </w:r>
      <w:r>
        <w:t>.</w:t>
      </w:r>
      <w:r w:rsidR="00347D1A">
        <w:t xml:space="preserve"> On peut vérifier si l’application serveur est disponible, s’y connecter et utiliser la méthode « </w:t>
      </w:r>
      <w:r w:rsidR="00AA4E3F">
        <w:t>SendMessage</w:t>
      </w:r>
      <w:r w:rsidR="00347D1A">
        <w:t xml:space="preserve"> » afin qu’elle </w:t>
      </w:r>
      <w:r w:rsidR="00356546">
        <w:t>envoie</w:t>
      </w:r>
      <w:r w:rsidR="00347D1A">
        <w:t xml:space="preserve"> la requête de</w:t>
      </w:r>
      <w:r w:rsidR="00356546">
        <w:t xml:space="preserve"> récupération des informations.</w:t>
      </w:r>
    </w:p>
    <w:p w:rsidR="00356546" w:rsidRDefault="00356546" w:rsidP="003221B7">
      <w:pPr>
        <w:pStyle w:val="Retrait1"/>
        <w:suppressAutoHyphens/>
      </w:pPr>
      <w:r>
        <w:t>On vérifie l</w:t>
      </w:r>
      <w:r w:rsidR="00AA4E3F">
        <w:t xml:space="preserve">a connexion en envoyant une </w:t>
      </w:r>
      <w:r w:rsidR="00AA4E3F" w:rsidRPr="00AA4E3F">
        <w:rPr>
          <w:rStyle w:val="Codeintext"/>
        </w:rPr>
        <w:t>HttpWebRequest</w:t>
      </w:r>
      <w:r>
        <w:t> :</w:t>
      </w:r>
    </w:p>
    <w:p w:rsidR="00AA4E3F" w:rsidRDefault="00AA4E3F" w:rsidP="003221B7">
      <w:pPr>
        <w:pStyle w:val="Code1"/>
        <w:suppressAutoHyphens/>
        <w:rPr>
          <w:lang w:eastAsia="de-CH"/>
        </w:rPr>
      </w:pPr>
      <w:r>
        <w:rPr>
          <w:color w:val="0000FF"/>
          <w:lang w:eastAsia="de-CH"/>
        </w:rPr>
        <w:t>bool</w:t>
      </w:r>
      <w:r>
        <w:rPr>
          <w:lang w:eastAsia="de-CH"/>
        </w:rPr>
        <w:t xml:space="preserve"> status = </w:t>
      </w:r>
      <w:r>
        <w:rPr>
          <w:color w:val="0000FF"/>
          <w:lang w:eastAsia="de-CH"/>
        </w:rPr>
        <w:t>false</w:t>
      </w:r>
      <w:r>
        <w:rPr>
          <w:lang w:eastAsia="de-CH"/>
        </w:rPr>
        <w:t>;</w:t>
      </w:r>
    </w:p>
    <w:p w:rsidR="00AA4E3F" w:rsidRDefault="00AA4E3F" w:rsidP="003221B7">
      <w:pPr>
        <w:pStyle w:val="Code1"/>
        <w:suppressAutoHyphens/>
        <w:rPr>
          <w:lang w:eastAsia="de-CH"/>
        </w:rPr>
      </w:pPr>
      <w:r>
        <w:rPr>
          <w:color w:val="0000FF"/>
          <w:lang w:eastAsia="de-CH"/>
        </w:rPr>
        <w:t>try</w:t>
      </w:r>
    </w:p>
    <w:p w:rsidR="00AA4E3F" w:rsidRDefault="00AA4E3F" w:rsidP="003221B7">
      <w:pPr>
        <w:pStyle w:val="Code1"/>
        <w:suppressAutoHyphens/>
        <w:rPr>
          <w:lang w:eastAsia="de-CH"/>
        </w:rPr>
      </w:pPr>
      <w:r>
        <w:rPr>
          <w:lang w:eastAsia="de-CH"/>
        </w:rPr>
        <w:t>{</w:t>
      </w:r>
    </w:p>
    <w:p w:rsidR="00AA4E3F" w:rsidRDefault="00AA4E3F" w:rsidP="003221B7">
      <w:pPr>
        <w:pStyle w:val="Code1"/>
        <w:suppressAutoHyphens/>
        <w:rPr>
          <w:lang w:eastAsia="de-CH"/>
        </w:rPr>
      </w:pPr>
      <w:r>
        <w:rPr>
          <w:lang w:eastAsia="de-CH"/>
        </w:rPr>
        <w:t xml:space="preserve">    </w:t>
      </w:r>
      <w:r>
        <w:rPr>
          <w:color w:val="0000FF"/>
          <w:lang w:eastAsia="de-CH"/>
        </w:rPr>
        <w:t>var</w:t>
      </w:r>
      <w:r>
        <w:rPr>
          <w:lang w:eastAsia="de-CH"/>
        </w:rPr>
        <w:t xml:space="preserve"> myRequest = (</w:t>
      </w:r>
      <w:r>
        <w:rPr>
          <w:color w:val="2B91AF"/>
          <w:lang w:eastAsia="de-CH"/>
        </w:rPr>
        <w:t>HttpWebRequest</w:t>
      </w:r>
      <w:r>
        <w:rPr>
          <w:lang w:eastAsia="de-CH"/>
        </w:rPr>
        <w:t>)</w:t>
      </w:r>
      <w:r>
        <w:rPr>
          <w:color w:val="2B91AF"/>
          <w:lang w:eastAsia="de-CH"/>
        </w:rPr>
        <w:t>WebRequest</w:t>
      </w:r>
      <w:r>
        <w:rPr>
          <w:lang w:eastAsia="de-CH"/>
        </w:rPr>
        <w:t>.Create(url);</w:t>
      </w:r>
    </w:p>
    <w:p w:rsidR="00AA4E3F" w:rsidRDefault="00AA4E3F" w:rsidP="003221B7">
      <w:pPr>
        <w:pStyle w:val="Code1"/>
        <w:suppressAutoHyphens/>
        <w:rPr>
          <w:lang w:eastAsia="de-CH"/>
        </w:rPr>
      </w:pPr>
      <w:r>
        <w:rPr>
          <w:lang w:eastAsia="de-CH"/>
        </w:rPr>
        <w:t xml:space="preserve">    </w:t>
      </w:r>
      <w:r>
        <w:rPr>
          <w:color w:val="0000FF"/>
          <w:lang w:eastAsia="de-CH"/>
        </w:rPr>
        <w:t>var</w:t>
      </w:r>
      <w:r>
        <w:rPr>
          <w:lang w:eastAsia="de-CH"/>
        </w:rPr>
        <w:t xml:space="preserve"> response = (</w:t>
      </w:r>
      <w:r>
        <w:rPr>
          <w:color w:val="2B91AF"/>
          <w:lang w:eastAsia="de-CH"/>
        </w:rPr>
        <w:t>HttpWebResponse</w:t>
      </w:r>
      <w:r>
        <w:rPr>
          <w:lang w:eastAsia="de-CH"/>
        </w:rPr>
        <w:t>)myRequest.GetResponse();</w:t>
      </w:r>
    </w:p>
    <w:p w:rsidR="00AA4E3F" w:rsidRDefault="00AA4E3F" w:rsidP="003221B7">
      <w:pPr>
        <w:pStyle w:val="Code1"/>
        <w:suppressAutoHyphens/>
        <w:rPr>
          <w:lang w:eastAsia="de-CH"/>
        </w:rPr>
      </w:pPr>
      <w:r>
        <w:rPr>
          <w:lang w:eastAsia="de-CH"/>
        </w:rPr>
        <w:t xml:space="preserve">    status = </w:t>
      </w:r>
      <w:r>
        <w:rPr>
          <w:color w:val="0000FF"/>
          <w:lang w:eastAsia="de-CH"/>
        </w:rPr>
        <w:t>true</w:t>
      </w:r>
      <w:r>
        <w:rPr>
          <w:lang w:eastAsia="de-CH"/>
        </w:rPr>
        <w:t>;</w:t>
      </w:r>
    </w:p>
    <w:p w:rsidR="00AA4E3F" w:rsidRDefault="00AA4E3F" w:rsidP="003221B7">
      <w:pPr>
        <w:pStyle w:val="Code1"/>
        <w:suppressAutoHyphens/>
        <w:rPr>
          <w:lang w:eastAsia="de-CH"/>
        </w:rPr>
      </w:pPr>
      <w:r>
        <w:rPr>
          <w:lang w:eastAsia="de-CH"/>
        </w:rPr>
        <w:t>}</w:t>
      </w:r>
    </w:p>
    <w:p w:rsidR="00AA4E3F" w:rsidRDefault="00AA4E3F" w:rsidP="003221B7">
      <w:pPr>
        <w:pStyle w:val="Code1"/>
        <w:suppressAutoHyphens/>
        <w:rPr>
          <w:lang w:eastAsia="de-CH"/>
        </w:rPr>
      </w:pPr>
      <w:r>
        <w:rPr>
          <w:color w:val="0000FF"/>
          <w:lang w:eastAsia="de-CH"/>
        </w:rPr>
        <w:t>catch</w:t>
      </w:r>
      <w:r>
        <w:rPr>
          <w:lang w:eastAsia="de-CH"/>
        </w:rPr>
        <w:t xml:space="preserve"> (</w:t>
      </w:r>
      <w:r>
        <w:rPr>
          <w:color w:val="2B91AF"/>
          <w:lang w:eastAsia="de-CH"/>
        </w:rPr>
        <w:t>Exception</w:t>
      </w:r>
      <w:r>
        <w:rPr>
          <w:lang w:eastAsia="de-CH"/>
        </w:rPr>
        <w:t xml:space="preserve"> ex)</w:t>
      </w:r>
    </w:p>
    <w:p w:rsidR="00AA4E3F" w:rsidRDefault="00AA4E3F" w:rsidP="003221B7">
      <w:pPr>
        <w:pStyle w:val="Code1"/>
        <w:suppressAutoHyphens/>
        <w:rPr>
          <w:lang w:eastAsia="de-CH"/>
        </w:rPr>
      </w:pPr>
      <w:r>
        <w:rPr>
          <w:lang w:eastAsia="de-CH"/>
        </w:rPr>
        <w:t>{</w:t>
      </w:r>
    </w:p>
    <w:p w:rsidR="00AA4E3F" w:rsidRDefault="00AA4E3F" w:rsidP="003221B7">
      <w:pPr>
        <w:pStyle w:val="Code1"/>
        <w:suppressAutoHyphens/>
        <w:rPr>
          <w:lang w:eastAsia="de-CH"/>
        </w:rPr>
      </w:pPr>
      <w:r>
        <w:rPr>
          <w:lang w:eastAsia="de-CH"/>
        </w:rPr>
        <w:t xml:space="preserve">    status = </w:t>
      </w:r>
      <w:r>
        <w:rPr>
          <w:color w:val="0000FF"/>
          <w:lang w:eastAsia="de-CH"/>
        </w:rPr>
        <w:t>false</w:t>
      </w:r>
      <w:r>
        <w:rPr>
          <w:lang w:eastAsia="de-CH"/>
        </w:rPr>
        <w:t>;</w:t>
      </w:r>
    </w:p>
    <w:p w:rsidR="00356546" w:rsidRDefault="00AA4E3F" w:rsidP="003221B7">
      <w:pPr>
        <w:pStyle w:val="Code1"/>
        <w:suppressAutoHyphens/>
        <w:rPr>
          <w:lang w:eastAsia="de-CH"/>
        </w:rPr>
      </w:pPr>
      <w:r>
        <w:rPr>
          <w:lang w:eastAsia="de-CH"/>
        </w:rPr>
        <w:t>}</w:t>
      </w:r>
    </w:p>
    <w:p w:rsidR="00AA4E3F" w:rsidRDefault="00AA4E3F" w:rsidP="003221B7">
      <w:pPr>
        <w:pStyle w:val="Retrait1"/>
        <w:suppressAutoHyphens/>
        <w:spacing w:before="120"/>
        <w:rPr>
          <w:lang w:eastAsia="de-CH"/>
        </w:rPr>
      </w:pPr>
      <w:r>
        <w:rPr>
          <w:lang w:eastAsia="de-CH"/>
        </w:rPr>
        <w:t>On définit ensuite</w:t>
      </w:r>
      <w:r w:rsidR="00DE6885">
        <w:rPr>
          <w:lang w:eastAsia="de-CH"/>
        </w:rPr>
        <w:t xml:space="preserve"> la liaison et l’adresse du serveur :</w:t>
      </w:r>
    </w:p>
    <w:p w:rsidR="00AA4E3F" w:rsidRPr="00AA4E3F" w:rsidRDefault="00AA4E3F" w:rsidP="003221B7">
      <w:pPr>
        <w:pStyle w:val="Code1"/>
        <w:suppressAutoHyphens/>
        <w:rPr>
          <w:color w:val="000000"/>
          <w:lang w:val="de-CH" w:eastAsia="de-CH"/>
        </w:rPr>
      </w:pPr>
      <w:r w:rsidRPr="00AA4E3F">
        <w:rPr>
          <w:lang w:val="de-CH" w:eastAsia="de-CH"/>
        </w:rPr>
        <w:t>BasicHttpBinding</w:t>
      </w:r>
      <w:r w:rsidRPr="00AA4E3F">
        <w:rPr>
          <w:color w:val="000000"/>
          <w:lang w:val="de-CH" w:eastAsia="de-CH"/>
        </w:rPr>
        <w:t xml:space="preserve"> myBinding = </w:t>
      </w:r>
      <w:r w:rsidRPr="00AA4E3F">
        <w:rPr>
          <w:color w:val="0000FF"/>
          <w:lang w:val="de-CH" w:eastAsia="de-CH"/>
        </w:rPr>
        <w:t>new</w:t>
      </w:r>
      <w:r w:rsidRPr="00AA4E3F">
        <w:rPr>
          <w:color w:val="000000"/>
          <w:lang w:val="de-CH" w:eastAsia="de-CH"/>
        </w:rPr>
        <w:t xml:space="preserve"> </w:t>
      </w:r>
      <w:r w:rsidRPr="00AA4E3F">
        <w:rPr>
          <w:lang w:val="de-CH" w:eastAsia="de-CH"/>
        </w:rPr>
        <w:t>BasicHttpBinding</w:t>
      </w:r>
      <w:r w:rsidRPr="00AA4E3F">
        <w:rPr>
          <w:color w:val="000000"/>
          <w:lang w:val="de-CH" w:eastAsia="de-CH"/>
        </w:rPr>
        <w:t>();</w:t>
      </w:r>
    </w:p>
    <w:p w:rsidR="00AA4E3F" w:rsidRPr="0090180D" w:rsidRDefault="00AA4E3F" w:rsidP="003221B7">
      <w:pPr>
        <w:pStyle w:val="Code1"/>
        <w:suppressAutoHyphens/>
        <w:rPr>
          <w:color w:val="000000"/>
          <w:lang w:val="de-CH" w:eastAsia="de-CH"/>
        </w:rPr>
      </w:pPr>
      <w:r w:rsidRPr="0090180D">
        <w:rPr>
          <w:lang w:val="de-CH" w:eastAsia="de-CH"/>
        </w:rPr>
        <w:t>EndpointAddress</w:t>
      </w:r>
      <w:r w:rsidRPr="0090180D">
        <w:rPr>
          <w:color w:val="000000"/>
          <w:lang w:val="de-CH" w:eastAsia="de-CH"/>
        </w:rPr>
        <w:t xml:space="preserve"> myEndpoint =</w:t>
      </w:r>
    </w:p>
    <w:p w:rsidR="00AA4E3F" w:rsidRPr="00AA4E3F" w:rsidRDefault="00AA4E3F" w:rsidP="003221B7">
      <w:pPr>
        <w:pStyle w:val="Code1"/>
        <w:suppressAutoHyphens/>
        <w:rPr>
          <w:color w:val="000000"/>
          <w:lang w:eastAsia="de-CH"/>
        </w:rPr>
      </w:pPr>
      <w:r w:rsidRPr="0090180D">
        <w:rPr>
          <w:lang w:val="de-CH" w:eastAsia="de-CH"/>
        </w:rPr>
        <w:t xml:space="preserve">    </w:t>
      </w:r>
      <w:r w:rsidRPr="00AA4E3F">
        <w:rPr>
          <w:color w:val="0000FF"/>
          <w:lang w:eastAsia="de-CH"/>
        </w:rPr>
        <w:t>new</w:t>
      </w:r>
      <w:r w:rsidRPr="00AA4E3F">
        <w:rPr>
          <w:color w:val="000000"/>
          <w:lang w:eastAsia="de-CH"/>
        </w:rPr>
        <w:t xml:space="preserve"> </w:t>
      </w:r>
      <w:r w:rsidRPr="00AA4E3F">
        <w:rPr>
          <w:lang w:eastAsia="de-CH"/>
        </w:rPr>
        <w:t>EndpointAddress</w:t>
      </w:r>
      <w:r w:rsidRPr="00AA4E3F">
        <w:rPr>
          <w:color w:val="000000"/>
          <w:lang w:eastAsia="de-CH"/>
        </w:rPr>
        <w:t>(</w:t>
      </w:r>
      <w:r>
        <w:rPr>
          <w:rFonts w:cs="Consolas"/>
          <w:color w:val="A31515"/>
          <w:sz w:val="19"/>
          <w:szCs w:val="19"/>
          <w:lang w:eastAsia="de-CH"/>
        </w:rPr>
        <w:t>$"http://</w:t>
      </w:r>
      <w:r>
        <w:rPr>
          <w:rFonts w:cs="Consolas"/>
          <w:color w:val="000000"/>
          <w:sz w:val="19"/>
          <w:szCs w:val="19"/>
          <w:lang w:eastAsia="de-CH"/>
        </w:rPr>
        <w:t>{ip}</w:t>
      </w:r>
      <w:r>
        <w:rPr>
          <w:rFonts w:cs="Consolas"/>
          <w:color w:val="A31515"/>
          <w:sz w:val="19"/>
          <w:szCs w:val="19"/>
          <w:lang w:eastAsia="de-CH"/>
        </w:rPr>
        <w:t>:</w:t>
      </w:r>
      <w:r>
        <w:rPr>
          <w:rFonts w:cs="Consolas"/>
          <w:color w:val="000000"/>
          <w:sz w:val="19"/>
          <w:szCs w:val="19"/>
          <w:lang w:eastAsia="de-CH"/>
        </w:rPr>
        <w:t>{port}</w:t>
      </w:r>
      <w:r>
        <w:rPr>
          <w:rFonts w:cs="Consolas"/>
          <w:color w:val="A31515"/>
          <w:sz w:val="19"/>
          <w:szCs w:val="19"/>
          <w:lang w:eastAsia="de-CH"/>
        </w:rPr>
        <w:t>/</w:t>
      </w:r>
      <w:r>
        <w:rPr>
          <w:rFonts w:cs="Consolas"/>
          <w:color w:val="000000"/>
          <w:sz w:val="19"/>
          <w:szCs w:val="19"/>
          <w:lang w:eastAsia="de-CH"/>
        </w:rPr>
        <w:t>{serviceName}</w:t>
      </w:r>
      <w:r>
        <w:rPr>
          <w:rFonts w:cs="Consolas"/>
          <w:color w:val="A31515"/>
          <w:sz w:val="19"/>
          <w:szCs w:val="19"/>
          <w:lang w:eastAsia="de-CH"/>
        </w:rPr>
        <w:t>"</w:t>
      </w:r>
      <w:r>
        <w:rPr>
          <w:rFonts w:cs="Consolas"/>
          <w:color w:val="000000"/>
          <w:sz w:val="19"/>
          <w:szCs w:val="19"/>
          <w:lang w:eastAsia="de-CH"/>
        </w:rPr>
        <w:t>);</w:t>
      </w:r>
    </w:p>
    <w:p w:rsidR="00AA4E3F" w:rsidRDefault="00AA4E3F" w:rsidP="003221B7">
      <w:pPr>
        <w:pStyle w:val="Code1"/>
        <w:suppressAutoHyphens/>
        <w:rPr>
          <w:color w:val="000000"/>
          <w:lang w:eastAsia="de-CH"/>
        </w:rPr>
      </w:pPr>
      <w:r>
        <w:rPr>
          <w:lang w:eastAsia="de-CH"/>
        </w:rPr>
        <w:t>ChannelFactory</w:t>
      </w:r>
      <w:r>
        <w:rPr>
          <w:color w:val="000000"/>
          <w:lang w:eastAsia="de-CH"/>
        </w:rPr>
        <w:t>&lt;</w:t>
      </w:r>
      <w:r>
        <w:rPr>
          <w:lang w:eastAsia="de-CH"/>
        </w:rPr>
        <w:t>IStreamScanInfos</w:t>
      </w:r>
      <w:r>
        <w:rPr>
          <w:color w:val="000000"/>
          <w:lang w:eastAsia="de-CH"/>
        </w:rPr>
        <w:t xml:space="preserve">&gt; myChannelFactory = </w:t>
      </w:r>
      <w:r>
        <w:rPr>
          <w:color w:val="0000FF"/>
          <w:lang w:eastAsia="de-CH"/>
        </w:rPr>
        <w:t>new</w:t>
      </w:r>
    </w:p>
    <w:p w:rsidR="00AA4E3F" w:rsidRDefault="00AA4E3F" w:rsidP="003221B7">
      <w:pPr>
        <w:pStyle w:val="Code1"/>
        <w:suppressAutoHyphens/>
        <w:rPr>
          <w:color w:val="000000"/>
          <w:lang w:eastAsia="de-CH"/>
        </w:rPr>
      </w:pPr>
      <w:r>
        <w:rPr>
          <w:color w:val="000000"/>
          <w:lang w:eastAsia="de-CH"/>
        </w:rPr>
        <w:t xml:space="preserve">    </w:t>
      </w:r>
      <w:r>
        <w:rPr>
          <w:lang w:eastAsia="de-CH"/>
        </w:rPr>
        <w:t>ChannelFactory</w:t>
      </w:r>
      <w:r>
        <w:rPr>
          <w:color w:val="000000"/>
          <w:lang w:eastAsia="de-CH"/>
        </w:rPr>
        <w:t>&lt;</w:t>
      </w:r>
      <w:r>
        <w:rPr>
          <w:lang w:eastAsia="de-CH"/>
        </w:rPr>
        <w:t>IStreamScanInfos</w:t>
      </w:r>
      <w:r>
        <w:rPr>
          <w:color w:val="000000"/>
          <w:lang w:eastAsia="de-CH"/>
        </w:rPr>
        <w:t>&gt;(myBinding, myEndpoint);</w:t>
      </w:r>
    </w:p>
    <w:p w:rsidR="00DE6885" w:rsidRDefault="00DE6885" w:rsidP="003221B7">
      <w:pPr>
        <w:pStyle w:val="Code1"/>
        <w:suppressAutoHyphens/>
        <w:rPr>
          <w:color w:val="000000"/>
          <w:lang w:eastAsia="de-CH"/>
        </w:rPr>
      </w:pPr>
      <w:r>
        <w:rPr>
          <w:rFonts w:cs="Consolas"/>
          <w:color w:val="000000"/>
          <w:sz w:val="19"/>
          <w:szCs w:val="19"/>
          <w:lang w:eastAsia="de-CH"/>
        </w:rPr>
        <w:t>client = myChannelFactory.CreateChannel();</w:t>
      </w:r>
    </w:p>
    <w:p w:rsidR="00AA4E3F" w:rsidRDefault="00DE6885" w:rsidP="003221B7">
      <w:pPr>
        <w:pStyle w:val="Retrait1"/>
        <w:suppressAutoHyphens/>
        <w:spacing w:before="120"/>
      </w:pPr>
      <w:r>
        <w:t>On utilise enfin la méthode « </w:t>
      </w:r>
      <w:r w:rsidRPr="00E07B2B">
        <w:rPr>
          <w:rStyle w:val="Codeintext"/>
        </w:rPr>
        <w:t>SendMessage</w:t>
      </w:r>
      <w:r w:rsidR="00F176FE" w:rsidRPr="00E07B2B">
        <w:rPr>
          <w:rStyle w:val="Codeintext"/>
        </w:rPr>
        <w:t>("GetInfos")</w:t>
      </w:r>
      <w:r>
        <w:t> » pour envoyer la commande :</w:t>
      </w:r>
    </w:p>
    <w:p w:rsidR="00DE6885" w:rsidRPr="007A5754" w:rsidRDefault="00E07B2B" w:rsidP="003221B7">
      <w:pPr>
        <w:pStyle w:val="Code1"/>
        <w:suppressAutoHyphens/>
      </w:pPr>
      <w:r>
        <w:t>c</w:t>
      </w:r>
      <w:r w:rsidR="00DE6885">
        <w:t>lient.GetInfos();</w:t>
      </w:r>
    </w:p>
    <w:p w:rsidR="00360E17" w:rsidRPr="00D913DA" w:rsidRDefault="00360E17" w:rsidP="003221B7">
      <w:pPr>
        <w:pStyle w:val="Titre3"/>
        <w:suppressAutoHyphens/>
      </w:pPr>
      <w:r w:rsidRPr="00D913DA">
        <w:t>Design</w:t>
      </w:r>
    </w:p>
    <w:p w:rsidR="00360E17" w:rsidRPr="00D913DA" w:rsidRDefault="00360E17" w:rsidP="003221B7">
      <w:pPr>
        <w:pStyle w:val="Retrait1"/>
        <w:suppressAutoHyphens/>
      </w:pPr>
      <w:r w:rsidRPr="00D913DA">
        <w:t xml:space="preserve">Afin d’obtenir une application responsive et attractive sans fournir d’effort et de manière rapide, le framework CSS </w:t>
      </w:r>
      <w:r w:rsidRPr="00D913DA">
        <w:rPr>
          <w:b/>
        </w:rPr>
        <w:t>Bootstrap</w:t>
      </w:r>
      <w:r w:rsidRPr="00D913DA">
        <w:t xml:space="preserve"> </w:t>
      </w:r>
      <w:r w:rsidR="00976085" w:rsidRPr="00D913DA">
        <w:t>est</w:t>
      </w:r>
      <w:r w:rsidRPr="00D913DA">
        <w:t xml:space="preserve"> utilisé.</w:t>
      </w:r>
    </w:p>
    <w:p w:rsidR="009421BA" w:rsidRPr="00D913DA" w:rsidRDefault="00360E17" w:rsidP="003221B7">
      <w:pPr>
        <w:pStyle w:val="Retrait1"/>
        <w:suppressAutoHyphens/>
      </w:pPr>
      <w:r w:rsidRPr="00D913DA">
        <w:t xml:space="preserve">En plus de celui-ci, le framework </w:t>
      </w:r>
      <w:r w:rsidRPr="00D913DA">
        <w:rPr>
          <w:b/>
        </w:rPr>
        <w:t>FluentBootstrap</w:t>
      </w:r>
      <w:r w:rsidRPr="00D913DA">
        <w:t xml:space="preserve"> </w:t>
      </w:r>
      <w:r w:rsidR="00976085" w:rsidRPr="00D913DA">
        <w:t>est</w:t>
      </w:r>
      <w:r w:rsidRPr="00D913DA">
        <w:t xml:space="preserve"> aussi employé. Ce dernier permet de générer des éléments HTML avec Bootstrap en écrivant du code C#</w:t>
      </w:r>
      <w:r w:rsidR="00974C1B" w:rsidRPr="00D913DA">
        <w:t xml:space="preserve"> </w:t>
      </w:r>
      <w:r w:rsidRPr="00D913DA">
        <w:t>à la place du HTML classique. Il reprend le même principe que les helpers HTML disponibles en ASP.NET.</w:t>
      </w:r>
    </w:p>
    <w:p w:rsidR="00360E17" w:rsidRPr="00D913DA" w:rsidRDefault="009421BA" w:rsidP="003221B7">
      <w:pPr>
        <w:pStyle w:val="Retrait1"/>
        <w:suppressAutoHyphens/>
      </w:pPr>
      <w:r w:rsidRPr="00D913DA">
        <w:lastRenderedPageBreak/>
        <w:t xml:space="preserve">Par exemple, le code HTML d’une barre de navigation (gauche) peut se simplifier par </w:t>
      </w:r>
      <w:r w:rsidR="00F17E85" w:rsidRPr="00D913DA">
        <w:t>le code C# (droite) suivant :</w:t>
      </w:r>
    </w:p>
    <w:p w:rsidR="00D42832" w:rsidRPr="00D913DA" w:rsidRDefault="009421BA" w:rsidP="003221B7">
      <w:pPr>
        <w:pStyle w:val="Image"/>
        <w:suppressAutoHyphens/>
      </w:pPr>
      <w:r w:rsidRPr="00D913DA">
        <w:rPr>
          <w:noProof/>
          <w:lang w:eastAsia="fr-CH"/>
        </w:rPr>
        <w:drawing>
          <wp:inline distT="0" distB="0" distL="0" distR="0" wp14:anchorId="500B2B54" wp14:editId="578A1D71">
            <wp:extent cx="5760085" cy="2664460"/>
            <wp:effectExtent l="0" t="0" r="0" b="254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664460"/>
                    </a:xfrm>
                    <a:prstGeom prst="rect">
                      <a:avLst/>
                    </a:prstGeom>
                  </pic:spPr>
                </pic:pic>
              </a:graphicData>
            </a:graphic>
          </wp:inline>
        </w:drawing>
      </w:r>
    </w:p>
    <w:p w:rsidR="00D42832" w:rsidRPr="00D913DA" w:rsidRDefault="00D42832" w:rsidP="003221B7">
      <w:pPr>
        <w:pStyle w:val="Image-source"/>
        <w:suppressAutoHyphens/>
      </w:pPr>
      <w:r w:rsidRPr="00D913DA">
        <w:t xml:space="preserve">Source : </w:t>
      </w:r>
      <w:hyperlink r:id="rId39" w:history="1">
        <w:r w:rsidRPr="00D913DA">
          <w:rPr>
            <w:rStyle w:val="Lienhypertexte"/>
            <w:rFonts w:ascii="Roboto Light" w:hAnsi="Roboto Light"/>
            <w:sz w:val="18"/>
          </w:rPr>
          <w:t>fluentBootstrap.com</w:t>
        </w:r>
      </w:hyperlink>
    </w:p>
    <w:p w:rsidR="00C84DD8" w:rsidRPr="00D913DA" w:rsidRDefault="00C84DD8" w:rsidP="003221B7">
      <w:pPr>
        <w:pStyle w:val="Titre3"/>
        <w:suppressAutoHyphens/>
      </w:pPr>
      <w:r w:rsidRPr="00D913DA">
        <w:t>Tableaux</w:t>
      </w:r>
    </w:p>
    <w:p w:rsidR="00C84DD8" w:rsidRPr="00D913DA" w:rsidRDefault="00C84DD8" w:rsidP="003221B7">
      <w:pPr>
        <w:pStyle w:val="Retrait1"/>
        <w:suppressAutoHyphens/>
      </w:pPr>
      <w:r w:rsidRPr="00D913DA">
        <w:t xml:space="preserve">Les tableaux listant les machines, les entreprise et les ouvrages </w:t>
      </w:r>
      <w:r w:rsidR="00E51F52">
        <w:t>sont</w:t>
      </w:r>
      <w:r w:rsidRPr="00D913DA">
        <w:t xml:space="preserve"> réalisés avec la librairie « DataTables ». Cette dernière permet d’obtenir des tableaux avec des tris, des champs de recherche, une pagination automatique,… Voici un </w:t>
      </w:r>
      <w:r w:rsidR="00C15ADE" w:rsidRPr="00D913DA">
        <w:t xml:space="preserve">exemple sur lequel le tableau des machines sera </w:t>
      </w:r>
      <w:r w:rsidRPr="00D913DA">
        <w:t xml:space="preserve"> basé :</w:t>
      </w:r>
    </w:p>
    <w:p w:rsidR="00C84DD8" w:rsidRPr="00D913DA" w:rsidRDefault="00C84DD8" w:rsidP="003221B7">
      <w:pPr>
        <w:pStyle w:val="Image"/>
        <w:suppressAutoHyphens/>
      </w:pPr>
      <w:r w:rsidRPr="00D913DA">
        <w:rPr>
          <w:noProof/>
          <w:lang w:eastAsia="fr-CH"/>
        </w:rPr>
        <w:drawing>
          <wp:inline distT="0" distB="0" distL="0" distR="0" wp14:anchorId="68984F6A" wp14:editId="362B8DC5">
            <wp:extent cx="4671060" cy="3159698"/>
            <wp:effectExtent l="0" t="0" r="0" b="317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7191" cy="3170610"/>
                    </a:xfrm>
                    <a:prstGeom prst="rect">
                      <a:avLst/>
                    </a:prstGeom>
                  </pic:spPr>
                </pic:pic>
              </a:graphicData>
            </a:graphic>
          </wp:inline>
        </w:drawing>
      </w:r>
    </w:p>
    <w:p w:rsidR="00D42832" w:rsidRPr="00D913DA" w:rsidRDefault="00D42832" w:rsidP="003221B7">
      <w:pPr>
        <w:pStyle w:val="Image-source"/>
        <w:suppressAutoHyphens/>
      </w:pPr>
      <w:r w:rsidRPr="00D913DA">
        <w:t xml:space="preserve">Source : </w:t>
      </w:r>
      <w:hyperlink r:id="rId41" w:history="1">
        <w:r w:rsidRPr="00D913DA">
          <w:rPr>
            <w:rStyle w:val="Lienhypertexte"/>
            <w:rFonts w:ascii="Roboto Light" w:hAnsi="Roboto Light"/>
            <w:sz w:val="18"/>
          </w:rPr>
          <w:t>datables.net</w:t>
        </w:r>
      </w:hyperlink>
    </w:p>
    <w:p w:rsidR="007B3E13" w:rsidRPr="00D913DA" w:rsidRDefault="007B3E13" w:rsidP="003221B7">
      <w:pPr>
        <w:pStyle w:val="Titre2"/>
      </w:pPr>
      <w:bookmarkStart w:id="45" w:name="_Toc485134848"/>
      <w:r w:rsidRPr="00D913DA">
        <w:lastRenderedPageBreak/>
        <w:t>Tests technologiques</w:t>
      </w:r>
      <w:bookmarkEnd w:id="45"/>
    </w:p>
    <w:p w:rsidR="007B3E13" w:rsidRPr="00D913DA" w:rsidRDefault="007B3E13" w:rsidP="003221B7">
      <w:pPr>
        <w:pStyle w:val="Titre3"/>
        <w:suppressAutoHyphens/>
      </w:pPr>
      <w:r w:rsidRPr="00D913DA">
        <w:t xml:space="preserve">Récupération des </w:t>
      </w:r>
      <w:r w:rsidR="00773DD8">
        <w:t>informations</w:t>
      </w:r>
      <w:r w:rsidR="00773DD8" w:rsidRPr="00D913DA">
        <w:t xml:space="preserve"> </w:t>
      </w:r>
      <w:r w:rsidR="004F7637" w:rsidRPr="00D913DA">
        <w:t>StreamScan</w:t>
      </w:r>
    </w:p>
    <w:p w:rsidR="0017769B" w:rsidRPr="00D913DA" w:rsidRDefault="0017769B" w:rsidP="003221B7">
      <w:pPr>
        <w:pStyle w:val="Retrait1"/>
        <w:suppressAutoHyphens/>
      </w:pPr>
      <w:r w:rsidRPr="00D913DA">
        <w:t xml:space="preserve">Ce test technologique permet d’obtenir les </w:t>
      </w:r>
      <w:r w:rsidR="00773DD8">
        <w:t>informations</w:t>
      </w:r>
      <w:r w:rsidR="00773DD8" w:rsidRPr="00D913DA">
        <w:t xml:space="preserve"> </w:t>
      </w:r>
      <w:r w:rsidRPr="00D913DA">
        <w:t>depuis le serveur StreamScan et les afficher, le tout en Ajax.</w:t>
      </w:r>
    </w:p>
    <w:p w:rsidR="0017769B" w:rsidRPr="00D913DA" w:rsidRDefault="0017769B" w:rsidP="003221B7">
      <w:pPr>
        <w:pStyle w:val="Image"/>
        <w:suppressAutoHyphens/>
        <w:spacing w:before="0" w:beforeAutospacing="0"/>
      </w:pPr>
      <w:r w:rsidRPr="00D913DA">
        <w:rPr>
          <w:noProof/>
          <w:lang w:eastAsia="fr-CH"/>
        </w:rPr>
        <w:drawing>
          <wp:inline distT="0" distB="0" distL="0" distR="0" wp14:anchorId="3FEA867F" wp14:editId="23369E5D">
            <wp:extent cx="4618701" cy="1152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9301" cy="1180124"/>
                    </a:xfrm>
                    <a:prstGeom prst="rect">
                      <a:avLst/>
                    </a:prstGeom>
                  </pic:spPr>
                </pic:pic>
              </a:graphicData>
            </a:graphic>
          </wp:inline>
        </w:drawing>
      </w:r>
    </w:p>
    <w:p w:rsidR="00CE7482" w:rsidRPr="00D913DA" w:rsidRDefault="00CE7482" w:rsidP="003221B7">
      <w:pPr>
        <w:pStyle w:val="Retrait1"/>
        <w:suppressAutoHyphens/>
        <w:rPr>
          <w:u w:val="single"/>
        </w:rPr>
      </w:pPr>
      <w:r w:rsidRPr="00D913DA">
        <w:rPr>
          <w:u w:val="single"/>
        </w:rPr>
        <w:t>Index</w:t>
      </w:r>
    </w:p>
    <w:p w:rsidR="003870E6" w:rsidRPr="00D913DA" w:rsidRDefault="001C20EB" w:rsidP="003221B7">
      <w:pPr>
        <w:pStyle w:val="Retrait1"/>
        <w:suppressAutoHyphens/>
      </w:pPr>
      <w:r w:rsidRPr="00D913DA">
        <w:t xml:space="preserve">La page </w:t>
      </w:r>
      <w:r w:rsidRPr="00D913DA">
        <w:rPr>
          <w:rStyle w:val="Codeintext"/>
        </w:rPr>
        <w:t>Index</w:t>
      </w:r>
      <w:r w:rsidRPr="00D913DA">
        <w:t xml:space="preserve"> est appelée en premier. On y affiche la combobox des entre</w:t>
      </w:r>
      <w:r w:rsidR="003870E6" w:rsidRPr="00D913DA">
        <w:t>prises précédemment récupérées.</w:t>
      </w:r>
    </w:p>
    <w:p w:rsidR="003870E6" w:rsidRPr="001C65ED" w:rsidRDefault="003870E6" w:rsidP="003221B7">
      <w:pPr>
        <w:pStyle w:val="Code1"/>
        <w:suppressAutoHyphens/>
        <w:rPr>
          <w:sz w:val="17"/>
          <w:szCs w:val="17"/>
          <w:lang w:eastAsia="de-CH"/>
        </w:rPr>
      </w:pPr>
      <w:r w:rsidRPr="001C65ED">
        <w:rPr>
          <w:color w:val="2B91AF"/>
          <w:sz w:val="17"/>
          <w:szCs w:val="17"/>
          <w:lang w:eastAsia="de-CH"/>
        </w:rPr>
        <w:t>List</w:t>
      </w:r>
      <w:r w:rsidRPr="001C65ED">
        <w:rPr>
          <w:sz w:val="17"/>
          <w:szCs w:val="17"/>
          <w:lang w:eastAsia="de-CH"/>
        </w:rPr>
        <w:t>&lt;</w:t>
      </w:r>
      <w:r w:rsidRPr="001C65ED">
        <w:rPr>
          <w:color w:val="2B91AF"/>
          <w:sz w:val="17"/>
          <w:szCs w:val="17"/>
          <w:lang w:eastAsia="de-CH"/>
        </w:rPr>
        <w:t>Enterprise</w:t>
      </w:r>
      <w:r w:rsidRPr="001C65ED">
        <w:rPr>
          <w:sz w:val="17"/>
          <w:szCs w:val="17"/>
          <w:lang w:eastAsia="de-CH"/>
        </w:rPr>
        <w:t>&gt; enterprises = dal.GetEnterprises();</w:t>
      </w:r>
    </w:p>
    <w:p w:rsidR="003870E6" w:rsidRPr="001C65ED" w:rsidRDefault="003870E6" w:rsidP="003221B7">
      <w:pPr>
        <w:pStyle w:val="Code1"/>
        <w:suppressAutoHyphens/>
        <w:rPr>
          <w:sz w:val="17"/>
          <w:szCs w:val="17"/>
          <w:lang w:eastAsia="de-CH"/>
        </w:rPr>
      </w:pPr>
      <w:r w:rsidRPr="001C65ED">
        <w:rPr>
          <w:color w:val="2B91AF"/>
          <w:sz w:val="17"/>
          <w:szCs w:val="17"/>
          <w:lang w:eastAsia="de-CH"/>
        </w:rPr>
        <w:t>Dictionary</w:t>
      </w:r>
      <w:r w:rsidRPr="001C65ED">
        <w:rPr>
          <w:sz w:val="17"/>
          <w:szCs w:val="17"/>
          <w:lang w:eastAsia="de-CH"/>
        </w:rPr>
        <w:t>&lt;</w:t>
      </w:r>
      <w:r w:rsidRPr="001C65ED">
        <w:rPr>
          <w:color w:val="0000FF"/>
          <w:sz w:val="17"/>
          <w:szCs w:val="17"/>
          <w:lang w:eastAsia="de-CH"/>
        </w:rPr>
        <w:t>string</w:t>
      </w:r>
      <w:r w:rsidRPr="001C65ED">
        <w:rPr>
          <w:sz w:val="17"/>
          <w:szCs w:val="17"/>
          <w:lang w:eastAsia="de-CH"/>
        </w:rPr>
        <w:t xml:space="preserve">, </w:t>
      </w:r>
      <w:r w:rsidRPr="001C65ED">
        <w:rPr>
          <w:color w:val="0000FF"/>
          <w:sz w:val="17"/>
          <w:szCs w:val="17"/>
          <w:lang w:eastAsia="de-CH"/>
        </w:rPr>
        <w:t>string</w:t>
      </w:r>
      <w:r w:rsidRPr="001C65ED">
        <w:rPr>
          <w:sz w:val="17"/>
          <w:szCs w:val="17"/>
          <w:lang w:eastAsia="de-CH"/>
        </w:rPr>
        <w:t xml:space="preserve">&gt; cmxEnterprises = </w:t>
      </w:r>
      <w:r w:rsidRPr="001C65ED">
        <w:rPr>
          <w:color w:val="0000FF"/>
          <w:sz w:val="17"/>
          <w:szCs w:val="17"/>
          <w:lang w:eastAsia="de-CH"/>
        </w:rPr>
        <w:t>new</w:t>
      </w:r>
      <w:r w:rsidRPr="001C65ED">
        <w:rPr>
          <w:sz w:val="17"/>
          <w:szCs w:val="17"/>
          <w:lang w:eastAsia="de-CH"/>
        </w:rPr>
        <w:t xml:space="preserve"> </w:t>
      </w:r>
      <w:r w:rsidRPr="001C65ED">
        <w:rPr>
          <w:color w:val="2B91AF"/>
          <w:sz w:val="17"/>
          <w:szCs w:val="17"/>
          <w:lang w:eastAsia="de-CH"/>
        </w:rPr>
        <w:t>Dictionary</w:t>
      </w:r>
      <w:r w:rsidRPr="001C65ED">
        <w:rPr>
          <w:sz w:val="17"/>
          <w:szCs w:val="17"/>
          <w:lang w:eastAsia="de-CH"/>
        </w:rPr>
        <w:t>&lt;</w:t>
      </w:r>
      <w:r w:rsidRPr="001C65ED">
        <w:rPr>
          <w:color w:val="0000FF"/>
          <w:sz w:val="17"/>
          <w:szCs w:val="17"/>
          <w:lang w:eastAsia="de-CH"/>
        </w:rPr>
        <w:t>string</w:t>
      </w:r>
      <w:r w:rsidRPr="001C65ED">
        <w:rPr>
          <w:sz w:val="17"/>
          <w:szCs w:val="17"/>
          <w:lang w:eastAsia="de-CH"/>
        </w:rPr>
        <w:t xml:space="preserve">, </w:t>
      </w:r>
      <w:r w:rsidRPr="001C65ED">
        <w:rPr>
          <w:color w:val="0000FF"/>
          <w:sz w:val="17"/>
          <w:szCs w:val="17"/>
          <w:lang w:eastAsia="de-CH"/>
        </w:rPr>
        <w:t>string</w:t>
      </w:r>
      <w:r w:rsidRPr="001C65ED">
        <w:rPr>
          <w:sz w:val="17"/>
          <w:szCs w:val="17"/>
          <w:lang w:eastAsia="de-CH"/>
        </w:rPr>
        <w:t>&gt;();</w:t>
      </w:r>
    </w:p>
    <w:p w:rsidR="003870E6" w:rsidRPr="001C65ED" w:rsidRDefault="003870E6" w:rsidP="003221B7">
      <w:pPr>
        <w:pStyle w:val="Code1"/>
        <w:suppressAutoHyphens/>
        <w:rPr>
          <w:sz w:val="17"/>
          <w:szCs w:val="17"/>
          <w:lang w:eastAsia="de-CH"/>
        </w:rPr>
      </w:pPr>
      <w:r w:rsidRPr="001C65ED">
        <w:rPr>
          <w:sz w:val="17"/>
          <w:szCs w:val="17"/>
          <w:lang w:eastAsia="de-CH"/>
        </w:rPr>
        <w:t>cmxEnterprises.Add(</w:t>
      </w:r>
      <w:r w:rsidRPr="001C65ED">
        <w:rPr>
          <w:color w:val="A31515"/>
          <w:sz w:val="17"/>
          <w:szCs w:val="17"/>
          <w:lang w:eastAsia="de-CH"/>
        </w:rPr>
        <w:t>"Select an enterprise..."</w:t>
      </w:r>
      <w:r w:rsidRPr="001C65ED">
        <w:rPr>
          <w:sz w:val="17"/>
          <w:szCs w:val="17"/>
          <w:lang w:eastAsia="de-CH"/>
        </w:rPr>
        <w:t xml:space="preserve">, </w:t>
      </w:r>
      <w:r w:rsidRPr="001C65ED">
        <w:rPr>
          <w:color w:val="A31515"/>
          <w:sz w:val="17"/>
          <w:szCs w:val="17"/>
          <w:lang w:eastAsia="de-CH"/>
        </w:rPr>
        <w:t>"-1"</w:t>
      </w:r>
      <w:r w:rsidRPr="001C65ED">
        <w:rPr>
          <w:sz w:val="17"/>
          <w:szCs w:val="17"/>
          <w:lang w:eastAsia="de-CH"/>
        </w:rPr>
        <w:t>);</w:t>
      </w:r>
    </w:p>
    <w:p w:rsidR="003870E6" w:rsidRPr="001C65ED" w:rsidRDefault="003870E6" w:rsidP="003221B7">
      <w:pPr>
        <w:pStyle w:val="Code1"/>
        <w:suppressAutoHyphens/>
        <w:rPr>
          <w:sz w:val="17"/>
          <w:szCs w:val="17"/>
          <w:lang w:eastAsia="de-CH"/>
        </w:rPr>
      </w:pPr>
      <w:r w:rsidRPr="001C65ED">
        <w:rPr>
          <w:color w:val="0000FF"/>
          <w:sz w:val="17"/>
          <w:szCs w:val="17"/>
          <w:lang w:eastAsia="de-CH"/>
        </w:rPr>
        <w:t>foreach</w:t>
      </w:r>
      <w:r w:rsidRPr="001C65ED">
        <w:rPr>
          <w:sz w:val="17"/>
          <w:szCs w:val="17"/>
          <w:lang w:eastAsia="de-CH"/>
        </w:rPr>
        <w:t xml:space="preserve"> (</w:t>
      </w:r>
      <w:r w:rsidRPr="001C65ED">
        <w:rPr>
          <w:color w:val="2B91AF"/>
          <w:sz w:val="17"/>
          <w:szCs w:val="17"/>
          <w:lang w:eastAsia="de-CH"/>
        </w:rPr>
        <w:t>Enterprise</w:t>
      </w:r>
      <w:r w:rsidRPr="001C65ED">
        <w:rPr>
          <w:sz w:val="17"/>
          <w:szCs w:val="17"/>
          <w:lang w:eastAsia="de-CH"/>
        </w:rPr>
        <w:t xml:space="preserve"> enterprise </w:t>
      </w:r>
      <w:r w:rsidRPr="001C65ED">
        <w:rPr>
          <w:color w:val="0000FF"/>
          <w:sz w:val="17"/>
          <w:szCs w:val="17"/>
          <w:lang w:eastAsia="de-CH"/>
        </w:rPr>
        <w:t>in</w:t>
      </w:r>
      <w:r w:rsidRPr="001C65ED">
        <w:rPr>
          <w:sz w:val="17"/>
          <w:szCs w:val="17"/>
          <w:lang w:eastAsia="de-CH"/>
        </w:rPr>
        <w:t xml:space="preserve"> enterprises)</w:t>
      </w:r>
    </w:p>
    <w:p w:rsidR="003870E6" w:rsidRPr="001C65ED" w:rsidRDefault="003870E6" w:rsidP="003221B7">
      <w:pPr>
        <w:pStyle w:val="Code1"/>
        <w:suppressAutoHyphens/>
        <w:rPr>
          <w:sz w:val="17"/>
          <w:szCs w:val="17"/>
          <w:lang w:eastAsia="de-CH"/>
        </w:rPr>
      </w:pPr>
      <w:r w:rsidRPr="001C65ED">
        <w:rPr>
          <w:sz w:val="17"/>
          <w:szCs w:val="17"/>
          <w:lang w:eastAsia="de-CH"/>
        </w:rPr>
        <w:t>{</w:t>
      </w:r>
    </w:p>
    <w:p w:rsidR="003870E6" w:rsidRPr="001C65ED" w:rsidRDefault="003870E6" w:rsidP="003221B7">
      <w:pPr>
        <w:pStyle w:val="Code1"/>
        <w:suppressAutoHyphens/>
        <w:rPr>
          <w:sz w:val="17"/>
          <w:szCs w:val="17"/>
          <w:lang w:eastAsia="de-CH"/>
        </w:rPr>
      </w:pPr>
      <w:r w:rsidRPr="001C65ED">
        <w:rPr>
          <w:sz w:val="17"/>
          <w:szCs w:val="17"/>
          <w:lang w:eastAsia="de-CH"/>
        </w:rPr>
        <w:t xml:space="preserve">    cmxEnterprises.Add(enterprise.Name, </w:t>
      </w:r>
      <w:r w:rsidRPr="001C65ED">
        <w:rPr>
          <w:color w:val="A31515"/>
          <w:sz w:val="17"/>
          <w:szCs w:val="17"/>
          <w:lang w:eastAsia="de-CH"/>
        </w:rPr>
        <w:t>""</w:t>
      </w:r>
      <w:r w:rsidRPr="001C65ED">
        <w:rPr>
          <w:sz w:val="17"/>
          <w:szCs w:val="17"/>
          <w:lang w:eastAsia="de-CH"/>
        </w:rPr>
        <w:t xml:space="preserve"> + enterprise.Id);</w:t>
      </w:r>
    </w:p>
    <w:p w:rsidR="003870E6" w:rsidRPr="001C65ED" w:rsidRDefault="003870E6" w:rsidP="003221B7">
      <w:pPr>
        <w:pStyle w:val="Code1"/>
        <w:suppressAutoHyphens/>
        <w:rPr>
          <w:sz w:val="17"/>
          <w:szCs w:val="17"/>
          <w:lang w:eastAsia="de-CH"/>
        </w:rPr>
      </w:pPr>
      <w:r w:rsidRPr="001C65ED">
        <w:rPr>
          <w:sz w:val="17"/>
          <w:szCs w:val="17"/>
          <w:lang w:eastAsia="de-CH"/>
        </w:rPr>
        <w:t>}</w:t>
      </w:r>
    </w:p>
    <w:p w:rsidR="003870E6" w:rsidRPr="001C65ED" w:rsidRDefault="003870E6" w:rsidP="003221B7">
      <w:pPr>
        <w:pStyle w:val="Code1"/>
        <w:suppressAutoHyphens/>
        <w:rPr>
          <w:sz w:val="17"/>
          <w:szCs w:val="17"/>
        </w:rPr>
      </w:pPr>
      <w:r w:rsidRPr="001C65ED">
        <w:rPr>
          <w:color w:val="0000FF"/>
          <w:sz w:val="17"/>
          <w:szCs w:val="17"/>
          <w:lang w:eastAsia="de-CH"/>
        </w:rPr>
        <w:t>return</w:t>
      </w:r>
      <w:r w:rsidRPr="001C65ED">
        <w:rPr>
          <w:sz w:val="17"/>
          <w:szCs w:val="17"/>
          <w:lang w:eastAsia="de-CH"/>
        </w:rPr>
        <w:t xml:space="preserve"> View(cmxEnterprises)</w:t>
      </w:r>
    </w:p>
    <w:p w:rsidR="001C20EB" w:rsidRPr="00D913DA" w:rsidRDefault="001C20EB" w:rsidP="003221B7">
      <w:pPr>
        <w:pStyle w:val="Retrait1"/>
        <w:suppressAutoHyphens/>
        <w:spacing w:before="120"/>
      </w:pPr>
      <w:r w:rsidRPr="00D913DA">
        <w:t xml:space="preserve">Si </w:t>
      </w:r>
      <w:r w:rsidR="003870E6" w:rsidRPr="00D913DA">
        <w:t>la</w:t>
      </w:r>
      <w:r w:rsidRPr="00D913DA">
        <w:t xml:space="preserve"> valeur</w:t>
      </w:r>
      <w:r w:rsidR="003870E6" w:rsidRPr="00D913DA">
        <w:t xml:space="preserve"> de la combobox</w:t>
      </w:r>
      <w:r w:rsidRPr="00D913DA">
        <w:t xml:space="preserve"> change, on appelle l’action </w:t>
      </w:r>
      <w:r w:rsidRPr="00D913DA">
        <w:rPr>
          <w:rStyle w:val="Codeintext"/>
        </w:rPr>
        <w:t>GetFacilities</w:t>
      </w:r>
      <w:r w:rsidRPr="00D913DA">
        <w:t xml:space="preserve"> en se servant de </w:t>
      </w:r>
      <w:r w:rsidR="00D34680">
        <w:t>l’évènement</w:t>
      </w:r>
      <w:r w:rsidRPr="00D913DA">
        <w:t xml:space="preserve"> Jquery suivant :</w:t>
      </w:r>
    </w:p>
    <w:p w:rsidR="001C20EB" w:rsidRPr="00D913DA" w:rsidRDefault="001C20EB" w:rsidP="003221B7">
      <w:pPr>
        <w:pStyle w:val="Code1"/>
        <w:suppressAutoHyphens/>
        <w:rPr>
          <w:color w:val="000000"/>
          <w:lang w:eastAsia="de-CH"/>
        </w:rPr>
      </w:pPr>
      <w:r w:rsidRPr="00D913DA">
        <w:rPr>
          <w:color w:val="000000"/>
          <w:lang w:eastAsia="de-CH"/>
        </w:rPr>
        <w:t>$(</w:t>
      </w:r>
      <w:r w:rsidRPr="00D913DA">
        <w:rPr>
          <w:lang w:eastAsia="de-CH"/>
        </w:rPr>
        <w:t>'#enterprisesSelect'</w:t>
      </w:r>
      <w:r w:rsidRPr="00D913DA">
        <w:rPr>
          <w:color w:val="000000"/>
          <w:lang w:eastAsia="de-CH"/>
        </w:rPr>
        <w:t>).on(</w:t>
      </w:r>
      <w:r w:rsidRPr="00D913DA">
        <w:rPr>
          <w:lang w:eastAsia="de-CH"/>
        </w:rPr>
        <w:t>'change'</w:t>
      </w:r>
      <w:r w:rsidRPr="00D913DA">
        <w:rPr>
          <w:color w:val="000000"/>
          <w:lang w:eastAsia="de-CH"/>
        </w:rPr>
        <w:t xml:space="preserve">, </w:t>
      </w:r>
      <w:r w:rsidRPr="00D913DA">
        <w:rPr>
          <w:color w:val="0000FF"/>
          <w:lang w:eastAsia="de-CH"/>
        </w:rPr>
        <w:t>function</w:t>
      </w:r>
      <w:r w:rsidRPr="00D913DA">
        <w:rPr>
          <w:color w:val="000000"/>
          <w:lang w:eastAsia="de-CH"/>
        </w:rPr>
        <w:t xml:space="preserve"> () {</w:t>
      </w:r>
    </w:p>
    <w:p w:rsidR="001C20EB" w:rsidRPr="00D913DA" w:rsidRDefault="001C20EB" w:rsidP="003221B7">
      <w:pPr>
        <w:pStyle w:val="Code1"/>
        <w:suppressAutoHyphens/>
        <w:rPr>
          <w:lang w:eastAsia="de-CH"/>
        </w:rPr>
      </w:pPr>
      <w:r w:rsidRPr="00D913DA">
        <w:rPr>
          <w:lang w:eastAsia="de-CH"/>
        </w:rPr>
        <w:t xml:space="preserve">    $("#enterprisesForm").submit();</w:t>
      </w:r>
    </w:p>
    <w:p w:rsidR="001C20EB" w:rsidRPr="00D913DA" w:rsidRDefault="001C20EB" w:rsidP="003221B7">
      <w:pPr>
        <w:pStyle w:val="Code1"/>
        <w:suppressAutoHyphens/>
        <w:rPr>
          <w:color w:val="000000"/>
          <w:lang w:eastAsia="de-CH"/>
        </w:rPr>
      </w:pPr>
      <w:r w:rsidRPr="00D913DA">
        <w:rPr>
          <w:color w:val="000000"/>
          <w:lang w:eastAsia="de-CH"/>
        </w:rPr>
        <w:t>})</w:t>
      </w:r>
    </w:p>
    <w:p w:rsidR="00EF1E72" w:rsidRPr="00D913DA" w:rsidRDefault="00E51F52" w:rsidP="003221B7">
      <w:pPr>
        <w:pStyle w:val="Image"/>
        <w:suppressAutoHyphens/>
        <w:spacing w:before="120" w:beforeAutospacing="0"/>
      </w:pPr>
      <w:r>
        <w:rPr>
          <w:noProof/>
          <w:lang w:eastAsia="fr-CH"/>
        </w:rPr>
        <w:drawing>
          <wp:inline distT="0" distB="0" distL="0" distR="0" wp14:anchorId="26EF0D17" wp14:editId="01D4B18E">
            <wp:extent cx="2288647" cy="44767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78526"/>
                    <a:stretch/>
                  </pic:blipFill>
                  <pic:spPr bwMode="auto">
                    <a:xfrm>
                      <a:off x="0" y="0"/>
                      <a:ext cx="2312688" cy="452378"/>
                    </a:xfrm>
                    <a:prstGeom prst="rect">
                      <a:avLst/>
                    </a:prstGeom>
                    <a:ln>
                      <a:noFill/>
                    </a:ln>
                    <a:extLst>
                      <a:ext uri="{53640926-AAD7-44D8-BBD7-CCE9431645EC}">
                        <a14:shadowObscured xmlns:a14="http://schemas.microsoft.com/office/drawing/2010/main"/>
                      </a:ext>
                    </a:extLst>
                  </pic:spPr>
                </pic:pic>
              </a:graphicData>
            </a:graphic>
          </wp:inline>
        </w:drawing>
      </w:r>
    </w:p>
    <w:p w:rsidR="00CE7482" w:rsidRPr="00D913DA" w:rsidRDefault="00CE7482" w:rsidP="003221B7">
      <w:pPr>
        <w:pStyle w:val="Retrait1"/>
        <w:suppressAutoHyphens/>
        <w:rPr>
          <w:u w:val="single"/>
        </w:rPr>
      </w:pPr>
      <w:r w:rsidRPr="00D913DA">
        <w:rPr>
          <w:u w:val="single"/>
        </w:rPr>
        <w:t>GetFacilities</w:t>
      </w:r>
    </w:p>
    <w:p w:rsidR="001C20EB" w:rsidRPr="00D913DA" w:rsidRDefault="001C20EB" w:rsidP="003221B7">
      <w:pPr>
        <w:pStyle w:val="Retrait1"/>
        <w:suppressAutoHyphens/>
      </w:pPr>
      <w:r w:rsidRPr="00D913DA">
        <w:t xml:space="preserve">L’action </w:t>
      </w:r>
      <w:r w:rsidRPr="00D913DA">
        <w:rPr>
          <w:rStyle w:val="Codeintext"/>
        </w:rPr>
        <w:t>GetFacilities</w:t>
      </w:r>
      <w:r w:rsidRPr="00D913DA">
        <w:t xml:space="preserve"> </w:t>
      </w:r>
      <w:r w:rsidR="00EF1E72" w:rsidRPr="00D913DA">
        <w:t>récupère les ouvrages de l’entreprise sélectionnée, les ajoute à la combobox et affiche le formulaire de connexion à la machine.</w:t>
      </w:r>
      <w:r w:rsidR="00CE7482" w:rsidRPr="00D913DA">
        <w:t xml:space="preserve"> Etant fait en Ajax, la validation classique ne fonctionne pas. On contrôle donc manuellement et on lance une exception si les </w:t>
      </w:r>
      <w:r w:rsidR="00773DD8">
        <w:t>informations</w:t>
      </w:r>
      <w:r w:rsidR="00773DD8" w:rsidRPr="00D913DA">
        <w:t xml:space="preserve"> </w:t>
      </w:r>
      <w:r w:rsidR="00CE7482" w:rsidRPr="00D913DA">
        <w:t>ne sont pas valides.</w:t>
      </w:r>
    </w:p>
    <w:p w:rsidR="003870E6" w:rsidRPr="00D913DA" w:rsidRDefault="003870E6" w:rsidP="003221B7">
      <w:pPr>
        <w:pStyle w:val="Code1"/>
        <w:suppressAutoHyphens/>
        <w:rPr>
          <w:sz w:val="16"/>
          <w:lang w:eastAsia="de-CH"/>
        </w:rPr>
      </w:pPr>
      <w:r w:rsidRPr="00D913DA">
        <w:rPr>
          <w:color w:val="0000FF"/>
          <w:sz w:val="16"/>
          <w:lang w:eastAsia="de-CH"/>
        </w:rPr>
        <w:t>if</w:t>
      </w:r>
      <w:r w:rsidRPr="00D913DA">
        <w:rPr>
          <w:sz w:val="16"/>
          <w:lang w:eastAsia="de-CH"/>
        </w:rPr>
        <w:t xml:space="preserve"> (enterprise == -1)</w:t>
      </w:r>
    </w:p>
    <w:p w:rsidR="003870E6" w:rsidRPr="00D913DA" w:rsidRDefault="003870E6" w:rsidP="003221B7">
      <w:pPr>
        <w:pStyle w:val="Code1"/>
        <w:suppressAutoHyphens/>
        <w:rPr>
          <w:sz w:val="16"/>
          <w:lang w:eastAsia="de-CH"/>
        </w:rPr>
      </w:pPr>
      <w:r w:rsidRPr="00D913DA">
        <w:rPr>
          <w:color w:val="0000FF"/>
          <w:sz w:val="16"/>
          <w:lang w:eastAsia="de-CH"/>
        </w:rPr>
        <w:t>throw</w:t>
      </w:r>
      <w:r w:rsidRPr="00D913DA">
        <w:rPr>
          <w:sz w:val="16"/>
          <w:lang w:eastAsia="de-CH"/>
        </w:rPr>
        <w:t xml:space="preserve"> </w:t>
      </w:r>
      <w:r w:rsidRPr="00D913DA">
        <w:rPr>
          <w:color w:val="0000FF"/>
          <w:sz w:val="16"/>
          <w:lang w:eastAsia="de-CH"/>
        </w:rPr>
        <w:t>new</w:t>
      </w:r>
      <w:r w:rsidRPr="00D913DA">
        <w:rPr>
          <w:sz w:val="16"/>
          <w:lang w:eastAsia="de-CH"/>
        </w:rPr>
        <w:t xml:space="preserve"> </w:t>
      </w:r>
      <w:r w:rsidRPr="00D913DA">
        <w:rPr>
          <w:color w:val="2B91AF"/>
          <w:sz w:val="16"/>
          <w:lang w:eastAsia="de-CH"/>
        </w:rPr>
        <w:t>Exception</w:t>
      </w:r>
      <w:r w:rsidRPr="00D913DA">
        <w:rPr>
          <w:sz w:val="16"/>
          <w:lang w:eastAsia="de-CH"/>
        </w:rPr>
        <w:t>(</w:t>
      </w:r>
      <w:r w:rsidRPr="00D913DA">
        <w:rPr>
          <w:color w:val="A31515"/>
          <w:sz w:val="16"/>
          <w:lang w:eastAsia="de-CH"/>
        </w:rPr>
        <w:t>"Please select an enterprise"</w:t>
      </w:r>
      <w:r w:rsidRPr="00D913DA">
        <w:rPr>
          <w:sz w:val="16"/>
          <w:lang w:eastAsia="de-CH"/>
        </w:rPr>
        <w:t>);</w:t>
      </w:r>
    </w:p>
    <w:p w:rsidR="003870E6" w:rsidRPr="00D913DA" w:rsidRDefault="003870E6" w:rsidP="003221B7">
      <w:pPr>
        <w:pStyle w:val="Code1"/>
        <w:suppressAutoHyphens/>
        <w:rPr>
          <w:sz w:val="16"/>
          <w:lang w:eastAsia="de-CH"/>
        </w:rPr>
      </w:pPr>
      <w:r w:rsidRPr="00D913DA">
        <w:rPr>
          <w:color w:val="2B91AF"/>
          <w:sz w:val="16"/>
          <w:lang w:eastAsia="de-CH"/>
        </w:rPr>
        <w:t>List</w:t>
      </w:r>
      <w:r w:rsidRPr="00D913DA">
        <w:rPr>
          <w:sz w:val="16"/>
          <w:lang w:eastAsia="de-CH"/>
        </w:rPr>
        <w:t>&lt;</w:t>
      </w:r>
      <w:r w:rsidRPr="00D913DA">
        <w:rPr>
          <w:color w:val="2B91AF"/>
          <w:sz w:val="16"/>
          <w:lang w:eastAsia="de-CH"/>
        </w:rPr>
        <w:t>Facility</w:t>
      </w:r>
      <w:r w:rsidRPr="00D913DA">
        <w:rPr>
          <w:sz w:val="16"/>
          <w:lang w:eastAsia="de-CH"/>
        </w:rPr>
        <w:t>&gt; facilities = dal.GetFacilities(enterprise);</w:t>
      </w:r>
    </w:p>
    <w:p w:rsidR="003870E6" w:rsidRPr="00D913DA" w:rsidRDefault="003870E6" w:rsidP="003221B7">
      <w:pPr>
        <w:pStyle w:val="Code1"/>
        <w:suppressAutoHyphens/>
        <w:rPr>
          <w:sz w:val="16"/>
          <w:lang w:eastAsia="de-CH"/>
        </w:rPr>
      </w:pPr>
      <w:r w:rsidRPr="00D913DA">
        <w:rPr>
          <w:color w:val="2B91AF"/>
          <w:sz w:val="16"/>
          <w:lang w:eastAsia="de-CH"/>
        </w:rPr>
        <w:t>Dictionary</w:t>
      </w:r>
      <w:r w:rsidRPr="00D913DA">
        <w:rPr>
          <w:sz w:val="16"/>
          <w:lang w:eastAsia="de-CH"/>
        </w:rPr>
        <w:t>&lt;</w:t>
      </w:r>
      <w:r w:rsidRPr="00D913DA">
        <w:rPr>
          <w:color w:val="0000FF"/>
          <w:sz w:val="16"/>
          <w:lang w:eastAsia="de-CH"/>
        </w:rPr>
        <w:t>string</w:t>
      </w:r>
      <w:r w:rsidRPr="00D913DA">
        <w:rPr>
          <w:sz w:val="16"/>
          <w:lang w:eastAsia="de-CH"/>
        </w:rPr>
        <w:t xml:space="preserve">, </w:t>
      </w:r>
      <w:r w:rsidRPr="00D913DA">
        <w:rPr>
          <w:color w:val="0000FF"/>
          <w:sz w:val="16"/>
          <w:lang w:eastAsia="de-CH"/>
        </w:rPr>
        <w:t>string</w:t>
      </w:r>
      <w:r w:rsidRPr="00D913DA">
        <w:rPr>
          <w:sz w:val="16"/>
          <w:lang w:eastAsia="de-CH"/>
        </w:rPr>
        <w:t xml:space="preserve">&gt; cmxFacilities = </w:t>
      </w:r>
      <w:r w:rsidRPr="00D913DA">
        <w:rPr>
          <w:color w:val="0000FF"/>
          <w:sz w:val="16"/>
          <w:lang w:eastAsia="de-CH"/>
        </w:rPr>
        <w:t>new</w:t>
      </w:r>
      <w:r w:rsidRPr="00D913DA">
        <w:rPr>
          <w:sz w:val="16"/>
          <w:lang w:eastAsia="de-CH"/>
        </w:rPr>
        <w:t xml:space="preserve"> </w:t>
      </w:r>
      <w:r w:rsidRPr="00D913DA">
        <w:rPr>
          <w:color w:val="2B91AF"/>
          <w:sz w:val="16"/>
          <w:lang w:eastAsia="de-CH"/>
        </w:rPr>
        <w:t>Dictionary</w:t>
      </w:r>
      <w:r w:rsidRPr="00D913DA">
        <w:rPr>
          <w:sz w:val="16"/>
          <w:lang w:eastAsia="de-CH"/>
        </w:rPr>
        <w:t>&lt;</w:t>
      </w:r>
      <w:r w:rsidRPr="00D913DA">
        <w:rPr>
          <w:color w:val="0000FF"/>
          <w:sz w:val="16"/>
          <w:lang w:eastAsia="de-CH"/>
        </w:rPr>
        <w:t>string</w:t>
      </w:r>
      <w:r w:rsidRPr="00D913DA">
        <w:rPr>
          <w:sz w:val="16"/>
          <w:lang w:eastAsia="de-CH"/>
        </w:rPr>
        <w:t xml:space="preserve">, </w:t>
      </w:r>
      <w:r w:rsidRPr="00D913DA">
        <w:rPr>
          <w:color w:val="0000FF"/>
          <w:sz w:val="16"/>
          <w:lang w:eastAsia="de-CH"/>
        </w:rPr>
        <w:t>string</w:t>
      </w:r>
      <w:r w:rsidRPr="00D913DA">
        <w:rPr>
          <w:sz w:val="16"/>
          <w:lang w:eastAsia="de-CH"/>
        </w:rPr>
        <w:t>&gt;();</w:t>
      </w:r>
    </w:p>
    <w:p w:rsidR="003870E6" w:rsidRPr="00D913DA" w:rsidRDefault="003870E6" w:rsidP="003221B7">
      <w:pPr>
        <w:pStyle w:val="Code1"/>
        <w:suppressAutoHyphens/>
        <w:rPr>
          <w:sz w:val="16"/>
          <w:lang w:eastAsia="de-CH"/>
        </w:rPr>
      </w:pPr>
      <w:r w:rsidRPr="00D913DA">
        <w:rPr>
          <w:sz w:val="16"/>
          <w:lang w:eastAsia="de-CH"/>
        </w:rPr>
        <w:t>cmxFacilities.Add(</w:t>
      </w:r>
      <w:r w:rsidRPr="00D913DA">
        <w:rPr>
          <w:color w:val="A31515"/>
          <w:sz w:val="16"/>
          <w:lang w:eastAsia="de-CH"/>
        </w:rPr>
        <w:t>"Select a facility..."</w:t>
      </w:r>
      <w:r w:rsidRPr="00D913DA">
        <w:rPr>
          <w:sz w:val="16"/>
          <w:lang w:eastAsia="de-CH"/>
        </w:rPr>
        <w:t xml:space="preserve">, </w:t>
      </w:r>
      <w:r w:rsidRPr="00D913DA">
        <w:rPr>
          <w:color w:val="A31515"/>
          <w:sz w:val="16"/>
          <w:lang w:eastAsia="de-CH"/>
        </w:rPr>
        <w:t>"-1"</w:t>
      </w:r>
      <w:r w:rsidRPr="00D913DA">
        <w:rPr>
          <w:sz w:val="16"/>
          <w:lang w:eastAsia="de-CH"/>
        </w:rPr>
        <w:t>);</w:t>
      </w:r>
    </w:p>
    <w:p w:rsidR="003870E6" w:rsidRPr="00D913DA" w:rsidRDefault="003870E6" w:rsidP="003221B7">
      <w:pPr>
        <w:pStyle w:val="Code1"/>
        <w:suppressAutoHyphens/>
        <w:rPr>
          <w:sz w:val="16"/>
          <w:lang w:eastAsia="de-CH"/>
        </w:rPr>
      </w:pPr>
      <w:r w:rsidRPr="00D913DA">
        <w:rPr>
          <w:color w:val="0000FF"/>
          <w:sz w:val="16"/>
          <w:lang w:eastAsia="de-CH"/>
        </w:rPr>
        <w:t>foreach</w:t>
      </w:r>
      <w:r w:rsidRPr="00D913DA">
        <w:rPr>
          <w:sz w:val="16"/>
          <w:lang w:eastAsia="de-CH"/>
        </w:rPr>
        <w:t xml:space="preserve"> (</w:t>
      </w:r>
      <w:r w:rsidRPr="00D913DA">
        <w:rPr>
          <w:color w:val="2B91AF"/>
          <w:sz w:val="16"/>
          <w:lang w:eastAsia="de-CH"/>
        </w:rPr>
        <w:t>Facility</w:t>
      </w:r>
      <w:r w:rsidRPr="00D913DA">
        <w:rPr>
          <w:sz w:val="16"/>
          <w:lang w:eastAsia="de-CH"/>
        </w:rPr>
        <w:t xml:space="preserve"> facility </w:t>
      </w:r>
      <w:r w:rsidRPr="00D913DA">
        <w:rPr>
          <w:color w:val="0000FF"/>
          <w:sz w:val="16"/>
          <w:lang w:eastAsia="de-CH"/>
        </w:rPr>
        <w:t>in</w:t>
      </w:r>
      <w:r w:rsidRPr="00D913DA">
        <w:rPr>
          <w:sz w:val="16"/>
          <w:lang w:eastAsia="de-CH"/>
        </w:rPr>
        <w:t xml:space="preserve"> facilities)</w:t>
      </w:r>
    </w:p>
    <w:p w:rsidR="003870E6" w:rsidRPr="00D913DA" w:rsidRDefault="003870E6" w:rsidP="003221B7">
      <w:pPr>
        <w:pStyle w:val="Code1"/>
        <w:suppressAutoHyphens/>
        <w:rPr>
          <w:sz w:val="16"/>
          <w:lang w:eastAsia="de-CH"/>
        </w:rPr>
      </w:pPr>
      <w:r w:rsidRPr="00D913DA">
        <w:rPr>
          <w:sz w:val="16"/>
          <w:lang w:eastAsia="de-CH"/>
        </w:rPr>
        <w:t>{</w:t>
      </w:r>
    </w:p>
    <w:p w:rsidR="003870E6" w:rsidRPr="00D913DA" w:rsidRDefault="003870E6" w:rsidP="003221B7">
      <w:pPr>
        <w:pStyle w:val="Code1"/>
        <w:suppressAutoHyphens/>
        <w:rPr>
          <w:sz w:val="16"/>
          <w:lang w:eastAsia="de-CH"/>
        </w:rPr>
      </w:pPr>
      <w:r w:rsidRPr="00D913DA">
        <w:rPr>
          <w:sz w:val="16"/>
          <w:lang w:eastAsia="de-CH"/>
        </w:rPr>
        <w:t xml:space="preserve">    cmxFacilities.Add(facility.Name, </w:t>
      </w:r>
      <w:r w:rsidRPr="00D913DA">
        <w:rPr>
          <w:color w:val="A31515"/>
          <w:sz w:val="16"/>
          <w:lang w:eastAsia="de-CH"/>
        </w:rPr>
        <w:t>""</w:t>
      </w:r>
      <w:r w:rsidRPr="00D913DA">
        <w:rPr>
          <w:sz w:val="16"/>
          <w:lang w:eastAsia="de-CH"/>
        </w:rPr>
        <w:t xml:space="preserve"> + facility.Id);</w:t>
      </w:r>
    </w:p>
    <w:p w:rsidR="003870E6" w:rsidRPr="00D913DA" w:rsidRDefault="003870E6" w:rsidP="003221B7">
      <w:pPr>
        <w:pStyle w:val="Code1"/>
        <w:suppressAutoHyphens/>
        <w:rPr>
          <w:sz w:val="16"/>
          <w:lang w:eastAsia="de-CH"/>
        </w:rPr>
      </w:pPr>
      <w:r w:rsidRPr="00D913DA">
        <w:rPr>
          <w:sz w:val="16"/>
          <w:lang w:eastAsia="de-CH"/>
        </w:rPr>
        <w:t>}</w:t>
      </w:r>
    </w:p>
    <w:p w:rsidR="003870E6" w:rsidRPr="00D913DA" w:rsidRDefault="003870E6" w:rsidP="003221B7">
      <w:pPr>
        <w:pStyle w:val="Code1"/>
        <w:suppressAutoHyphens/>
        <w:rPr>
          <w:sz w:val="16"/>
        </w:rPr>
      </w:pPr>
      <w:r w:rsidRPr="00D913DA">
        <w:rPr>
          <w:color w:val="0000FF"/>
          <w:sz w:val="16"/>
          <w:lang w:eastAsia="de-CH"/>
        </w:rPr>
        <w:t>return</w:t>
      </w:r>
      <w:r w:rsidRPr="00D913DA">
        <w:rPr>
          <w:sz w:val="16"/>
          <w:lang w:eastAsia="de-CH"/>
        </w:rPr>
        <w:t xml:space="preserve"> PartialView(</w:t>
      </w:r>
      <w:r w:rsidRPr="00D913DA">
        <w:rPr>
          <w:color w:val="A31515"/>
          <w:sz w:val="16"/>
          <w:lang w:eastAsia="de-CH"/>
        </w:rPr>
        <w:t>"ScanConnect"</w:t>
      </w:r>
      <w:r w:rsidRPr="00D913DA">
        <w:rPr>
          <w:sz w:val="16"/>
          <w:lang w:eastAsia="de-CH"/>
        </w:rPr>
        <w:t xml:space="preserve">, </w:t>
      </w:r>
      <w:r w:rsidRPr="00D913DA">
        <w:rPr>
          <w:color w:val="0000FF"/>
          <w:sz w:val="16"/>
          <w:lang w:eastAsia="de-CH"/>
        </w:rPr>
        <w:t>new</w:t>
      </w:r>
      <w:r w:rsidRPr="00D913DA">
        <w:rPr>
          <w:sz w:val="16"/>
          <w:lang w:eastAsia="de-CH"/>
        </w:rPr>
        <w:t xml:space="preserve"> </w:t>
      </w:r>
      <w:r w:rsidRPr="00D913DA">
        <w:rPr>
          <w:color w:val="2B91AF"/>
          <w:sz w:val="16"/>
          <w:lang w:eastAsia="de-CH"/>
        </w:rPr>
        <w:t>ScanViewModel</w:t>
      </w:r>
      <w:r w:rsidRPr="00D913DA">
        <w:rPr>
          <w:sz w:val="16"/>
          <w:lang w:eastAsia="de-CH"/>
        </w:rPr>
        <w:t xml:space="preserve"> { Facilities = cmxFacilities });</w:t>
      </w:r>
    </w:p>
    <w:p w:rsidR="00EF1E72" w:rsidRPr="00D913DA" w:rsidRDefault="00E51F52" w:rsidP="003221B7">
      <w:pPr>
        <w:pStyle w:val="Image"/>
        <w:suppressAutoHyphens/>
      </w:pPr>
      <w:r>
        <w:rPr>
          <w:noProof/>
          <w:lang w:eastAsia="fr-CH"/>
        </w:rPr>
        <w:lastRenderedPageBreak/>
        <w:drawing>
          <wp:inline distT="0" distB="0" distL="0" distR="0" wp14:anchorId="61897380" wp14:editId="7120D688">
            <wp:extent cx="1959319" cy="1181100"/>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3822"/>
                    <a:stretch/>
                  </pic:blipFill>
                  <pic:spPr bwMode="auto">
                    <a:xfrm>
                      <a:off x="0" y="0"/>
                      <a:ext cx="1982821" cy="1195267"/>
                    </a:xfrm>
                    <a:prstGeom prst="rect">
                      <a:avLst/>
                    </a:prstGeom>
                    <a:ln>
                      <a:noFill/>
                    </a:ln>
                    <a:extLst>
                      <a:ext uri="{53640926-AAD7-44D8-BBD7-CCE9431645EC}">
                        <a14:shadowObscured xmlns:a14="http://schemas.microsoft.com/office/drawing/2010/main"/>
                      </a:ext>
                    </a:extLst>
                  </pic:spPr>
                </pic:pic>
              </a:graphicData>
            </a:graphic>
          </wp:inline>
        </w:drawing>
      </w:r>
    </w:p>
    <w:p w:rsidR="00CE7482" w:rsidRPr="00D913DA" w:rsidRDefault="00CE7482" w:rsidP="003221B7">
      <w:pPr>
        <w:pStyle w:val="Retrait1"/>
        <w:suppressAutoHyphens/>
        <w:rPr>
          <w:u w:val="single"/>
        </w:rPr>
      </w:pPr>
      <w:r w:rsidRPr="00D913DA">
        <w:rPr>
          <w:u w:val="single"/>
        </w:rPr>
        <w:t>Connect</w:t>
      </w:r>
    </w:p>
    <w:p w:rsidR="00CE7482" w:rsidRPr="00D913DA" w:rsidRDefault="00CE7482" w:rsidP="003221B7">
      <w:pPr>
        <w:pStyle w:val="Retrait1"/>
        <w:suppressAutoHyphens/>
      </w:pPr>
      <w:r w:rsidRPr="00D913DA">
        <w:rPr>
          <w:lang w:eastAsia="fr-CH"/>
        </w:rPr>
        <w:t xml:space="preserve">En cliquant sur le bouton « Connect », on appelle l’action </w:t>
      </w:r>
      <w:r w:rsidRPr="00D913DA">
        <w:rPr>
          <w:rStyle w:val="Codeintext"/>
        </w:rPr>
        <w:t>Connect</w:t>
      </w:r>
      <w:r w:rsidRPr="00D913DA">
        <w:rPr>
          <w:lang w:eastAsia="fr-CH"/>
        </w:rPr>
        <w:t>.</w:t>
      </w:r>
    </w:p>
    <w:p w:rsidR="00CE7482" w:rsidRPr="00D913DA" w:rsidRDefault="00CE7482" w:rsidP="003221B7">
      <w:pPr>
        <w:pStyle w:val="Code1"/>
        <w:suppressAutoHyphens/>
        <w:rPr>
          <w:lang w:eastAsia="de-CH"/>
        </w:rPr>
      </w:pPr>
      <w:r w:rsidRPr="00D913DA">
        <w:rPr>
          <w:color w:val="0000FF"/>
          <w:lang w:eastAsia="de-CH"/>
        </w:rPr>
        <w:t>if</w:t>
      </w:r>
      <w:r w:rsidRPr="00D913DA">
        <w:rPr>
          <w:lang w:eastAsia="de-CH"/>
        </w:rPr>
        <w:t xml:space="preserve"> (facility == -1)</w:t>
      </w:r>
    </w:p>
    <w:p w:rsidR="00CE7482" w:rsidRPr="00D913DA" w:rsidRDefault="00CE7482" w:rsidP="003221B7">
      <w:pPr>
        <w:pStyle w:val="Code1"/>
        <w:suppressAutoHyphens/>
        <w:rPr>
          <w:lang w:eastAsia="de-CH"/>
        </w:rPr>
      </w:pPr>
      <w:r w:rsidRPr="00D913DA">
        <w:rPr>
          <w:lang w:eastAsia="de-CH"/>
        </w:rPr>
        <w:t xml:space="preserve">    </w:t>
      </w:r>
      <w:r w:rsidRPr="00D913DA">
        <w:rPr>
          <w:color w:val="0000FF"/>
          <w:lang w:eastAsia="de-CH"/>
        </w:rPr>
        <w:t>throw</w:t>
      </w:r>
      <w:r w:rsidRPr="00D913DA">
        <w:rPr>
          <w:lang w:eastAsia="de-CH"/>
        </w:rPr>
        <w:t xml:space="preserve"> </w:t>
      </w:r>
      <w:r w:rsidRPr="00D913DA">
        <w:rPr>
          <w:color w:val="0000FF"/>
          <w:lang w:eastAsia="de-CH"/>
        </w:rPr>
        <w:t>new</w:t>
      </w:r>
      <w:r w:rsidRPr="00D913DA">
        <w:rPr>
          <w:lang w:eastAsia="de-CH"/>
        </w:rPr>
        <w:t xml:space="preserve"> </w:t>
      </w:r>
      <w:r w:rsidRPr="00D913DA">
        <w:rPr>
          <w:color w:val="2B91AF"/>
          <w:lang w:eastAsia="de-CH"/>
        </w:rPr>
        <w:t>Exception</w:t>
      </w:r>
      <w:r w:rsidRPr="00D913DA">
        <w:rPr>
          <w:lang w:eastAsia="de-CH"/>
        </w:rPr>
        <w:t>(</w:t>
      </w:r>
      <w:r w:rsidRPr="00D913DA">
        <w:rPr>
          <w:color w:val="A31515"/>
          <w:lang w:eastAsia="de-CH"/>
        </w:rPr>
        <w:t>"Please select a facility"</w:t>
      </w:r>
      <w:r w:rsidRPr="00D913DA">
        <w:rPr>
          <w:lang w:eastAsia="de-CH"/>
        </w:rPr>
        <w:t>);</w:t>
      </w:r>
    </w:p>
    <w:p w:rsidR="00CE7482" w:rsidRPr="00D913DA" w:rsidRDefault="00CE7482" w:rsidP="003221B7">
      <w:pPr>
        <w:pStyle w:val="Code1"/>
        <w:suppressAutoHyphens/>
        <w:rPr>
          <w:lang w:eastAsia="de-CH"/>
        </w:rPr>
      </w:pPr>
      <w:r w:rsidRPr="00D913DA">
        <w:rPr>
          <w:color w:val="0000FF"/>
          <w:lang w:eastAsia="de-CH"/>
        </w:rPr>
        <w:t>if</w:t>
      </w:r>
      <w:r w:rsidRPr="00D913DA">
        <w:rPr>
          <w:lang w:eastAsia="de-CH"/>
        </w:rPr>
        <w:t xml:space="preserve"> (MachineAddress == </w:t>
      </w:r>
      <w:r w:rsidRPr="00D913DA">
        <w:rPr>
          <w:color w:val="A31515"/>
          <w:lang w:eastAsia="de-CH"/>
        </w:rPr>
        <w:t>""</w:t>
      </w:r>
      <w:r w:rsidRPr="00D913DA">
        <w:rPr>
          <w:lang w:eastAsia="de-CH"/>
        </w:rPr>
        <w:t>)</w:t>
      </w:r>
    </w:p>
    <w:p w:rsidR="00CE7482" w:rsidRPr="00D913DA" w:rsidRDefault="00CE7482" w:rsidP="003221B7">
      <w:pPr>
        <w:pStyle w:val="Code1"/>
        <w:suppressAutoHyphens/>
        <w:rPr>
          <w:lang w:eastAsia="de-CH"/>
        </w:rPr>
      </w:pPr>
      <w:r w:rsidRPr="00D913DA">
        <w:rPr>
          <w:lang w:eastAsia="de-CH"/>
        </w:rPr>
        <w:t xml:space="preserve">    </w:t>
      </w:r>
      <w:r w:rsidRPr="00D913DA">
        <w:rPr>
          <w:color w:val="0000FF"/>
          <w:lang w:eastAsia="de-CH"/>
        </w:rPr>
        <w:t>throw</w:t>
      </w:r>
      <w:r w:rsidRPr="00D913DA">
        <w:rPr>
          <w:lang w:eastAsia="de-CH"/>
        </w:rPr>
        <w:t xml:space="preserve"> </w:t>
      </w:r>
      <w:r w:rsidRPr="00D913DA">
        <w:rPr>
          <w:color w:val="0000FF"/>
          <w:lang w:eastAsia="de-CH"/>
        </w:rPr>
        <w:t>new</w:t>
      </w:r>
      <w:r w:rsidRPr="00D913DA">
        <w:rPr>
          <w:lang w:eastAsia="de-CH"/>
        </w:rPr>
        <w:t xml:space="preserve"> </w:t>
      </w:r>
      <w:r w:rsidRPr="00D913DA">
        <w:rPr>
          <w:color w:val="2B91AF"/>
          <w:lang w:eastAsia="de-CH"/>
        </w:rPr>
        <w:t>Exception</w:t>
      </w:r>
      <w:r w:rsidRPr="00D913DA">
        <w:rPr>
          <w:lang w:eastAsia="de-CH"/>
        </w:rPr>
        <w:t>(</w:t>
      </w:r>
      <w:r w:rsidRPr="00D913DA">
        <w:rPr>
          <w:color w:val="A31515"/>
          <w:lang w:eastAsia="de-CH"/>
        </w:rPr>
        <w:t>"Please enter an address"</w:t>
      </w:r>
      <w:r w:rsidRPr="00D913DA">
        <w:rPr>
          <w:lang w:eastAsia="de-CH"/>
        </w:rPr>
        <w:t>);</w:t>
      </w:r>
    </w:p>
    <w:p w:rsidR="00CE7482" w:rsidRPr="00D913DA" w:rsidRDefault="00CE7482" w:rsidP="003221B7">
      <w:pPr>
        <w:pStyle w:val="Code1"/>
        <w:suppressAutoHyphens/>
        <w:rPr>
          <w:lang w:eastAsia="de-CH"/>
        </w:rPr>
      </w:pPr>
      <w:r w:rsidRPr="00D913DA">
        <w:rPr>
          <w:lang w:eastAsia="de-CH"/>
        </w:rPr>
        <w:t>Session[</w:t>
      </w:r>
      <w:r w:rsidRPr="00D913DA">
        <w:rPr>
          <w:color w:val="A31515"/>
          <w:lang w:eastAsia="de-CH"/>
        </w:rPr>
        <w:t>"facilityId"</w:t>
      </w:r>
      <w:r w:rsidRPr="00D913DA">
        <w:rPr>
          <w:lang w:eastAsia="de-CH"/>
        </w:rPr>
        <w:t>] = facility;</w:t>
      </w:r>
    </w:p>
    <w:p w:rsidR="00CE7482" w:rsidRPr="00D913DA" w:rsidRDefault="00CE7482" w:rsidP="003221B7">
      <w:pPr>
        <w:pStyle w:val="Code1"/>
        <w:suppressAutoHyphens/>
        <w:rPr>
          <w:lang w:eastAsia="de-CH"/>
        </w:rPr>
      </w:pPr>
      <w:r w:rsidRPr="00D913DA">
        <w:rPr>
          <w:color w:val="0000FF"/>
          <w:lang w:eastAsia="de-CH"/>
        </w:rPr>
        <w:t>bool</w:t>
      </w:r>
      <w:r w:rsidRPr="00D913DA">
        <w:rPr>
          <w:lang w:eastAsia="de-CH"/>
        </w:rPr>
        <w:t xml:space="preserve"> ok = </w:t>
      </w:r>
      <w:r w:rsidRPr="00D913DA">
        <w:rPr>
          <w:color w:val="2B91AF"/>
          <w:lang w:eastAsia="de-CH"/>
        </w:rPr>
        <w:t>ClientWCF</w:t>
      </w:r>
      <w:r w:rsidRPr="00D913DA">
        <w:rPr>
          <w:lang w:eastAsia="de-CH"/>
        </w:rPr>
        <w:t>.CheckStatus(</w:t>
      </w:r>
      <w:r w:rsidRPr="00D913DA">
        <w:rPr>
          <w:color w:val="2B91AF"/>
          <w:lang w:eastAsia="de-CH"/>
        </w:rPr>
        <w:t>String</w:t>
      </w:r>
      <w:r w:rsidRPr="00D913DA">
        <w:rPr>
          <w:lang w:eastAsia="de-CH"/>
        </w:rPr>
        <w:t>.Format(</w:t>
      </w:r>
      <w:r w:rsidRPr="00D913DA">
        <w:rPr>
          <w:color w:val="A31515"/>
          <w:lang w:eastAsia="de-CH"/>
        </w:rPr>
        <w:t>"http://{0}:{1}/{2}"</w:t>
      </w:r>
      <w:r w:rsidRPr="00D913DA">
        <w:rPr>
          <w:lang w:eastAsia="de-CH"/>
        </w:rPr>
        <w:t xml:space="preserve">, MachineAddress, </w:t>
      </w:r>
      <w:r w:rsidRPr="00D913DA">
        <w:rPr>
          <w:color w:val="2B91AF"/>
          <w:lang w:eastAsia="de-CH"/>
        </w:rPr>
        <w:t>ClientWCF</w:t>
      </w:r>
      <w:r w:rsidRPr="00D913DA">
        <w:rPr>
          <w:lang w:eastAsia="de-CH"/>
        </w:rPr>
        <w:t xml:space="preserve">.defaultPort, </w:t>
      </w:r>
      <w:r w:rsidRPr="00D913DA">
        <w:rPr>
          <w:color w:val="2B91AF"/>
          <w:lang w:eastAsia="de-CH"/>
        </w:rPr>
        <w:t>ClientWCF</w:t>
      </w:r>
      <w:r w:rsidRPr="00D913DA">
        <w:rPr>
          <w:lang w:eastAsia="de-CH"/>
        </w:rPr>
        <w:t>.defaultServiceName));</w:t>
      </w:r>
    </w:p>
    <w:p w:rsidR="00CE7482" w:rsidRPr="00D913DA" w:rsidRDefault="00CE7482" w:rsidP="003221B7">
      <w:pPr>
        <w:pStyle w:val="Code1"/>
        <w:suppressAutoHyphens/>
        <w:rPr>
          <w:lang w:eastAsia="de-CH"/>
        </w:rPr>
      </w:pPr>
      <w:r w:rsidRPr="00D913DA">
        <w:rPr>
          <w:color w:val="0000FF"/>
          <w:lang w:eastAsia="de-CH"/>
        </w:rPr>
        <w:t>if</w:t>
      </w:r>
      <w:r w:rsidRPr="00D913DA">
        <w:rPr>
          <w:lang w:eastAsia="de-CH"/>
        </w:rPr>
        <w:t xml:space="preserve"> (!ok)</w:t>
      </w:r>
    </w:p>
    <w:p w:rsidR="00CE7482" w:rsidRPr="00D913DA" w:rsidRDefault="00CE7482" w:rsidP="003221B7">
      <w:pPr>
        <w:pStyle w:val="Code1"/>
        <w:suppressAutoHyphens/>
        <w:rPr>
          <w:lang w:eastAsia="de-CH"/>
        </w:rPr>
      </w:pPr>
      <w:r w:rsidRPr="00D913DA">
        <w:rPr>
          <w:lang w:eastAsia="de-CH"/>
        </w:rPr>
        <w:t xml:space="preserve">    </w:t>
      </w:r>
      <w:r w:rsidRPr="00D913DA">
        <w:rPr>
          <w:color w:val="0000FF"/>
          <w:lang w:eastAsia="de-CH"/>
        </w:rPr>
        <w:t>throw</w:t>
      </w:r>
      <w:r w:rsidRPr="00D913DA">
        <w:rPr>
          <w:lang w:eastAsia="de-CH"/>
        </w:rPr>
        <w:t xml:space="preserve"> </w:t>
      </w:r>
      <w:r w:rsidRPr="00D913DA">
        <w:rPr>
          <w:color w:val="0000FF"/>
          <w:lang w:eastAsia="de-CH"/>
        </w:rPr>
        <w:t>new</w:t>
      </w:r>
      <w:r w:rsidRPr="00D913DA">
        <w:rPr>
          <w:lang w:eastAsia="de-CH"/>
        </w:rPr>
        <w:t xml:space="preserve"> </w:t>
      </w:r>
      <w:r w:rsidRPr="00D913DA">
        <w:rPr>
          <w:color w:val="2B91AF"/>
          <w:lang w:eastAsia="de-CH"/>
        </w:rPr>
        <w:t>Exception</w:t>
      </w:r>
      <w:r w:rsidRPr="00D913DA">
        <w:rPr>
          <w:lang w:eastAsia="de-CH"/>
        </w:rPr>
        <w:t>(</w:t>
      </w:r>
      <w:r w:rsidRPr="00D913DA">
        <w:rPr>
          <w:color w:val="A31515"/>
          <w:lang w:eastAsia="de-CH"/>
        </w:rPr>
        <w:t>"No server has been found to this address"</w:t>
      </w:r>
      <w:r w:rsidRPr="00D913DA">
        <w:rPr>
          <w:lang w:eastAsia="de-CH"/>
        </w:rPr>
        <w:t>);</w:t>
      </w:r>
    </w:p>
    <w:p w:rsidR="00CE7482" w:rsidRPr="00D913DA" w:rsidRDefault="00CE7482" w:rsidP="003221B7">
      <w:pPr>
        <w:pStyle w:val="Code1"/>
        <w:suppressAutoHyphens/>
        <w:rPr>
          <w:lang w:eastAsia="de-CH"/>
        </w:rPr>
      </w:pPr>
      <w:r w:rsidRPr="00D913DA">
        <w:rPr>
          <w:color w:val="2B91AF"/>
          <w:lang w:eastAsia="de-CH"/>
        </w:rPr>
        <w:t>ClientWCF</w:t>
      </w:r>
      <w:r w:rsidRPr="00D913DA">
        <w:rPr>
          <w:lang w:eastAsia="de-CH"/>
        </w:rPr>
        <w:t xml:space="preserve"> wcf = </w:t>
      </w:r>
      <w:r w:rsidRPr="00D913DA">
        <w:rPr>
          <w:color w:val="0000FF"/>
          <w:lang w:eastAsia="de-CH"/>
        </w:rPr>
        <w:t>new</w:t>
      </w:r>
      <w:r w:rsidRPr="00D913DA">
        <w:rPr>
          <w:lang w:eastAsia="de-CH"/>
        </w:rPr>
        <w:t xml:space="preserve"> </w:t>
      </w:r>
      <w:r w:rsidRPr="00D913DA">
        <w:rPr>
          <w:color w:val="2B91AF"/>
          <w:lang w:eastAsia="de-CH"/>
        </w:rPr>
        <w:t>ClientWCF</w:t>
      </w:r>
      <w:r w:rsidRPr="00D913DA">
        <w:rPr>
          <w:lang w:eastAsia="de-CH"/>
        </w:rPr>
        <w:t>();</w:t>
      </w:r>
    </w:p>
    <w:p w:rsidR="00CE7482" w:rsidRPr="00D913DA" w:rsidRDefault="00CE7482" w:rsidP="003221B7">
      <w:pPr>
        <w:pStyle w:val="Code1"/>
        <w:suppressAutoHyphens/>
        <w:rPr>
          <w:lang w:eastAsia="de-CH"/>
        </w:rPr>
      </w:pPr>
      <w:r w:rsidRPr="00D913DA">
        <w:rPr>
          <w:lang w:eastAsia="de-CH"/>
        </w:rPr>
        <w:t>wcf.InitClient(MachineAddress);</w:t>
      </w:r>
    </w:p>
    <w:p w:rsidR="00CE7482" w:rsidRPr="00D913DA" w:rsidRDefault="00CE7482" w:rsidP="003221B7">
      <w:pPr>
        <w:pStyle w:val="Code1"/>
        <w:suppressAutoHyphens/>
        <w:rPr>
          <w:lang w:eastAsia="de-CH"/>
        </w:rPr>
      </w:pPr>
      <w:r w:rsidRPr="00D913DA">
        <w:rPr>
          <w:lang w:eastAsia="de-CH"/>
        </w:rPr>
        <w:t>Session[</w:t>
      </w:r>
      <w:r w:rsidRPr="00D913DA">
        <w:rPr>
          <w:color w:val="A31515"/>
          <w:lang w:eastAsia="de-CH"/>
        </w:rPr>
        <w:t>"wcf"</w:t>
      </w:r>
      <w:r w:rsidRPr="00D913DA">
        <w:rPr>
          <w:lang w:eastAsia="de-CH"/>
        </w:rPr>
        <w:t>] = wcf;</w:t>
      </w:r>
    </w:p>
    <w:p w:rsidR="0021042F" w:rsidRPr="00D913DA" w:rsidRDefault="00CE7482" w:rsidP="003221B7">
      <w:pPr>
        <w:pStyle w:val="Code1"/>
        <w:suppressAutoHyphens/>
        <w:rPr>
          <w:lang w:eastAsia="de-CH"/>
        </w:rPr>
      </w:pPr>
      <w:r w:rsidRPr="00D913DA">
        <w:rPr>
          <w:color w:val="0000FF"/>
          <w:lang w:eastAsia="de-CH"/>
        </w:rPr>
        <w:t>return</w:t>
      </w:r>
      <w:r w:rsidRPr="00D913DA">
        <w:rPr>
          <w:lang w:eastAsia="de-CH"/>
        </w:rPr>
        <w:t xml:space="preserve"> PartialView(</w:t>
      </w:r>
      <w:r w:rsidRPr="00D913DA">
        <w:rPr>
          <w:color w:val="A31515"/>
          <w:lang w:eastAsia="de-CH"/>
        </w:rPr>
        <w:t>"ScanInfosButton"</w:t>
      </w:r>
      <w:r w:rsidRPr="00D913DA">
        <w:rPr>
          <w:lang w:eastAsia="de-CH"/>
        </w:rPr>
        <w:t>);</w:t>
      </w:r>
    </w:p>
    <w:p w:rsidR="00CE7482" w:rsidRPr="00D913DA" w:rsidRDefault="00CE7482" w:rsidP="003221B7">
      <w:pPr>
        <w:pStyle w:val="Retrait1"/>
        <w:suppressAutoHyphens/>
        <w:rPr>
          <w:lang w:eastAsia="fr-CH"/>
        </w:rPr>
      </w:pPr>
      <w:r w:rsidRPr="00D913DA">
        <w:rPr>
          <w:lang w:eastAsia="fr-CH"/>
        </w:rPr>
        <w:t>Celle-ci teste que le serveur existe sur la machine spécifiée et s’y connecte si c’est le cas. Enfin, le bouton de scan est affiché.</w:t>
      </w:r>
    </w:p>
    <w:p w:rsidR="00CE7482" w:rsidRPr="00D913DA" w:rsidRDefault="00CE7482" w:rsidP="003221B7">
      <w:pPr>
        <w:pStyle w:val="Retrait1"/>
        <w:suppressAutoHyphens/>
        <w:spacing w:after="0"/>
        <w:rPr>
          <w:lang w:eastAsia="fr-CH"/>
        </w:rPr>
      </w:pPr>
      <w:r w:rsidRPr="00D913DA">
        <w:rPr>
          <w:lang w:eastAsia="fr-CH"/>
        </w:rPr>
        <w:t xml:space="preserve">L’ID de l’ouvrage et le </w:t>
      </w:r>
      <w:r w:rsidRPr="00D913DA">
        <w:rPr>
          <w:rStyle w:val="Codeintext"/>
        </w:rPr>
        <w:t>ClientWCF</w:t>
      </w:r>
      <w:r w:rsidRPr="00D913DA">
        <w:rPr>
          <w:lang w:eastAsia="fr-CH"/>
        </w:rPr>
        <w:t xml:space="preserve"> sont stockés dans la session pour une utilisation lors de la récupération des infos.</w:t>
      </w:r>
    </w:p>
    <w:p w:rsidR="004E1248" w:rsidRPr="00D913DA" w:rsidRDefault="004E1248" w:rsidP="003221B7">
      <w:pPr>
        <w:pStyle w:val="Image"/>
        <w:suppressAutoHyphens/>
        <w:spacing w:before="0" w:beforeAutospacing="0"/>
      </w:pPr>
      <w:r w:rsidRPr="00D913DA">
        <w:rPr>
          <w:noProof/>
          <w:lang w:eastAsia="fr-CH"/>
        </w:rPr>
        <w:drawing>
          <wp:inline distT="0" distB="0" distL="0" distR="0" wp14:anchorId="2CF0D1B4" wp14:editId="2DA9B597">
            <wp:extent cx="537552" cy="2952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93" cy="296671"/>
                    </a:xfrm>
                    <a:prstGeom prst="rect">
                      <a:avLst/>
                    </a:prstGeom>
                  </pic:spPr>
                </pic:pic>
              </a:graphicData>
            </a:graphic>
          </wp:inline>
        </w:drawing>
      </w:r>
    </w:p>
    <w:p w:rsidR="00CE7482" w:rsidRPr="00D913DA" w:rsidRDefault="00CE7482" w:rsidP="003221B7">
      <w:pPr>
        <w:pStyle w:val="Retrait1"/>
        <w:suppressAutoHyphens/>
        <w:rPr>
          <w:lang w:eastAsia="fr-CH"/>
        </w:rPr>
      </w:pPr>
      <w:r w:rsidRPr="00D913DA">
        <w:rPr>
          <w:lang w:eastAsia="fr-CH"/>
        </w:rPr>
        <w:t xml:space="preserve">Le bouton </w:t>
      </w:r>
      <w:r w:rsidR="004E1248" w:rsidRPr="00D913DA">
        <w:rPr>
          <w:lang w:eastAsia="fr-CH"/>
        </w:rPr>
        <w:t xml:space="preserve">appelle l’action </w:t>
      </w:r>
      <w:r w:rsidR="004E1248" w:rsidRPr="00D913DA">
        <w:rPr>
          <w:rStyle w:val="Codeintext"/>
        </w:rPr>
        <w:t>GetInfos</w:t>
      </w:r>
      <w:r w:rsidR="004E1248" w:rsidRPr="00D913DA">
        <w:rPr>
          <w:lang w:eastAsia="fr-CH"/>
        </w:rPr>
        <w:t xml:space="preserve"> qui envoie </w:t>
      </w:r>
      <w:r w:rsidR="001E6A5C" w:rsidRPr="00D913DA">
        <w:rPr>
          <w:lang w:eastAsia="fr-CH"/>
        </w:rPr>
        <w:t>la</w:t>
      </w:r>
      <w:r w:rsidR="004E1248" w:rsidRPr="00D913DA">
        <w:rPr>
          <w:lang w:eastAsia="fr-CH"/>
        </w:rPr>
        <w:t xml:space="preserve"> requête au serveur.</w:t>
      </w:r>
      <w:r w:rsidRPr="00D913DA">
        <w:rPr>
          <w:lang w:eastAsia="fr-CH"/>
        </w:rPr>
        <w:t xml:space="preserve"> Les </w:t>
      </w:r>
      <w:r w:rsidR="00773DD8">
        <w:t>informations</w:t>
      </w:r>
      <w:r w:rsidR="00773DD8" w:rsidRPr="00D913DA">
        <w:t xml:space="preserve"> </w:t>
      </w:r>
      <w:r w:rsidRPr="00D913DA">
        <w:rPr>
          <w:lang w:eastAsia="fr-CH"/>
        </w:rPr>
        <w:t>sont ensuite affichées.</w:t>
      </w:r>
    </w:p>
    <w:p w:rsidR="00CE7482" w:rsidRPr="00D913DA" w:rsidRDefault="00CE7482" w:rsidP="003221B7">
      <w:pPr>
        <w:pStyle w:val="Code1"/>
        <w:suppressAutoHyphens/>
        <w:rPr>
          <w:sz w:val="16"/>
          <w:lang w:eastAsia="de-CH"/>
        </w:rPr>
      </w:pPr>
      <w:r w:rsidRPr="00D913DA">
        <w:rPr>
          <w:color w:val="2B91AF"/>
          <w:sz w:val="16"/>
          <w:lang w:eastAsia="de-CH"/>
        </w:rPr>
        <w:t>ClientWCF</w:t>
      </w:r>
      <w:r w:rsidRPr="00D913DA">
        <w:rPr>
          <w:sz w:val="16"/>
          <w:lang w:eastAsia="de-CH"/>
        </w:rPr>
        <w:t xml:space="preserve"> wcf = (</w:t>
      </w:r>
      <w:r w:rsidRPr="00D913DA">
        <w:rPr>
          <w:color w:val="2B91AF"/>
          <w:sz w:val="16"/>
          <w:lang w:eastAsia="de-CH"/>
        </w:rPr>
        <w:t>ClientWCF</w:t>
      </w:r>
      <w:r w:rsidRPr="00D913DA">
        <w:rPr>
          <w:sz w:val="16"/>
          <w:lang w:eastAsia="de-CH"/>
        </w:rPr>
        <w:t>)Session[</w:t>
      </w:r>
      <w:r w:rsidRPr="00D913DA">
        <w:rPr>
          <w:color w:val="A31515"/>
          <w:sz w:val="16"/>
          <w:lang w:eastAsia="de-CH"/>
        </w:rPr>
        <w:t>"wcf"</w:t>
      </w:r>
      <w:r w:rsidRPr="00D913DA">
        <w:rPr>
          <w:sz w:val="16"/>
          <w:lang w:eastAsia="de-CH"/>
        </w:rPr>
        <w:t>];</w:t>
      </w:r>
    </w:p>
    <w:p w:rsidR="00CE7482" w:rsidRPr="00D913DA" w:rsidRDefault="00CE7482" w:rsidP="003221B7">
      <w:pPr>
        <w:pStyle w:val="Code1"/>
        <w:suppressAutoHyphens/>
        <w:rPr>
          <w:sz w:val="16"/>
          <w:lang w:eastAsia="de-CH"/>
        </w:rPr>
      </w:pPr>
      <w:r w:rsidRPr="00D913DA">
        <w:rPr>
          <w:color w:val="0000FF"/>
          <w:sz w:val="16"/>
          <w:lang w:eastAsia="de-CH"/>
        </w:rPr>
        <w:t>if</w:t>
      </w:r>
      <w:r w:rsidRPr="00D913DA">
        <w:rPr>
          <w:sz w:val="16"/>
          <w:lang w:eastAsia="de-CH"/>
        </w:rPr>
        <w:t xml:space="preserve"> (wcf == </w:t>
      </w:r>
      <w:r w:rsidRPr="00D913DA">
        <w:rPr>
          <w:color w:val="0000FF"/>
          <w:sz w:val="16"/>
          <w:lang w:eastAsia="de-CH"/>
        </w:rPr>
        <w:t>null</w:t>
      </w:r>
      <w:r w:rsidRPr="00D913DA">
        <w:rPr>
          <w:sz w:val="16"/>
          <w:lang w:eastAsia="de-CH"/>
        </w:rPr>
        <w:t>)</w:t>
      </w:r>
    </w:p>
    <w:p w:rsidR="00CE7482" w:rsidRPr="00D913DA" w:rsidRDefault="00CE7482" w:rsidP="003221B7">
      <w:pPr>
        <w:pStyle w:val="Code1"/>
        <w:suppressAutoHyphens/>
        <w:rPr>
          <w:sz w:val="16"/>
          <w:lang w:eastAsia="de-CH"/>
        </w:rPr>
      </w:pPr>
      <w:r w:rsidRPr="00D913DA">
        <w:rPr>
          <w:sz w:val="16"/>
          <w:lang w:eastAsia="de-CH"/>
        </w:rPr>
        <w:t xml:space="preserve">    </w:t>
      </w:r>
      <w:r w:rsidRPr="00D913DA">
        <w:rPr>
          <w:color w:val="0000FF"/>
          <w:sz w:val="16"/>
          <w:lang w:eastAsia="de-CH"/>
        </w:rPr>
        <w:t>throw</w:t>
      </w:r>
      <w:r w:rsidRPr="00D913DA">
        <w:rPr>
          <w:sz w:val="16"/>
          <w:lang w:eastAsia="de-CH"/>
        </w:rPr>
        <w:t xml:space="preserve"> </w:t>
      </w:r>
      <w:r w:rsidRPr="00D913DA">
        <w:rPr>
          <w:color w:val="0000FF"/>
          <w:sz w:val="16"/>
          <w:lang w:eastAsia="de-CH"/>
        </w:rPr>
        <w:t>new</w:t>
      </w:r>
      <w:r w:rsidRPr="00D913DA">
        <w:rPr>
          <w:sz w:val="16"/>
          <w:lang w:eastAsia="de-CH"/>
        </w:rPr>
        <w:t xml:space="preserve"> </w:t>
      </w:r>
      <w:r w:rsidRPr="00D913DA">
        <w:rPr>
          <w:color w:val="2B91AF"/>
          <w:sz w:val="16"/>
          <w:lang w:eastAsia="de-CH"/>
        </w:rPr>
        <w:t>Exception</w:t>
      </w:r>
      <w:r w:rsidRPr="00D913DA">
        <w:rPr>
          <w:sz w:val="16"/>
          <w:lang w:eastAsia="de-CH"/>
        </w:rPr>
        <w:t>(</w:t>
      </w:r>
      <w:r w:rsidRPr="00D913DA">
        <w:rPr>
          <w:color w:val="A31515"/>
          <w:sz w:val="16"/>
          <w:lang w:eastAsia="de-CH"/>
        </w:rPr>
        <w:t>"The connection has ended. Please reconnect to the server"</w:t>
      </w:r>
      <w:r w:rsidRPr="00D913DA">
        <w:rPr>
          <w:sz w:val="16"/>
          <w:lang w:eastAsia="de-CH"/>
        </w:rPr>
        <w:t>);</w:t>
      </w:r>
    </w:p>
    <w:p w:rsidR="00CE7482" w:rsidRPr="00D913DA" w:rsidRDefault="00CE7482" w:rsidP="003221B7">
      <w:pPr>
        <w:pStyle w:val="Code1"/>
        <w:suppressAutoHyphens/>
        <w:rPr>
          <w:sz w:val="16"/>
          <w:lang w:eastAsia="de-CH"/>
        </w:rPr>
      </w:pPr>
    </w:p>
    <w:p w:rsidR="00CE7482" w:rsidRPr="00D913DA" w:rsidRDefault="00CE7482" w:rsidP="003221B7">
      <w:pPr>
        <w:pStyle w:val="Code1"/>
        <w:suppressAutoHyphens/>
        <w:rPr>
          <w:sz w:val="16"/>
          <w:lang w:eastAsia="de-CH"/>
        </w:rPr>
      </w:pPr>
      <w:r w:rsidRPr="00D913DA">
        <w:rPr>
          <w:color w:val="2B91AF"/>
          <w:sz w:val="16"/>
          <w:lang w:eastAsia="de-CH"/>
        </w:rPr>
        <w:t>Object</w:t>
      </w:r>
      <w:r w:rsidRPr="00D913DA">
        <w:rPr>
          <w:sz w:val="16"/>
          <w:lang w:eastAsia="de-CH"/>
        </w:rPr>
        <w:t xml:space="preserve"> infos = wcf.SendMessage(</w:t>
      </w:r>
      <w:r w:rsidRPr="00D913DA">
        <w:rPr>
          <w:color w:val="A31515"/>
          <w:sz w:val="16"/>
          <w:lang w:eastAsia="de-CH"/>
        </w:rPr>
        <w:t>"GetInfos"</w:t>
      </w:r>
      <w:r w:rsidRPr="00D913DA">
        <w:rPr>
          <w:sz w:val="16"/>
          <w:lang w:eastAsia="de-CH"/>
        </w:rPr>
        <w:t>);</w:t>
      </w:r>
    </w:p>
    <w:p w:rsidR="00CE7482" w:rsidRPr="00D913DA" w:rsidRDefault="00CE7482" w:rsidP="003221B7">
      <w:pPr>
        <w:pStyle w:val="Code1"/>
        <w:suppressAutoHyphens/>
        <w:rPr>
          <w:sz w:val="16"/>
          <w:lang w:eastAsia="de-CH"/>
        </w:rPr>
      </w:pPr>
      <w:r w:rsidRPr="00D913DA">
        <w:rPr>
          <w:color w:val="0000FF"/>
          <w:sz w:val="16"/>
          <w:lang w:eastAsia="de-CH"/>
        </w:rPr>
        <w:t>if</w:t>
      </w:r>
      <w:r w:rsidRPr="00D913DA">
        <w:rPr>
          <w:sz w:val="16"/>
          <w:lang w:eastAsia="de-CH"/>
        </w:rPr>
        <w:t xml:space="preserve"> (infos.GetType() == </w:t>
      </w:r>
      <w:r w:rsidRPr="00D913DA">
        <w:rPr>
          <w:color w:val="0000FF"/>
          <w:sz w:val="16"/>
          <w:lang w:eastAsia="de-CH"/>
        </w:rPr>
        <w:t>typeof</w:t>
      </w:r>
      <w:r w:rsidRPr="00D913DA">
        <w:rPr>
          <w:sz w:val="16"/>
          <w:lang w:eastAsia="de-CH"/>
        </w:rPr>
        <w:t>(</w:t>
      </w:r>
      <w:r w:rsidRPr="00D913DA">
        <w:rPr>
          <w:color w:val="0000FF"/>
          <w:sz w:val="16"/>
          <w:lang w:eastAsia="de-CH"/>
        </w:rPr>
        <w:t>string</w:t>
      </w:r>
      <w:r w:rsidRPr="00D913DA">
        <w:rPr>
          <w:sz w:val="16"/>
          <w:lang w:eastAsia="de-CH"/>
        </w:rPr>
        <w:t>))</w:t>
      </w:r>
    </w:p>
    <w:p w:rsidR="00CE7482" w:rsidRPr="00D913DA" w:rsidRDefault="00CE7482" w:rsidP="003221B7">
      <w:pPr>
        <w:pStyle w:val="Code1"/>
        <w:suppressAutoHyphens/>
        <w:rPr>
          <w:sz w:val="16"/>
          <w:lang w:eastAsia="de-CH"/>
        </w:rPr>
      </w:pPr>
      <w:r w:rsidRPr="00D913DA">
        <w:rPr>
          <w:sz w:val="16"/>
          <w:lang w:eastAsia="de-CH"/>
        </w:rPr>
        <w:t xml:space="preserve">    </w:t>
      </w:r>
      <w:r w:rsidRPr="00D913DA">
        <w:rPr>
          <w:color w:val="0000FF"/>
          <w:sz w:val="16"/>
          <w:lang w:eastAsia="de-CH"/>
        </w:rPr>
        <w:t>return</w:t>
      </w:r>
      <w:r w:rsidRPr="00D913DA">
        <w:rPr>
          <w:sz w:val="16"/>
          <w:lang w:eastAsia="de-CH"/>
        </w:rPr>
        <w:t xml:space="preserve"> PartialView(</w:t>
      </w:r>
      <w:r w:rsidRPr="00D913DA">
        <w:rPr>
          <w:color w:val="A31515"/>
          <w:sz w:val="16"/>
          <w:lang w:eastAsia="de-CH"/>
        </w:rPr>
        <w:t>"ScanInfos"</w:t>
      </w:r>
      <w:r w:rsidRPr="00D913DA">
        <w:rPr>
          <w:sz w:val="16"/>
          <w:lang w:eastAsia="de-CH"/>
        </w:rPr>
        <w:t xml:space="preserve">, </w:t>
      </w:r>
      <w:r w:rsidRPr="00D913DA">
        <w:rPr>
          <w:color w:val="0000FF"/>
          <w:sz w:val="16"/>
          <w:lang w:eastAsia="de-CH"/>
        </w:rPr>
        <w:t>new</w:t>
      </w:r>
      <w:r w:rsidRPr="00D913DA">
        <w:rPr>
          <w:sz w:val="16"/>
          <w:lang w:eastAsia="de-CH"/>
        </w:rPr>
        <w:t xml:space="preserve"> </w:t>
      </w:r>
      <w:r w:rsidRPr="00D913DA">
        <w:rPr>
          <w:color w:val="2B91AF"/>
          <w:sz w:val="16"/>
          <w:lang w:eastAsia="de-CH"/>
        </w:rPr>
        <w:t>InfosViewModel</w:t>
      </w:r>
      <w:r w:rsidRPr="00D913DA">
        <w:rPr>
          <w:sz w:val="16"/>
          <w:lang w:eastAsia="de-CH"/>
        </w:rPr>
        <w:t xml:space="preserve"> { Error = (</w:t>
      </w:r>
      <w:r w:rsidRPr="00D913DA">
        <w:rPr>
          <w:color w:val="0000FF"/>
          <w:sz w:val="16"/>
          <w:lang w:eastAsia="de-CH"/>
        </w:rPr>
        <w:t>string</w:t>
      </w:r>
      <w:r w:rsidRPr="00D913DA">
        <w:rPr>
          <w:sz w:val="16"/>
          <w:lang w:eastAsia="de-CH"/>
        </w:rPr>
        <w:t>)infos });</w:t>
      </w:r>
    </w:p>
    <w:p w:rsidR="00CE7482" w:rsidRPr="00D913DA" w:rsidRDefault="00CE7482" w:rsidP="003221B7">
      <w:pPr>
        <w:pStyle w:val="Code1"/>
        <w:suppressAutoHyphens/>
        <w:rPr>
          <w:sz w:val="16"/>
          <w:lang w:eastAsia="de-CH"/>
        </w:rPr>
      </w:pPr>
    </w:p>
    <w:p w:rsidR="00CE7482" w:rsidRPr="00D913DA" w:rsidRDefault="00CE7482" w:rsidP="003221B7">
      <w:pPr>
        <w:pStyle w:val="Code1"/>
        <w:suppressAutoHyphens/>
        <w:rPr>
          <w:sz w:val="16"/>
          <w:lang w:eastAsia="de-CH"/>
        </w:rPr>
      </w:pPr>
      <w:r w:rsidRPr="00D913DA">
        <w:rPr>
          <w:color w:val="0000FF"/>
          <w:sz w:val="16"/>
          <w:lang w:eastAsia="de-CH"/>
        </w:rPr>
        <w:t>int</w:t>
      </w:r>
      <w:r w:rsidRPr="00D913DA">
        <w:rPr>
          <w:sz w:val="16"/>
          <w:lang w:eastAsia="de-CH"/>
        </w:rPr>
        <w:t xml:space="preserve"> facility = (</w:t>
      </w:r>
      <w:r w:rsidRPr="00D913DA">
        <w:rPr>
          <w:color w:val="0000FF"/>
          <w:sz w:val="16"/>
          <w:lang w:eastAsia="de-CH"/>
        </w:rPr>
        <w:t>int</w:t>
      </w:r>
      <w:r w:rsidRPr="00D913DA">
        <w:rPr>
          <w:sz w:val="16"/>
          <w:lang w:eastAsia="de-CH"/>
        </w:rPr>
        <w:t>)Session[</w:t>
      </w:r>
      <w:r w:rsidRPr="00D913DA">
        <w:rPr>
          <w:color w:val="A31515"/>
          <w:sz w:val="16"/>
          <w:lang w:eastAsia="de-CH"/>
        </w:rPr>
        <w:t>"facilityId"</w:t>
      </w:r>
      <w:r w:rsidRPr="00D913DA">
        <w:rPr>
          <w:sz w:val="16"/>
          <w:lang w:eastAsia="de-CH"/>
        </w:rPr>
        <w:t>];</w:t>
      </w:r>
    </w:p>
    <w:p w:rsidR="00CE7482" w:rsidRPr="00D913DA" w:rsidRDefault="00CE7482" w:rsidP="003221B7">
      <w:pPr>
        <w:pStyle w:val="Code1"/>
        <w:suppressAutoHyphens/>
        <w:rPr>
          <w:sz w:val="16"/>
          <w:lang w:eastAsia="de-CH"/>
        </w:rPr>
      </w:pPr>
      <w:r w:rsidRPr="00D913DA">
        <w:rPr>
          <w:sz w:val="16"/>
          <w:lang w:eastAsia="de-CH"/>
        </w:rPr>
        <w:t>Session[</w:t>
      </w:r>
      <w:r w:rsidRPr="00D913DA">
        <w:rPr>
          <w:color w:val="A31515"/>
          <w:sz w:val="16"/>
          <w:lang w:eastAsia="de-CH"/>
        </w:rPr>
        <w:t>"infos"</w:t>
      </w:r>
      <w:r w:rsidRPr="00D913DA">
        <w:rPr>
          <w:sz w:val="16"/>
          <w:lang w:eastAsia="de-CH"/>
        </w:rPr>
        <w:t>] = (</w:t>
      </w:r>
      <w:r w:rsidRPr="00D913DA">
        <w:rPr>
          <w:color w:val="2B91AF"/>
          <w:sz w:val="16"/>
          <w:lang w:eastAsia="de-CH"/>
        </w:rPr>
        <w:t>Info</w:t>
      </w:r>
      <w:r w:rsidRPr="00D913DA">
        <w:rPr>
          <w:sz w:val="16"/>
          <w:lang w:eastAsia="de-CH"/>
        </w:rPr>
        <w:t>)infos;</w:t>
      </w:r>
    </w:p>
    <w:p w:rsidR="00CE7482" w:rsidRPr="00D913DA" w:rsidRDefault="00CE7482" w:rsidP="003221B7">
      <w:pPr>
        <w:pStyle w:val="Code1"/>
        <w:suppressAutoHyphens/>
        <w:rPr>
          <w:sz w:val="16"/>
          <w:lang w:eastAsia="de-CH"/>
        </w:rPr>
      </w:pPr>
      <w:r w:rsidRPr="00D913DA">
        <w:rPr>
          <w:color w:val="0000FF"/>
          <w:sz w:val="16"/>
          <w:lang w:eastAsia="de-CH"/>
        </w:rPr>
        <w:t>return</w:t>
      </w:r>
      <w:r w:rsidRPr="00D913DA">
        <w:rPr>
          <w:sz w:val="16"/>
          <w:lang w:eastAsia="de-CH"/>
        </w:rPr>
        <w:t xml:space="preserve"> PartialView(</w:t>
      </w:r>
      <w:r w:rsidRPr="00D913DA">
        <w:rPr>
          <w:color w:val="A31515"/>
          <w:sz w:val="16"/>
          <w:lang w:eastAsia="de-CH"/>
        </w:rPr>
        <w:t>"ScanInfos"</w:t>
      </w:r>
      <w:r w:rsidRPr="00D913DA">
        <w:rPr>
          <w:sz w:val="16"/>
          <w:lang w:eastAsia="de-CH"/>
        </w:rPr>
        <w:t xml:space="preserve">, </w:t>
      </w:r>
      <w:r w:rsidRPr="00D913DA">
        <w:rPr>
          <w:color w:val="0000FF"/>
          <w:sz w:val="16"/>
          <w:lang w:eastAsia="de-CH"/>
        </w:rPr>
        <w:t>new</w:t>
      </w:r>
      <w:r w:rsidRPr="00D913DA">
        <w:rPr>
          <w:sz w:val="16"/>
          <w:lang w:eastAsia="de-CH"/>
        </w:rPr>
        <w:t xml:space="preserve"> </w:t>
      </w:r>
      <w:r w:rsidRPr="00D913DA">
        <w:rPr>
          <w:color w:val="2B91AF"/>
          <w:sz w:val="16"/>
          <w:lang w:eastAsia="de-CH"/>
        </w:rPr>
        <w:t>InfosViewModel</w:t>
      </w:r>
      <w:r w:rsidRPr="00D913DA">
        <w:rPr>
          <w:sz w:val="16"/>
          <w:lang w:eastAsia="de-CH"/>
        </w:rPr>
        <w:t xml:space="preserve"> { Infos = (</w:t>
      </w:r>
      <w:r w:rsidRPr="00D913DA">
        <w:rPr>
          <w:color w:val="2B91AF"/>
          <w:sz w:val="16"/>
          <w:lang w:eastAsia="de-CH"/>
        </w:rPr>
        <w:t>Info</w:t>
      </w:r>
      <w:r w:rsidRPr="00D913DA">
        <w:rPr>
          <w:sz w:val="16"/>
          <w:lang w:eastAsia="de-CH"/>
        </w:rPr>
        <w:t>)infos, Machines = dal.GetFacilityMachines(facility) });</w:t>
      </w:r>
    </w:p>
    <w:p w:rsidR="00BF779F" w:rsidRDefault="00CE7482" w:rsidP="003221B7">
      <w:pPr>
        <w:pStyle w:val="Retrait1"/>
        <w:suppressAutoHyphens/>
        <w:spacing w:before="120"/>
        <w:rPr>
          <w:lang w:eastAsia="fr-CH"/>
        </w:rPr>
      </w:pPr>
      <w:r w:rsidRPr="00D913DA">
        <w:rPr>
          <w:lang w:eastAsia="fr-CH"/>
        </w:rPr>
        <w:t xml:space="preserve">On récupère le </w:t>
      </w:r>
      <w:r w:rsidRPr="00D913DA">
        <w:rPr>
          <w:rStyle w:val="Codeintext"/>
        </w:rPr>
        <w:t>ClientWCF</w:t>
      </w:r>
      <w:r w:rsidRPr="00D913DA">
        <w:rPr>
          <w:lang w:eastAsia="fr-CH"/>
        </w:rPr>
        <w:t xml:space="preserve"> depuis la session. S’il est </w:t>
      </w:r>
      <w:r w:rsidRPr="00D913DA">
        <w:rPr>
          <w:rStyle w:val="Codeintext"/>
        </w:rPr>
        <w:t>null</w:t>
      </w:r>
      <w:r w:rsidRPr="00D913DA">
        <w:rPr>
          <w:lang w:eastAsia="fr-CH"/>
        </w:rPr>
        <w:t>, on affiche un message d’erreur.</w:t>
      </w:r>
      <w:r w:rsidR="00632B3B" w:rsidRPr="00D913DA">
        <w:rPr>
          <w:lang w:eastAsia="fr-CH"/>
        </w:rPr>
        <w:t xml:space="preserve"> On envoie ensuite la requête au web service. Si un string est retourné, alors on l’affiche en tant que message d’erreur. Sinon, on récupère l’ID de l’ouvrage afin de pouvoir récupérer ses machines et on stocke les </w:t>
      </w:r>
      <w:r w:rsidR="00773DD8">
        <w:t>informations</w:t>
      </w:r>
      <w:r w:rsidR="00773DD8" w:rsidRPr="00D913DA">
        <w:t xml:space="preserve"> </w:t>
      </w:r>
      <w:r w:rsidR="00632B3B" w:rsidRPr="00D913DA">
        <w:rPr>
          <w:lang w:eastAsia="fr-CH"/>
        </w:rPr>
        <w:t>dans la session afin de les récupérer lors de la mise à jour ou de l’insertion. Enfin, on affiche la vue.</w:t>
      </w:r>
    </w:p>
    <w:p w:rsidR="004E1248" w:rsidRPr="00BF779F" w:rsidRDefault="00BF779F" w:rsidP="00BF779F">
      <w:pPr>
        <w:rPr>
          <w:rFonts w:ascii="Roboto Light" w:hAnsi="Roboto Light" w:cstheme="minorHAnsi"/>
          <w:sz w:val="22"/>
          <w:lang w:eastAsia="fr-CH"/>
        </w:rPr>
      </w:pPr>
      <w:r>
        <w:rPr>
          <w:lang w:eastAsia="fr-CH"/>
        </w:rPr>
        <w:br w:type="page"/>
      </w:r>
    </w:p>
    <w:p w:rsidR="005C7610" w:rsidRPr="00D913DA" w:rsidRDefault="005C7610" w:rsidP="003221B7">
      <w:pPr>
        <w:pStyle w:val="Titre4"/>
        <w:suppressAutoHyphens/>
        <w:rPr>
          <w:lang w:eastAsia="fr-CH"/>
        </w:rPr>
      </w:pPr>
      <w:r w:rsidRPr="00D913DA">
        <w:rPr>
          <w:lang w:eastAsia="fr-CH"/>
        </w:rPr>
        <w:lastRenderedPageBreak/>
        <w:t>Implémentation du Ajax</w:t>
      </w:r>
    </w:p>
    <w:p w:rsidR="005C7610" w:rsidRPr="00D913DA" w:rsidRDefault="00BD1C0E" w:rsidP="003221B7">
      <w:pPr>
        <w:pStyle w:val="Retrait1"/>
        <w:suppressAutoHyphens/>
        <w:rPr>
          <w:lang w:eastAsia="fr-CH"/>
        </w:rPr>
      </w:pPr>
      <w:r w:rsidRPr="00D913DA">
        <w:rPr>
          <w:lang w:eastAsia="fr-CH"/>
        </w:rPr>
        <w:t>La partie Ajax est principalement identique sur chaque page.</w:t>
      </w:r>
      <w:r w:rsidR="00046C4A" w:rsidRPr="00D913DA">
        <w:rPr>
          <w:lang w:eastAsia="fr-CH"/>
        </w:rPr>
        <w:t xml:space="preserve"> Prenons celle de la page </w:t>
      </w:r>
      <w:r w:rsidR="00046C4A" w:rsidRPr="00D913DA">
        <w:rPr>
          <w:rStyle w:val="Codeintext"/>
        </w:rPr>
        <w:t>Connect</w:t>
      </w:r>
      <w:r w:rsidR="00046C4A" w:rsidRPr="00D913DA">
        <w:rPr>
          <w:lang w:eastAsia="fr-CH"/>
        </w:rPr>
        <w:t> :</w:t>
      </w:r>
    </w:p>
    <w:p w:rsidR="00046C4A" w:rsidRPr="00D913DA" w:rsidRDefault="00046C4A" w:rsidP="003221B7">
      <w:pPr>
        <w:pStyle w:val="Code1"/>
        <w:suppressAutoHyphens/>
        <w:rPr>
          <w:lang w:eastAsia="de-CH"/>
        </w:rPr>
      </w:pPr>
      <w:r w:rsidRPr="00D913DA">
        <w:rPr>
          <w:highlight w:val="yellow"/>
          <w:lang w:eastAsia="de-CH"/>
        </w:rPr>
        <w:t>@</w:t>
      </w:r>
      <w:r w:rsidRPr="00D913DA">
        <w:rPr>
          <w:color w:val="0000FF"/>
          <w:lang w:eastAsia="de-CH"/>
        </w:rPr>
        <w:t>using</w:t>
      </w:r>
      <w:r w:rsidRPr="00D913DA">
        <w:rPr>
          <w:lang w:eastAsia="de-CH"/>
        </w:rPr>
        <w:t xml:space="preserve"> (Ajax.BeginForm(</w:t>
      </w:r>
      <w:r w:rsidRPr="00D913DA">
        <w:rPr>
          <w:color w:val="A31515"/>
          <w:lang w:eastAsia="de-CH"/>
        </w:rPr>
        <w:t>"Connect"</w:t>
      </w:r>
      <w:r w:rsidRPr="00D913DA">
        <w:rPr>
          <w:lang w:eastAsia="de-CH"/>
        </w:rPr>
        <w:t xml:space="preserve">, </w:t>
      </w:r>
      <w:r w:rsidRPr="00D913DA">
        <w:rPr>
          <w:color w:val="0000FF"/>
          <w:lang w:eastAsia="de-CH"/>
        </w:rPr>
        <w:t>null</w:t>
      </w:r>
      <w:r w:rsidRPr="00D913DA">
        <w:rPr>
          <w:lang w:eastAsia="de-CH"/>
        </w:rPr>
        <w:t xml:space="preserve">, </w:t>
      </w:r>
      <w:r w:rsidRPr="00D913DA">
        <w:rPr>
          <w:color w:val="0000FF"/>
          <w:lang w:eastAsia="de-CH"/>
        </w:rPr>
        <w:t>new</w:t>
      </w:r>
      <w:r w:rsidRPr="00D913DA">
        <w:rPr>
          <w:lang w:eastAsia="de-CH"/>
        </w:rPr>
        <w:t xml:space="preserve"> </w:t>
      </w:r>
      <w:r w:rsidRPr="00D913DA">
        <w:rPr>
          <w:color w:val="2B91AF"/>
          <w:lang w:eastAsia="de-CH"/>
        </w:rPr>
        <w:t>AjaxOptions</w:t>
      </w:r>
    </w:p>
    <w:p w:rsidR="00046C4A" w:rsidRPr="00D913DA" w:rsidRDefault="00046C4A" w:rsidP="003221B7">
      <w:pPr>
        <w:pStyle w:val="Code1"/>
        <w:suppressAutoHyphens/>
        <w:rPr>
          <w:lang w:eastAsia="de-CH"/>
        </w:rPr>
      </w:pPr>
      <w:r w:rsidRPr="00D913DA">
        <w:rPr>
          <w:lang w:eastAsia="de-CH"/>
        </w:rPr>
        <w:t>{</w:t>
      </w:r>
    </w:p>
    <w:p w:rsidR="00046C4A" w:rsidRPr="00D913DA" w:rsidRDefault="00046C4A" w:rsidP="003221B7">
      <w:pPr>
        <w:pStyle w:val="Code1"/>
        <w:suppressAutoHyphens/>
        <w:rPr>
          <w:lang w:eastAsia="de-CH"/>
        </w:rPr>
      </w:pPr>
      <w:r w:rsidRPr="00D913DA">
        <w:rPr>
          <w:lang w:eastAsia="de-CH"/>
        </w:rPr>
        <w:t xml:space="preserve">    HttpMethod = </w:t>
      </w:r>
      <w:r w:rsidRPr="00D913DA">
        <w:rPr>
          <w:color w:val="A31515"/>
          <w:lang w:eastAsia="de-CH"/>
        </w:rPr>
        <w:t>"GET"</w:t>
      </w:r>
      <w:r w:rsidRPr="00D913DA">
        <w:rPr>
          <w:lang w:eastAsia="de-CH"/>
        </w:rPr>
        <w:t>,</w:t>
      </w:r>
    </w:p>
    <w:p w:rsidR="00046C4A" w:rsidRPr="00D913DA" w:rsidRDefault="00046C4A" w:rsidP="003221B7">
      <w:pPr>
        <w:pStyle w:val="Code1"/>
        <w:suppressAutoHyphens/>
        <w:rPr>
          <w:lang w:eastAsia="de-CH"/>
        </w:rPr>
      </w:pPr>
      <w:r w:rsidRPr="00D913DA">
        <w:rPr>
          <w:lang w:eastAsia="de-CH"/>
        </w:rPr>
        <w:t xml:space="preserve">    InsertionMode = </w:t>
      </w:r>
      <w:r w:rsidRPr="00D913DA">
        <w:rPr>
          <w:color w:val="2B91AF"/>
          <w:lang w:eastAsia="de-CH"/>
        </w:rPr>
        <w:t>InsertionMode</w:t>
      </w:r>
      <w:r w:rsidRPr="00D913DA">
        <w:rPr>
          <w:lang w:eastAsia="de-CH"/>
        </w:rPr>
        <w:t>.Replace,</w:t>
      </w:r>
    </w:p>
    <w:p w:rsidR="00046C4A" w:rsidRPr="00D913DA" w:rsidRDefault="00046C4A" w:rsidP="003221B7">
      <w:pPr>
        <w:pStyle w:val="Code1"/>
        <w:suppressAutoHyphens/>
        <w:rPr>
          <w:lang w:eastAsia="de-CH"/>
        </w:rPr>
      </w:pPr>
      <w:r w:rsidRPr="00D913DA">
        <w:rPr>
          <w:lang w:eastAsia="de-CH"/>
        </w:rPr>
        <w:t xml:space="preserve">    UpdateTargetId = </w:t>
      </w:r>
      <w:r w:rsidRPr="00D913DA">
        <w:rPr>
          <w:color w:val="A31515"/>
          <w:lang w:eastAsia="de-CH"/>
        </w:rPr>
        <w:t>"infosButton"</w:t>
      </w:r>
      <w:r w:rsidRPr="00D913DA">
        <w:rPr>
          <w:lang w:eastAsia="de-CH"/>
        </w:rPr>
        <w:t>,</w:t>
      </w:r>
    </w:p>
    <w:p w:rsidR="00046C4A" w:rsidRPr="00D913DA" w:rsidRDefault="00046C4A" w:rsidP="003221B7">
      <w:pPr>
        <w:pStyle w:val="Code1"/>
        <w:suppressAutoHyphens/>
        <w:rPr>
          <w:lang w:eastAsia="de-CH"/>
        </w:rPr>
      </w:pPr>
      <w:r w:rsidRPr="00D913DA">
        <w:rPr>
          <w:lang w:eastAsia="de-CH"/>
        </w:rPr>
        <w:t xml:space="preserve">    OnFailure = </w:t>
      </w:r>
      <w:r w:rsidRPr="00D913DA">
        <w:rPr>
          <w:color w:val="A31515"/>
          <w:lang w:eastAsia="de-CH"/>
        </w:rPr>
        <w:t>"ConError"</w:t>
      </w:r>
      <w:r w:rsidRPr="00D913DA">
        <w:rPr>
          <w:lang w:eastAsia="de-CH"/>
        </w:rPr>
        <w:t>,</w:t>
      </w:r>
    </w:p>
    <w:p w:rsidR="00046C4A" w:rsidRPr="00D913DA" w:rsidRDefault="00046C4A" w:rsidP="003221B7">
      <w:pPr>
        <w:pStyle w:val="Code1"/>
        <w:suppressAutoHyphens/>
        <w:rPr>
          <w:lang w:eastAsia="de-CH"/>
        </w:rPr>
      </w:pPr>
      <w:r w:rsidRPr="00D913DA">
        <w:rPr>
          <w:lang w:eastAsia="de-CH"/>
        </w:rPr>
        <w:t xml:space="preserve">    OnSuccess = </w:t>
      </w:r>
      <w:r w:rsidRPr="00D913DA">
        <w:rPr>
          <w:color w:val="A31515"/>
          <w:lang w:eastAsia="de-CH"/>
        </w:rPr>
        <w:t>"ConSuccess"</w:t>
      </w:r>
      <w:r w:rsidRPr="00D913DA">
        <w:rPr>
          <w:lang w:eastAsia="de-CH"/>
        </w:rPr>
        <w:t>,</w:t>
      </w:r>
    </w:p>
    <w:p w:rsidR="00046C4A" w:rsidRPr="00D913DA" w:rsidRDefault="00046C4A" w:rsidP="003221B7">
      <w:pPr>
        <w:pStyle w:val="Code1"/>
        <w:suppressAutoHyphens/>
        <w:rPr>
          <w:lang w:eastAsia="de-CH"/>
        </w:rPr>
      </w:pPr>
      <w:r w:rsidRPr="00D913DA">
        <w:rPr>
          <w:lang w:eastAsia="de-CH"/>
        </w:rPr>
        <w:t xml:space="preserve">    LoadingElementId = </w:t>
      </w:r>
      <w:r w:rsidRPr="00D913DA">
        <w:rPr>
          <w:color w:val="A31515"/>
          <w:lang w:eastAsia="de-CH"/>
        </w:rPr>
        <w:t>"loading"</w:t>
      </w:r>
    </w:p>
    <w:p w:rsidR="00046C4A" w:rsidRPr="00D913DA" w:rsidRDefault="00046C4A" w:rsidP="003221B7">
      <w:pPr>
        <w:pStyle w:val="Code1"/>
        <w:suppressAutoHyphens/>
        <w:rPr>
          <w:lang w:eastAsia="de-CH"/>
        </w:rPr>
      </w:pPr>
      <w:r w:rsidRPr="00D913DA">
        <w:rPr>
          <w:lang w:eastAsia="de-CH"/>
        </w:rPr>
        <w:t xml:space="preserve">}, </w:t>
      </w:r>
      <w:r w:rsidRPr="00D913DA">
        <w:rPr>
          <w:color w:val="0000FF"/>
          <w:lang w:eastAsia="de-CH"/>
        </w:rPr>
        <w:t>new</w:t>
      </w:r>
      <w:r w:rsidRPr="00D913DA">
        <w:rPr>
          <w:lang w:eastAsia="de-CH"/>
        </w:rPr>
        <w:t xml:space="preserve"> { @id = </w:t>
      </w:r>
      <w:r w:rsidRPr="00D913DA">
        <w:rPr>
          <w:color w:val="A31515"/>
          <w:lang w:eastAsia="de-CH"/>
        </w:rPr>
        <w:t>"connectForm"</w:t>
      </w:r>
      <w:r w:rsidRPr="00D913DA">
        <w:rPr>
          <w:lang w:eastAsia="de-CH"/>
        </w:rPr>
        <w:t xml:space="preserve"> }))</w:t>
      </w:r>
    </w:p>
    <w:p w:rsidR="00046C4A" w:rsidRPr="008361A1" w:rsidRDefault="00046C4A" w:rsidP="003221B7">
      <w:pPr>
        <w:pStyle w:val="Code1"/>
        <w:suppressAutoHyphens/>
        <w:rPr>
          <w:lang w:val="de-CH" w:eastAsia="de-CH"/>
        </w:rPr>
      </w:pPr>
      <w:r w:rsidRPr="008361A1">
        <w:rPr>
          <w:lang w:val="de-CH" w:eastAsia="de-CH"/>
        </w:rPr>
        <w:t>{</w:t>
      </w:r>
    </w:p>
    <w:p w:rsidR="00046C4A" w:rsidRPr="008361A1" w:rsidRDefault="00046C4A" w:rsidP="003221B7">
      <w:pPr>
        <w:pStyle w:val="Code2"/>
        <w:suppressAutoHyphens/>
        <w:rPr>
          <w:lang w:val="de-CH" w:eastAsia="de-CH"/>
        </w:rPr>
      </w:pPr>
      <w:r w:rsidRPr="008361A1">
        <w:rPr>
          <w:lang w:val="de-CH" w:eastAsia="de-CH"/>
        </w:rPr>
        <w:t xml:space="preserve">    </w:t>
      </w:r>
      <w:r w:rsidRPr="008361A1">
        <w:rPr>
          <w:color w:val="0000FF"/>
          <w:lang w:val="de-CH" w:eastAsia="de-CH"/>
        </w:rPr>
        <w:t>using</w:t>
      </w:r>
      <w:r w:rsidRPr="008361A1">
        <w:rPr>
          <w:lang w:val="de-CH" w:eastAsia="de-CH"/>
        </w:rPr>
        <w:t xml:space="preserve"> (</w:t>
      </w:r>
      <w:r w:rsidRPr="008361A1">
        <w:rPr>
          <w:color w:val="0000FF"/>
          <w:lang w:val="de-CH" w:eastAsia="de-CH"/>
        </w:rPr>
        <w:t>var</w:t>
      </w:r>
      <w:r w:rsidRPr="008361A1">
        <w:rPr>
          <w:lang w:val="de-CH" w:eastAsia="de-CH"/>
        </w:rPr>
        <w:t xml:space="preserve"> form = @Html.Bootstrap().Form().Begin())</w:t>
      </w:r>
    </w:p>
    <w:p w:rsidR="00046C4A" w:rsidRPr="00D913DA" w:rsidRDefault="00046C4A" w:rsidP="003221B7">
      <w:pPr>
        <w:pStyle w:val="Code2"/>
        <w:suppressAutoHyphens/>
        <w:rPr>
          <w:lang w:eastAsia="de-CH"/>
        </w:rPr>
      </w:pPr>
      <w:r w:rsidRPr="008361A1">
        <w:rPr>
          <w:lang w:val="de-CH" w:eastAsia="de-CH"/>
        </w:rPr>
        <w:t xml:space="preserve">    </w:t>
      </w:r>
      <w:r w:rsidRPr="00D913DA">
        <w:rPr>
          <w:lang w:eastAsia="de-CH"/>
        </w:rPr>
        <w:t>{</w:t>
      </w:r>
    </w:p>
    <w:p w:rsidR="00046C4A" w:rsidRPr="00D913DA" w:rsidRDefault="00046C4A" w:rsidP="003221B7">
      <w:pPr>
        <w:pStyle w:val="Code2"/>
        <w:suppressAutoHyphens/>
        <w:rPr>
          <w:lang w:eastAsia="de-CH"/>
        </w:rPr>
      </w:pPr>
      <w:r w:rsidRPr="00D913DA">
        <w:rPr>
          <w:lang w:eastAsia="de-CH"/>
        </w:rPr>
        <w:t xml:space="preserve">        </w:t>
      </w:r>
      <w:r w:rsidRPr="00D913DA">
        <w:rPr>
          <w:highlight w:val="yellow"/>
          <w:lang w:eastAsia="de-CH"/>
        </w:rPr>
        <w:t>@</w:t>
      </w:r>
      <w:r w:rsidRPr="00D913DA">
        <w:rPr>
          <w:lang w:eastAsia="de-CH"/>
        </w:rPr>
        <w:t>form.Select(</w:t>
      </w:r>
      <w:r w:rsidRPr="00D913DA">
        <w:rPr>
          <w:color w:val="A31515"/>
          <w:lang w:eastAsia="de-CH"/>
        </w:rPr>
        <w:t>"facility"</w:t>
      </w:r>
      <w:r w:rsidRPr="00D913DA">
        <w:rPr>
          <w:lang w:eastAsia="de-CH"/>
        </w:rPr>
        <w:t xml:space="preserve">, </w:t>
      </w:r>
      <w:r w:rsidRPr="00D913DA">
        <w:rPr>
          <w:color w:val="A31515"/>
          <w:lang w:eastAsia="de-CH"/>
        </w:rPr>
        <w:t>"Facility"</w:t>
      </w:r>
      <w:r w:rsidRPr="00D913DA">
        <w:rPr>
          <w:lang w:eastAsia="de-CH"/>
        </w:rPr>
        <w:t>, Model.Facilities)</w:t>
      </w:r>
    </w:p>
    <w:p w:rsidR="00046C4A" w:rsidRPr="00D913DA" w:rsidRDefault="00046C4A" w:rsidP="003221B7">
      <w:pPr>
        <w:pStyle w:val="Code2"/>
        <w:suppressAutoHyphens/>
        <w:rPr>
          <w:lang w:eastAsia="de-CH"/>
        </w:rPr>
      </w:pPr>
      <w:r w:rsidRPr="00D913DA">
        <w:rPr>
          <w:lang w:eastAsia="de-CH"/>
        </w:rPr>
        <w:t xml:space="preserve">        </w:t>
      </w:r>
      <w:r w:rsidRPr="00D913DA">
        <w:rPr>
          <w:highlight w:val="yellow"/>
          <w:lang w:eastAsia="de-CH"/>
        </w:rPr>
        <w:t>@</w:t>
      </w:r>
      <w:r w:rsidRPr="00D913DA">
        <w:rPr>
          <w:lang w:eastAsia="de-CH"/>
        </w:rPr>
        <w:t>form.EditorFor(m =&gt; m.MachineAddress)</w:t>
      </w:r>
    </w:p>
    <w:p w:rsidR="00046C4A" w:rsidRPr="00D913DA" w:rsidRDefault="00046C4A" w:rsidP="003221B7">
      <w:pPr>
        <w:pStyle w:val="Code2"/>
        <w:suppressAutoHyphens/>
        <w:rPr>
          <w:lang w:eastAsia="de-CH"/>
        </w:rPr>
      </w:pPr>
      <w:r w:rsidRPr="00D913DA">
        <w:rPr>
          <w:lang w:eastAsia="de-CH"/>
        </w:rPr>
        <w:t xml:space="preserve">        </w:t>
      </w:r>
      <w:r w:rsidRPr="00D913DA">
        <w:rPr>
          <w:highlight w:val="yellow"/>
          <w:lang w:eastAsia="de-CH"/>
        </w:rPr>
        <w:t>@</w:t>
      </w:r>
      <w:r w:rsidRPr="00D913DA">
        <w:rPr>
          <w:lang w:eastAsia="de-CH"/>
        </w:rPr>
        <w:t>form.Submit(</w:t>
      </w:r>
      <w:r w:rsidRPr="00D913DA">
        <w:rPr>
          <w:color w:val="A31515"/>
          <w:lang w:eastAsia="de-CH"/>
        </w:rPr>
        <w:t>"Connect"</w:t>
      </w:r>
      <w:r w:rsidRPr="00D913DA">
        <w:rPr>
          <w:lang w:eastAsia="de-CH"/>
        </w:rPr>
        <w:t>).EnsureFormGroup(</w:t>
      </w:r>
      <w:r w:rsidRPr="00D913DA">
        <w:rPr>
          <w:color w:val="0000FF"/>
          <w:lang w:eastAsia="de-CH"/>
        </w:rPr>
        <w:t>false</w:t>
      </w:r>
      <w:r w:rsidRPr="00D913DA">
        <w:rPr>
          <w:lang w:eastAsia="de-CH"/>
        </w:rPr>
        <w:t>)</w:t>
      </w:r>
    </w:p>
    <w:p w:rsidR="00046C4A" w:rsidRPr="00D913DA" w:rsidRDefault="00046C4A" w:rsidP="003221B7">
      <w:pPr>
        <w:pStyle w:val="Code2"/>
        <w:suppressAutoHyphens/>
        <w:rPr>
          <w:lang w:eastAsia="de-CH"/>
        </w:rPr>
      </w:pPr>
      <w:r w:rsidRPr="00D913DA">
        <w:rPr>
          <w:lang w:eastAsia="de-CH"/>
        </w:rPr>
        <w:t xml:space="preserve">        </w:t>
      </w:r>
      <w:r w:rsidRPr="00D913DA">
        <w:rPr>
          <w:color w:val="0000FF"/>
          <w:lang w:eastAsia="de-CH"/>
        </w:rPr>
        <w:t>&lt;</w:t>
      </w:r>
      <w:r w:rsidRPr="00D913DA">
        <w:rPr>
          <w:color w:val="800000"/>
          <w:lang w:eastAsia="de-CH"/>
        </w:rPr>
        <w:t>img</w:t>
      </w:r>
      <w:r w:rsidRPr="00D913DA">
        <w:rPr>
          <w:lang w:eastAsia="de-CH"/>
        </w:rPr>
        <w:t xml:space="preserve"> </w:t>
      </w:r>
      <w:r w:rsidRPr="00D913DA">
        <w:rPr>
          <w:color w:val="FF0000"/>
          <w:lang w:eastAsia="de-CH"/>
        </w:rPr>
        <w:t>id</w:t>
      </w:r>
      <w:r w:rsidRPr="00D913DA">
        <w:rPr>
          <w:color w:val="0000FF"/>
          <w:lang w:eastAsia="de-CH"/>
        </w:rPr>
        <w:t>="loading"</w:t>
      </w:r>
      <w:r w:rsidRPr="00D913DA">
        <w:rPr>
          <w:lang w:eastAsia="de-CH"/>
        </w:rPr>
        <w:t xml:space="preserve"> </w:t>
      </w:r>
      <w:r w:rsidRPr="00D913DA">
        <w:rPr>
          <w:color w:val="FF0000"/>
          <w:lang w:eastAsia="de-CH"/>
        </w:rPr>
        <w:t>src</w:t>
      </w:r>
      <w:r w:rsidRPr="00D913DA">
        <w:rPr>
          <w:color w:val="0000FF"/>
          <w:lang w:eastAsia="de-CH"/>
        </w:rPr>
        <w:t>="~/Content/Images/ajax-loader.gif"</w:t>
      </w:r>
    </w:p>
    <w:p w:rsidR="00046C4A" w:rsidRPr="00D913DA" w:rsidRDefault="00046C4A" w:rsidP="003221B7">
      <w:pPr>
        <w:pStyle w:val="Code2"/>
        <w:suppressAutoHyphens/>
        <w:rPr>
          <w:lang w:eastAsia="de-CH"/>
        </w:rPr>
      </w:pPr>
      <w:r w:rsidRPr="00D913DA">
        <w:rPr>
          <w:lang w:eastAsia="de-CH"/>
        </w:rPr>
        <w:t xml:space="preserve">            </w:t>
      </w:r>
      <w:r w:rsidRPr="00D913DA">
        <w:rPr>
          <w:color w:val="FF0000"/>
          <w:lang w:eastAsia="de-CH"/>
        </w:rPr>
        <w:t>style</w:t>
      </w:r>
      <w:r w:rsidRPr="00D913DA">
        <w:rPr>
          <w:color w:val="0000FF"/>
          <w:lang w:eastAsia="de-CH"/>
        </w:rPr>
        <w:t>="</w:t>
      </w:r>
      <w:r w:rsidRPr="00D913DA">
        <w:rPr>
          <w:color w:val="FF0000"/>
          <w:lang w:eastAsia="de-CH"/>
        </w:rPr>
        <w:t>display</w:t>
      </w:r>
      <w:r w:rsidRPr="00D913DA">
        <w:rPr>
          <w:lang w:eastAsia="de-CH"/>
        </w:rPr>
        <w:t>:</w:t>
      </w:r>
      <w:r w:rsidRPr="00D913DA">
        <w:rPr>
          <w:color w:val="0000FF"/>
          <w:lang w:eastAsia="de-CH"/>
        </w:rPr>
        <w:t>none</w:t>
      </w:r>
      <w:r w:rsidRPr="00D913DA">
        <w:rPr>
          <w:lang w:eastAsia="de-CH"/>
        </w:rPr>
        <w:t>;</w:t>
      </w:r>
      <w:r w:rsidRPr="00D913DA">
        <w:rPr>
          <w:color w:val="0000FF"/>
          <w:lang w:eastAsia="de-CH"/>
        </w:rPr>
        <w:t>"</w:t>
      </w:r>
      <w:r w:rsidRPr="00D913DA">
        <w:rPr>
          <w:lang w:eastAsia="de-CH"/>
        </w:rPr>
        <w:t xml:space="preserve"> </w:t>
      </w:r>
      <w:r w:rsidRPr="00D913DA">
        <w:rPr>
          <w:color w:val="0000FF"/>
          <w:lang w:eastAsia="de-CH"/>
        </w:rPr>
        <w:t>/&gt;</w:t>
      </w:r>
    </w:p>
    <w:p w:rsidR="00046C4A" w:rsidRPr="00D913DA" w:rsidRDefault="00046C4A" w:rsidP="003221B7">
      <w:pPr>
        <w:pStyle w:val="Code2"/>
        <w:suppressAutoHyphens/>
        <w:rPr>
          <w:lang w:eastAsia="de-CH"/>
        </w:rPr>
      </w:pPr>
      <w:r w:rsidRPr="00D913DA">
        <w:rPr>
          <w:lang w:eastAsia="de-CH"/>
        </w:rPr>
        <w:t xml:space="preserve">        </w:t>
      </w:r>
      <w:r w:rsidRPr="00D913DA">
        <w:rPr>
          <w:highlight w:val="yellow"/>
          <w:lang w:eastAsia="de-CH"/>
        </w:rPr>
        <w:t>@</w:t>
      </w:r>
      <w:r w:rsidRPr="00D913DA">
        <w:rPr>
          <w:lang w:eastAsia="de-CH"/>
        </w:rPr>
        <w:t>form.ValidationSummary().EnsureFormGroup(</w:t>
      </w:r>
      <w:r w:rsidRPr="00D913DA">
        <w:rPr>
          <w:color w:val="0000FF"/>
          <w:lang w:eastAsia="de-CH"/>
        </w:rPr>
        <w:t>false</w:t>
      </w:r>
      <w:r w:rsidRPr="00D913DA">
        <w:rPr>
          <w:lang w:eastAsia="de-CH"/>
        </w:rPr>
        <w:t>)</w:t>
      </w:r>
    </w:p>
    <w:p w:rsidR="00046C4A" w:rsidRPr="00D913DA" w:rsidRDefault="00046C4A" w:rsidP="003221B7">
      <w:pPr>
        <w:pStyle w:val="Code2"/>
        <w:suppressAutoHyphens/>
      </w:pPr>
      <w:r w:rsidRPr="00D913DA">
        <w:rPr>
          <w:lang w:eastAsia="de-CH"/>
        </w:rPr>
        <w:t xml:space="preserve">    }</w:t>
      </w:r>
    </w:p>
    <w:p w:rsidR="00046C4A" w:rsidRPr="00D913DA" w:rsidRDefault="00046C4A" w:rsidP="003221B7">
      <w:pPr>
        <w:pStyle w:val="Code1"/>
        <w:suppressAutoHyphens/>
        <w:rPr>
          <w:lang w:eastAsia="de-CH"/>
        </w:rPr>
      </w:pPr>
      <w:r w:rsidRPr="00D913DA">
        <w:rPr>
          <w:lang w:eastAsia="de-CH"/>
        </w:rPr>
        <w:t>}</w:t>
      </w:r>
    </w:p>
    <w:p w:rsidR="00046C4A" w:rsidRPr="00D913DA" w:rsidRDefault="00046C4A" w:rsidP="003221B7">
      <w:pPr>
        <w:pStyle w:val="Code3"/>
        <w:suppressAutoHyphens/>
        <w:rPr>
          <w:color w:val="000000"/>
          <w:lang w:eastAsia="de-CH"/>
        </w:rPr>
      </w:pPr>
      <w:r w:rsidRPr="00D913DA">
        <w:rPr>
          <w:lang w:eastAsia="de-CH"/>
        </w:rPr>
        <w:t>&lt;</w:t>
      </w:r>
      <w:r w:rsidRPr="00D913DA">
        <w:rPr>
          <w:color w:val="800000"/>
          <w:lang w:eastAsia="de-CH"/>
        </w:rPr>
        <w:t>div</w:t>
      </w:r>
      <w:r w:rsidRPr="00D913DA">
        <w:rPr>
          <w:color w:val="000000"/>
          <w:lang w:eastAsia="de-CH"/>
        </w:rPr>
        <w:t xml:space="preserve"> </w:t>
      </w:r>
      <w:r w:rsidRPr="00D913DA">
        <w:rPr>
          <w:color w:val="FF0000"/>
          <w:lang w:eastAsia="de-CH"/>
        </w:rPr>
        <w:t>id</w:t>
      </w:r>
      <w:r w:rsidRPr="00D913DA">
        <w:rPr>
          <w:lang w:eastAsia="de-CH"/>
        </w:rPr>
        <w:t>="infosButton"&gt;&lt;/</w:t>
      </w:r>
      <w:r w:rsidRPr="00D913DA">
        <w:rPr>
          <w:color w:val="800000"/>
          <w:lang w:eastAsia="de-CH"/>
        </w:rPr>
        <w:t>div</w:t>
      </w:r>
      <w:r w:rsidRPr="00D913DA">
        <w:rPr>
          <w:lang w:eastAsia="de-CH"/>
        </w:rPr>
        <w:t>&gt;</w:t>
      </w:r>
    </w:p>
    <w:p w:rsidR="00046C4A" w:rsidRPr="00D913DA" w:rsidRDefault="00046C4A" w:rsidP="003221B7">
      <w:pPr>
        <w:pStyle w:val="Code1"/>
        <w:suppressAutoHyphens/>
        <w:rPr>
          <w:color w:val="000000"/>
          <w:lang w:eastAsia="de-CH"/>
        </w:rPr>
      </w:pPr>
    </w:p>
    <w:p w:rsidR="00046C4A" w:rsidRPr="00D913DA" w:rsidRDefault="00046C4A" w:rsidP="003221B7">
      <w:pPr>
        <w:pStyle w:val="Code4"/>
        <w:suppressAutoHyphens/>
        <w:rPr>
          <w:color w:val="000000"/>
          <w:lang w:eastAsia="de-CH"/>
        </w:rPr>
      </w:pPr>
      <w:r w:rsidRPr="00D913DA">
        <w:rPr>
          <w:lang w:eastAsia="de-CH"/>
        </w:rPr>
        <w:t>&lt;</w:t>
      </w:r>
      <w:r w:rsidRPr="00D913DA">
        <w:rPr>
          <w:color w:val="800000"/>
          <w:lang w:eastAsia="de-CH"/>
        </w:rPr>
        <w:t>script</w:t>
      </w:r>
      <w:r w:rsidRPr="00D913DA">
        <w:rPr>
          <w:color w:val="000000"/>
          <w:lang w:eastAsia="de-CH"/>
        </w:rPr>
        <w:t xml:space="preserve"> </w:t>
      </w:r>
      <w:r w:rsidRPr="00D913DA">
        <w:rPr>
          <w:color w:val="FF0000"/>
          <w:lang w:eastAsia="de-CH"/>
        </w:rPr>
        <w:t>type</w:t>
      </w:r>
      <w:r w:rsidRPr="00D913DA">
        <w:rPr>
          <w:lang w:eastAsia="de-CH"/>
        </w:rPr>
        <w:t>="text/javascript"&gt;</w:t>
      </w:r>
    </w:p>
    <w:p w:rsidR="00046C4A" w:rsidRPr="00D913DA" w:rsidRDefault="00046C4A" w:rsidP="003221B7">
      <w:pPr>
        <w:pStyle w:val="Code4"/>
        <w:suppressAutoHyphens/>
        <w:rPr>
          <w:color w:val="000000"/>
          <w:lang w:eastAsia="de-CH"/>
        </w:rPr>
      </w:pPr>
      <w:r w:rsidRPr="00D913DA">
        <w:rPr>
          <w:color w:val="000000"/>
          <w:lang w:eastAsia="de-CH"/>
        </w:rPr>
        <w:t xml:space="preserve">    </w:t>
      </w:r>
      <w:r w:rsidRPr="00D913DA">
        <w:rPr>
          <w:lang w:eastAsia="de-CH"/>
        </w:rPr>
        <w:t>function</w:t>
      </w:r>
      <w:r w:rsidRPr="00D913DA">
        <w:rPr>
          <w:color w:val="000000"/>
          <w:lang w:eastAsia="de-CH"/>
        </w:rPr>
        <w:t xml:space="preserve"> ConError(data) {</w:t>
      </w:r>
    </w:p>
    <w:p w:rsidR="00046C4A" w:rsidRPr="00D913DA" w:rsidRDefault="00046C4A" w:rsidP="003221B7">
      <w:pPr>
        <w:pStyle w:val="Code4"/>
        <w:suppressAutoHyphens/>
        <w:rPr>
          <w:color w:val="000000"/>
          <w:lang w:eastAsia="de-CH"/>
        </w:rPr>
      </w:pPr>
      <w:r w:rsidRPr="00D913DA">
        <w:rPr>
          <w:color w:val="000000"/>
          <w:lang w:eastAsia="de-CH"/>
        </w:rPr>
        <w:t xml:space="preserve">        </w:t>
      </w:r>
      <w:r w:rsidRPr="00D913DA">
        <w:rPr>
          <w:lang w:eastAsia="de-CH"/>
        </w:rPr>
        <w:t>var</w:t>
      </w:r>
      <w:r w:rsidRPr="00D913DA">
        <w:rPr>
          <w:color w:val="000000"/>
          <w:lang w:eastAsia="de-CH"/>
        </w:rPr>
        <w:t xml:space="preserve"> html = data.responseText;</w:t>
      </w:r>
    </w:p>
    <w:p w:rsidR="00046C4A" w:rsidRPr="00D913DA" w:rsidRDefault="00046C4A" w:rsidP="003221B7">
      <w:pPr>
        <w:pStyle w:val="Code4"/>
        <w:suppressAutoHyphens/>
        <w:rPr>
          <w:color w:val="000000"/>
          <w:lang w:eastAsia="de-CH"/>
        </w:rPr>
      </w:pPr>
      <w:r w:rsidRPr="00D913DA">
        <w:rPr>
          <w:color w:val="000000"/>
          <w:lang w:eastAsia="de-CH"/>
        </w:rPr>
        <w:t xml:space="preserve">        </w:t>
      </w:r>
      <w:r w:rsidRPr="00D913DA">
        <w:rPr>
          <w:lang w:eastAsia="de-CH"/>
        </w:rPr>
        <w:t>var</w:t>
      </w:r>
      <w:r w:rsidRPr="00D913DA">
        <w:rPr>
          <w:color w:val="000000"/>
          <w:lang w:eastAsia="de-CH"/>
        </w:rPr>
        <w:t xml:space="preserve"> div = document.createElement(</w:t>
      </w:r>
      <w:r w:rsidRPr="00D913DA">
        <w:rPr>
          <w:color w:val="A31515"/>
          <w:lang w:eastAsia="de-CH"/>
        </w:rPr>
        <w:t>'div'</w:t>
      </w:r>
      <w:r w:rsidRPr="00D913DA">
        <w:rPr>
          <w:color w:val="000000"/>
          <w:lang w:eastAsia="de-CH"/>
        </w:rPr>
        <w:t>);</w:t>
      </w:r>
    </w:p>
    <w:p w:rsidR="00046C4A" w:rsidRPr="00D913DA" w:rsidRDefault="00046C4A" w:rsidP="003221B7">
      <w:pPr>
        <w:pStyle w:val="Code4"/>
        <w:suppressAutoHyphens/>
        <w:rPr>
          <w:color w:val="000000"/>
          <w:lang w:eastAsia="de-CH"/>
        </w:rPr>
      </w:pPr>
      <w:r w:rsidRPr="00D913DA">
        <w:rPr>
          <w:color w:val="000000"/>
          <w:lang w:eastAsia="de-CH"/>
        </w:rPr>
        <w:t xml:space="preserve">        div.innerHTML = html;</w:t>
      </w:r>
    </w:p>
    <w:p w:rsidR="00046C4A" w:rsidRPr="00D913DA" w:rsidRDefault="00046C4A" w:rsidP="003221B7">
      <w:pPr>
        <w:pStyle w:val="Code4"/>
        <w:suppressAutoHyphens/>
        <w:rPr>
          <w:color w:val="000000"/>
          <w:lang w:eastAsia="de-CH"/>
        </w:rPr>
      </w:pPr>
      <w:r w:rsidRPr="00D913DA">
        <w:rPr>
          <w:color w:val="000000"/>
          <w:lang w:eastAsia="de-CH"/>
        </w:rPr>
        <w:t xml:space="preserve">        div = div.firstChild;</w:t>
      </w:r>
    </w:p>
    <w:p w:rsidR="00B478D5" w:rsidRPr="00D913DA" w:rsidRDefault="00046C4A" w:rsidP="003221B7">
      <w:pPr>
        <w:pStyle w:val="Code4"/>
        <w:suppressAutoHyphens/>
        <w:rPr>
          <w:color w:val="000000"/>
          <w:lang w:eastAsia="de-CH"/>
        </w:rPr>
      </w:pPr>
      <w:r w:rsidRPr="00D913DA">
        <w:rPr>
          <w:color w:val="000000"/>
          <w:lang w:eastAsia="de-CH"/>
        </w:rPr>
        <w:t xml:space="preserve">        document.querySelector(</w:t>
      </w:r>
      <w:r w:rsidRPr="00D913DA">
        <w:rPr>
          <w:color w:val="A31515"/>
          <w:lang w:eastAsia="de-CH"/>
        </w:rPr>
        <w:t>"#connectForm .text-danger"</w:t>
      </w:r>
      <w:r w:rsidR="00B478D5" w:rsidRPr="00D913DA">
        <w:rPr>
          <w:color w:val="000000"/>
          <w:lang w:eastAsia="de-CH"/>
        </w:rPr>
        <w:t>).textContent =</w:t>
      </w:r>
    </w:p>
    <w:p w:rsidR="00046C4A" w:rsidRPr="00D913DA" w:rsidRDefault="00B478D5" w:rsidP="003221B7">
      <w:pPr>
        <w:pStyle w:val="Code4"/>
        <w:suppressAutoHyphens/>
        <w:rPr>
          <w:color w:val="000000"/>
          <w:lang w:eastAsia="de-CH"/>
        </w:rPr>
      </w:pPr>
      <w:r w:rsidRPr="00D913DA">
        <w:rPr>
          <w:color w:val="000000"/>
          <w:lang w:eastAsia="de-CH"/>
        </w:rPr>
        <w:t xml:space="preserve">            </w:t>
      </w:r>
      <w:r w:rsidR="00046C4A" w:rsidRPr="00D913DA">
        <w:rPr>
          <w:color w:val="000000"/>
          <w:lang w:eastAsia="de-CH"/>
        </w:rPr>
        <w:t>div.nextSibling.textContent;</w:t>
      </w:r>
    </w:p>
    <w:p w:rsidR="00046C4A" w:rsidRPr="00D913DA" w:rsidRDefault="00046C4A" w:rsidP="003221B7">
      <w:pPr>
        <w:pStyle w:val="Code4"/>
        <w:suppressAutoHyphens/>
        <w:rPr>
          <w:color w:val="000000"/>
          <w:lang w:eastAsia="de-CH"/>
        </w:rPr>
      </w:pPr>
      <w:r w:rsidRPr="00D913DA">
        <w:rPr>
          <w:color w:val="000000"/>
          <w:lang w:eastAsia="de-CH"/>
        </w:rPr>
        <w:t xml:space="preserve">        document.querySelector(</w:t>
      </w:r>
      <w:r w:rsidRPr="00D913DA">
        <w:rPr>
          <w:color w:val="A31515"/>
          <w:lang w:eastAsia="de-CH"/>
        </w:rPr>
        <w:t>"#infosButton"</w:t>
      </w:r>
      <w:r w:rsidRPr="00D913DA">
        <w:rPr>
          <w:color w:val="000000"/>
          <w:lang w:eastAsia="de-CH"/>
        </w:rPr>
        <w:t xml:space="preserve">).textContent = </w:t>
      </w:r>
      <w:r w:rsidRPr="00D913DA">
        <w:rPr>
          <w:color w:val="A31515"/>
          <w:lang w:eastAsia="de-CH"/>
        </w:rPr>
        <w:t>""</w:t>
      </w:r>
      <w:r w:rsidRPr="00D913DA">
        <w:rPr>
          <w:color w:val="000000"/>
          <w:lang w:eastAsia="de-CH"/>
        </w:rPr>
        <w:t>;</w:t>
      </w:r>
    </w:p>
    <w:p w:rsidR="00046C4A" w:rsidRPr="00D913DA" w:rsidRDefault="00046C4A" w:rsidP="003221B7">
      <w:pPr>
        <w:pStyle w:val="Code4"/>
        <w:suppressAutoHyphens/>
        <w:rPr>
          <w:color w:val="000000"/>
          <w:lang w:eastAsia="de-CH"/>
        </w:rPr>
      </w:pPr>
      <w:r w:rsidRPr="00D913DA">
        <w:rPr>
          <w:color w:val="000000"/>
          <w:lang w:eastAsia="de-CH"/>
        </w:rPr>
        <w:t xml:space="preserve">    }</w:t>
      </w:r>
    </w:p>
    <w:p w:rsidR="00046C4A" w:rsidRPr="00D913DA" w:rsidRDefault="00046C4A" w:rsidP="003221B7">
      <w:pPr>
        <w:pStyle w:val="Code4"/>
        <w:suppressAutoHyphens/>
        <w:rPr>
          <w:color w:val="000000"/>
          <w:lang w:eastAsia="de-CH"/>
        </w:rPr>
      </w:pPr>
      <w:r w:rsidRPr="00D913DA">
        <w:rPr>
          <w:color w:val="000000"/>
          <w:lang w:eastAsia="de-CH"/>
        </w:rPr>
        <w:t xml:space="preserve">    </w:t>
      </w:r>
      <w:r w:rsidRPr="00D913DA">
        <w:rPr>
          <w:lang w:eastAsia="de-CH"/>
        </w:rPr>
        <w:t>function</w:t>
      </w:r>
      <w:r w:rsidRPr="00D913DA">
        <w:rPr>
          <w:color w:val="000000"/>
          <w:lang w:eastAsia="de-CH"/>
        </w:rPr>
        <w:t xml:space="preserve"> ConSuccess() {</w:t>
      </w:r>
    </w:p>
    <w:p w:rsidR="00046C4A" w:rsidRPr="00D913DA" w:rsidRDefault="00046C4A" w:rsidP="003221B7">
      <w:pPr>
        <w:pStyle w:val="Code4"/>
        <w:suppressAutoHyphens/>
        <w:rPr>
          <w:color w:val="000000"/>
          <w:lang w:eastAsia="de-CH"/>
        </w:rPr>
      </w:pPr>
      <w:r w:rsidRPr="00D913DA">
        <w:rPr>
          <w:color w:val="000000"/>
          <w:lang w:eastAsia="de-CH"/>
        </w:rPr>
        <w:t xml:space="preserve">        document.querySelector(</w:t>
      </w:r>
      <w:r w:rsidRPr="00D913DA">
        <w:rPr>
          <w:color w:val="A31515"/>
          <w:lang w:eastAsia="de-CH"/>
        </w:rPr>
        <w:t>"#connectForm .text-danger"</w:t>
      </w:r>
      <w:r w:rsidRPr="00D913DA">
        <w:rPr>
          <w:color w:val="000000"/>
          <w:lang w:eastAsia="de-CH"/>
        </w:rPr>
        <w:t xml:space="preserve">).textContent = </w:t>
      </w:r>
      <w:r w:rsidRPr="00D913DA">
        <w:rPr>
          <w:color w:val="A31515"/>
          <w:lang w:eastAsia="de-CH"/>
        </w:rPr>
        <w:t>""</w:t>
      </w:r>
      <w:r w:rsidRPr="00D913DA">
        <w:rPr>
          <w:color w:val="000000"/>
          <w:lang w:eastAsia="de-CH"/>
        </w:rPr>
        <w:t>;</w:t>
      </w:r>
    </w:p>
    <w:p w:rsidR="00046C4A" w:rsidRPr="00D913DA" w:rsidRDefault="00046C4A" w:rsidP="003221B7">
      <w:pPr>
        <w:pStyle w:val="Code4"/>
        <w:suppressAutoHyphens/>
        <w:rPr>
          <w:color w:val="000000"/>
          <w:lang w:eastAsia="de-CH"/>
        </w:rPr>
      </w:pPr>
      <w:r w:rsidRPr="00D913DA">
        <w:rPr>
          <w:color w:val="000000"/>
          <w:lang w:eastAsia="de-CH"/>
        </w:rPr>
        <w:t xml:space="preserve">    }</w:t>
      </w:r>
    </w:p>
    <w:p w:rsidR="00046C4A" w:rsidRPr="00D913DA" w:rsidRDefault="00046C4A" w:rsidP="003221B7">
      <w:pPr>
        <w:pStyle w:val="Code4"/>
        <w:suppressAutoHyphens/>
        <w:spacing w:after="120"/>
        <w:rPr>
          <w:lang w:eastAsia="de-CH"/>
        </w:rPr>
      </w:pPr>
      <w:r w:rsidRPr="00D913DA">
        <w:rPr>
          <w:lang w:eastAsia="de-CH"/>
        </w:rPr>
        <w:t>&lt;/</w:t>
      </w:r>
      <w:r w:rsidRPr="00D913DA">
        <w:rPr>
          <w:color w:val="800000"/>
          <w:lang w:eastAsia="de-CH"/>
        </w:rPr>
        <w:t>script</w:t>
      </w:r>
      <w:r w:rsidRPr="00D913DA">
        <w:rPr>
          <w:lang w:eastAsia="de-CH"/>
        </w:rPr>
        <w:t>&gt;</w:t>
      </w:r>
    </w:p>
    <w:p w:rsidR="00B478D5" w:rsidRPr="00D913DA" w:rsidRDefault="005D1B29" w:rsidP="003221B7">
      <w:pPr>
        <w:pStyle w:val="Retrait1"/>
        <w:suppressAutoHyphens/>
        <w:rPr>
          <w:lang w:eastAsia="fr-CH"/>
        </w:rPr>
      </w:pPr>
      <w:r w:rsidRPr="00D913DA">
        <w:rPr>
          <w:lang w:eastAsia="fr-CH"/>
        </w:rPr>
        <w:t xml:space="preserve">La première partie contient les options </w:t>
      </w:r>
      <w:r w:rsidR="0070496F" w:rsidRPr="00D913DA">
        <w:rPr>
          <w:lang w:eastAsia="fr-CH"/>
        </w:rPr>
        <w:t>d’Ajax</w:t>
      </w:r>
      <w:r w:rsidRPr="00D913DA">
        <w:rPr>
          <w:lang w:eastAsia="fr-CH"/>
        </w:rPr>
        <w:t>. On y spécifie :</w:t>
      </w:r>
    </w:p>
    <w:p w:rsidR="005D1B29" w:rsidRPr="00D913DA" w:rsidRDefault="005D1B29" w:rsidP="003221B7">
      <w:pPr>
        <w:pStyle w:val="Noteouremarque"/>
        <w:suppressAutoHyphens/>
        <w:ind w:left="2127" w:hanging="2127"/>
        <w:rPr>
          <w:lang w:eastAsia="fr-CH"/>
        </w:rPr>
      </w:pPr>
      <w:r w:rsidRPr="00D913DA">
        <w:rPr>
          <w:rStyle w:val="Codeintext"/>
        </w:rPr>
        <w:t>HttpMethod</w:t>
      </w:r>
      <w:r w:rsidRPr="00D913DA">
        <w:rPr>
          <w:lang w:eastAsia="fr-CH"/>
        </w:rPr>
        <w:tab/>
        <w:t>Le type de requête (GET/POST)</w:t>
      </w:r>
    </w:p>
    <w:p w:rsidR="005D1B29" w:rsidRPr="00D913DA" w:rsidRDefault="005D1B29" w:rsidP="003221B7">
      <w:pPr>
        <w:pStyle w:val="Noteouremarque"/>
        <w:suppressAutoHyphens/>
        <w:ind w:left="2127" w:hanging="2127"/>
        <w:rPr>
          <w:lang w:eastAsia="fr-CH"/>
        </w:rPr>
      </w:pPr>
      <w:r w:rsidRPr="00D913DA">
        <w:rPr>
          <w:rStyle w:val="Codeintext"/>
        </w:rPr>
        <w:t>InsertionMode</w:t>
      </w:r>
      <w:r w:rsidRPr="00D913DA">
        <w:rPr>
          <w:lang w:eastAsia="fr-CH"/>
        </w:rPr>
        <w:tab/>
        <w:t>Le mode d’insertion (remplacement,  insertion au début, insertion à la fin)</w:t>
      </w:r>
    </w:p>
    <w:p w:rsidR="005D1B29" w:rsidRPr="00D913DA" w:rsidRDefault="005D1B29" w:rsidP="003221B7">
      <w:pPr>
        <w:pStyle w:val="Noteouremarque"/>
        <w:suppressAutoHyphens/>
        <w:ind w:left="2127" w:hanging="2127"/>
        <w:rPr>
          <w:lang w:eastAsia="fr-CH"/>
        </w:rPr>
      </w:pPr>
      <w:r w:rsidRPr="00D913DA">
        <w:rPr>
          <w:rStyle w:val="Codeintext"/>
        </w:rPr>
        <w:t>UpdateTargetId</w:t>
      </w:r>
      <w:r w:rsidRPr="00D913DA">
        <w:rPr>
          <w:lang w:eastAsia="fr-CH"/>
        </w:rPr>
        <w:tab/>
        <w:t>L’ID de l’élément qu’on met à jour par la requête</w:t>
      </w:r>
    </w:p>
    <w:p w:rsidR="005D1B29" w:rsidRPr="00D913DA" w:rsidRDefault="005D1B29" w:rsidP="003221B7">
      <w:pPr>
        <w:pStyle w:val="Noteouremarque"/>
        <w:suppressAutoHyphens/>
        <w:ind w:left="2127" w:hanging="2127"/>
        <w:rPr>
          <w:lang w:eastAsia="fr-CH"/>
        </w:rPr>
      </w:pPr>
      <w:r w:rsidRPr="00D913DA">
        <w:rPr>
          <w:rStyle w:val="Codeintext"/>
        </w:rPr>
        <w:t>OnFailure</w:t>
      </w:r>
      <w:r w:rsidRPr="00D913DA">
        <w:rPr>
          <w:lang w:eastAsia="fr-CH"/>
        </w:rPr>
        <w:tab/>
        <w:t>La méthode JS appelée lors d’un échec</w:t>
      </w:r>
    </w:p>
    <w:p w:rsidR="005D1B29" w:rsidRPr="00D913DA" w:rsidRDefault="005D1B29" w:rsidP="003221B7">
      <w:pPr>
        <w:pStyle w:val="Noteouremarque"/>
        <w:suppressAutoHyphens/>
        <w:ind w:left="2127" w:hanging="2127"/>
        <w:rPr>
          <w:lang w:eastAsia="fr-CH"/>
        </w:rPr>
      </w:pPr>
      <w:r w:rsidRPr="00D913DA">
        <w:rPr>
          <w:rStyle w:val="Codeintext"/>
        </w:rPr>
        <w:t>OnSuccess</w:t>
      </w:r>
      <w:r w:rsidRPr="00D913DA">
        <w:rPr>
          <w:lang w:eastAsia="fr-CH"/>
        </w:rPr>
        <w:tab/>
        <w:t>La méthode JS appelée lors d’un succès</w:t>
      </w:r>
    </w:p>
    <w:p w:rsidR="005D1B29" w:rsidRPr="00D913DA" w:rsidRDefault="005D1B29" w:rsidP="003221B7">
      <w:pPr>
        <w:pStyle w:val="Noteouremarque"/>
        <w:suppressAutoHyphens/>
        <w:ind w:left="2127" w:hanging="2127"/>
        <w:rPr>
          <w:lang w:eastAsia="fr-CH"/>
        </w:rPr>
      </w:pPr>
      <w:r w:rsidRPr="00D913DA">
        <w:rPr>
          <w:rStyle w:val="Codeintext"/>
        </w:rPr>
        <w:t>LoadingElementId</w:t>
      </w:r>
      <w:r w:rsidRPr="00D913DA">
        <w:rPr>
          <w:lang w:eastAsia="fr-CH"/>
        </w:rPr>
        <w:tab/>
        <w:t xml:space="preserve">L’ID de l’élément </w:t>
      </w:r>
      <w:r w:rsidR="0070496F" w:rsidRPr="00D913DA">
        <w:rPr>
          <w:lang w:eastAsia="fr-CH"/>
        </w:rPr>
        <w:t xml:space="preserve">affiché pendant l’exécution de la requête (un </w:t>
      </w:r>
      <w:r w:rsidR="00996264" w:rsidRPr="00D913DA">
        <w:rPr>
          <w:lang w:eastAsia="fr-CH"/>
        </w:rPr>
        <w:t>GIF</w:t>
      </w:r>
      <w:r w:rsidR="0070496F" w:rsidRPr="00D913DA">
        <w:rPr>
          <w:lang w:eastAsia="fr-CH"/>
        </w:rPr>
        <w:t xml:space="preserve"> de chargement)</w:t>
      </w:r>
    </w:p>
    <w:p w:rsidR="0070496F" w:rsidRPr="00D913DA" w:rsidRDefault="00A057BD" w:rsidP="003221B7">
      <w:pPr>
        <w:pStyle w:val="Retrait1"/>
        <w:suppressAutoHyphens/>
        <w:rPr>
          <w:lang w:eastAsia="fr-CH"/>
        </w:rPr>
      </w:pPr>
      <w:r w:rsidRPr="00D913DA">
        <w:rPr>
          <w:lang w:eastAsia="fr-CH"/>
        </w:rPr>
        <w:t xml:space="preserve">La deuxième partie concerne le formulaire de connexion, créé avec la librairie </w:t>
      </w:r>
      <w:r w:rsidRPr="00D913DA">
        <w:rPr>
          <w:rFonts w:ascii="Roboto" w:hAnsi="Roboto"/>
          <w:lang w:eastAsia="fr-CH"/>
        </w:rPr>
        <w:t>FluentBootstrap</w:t>
      </w:r>
      <w:r w:rsidRPr="00D913DA">
        <w:rPr>
          <w:lang w:eastAsia="fr-CH"/>
        </w:rPr>
        <w:t>.</w:t>
      </w:r>
    </w:p>
    <w:p w:rsidR="006228AD" w:rsidRPr="00D913DA" w:rsidRDefault="006228AD" w:rsidP="003221B7">
      <w:pPr>
        <w:pStyle w:val="Retrait1"/>
        <w:suppressAutoHyphens/>
        <w:rPr>
          <w:lang w:eastAsia="fr-CH"/>
        </w:rPr>
      </w:pPr>
      <w:r w:rsidRPr="00D913DA">
        <w:rPr>
          <w:lang w:eastAsia="fr-CH"/>
        </w:rPr>
        <w:t>La troisième est le DIV qui contiendra le résultat de la requête.</w:t>
      </w:r>
    </w:p>
    <w:p w:rsidR="006228AD" w:rsidRPr="00D913DA" w:rsidRDefault="006228AD" w:rsidP="003221B7">
      <w:pPr>
        <w:pStyle w:val="Retrait1"/>
        <w:suppressAutoHyphens/>
        <w:rPr>
          <w:lang w:eastAsia="fr-CH"/>
        </w:rPr>
      </w:pPr>
      <w:r w:rsidRPr="00D913DA">
        <w:rPr>
          <w:lang w:eastAsia="fr-CH"/>
        </w:rPr>
        <w:t>La dernière contient les méthodes JS utilisées.</w:t>
      </w:r>
    </w:p>
    <w:p w:rsidR="006228AD" w:rsidRPr="00D913DA" w:rsidRDefault="006228AD" w:rsidP="003221B7">
      <w:pPr>
        <w:pStyle w:val="Retrait1"/>
        <w:suppressAutoHyphens/>
        <w:rPr>
          <w:lang w:eastAsia="fr-CH"/>
        </w:rPr>
      </w:pPr>
      <w:r w:rsidRPr="00D913DA">
        <w:rPr>
          <w:lang w:eastAsia="fr-CH"/>
        </w:rPr>
        <w:t xml:space="preserve">La méthode d’erreur </w:t>
      </w:r>
      <w:r w:rsidR="00711358" w:rsidRPr="00D913DA">
        <w:rPr>
          <w:lang w:eastAsia="fr-CH"/>
        </w:rPr>
        <w:t xml:space="preserve">récupère le message de l’exception et l‘affiche </w:t>
      </w:r>
      <w:r w:rsidR="002546C6">
        <w:rPr>
          <w:lang w:eastAsia="fr-CH"/>
        </w:rPr>
        <w:t xml:space="preserve">en rouge. Il vide également le conteneur où est inséré le résultat en </w:t>
      </w:r>
      <w:r w:rsidR="00CA79DC">
        <w:rPr>
          <w:lang w:eastAsia="fr-CH"/>
        </w:rPr>
        <w:t>temps</w:t>
      </w:r>
      <w:r w:rsidR="002546C6">
        <w:rPr>
          <w:lang w:eastAsia="fr-CH"/>
        </w:rPr>
        <w:t xml:space="preserve"> normal.</w:t>
      </w:r>
    </w:p>
    <w:p w:rsidR="00046C4D" w:rsidRPr="00D913DA" w:rsidRDefault="00711358" w:rsidP="003221B7">
      <w:pPr>
        <w:pStyle w:val="Retrait1"/>
        <w:suppressAutoHyphens/>
        <w:rPr>
          <w:lang w:eastAsia="fr-CH"/>
        </w:rPr>
      </w:pPr>
      <w:r w:rsidRPr="00D913DA">
        <w:rPr>
          <w:lang w:eastAsia="fr-CH"/>
        </w:rPr>
        <w:t xml:space="preserve">La méthode de succès </w:t>
      </w:r>
      <w:r w:rsidR="002546C6">
        <w:rPr>
          <w:lang w:eastAsia="fr-CH"/>
        </w:rPr>
        <w:t>retire le message d’erreur précédent (si une erreur est survenue) de son conteneur.</w:t>
      </w:r>
    </w:p>
    <w:p w:rsidR="000346D5" w:rsidRPr="00D913DA" w:rsidRDefault="00965027" w:rsidP="003221B7">
      <w:pPr>
        <w:pStyle w:val="Titre2"/>
      </w:pPr>
      <w:bookmarkStart w:id="46" w:name="_Toc485134849"/>
      <w:r w:rsidRPr="00D913DA">
        <w:lastRenderedPageBreak/>
        <w:t>Librairie utilisées</w:t>
      </w:r>
      <w:bookmarkEnd w:id="46"/>
    </w:p>
    <w:p w:rsidR="00965027" w:rsidRPr="00D913DA" w:rsidRDefault="00965027" w:rsidP="003221B7">
      <w:pPr>
        <w:pStyle w:val="Titre3"/>
        <w:suppressAutoHyphens/>
      </w:pPr>
      <w:r w:rsidRPr="00D913DA">
        <w:t>Librairies StreamScan</w:t>
      </w:r>
    </w:p>
    <w:p w:rsidR="00965027" w:rsidRPr="00D913DA" w:rsidRDefault="00965027" w:rsidP="003221B7">
      <w:pPr>
        <w:pStyle w:val="Retrait1"/>
        <w:suppressAutoHyphens/>
      </w:pPr>
      <w:r w:rsidRPr="00D913DA">
        <w:t>Les librairies suivantes ont été développées :</w:t>
      </w:r>
    </w:p>
    <w:p w:rsidR="00950BA7" w:rsidRDefault="00965027" w:rsidP="003221B7">
      <w:pPr>
        <w:pStyle w:val="Puce1"/>
      </w:pPr>
      <w:r w:rsidRPr="00D913DA">
        <w:t>StreamScanCommon</w:t>
      </w:r>
      <w:r w:rsidRPr="00D913DA">
        <w:tab/>
        <w:t xml:space="preserve">Contient les classes communes aux </w:t>
      </w:r>
      <w:r w:rsidR="00950BA7">
        <w:t>applications serveur et</w:t>
      </w:r>
    </w:p>
    <w:p w:rsidR="00965027" w:rsidRPr="00D913DA" w:rsidRDefault="00950BA7" w:rsidP="003221B7">
      <w:pPr>
        <w:pStyle w:val="Puce1"/>
        <w:numPr>
          <w:ilvl w:val="0"/>
          <w:numId w:val="0"/>
        </w:numPr>
        <w:ind w:left="425"/>
      </w:pPr>
      <w:r>
        <w:tab/>
      </w:r>
      <w:r w:rsidR="00D913DA">
        <w:t>cliente</w:t>
      </w:r>
    </w:p>
    <w:p w:rsidR="00965027" w:rsidRPr="00D913DA" w:rsidRDefault="00965027" w:rsidP="003221B7">
      <w:pPr>
        <w:pStyle w:val="Puce1"/>
      </w:pPr>
      <w:r w:rsidRPr="00D913DA">
        <w:t>StreamScanConnect</w:t>
      </w:r>
      <w:r w:rsidRPr="00D913DA">
        <w:tab/>
        <w:t>Permet la connexion au serveur et l’obtention des infos</w:t>
      </w:r>
    </w:p>
    <w:p w:rsidR="00965027" w:rsidRPr="00D913DA" w:rsidRDefault="00965027" w:rsidP="003221B7">
      <w:pPr>
        <w:pStyle w:val="Puce1"/>
      </w:pPr>
      <w:r w:rsidRPr="00D913DA">
        <w:t>QueriesManager</w:t>
      </w:r>
      <w:r w:rsidRPr="00D913DA">
        <w:tab/>
        <w:t>Permet l’exécution de requêtes MySQL de manière simplifiée</w:t>
      </w:r>
    </w:p>
    <w:p w:rsidR="00965027" w:rsidRPr="00D913DA" w:rsidRDefault="009C48AF" w:rsidP="003221B7">
      <w:pPr>
        <w:pStyle w:val="Titre3"/>
        <w:suppressAutoHyphens/>
      </w:pPr>
      <w:r w:rsidRPr="00D913DA">
        <w:t>L</w:t>
      </w:r>
      <w:r w:rsidR="00965027" w:rsidRPr="00D913DA">
        <w:t>ibrairies</w:t>
      </w:r>
      <w:r w:rsidRPr="00D913DA">
        <w:t xml:space="preserve"> ASP.NET</w:t>
      </w:r>
    </w:p>
    <w:p w:rsidR="00965027" w:rsidRPr="00D913DA" w:rsidRDefault="003B1AD2" w:rsidP="003221B7">
      <w:pPr>
        <w:pStyle w:val="Puce1"/>
      </w:pPr>
      <w:r w:rsidRPr="00D913DA">
        <w:t>FluentBootstrap</w:t>
      </w:r>
      <w:r w:rsidRPr="00D913DA">
        <w:tab/>
        <w:t xml:space="preserve">Génère une structure HTML avec Bootstrap à partir de code </w:t>
      </w:r>
    </w:p>
    <w:p w:rsidR="003B1AD2" w:rsidRPr="00D913DA" w:rsidRDefault="003B1AD2" w:rsidP="003221B7">
      <w:pPr>
        <w:pStyle w:val="Puce1"/>
        <w:numPr>
          <w:ilvl w:val="0"/>
          <w:numId w:val="0"/>
        </w:numPr>
        <w:ind w:left="426"/>
      </w:pPr>
      <w:r w:rsidRPr="00D913DA">
        <w:tab/>
      </w:r>
      <w:r w:rsidR="00950BA7" w:rsidRPr="00D913DA">
        <w:t xml:space="preserve">C# </w:t>
      </w:r>
      <w:r w:rsidRPr="00D913DA">
        <w:t>(cf. : Concept d’implémentation - Design)</w:t>
      </w:r>
    </w:p>
    <w:p w:rsidR="003B1AD2" w:rsidRPr="00D913DA" w:rsidRDefault="003B1AD2" w:rsidP="003221B7">
      <w:pPr>
        <w:pStyle w:val="Titre3"/>
        <w:suppressAutoHyphens/>
      </w:pPr>
      <w:r w:rsidRPr="00D913DA">
        <w:t>Librairies JS</w:t>
      </w:r>
    </w:p>
    <w:p w:rsidR="003B1AD2" w:rsidRPr="00D913DA" w:rsidRDefault="008165B9" w:rsidP="003221B7">
      <w:pPr>
        <w:pStyle w:val="Puce1"/>
      </w:pPr>
      <w:r w:rsidRPr="00D913DA">
        <w:t>DataTables</w:t>
      </w:r>
      <w:r w:rsidRPr="00D913DA">
        <w:tab/>
        <w:t>Crée</w:t>
      </w:r>
      <w:r w:rsidR="003B1AD2" w:rsidRPr="00D913DA">
        <w:t xml:space="preserve"> des tableaux avec tris, </w:t>
      </w:r>
      <w:r w:rsidRPr="00D913DA">
        <w:t>champs</w:t>
      </w:r>
      <w:r w:rsidR="003B1AD2" w:rsidRPr="00D913DA">
        <w:t xml:space="preserve"> de recherche, pagination</w:t>
      </w:r>
    </w:p>
    <w:p w:rsidR="003B1AD2" w:rsidRPr="00D913DA" w:rsidRDefault="003B1AD2" w:rsidP="003221B7">
      <w:pPr>
        <w:pStyle w:val="Puce1"/>
        <w:numPr>
          <w:ilvl w:val="0"/>
          <w:numId w:val="0"/>
        </w:numPr>
        <w:ind w:left="426"/>
      </w:pPr>
      <w:r w:rsidRPr="00D913DA">
        <w:tab/>
        <w:t>(cf. : Concept d’implémentation - Tableaux)</w:t>
      </w:r>
    </w:p>
    <w:p w:rsidR="004667DB" w:rsidRPr="00D913DA" w:rsidRDefault="004667DB" w:rsidP="003221B7">
      <w:pPr>
        <w:pStyle w:val="Puce1"/>
      </w:pPr>
      <w:r w:rsidRPr="00D913DA">
        <w:t>Jquery</w:t>
      </w:r>
      <w:r w:rsidRPr="00D913DA">
        <w:tab/>
        <w:t>Simplifie l’utilisation de JavaScript</w:t>
      </w:r>
    </w:p>
    <w:p w:rsidR="004667DB" w:rsidRPr="00D913DA" w:rsidRDefault="004667DB" w:rsidP="003221B7">
      <w:pPr>
        <w:pStyle w:val="Puce1"/>
      </w:pPr>
      <w:r w:rsidRPr="00D913DA">
        <w:t>Jquery.validate</w:t>
      </w:r>
      <w:r w:rsidRPr="00D913DA">
        <w:tab/>
        <w:t>Ajoute un contrôle des formulaires côté client</w:t>
      </w:r>
    </w:p>
    <w:p w:rsidR="004667DB" w:rsidRPr="00D913DA" w:rsidRDefault="004667DB" w:rsidP="003221B7">
      <w:pPr>
        <w:pStyle w:val="Puce1"/>
      </w:pPr>
      <w:r w:rsidRPr="00D913DA">
        <w:t>Jquery.unobtrustive.ajax</w:t>
      </w:r>
      <w:r w:rsidRPr="00D913DA">
        <w:tab/>
        <w:t>Permet l’utilisation de requête Ajax en C#</w:t>
      </w:r>
    </w:p>
    <w:p w:rsidR="008165B9" w:rsidRPr="00D913DA" w:rsidRDefault="008165B9" w:rsidP="003221B7">
      <w:pPr>
        <w:pStyle w:val="Puce1"/>
      </w:pPr>
      <w:r w:rsidRPr="00950BA7">
        <w:t>jquery</w:t>
      </w:r>
      <w:r w:rsidRPr="00D913DA">
        <w:t>.mCustomScrollbar</w:t>
      </w:r>
      <w:r w:rsidRPr="00D913DA">
        <w:tab/>
        <w:t xml:space="preserve">Offre des </w:t>
      </w:r>
      <w:r w:rsidR="00D34680">
        <w:t>barres de scroll</w:t>
      </w:r>
      <w:r w:rsidRPr="00D913DA">
        <w:t xml:space="preserve"> customisées attractives</w:t>
      </w:r>
    </w:p>
    <w:p w:rsidR="003B1AD2" w:rsidRPr="00D913DA" w:rsidRDefault="003B1AD2" w:rsidP="003221B7">
      <w:pPr>
        <w:pStyle w:val="Titre3"/>
        <w:suppressAutoHyphens/>
      </w:pPr>
      <w:r w:rsidRPr="00D913DA">
        <w:t>Librairies CSS</w:t>
      </w:r>
    </w:p>
    <w:p w:rsidR="00950BA7" w:rsidRDefault="003B1AD2" w:rsidP="003221B7">
      <w:pPr>
        <w:pStyle w:val="Puce1"/>
      </w:pPr>
      <w:r w:rsidRPr="00D913DA">
        <w:t>Bootstrap</w:t>
      </w:r>
      <w:r w:rsidRPr="00D913DA">
        <w:tab/>
        <w:t xml:space="preserve">Permet la gestion du « responsive » et </w:t>
      </w:r>
      <w:r w:rsidR="004667DB" w:rsidRPr="00D913DA">
        <w:t xml:space="preserve">propose un design </w:t>
      </w:r>
    </w:p>
    <w:p w:rsidR="003B1AD2" w:rsidRPr="00D913DA" w:rsidRDefault="00950BA7" w:rsidP="003221B7">
      <w:pPr>
        <w:pStyle w:val="Puce1"/>
        <w:numPr>
          <w:ilvl w:val="0"/>
          <w:numId w:val="0"/>
        </w:numPr>
        <w:ind w:left="425"/>
      </w:pPr>
      <w:r>
        <w:tab/>
      </w:r>
      <w:r w:rsidR="004667DB" w:rsidRPr="00D913DA">
        <w:t>attractif</w:t>
      </w:r>
    </w:p>
    <w:p w:rsidR="00786A8A" w:rsidRPr="00D913DA" w:rsidRDefault="00786A8A" w:rsidP="003221B7">
      <w:pPr>
        <w:pStyle w:val="Titre2"/>
      </w:pPr>
      <w:bookmarkStart w:id="47" w:name="_Toc485134850"/>
      <w:r w:rsidRPr="00D913DA">
        <w:t>Utilisation de la librairie QueriesManager</w:t>
      </w:r>
      <w:bookmarkEnd w:id="47"/>
    </w:p>
    <w:p w:rsidR="00BF779F" w:rsidRDefault="00786A8A" w:rsidP="003221B7">
      <w:pPr>
        <w:pStyle w:val="Retrait1"/>
        <w:suppressAutoHyphens/>
      </w:pPr>
      <w:r w:rsidRPr="00D913DA">
        <w:t>La librairie « QueriesManager » utilise le connecteur MySQL afin de communiquer avec une base de données de ce type. Elle a été créée afin de minimiser le code et de le faciliter.</w:t>
      </w:r>
    </w:p>
    <w:p w:rsidR="00786A8A" w:rsidRPr="00BF779F" w:rsidRDefault="00BF779F" w:rsidP="00BF779F">
      <w:pPr>
        <w:rPr>
          <w:rFonts w:ascii="Roboto Light" w:hAnsi="Roboto Light" w:cstheme="minorHAnsi"/>
          <w:sz w:val="22"/>
        </w:rPr>
      </w:pPr>
      <w:r>
        <w:br w:type="page"/>
      </w:r>
    </w:p>
    <w:p w:rsidR="00786A8A" w:rsidRPr="00D913DA" w:rsidRDefault="00786A8A" w:rsidP="003221B7">
      <w:pPr>
        <w:pStyle w:val="Titre3"/>
        <w:suppressAutoHyphens/>
      </w:pPr>
      <w:r w:rsidRPr="00D913DA">
        <w:lastRenderedPageBreak/>
        <w:t>SELECT</w:t>
      </w:r>
    </w:p>
    <w:p w:rsidR="00786A8A" w:rsidRPr="00D913DA" w:rsidRDefault="00786A8A" w:rsidP="003221B7">
      <w:pPr>
        <w:pStyle w:val="Retrait1"/>
        <w:suppressAutoHyphens/>
      </w:pPr>
      <w:r w:rsidRPr="00D913DA">
        <w:t>Prenons l’exemple où l’on souhaite récupérer la liste des entreprises. Le code utilisé est le suivant :</w:t>
      </w:r>
    </w:p>
    <w:p w:rsidR="00786A8A" w:rsidRPr="00D913DA" w:rsidRDefault="00786A8A" w:rsidP="003221B7">
      <w:pPr>
        <w:pStyle w:val="Code1"/>
        <w:suppressAutoHyphens/>
        <w:rPr>
          <w:color w:val="000000"/>
          <w:lang w:eastAsia="de-CH"/>
        </w:rPr>
      </w:pPr>
      <w:r w:rsidRPr="00D913DA">
        <w:rPr>
          <w:lang w:eastAsia="de-CH"/>
        </w:rPr>
        <w:t>MySqlReturn</w:t>
      </w:r>
      <w:r w:rsidRPr="00D913DA">
        <w:rPr>
          <w:color w:val="000000"/>
          <w:lang w:eastAsia="de-CH"/>
        </w:rPr>
        <w:t xml:space="preserve"> sqlR = </w:t>
      </w:r>
      <w:r w:rsidRPr="00D913DA">
        <w:rPr>
          <w:color w:val="0000FF"/>
          <w:lang w:eastAsia="de-CH"/>
        </w:rPr>
        <w:t>null</w:t>
      </w:r>
      <w:r w:rsidRPr="00D913DA">
        <w:rPr>
          <w:color w:val="000000"/>
          <w:lang w:eastAsia="de-CH"/>
        </w:rPr>
        <w:t>;</w:t>
      </w:r>
    </w:p>
    <w:p w:rsidR="00786A8A" w:rsidRPr="00D913DA" w:rsidRDefault="00786A8A" w:rsidP="003221B7">
      <w:pPr>
        <w:pStyle w:val="Code1"/>
        <w:suppressAutoHyphens/>
        <w:rPr>
          <w:color w:val="000000"/>
          <w:lang w:eastAsia="de-CH"/>
        </w:rPr>
      </w:pPr>
      <w:r w:rsidRPr="00D913DA">
        <w:rPr>
          <w:color w:val="000000"/>
          <w:lang w:eastAsia="de-CH"/>
        </w:rPr>
        <w:t>sqlR = db.ExecuteQuery(</w:t>
      </w:r>
      <w:r w:rsidRPr="00D913DA">
        <w:rPr>
          <w:lang w:eastAsia="de-CH"/>
        </w:rPr>
        <w:t>CEnterprises</w:t>
      </w:r>
      <w:r w:rsidRPr="00D913DA">
        <w:rPr>
          <w:color w:val="000000"/>
          <w:lang w:eastAsia="de-CH"/>
        </w:rPr>
        <w:t>.GET_ENTERPRISES);</w:t>
      </w:r>
    </w:p>
    <w:p w:rsidR="00786A8A" w:rsidRPr="00D913DA" w:rsidRDefault="00786A8A" w:rsidP="003221B7">
      <w:pPr>
        <w:pStyle w:val="Code1"/>
        <w:suppressAutoHyphens/>
        <w:rPr>
          <w:color w:val="000000"/>
          <w:lang w:eastAsia="de-CH"/>
        </w:rPr>
      </w:pPr>
      <w:r w:rsidRPr="00D913DA">
        <w:rPr>
          <w:color w:val="0000FF"/>
          <w:lang w:eastAsia="de-CH"/>
        </w:rPr>
        <w:t>if</w:t>
      </w:r>
      <w:r w:rsidR="00BB568F" w:rsidRPr="00D913DA">
        <w:rPr>
          <w:color w:val="000000"/>
          <w:lang w:eastAsia="de-CH"/>
        </w:rPr>
        <w:t xml:space="preserve"> (sqlR.ErrorMessage != ""</w:t>
      </w:r>
      <w:r w:rsidRPr="00D913DA">
        <w:rPr>
          <w:color w:val="000000"/>
          <w:lang w:eastAsia="de-CH"/>
        </w:rPr>
        <w:t>)</w:t>
      </w:r>
    </w:p>
    <w:p w:rsidR="00786A8A" w:rsidRPr="00D913DA" w:rsidRDefault="00786A8A" w:rsidP="003221B7">
      <w:pPr>
        <w:pStyle w:val="Code1"/>
        <w:suppressAutoHyphens/>
        <w:rPr>
          <w:color w:val="000000"/>
          <w:lang w:eastAsia="de-CH"/>
        </w:rPr>
      </w:pPr>
      <w:r w:rsidRPr="00D913DA">
        <w:rPr>
          <w:color w:val="000000"/>
          <w:lang w:eastAsia="de-CH"/>
        </w:rPr>
        <w:t xml:space="preserve">    </w:t>
      </w:r>
      <w:r w:rsidRPr="00D913DA">
        <w:rPr>
          <w:color w:val="0000FF"/>
          <w:lang w:eastAsia="de-CH"/>
        </w:rPr>
        <w:t>throw</w:t>
      </w:r>
      <w:r w:rsidRPr="00D913DA">
        <w:rPr>
          <w:color w:val="000000"/>
          <w:lang w:eastAsia="de-CH"/>
        </w:rPr>
        <w:t xml:space="preserve"> </w:t>
      </w:r>
      <w:r w:rsidRPr="00D913DA">
        <w:rPr>
          <w:color w:val="0000FF"/>
          <w:lang w:eastAsia="de-CH"/>
        </w:rPr>
        <w:t>new</w:t>
      </w:r>
      <w:r w:rsidRPr="00D913DA">
        <w:rPr>
          <w:color w:val="000000"/>
          <w:lang w:eastAsia="de-CH"/>
        </w:rPr>
        <w:t xml:space="preserve"> </w:t>
      </w:r>
      <w:r w:rsidRPr="00D913DA">
        <w:rPr>
          <w:lang w:eastAsia="de-CH"/>
        </w:rPr>
        <w:t>Exception</w:t>
      </w:r>
      <w:r w:rsidRPr="00D913DA">
        <w:rPr>
          <w:color w:val="000000"/>
          <w:lang w:eastAsia="de-CH"/>
        </w:rPr>
        <w:t>(sqlR.ErrorMessage);</w:t>
      </w:r>
    </w:p>
    <w:p w:rsidR="00786A8A" w:rsidRPr="00D913DA" w:rsidRDefault="00786A8A" w:rsidP="003221B7">
      <w:pPr>
        <w:pStyle w:val="Code1"/>
        <w:suppressAutoHyphens/>
        <w:rPr>
          <w:color w:val="000000"/>
          <w:lang w:eastAsia="de-CH"/>
        </w:rPr>
      </w:pPr>
      <w:r w:rsidRPr="00D913DA">
        <w:rPr>
          <w:lang w:eastAsia="de-CH"/>
        </w:rPr>
        <w:t>List</w:t>
      </w:r>
      <w:r w:rsidRPr="00D913DA">
        <w:rPr>
          <w:color w:val="000000"/>
          <w:lang w:eastAsia="de-CH"/>
        </w:rPr>
        <w:t>&lt;</w:t>
      </w:r>
      <w:r w:rsidRPr="00D913DA">
        <w:rPr>
          <w:lang w:eastAsia="de-CH"/>
        </w:rPr>
        <w:t>Enterprise</w:t>
      </w:r>
      <w:r w:rsidRPr="00D913DA">
        <w:rPr>
          <w:color w:val="000000"/>
          <w:lang w:eastAsia="de-CH"/>
        </w:rPr>
        <w:t xml:space="preserve">&gt; enterprises = </w:t>
      </w:r>
      <w:r w:rsidRPr="00D913DA">
        <w:rPr>
          <w:color w:val="0000FF"/>
          <w:lang w:eastAsia="de-CH"/>
        </w:rPr>
        <w:t>new</w:t>
      </w:r>
      <w:r w:rsidRPr="00D913DA">
        <w:rPr>
          <w:color w:val="000000"/>
          <w:lang w:eastAsia="de-CH"/>
        </w:rPr>
        <w:t xml:space="preserve"> </w:t>
      </w:r>
      <w:r w:rsidRPr="00D913DA">
        <w:rPr>
          <w:lang w:eastAsia="de-CH"/>
        </w:rPr>
        <w:t>List</w:t>
      </w:r>
      <w:r w:rsidRPr="00D913DA">
        <w:rPr>
          <w:color w:val="000000"/>
          <w:lang w:eastAsia="de-CH"/>
        </w:rPr>
        <w:t>&lt;</w:t>
      </w:r>
      <w:r w:rsidRPr="00D913DA">
        <w:rPr>
          <w:lang w:eastAsia="de-CH"/>
        </w:rPr>
        <w:t>Enterprise</w:t>
      </w:r>
      <w:r w:rsidRPr="00D913DA">
        <w:rPr>
          <w:color w:val="000000"/>
          <w:lang w:eastAsia="de-CH"/>
        </w:rPr>
        <w:t>&gt;();</w:t>
      </w:r>
    </w:p>
    <w:p w:rsidR="00786A8A" w:rsidRPr="00D913DA" w:rsidRDefault="00786A8A" w:rsidP="003221B7">
      <w:pPr>
        <w:pStyle w:val="Code1"/>
        <w:suppressAutoHyphens/>
        <w:rPr>
          <w:color w:val="000000"/>
          <w:lang w:eastAsia="de-CH"/>
        </w:rPr>
      </w:pPr>
      <w:r w:rsidRPr="00D913DA">
        <w:rPr>
          <w:color w:val="008000"/>
          <w:lang w:eastAsia="de-CH"/>
        </w:rPr>
        <w:t>//On parcours les lignes retournées et on construit une liste de Enterprise</w:t>
      </w:r>
    </w:p>
    <w:p w:rsidR="00786A8A" w:rsidRPr="008361A1" w:rsidRDefault="00786A8A" w:rsidP="003221B7">
      <w:pPr>
        <w:pStyle w:val="Code1"/>
        <w:suppressAutoHyphens/>
        <w:rPr>
          <w:color w:val="000000"/>
          <w:lang w:val="de-CH" w:eastAsia="de-CH"/>
        </w:rPr>
      </w:pPr>
      <w:r w:rsidRPr="008361A1">
        <w:rPr>
          <w:color w:val="0000FF"/>
          <w:lang w:val="de-CH" w:eastAsia="de-CH"/>
        </w:rPr>
        <w:t>foreach</w:t>
      </w:r>
      <w:r w:rsidRPr="008361A1">
        <w:rPr>
          <w:color w:val="000000"/>
          <w:lang w:val="de-CH" w:eastAsia="de-CH"/>
        </w:rPr>
        <w:t xml:space="preserve"> (</w:t>
      </w:r>
      <w:r w:rsidRPr="008361A1">
        <w:rPr>
          <w:lang w:val="de-CH" w:eastAsia="de-CH"/>
        </w:rPr>
        <w:t>List</w:t>
      </w:r>
      <w:r w:rsidRPr="008361A1">
        <w:rPr>
          <w:color w:val="000000"/>
          <w:lang w:val="de-CH" w:eastAsia="de-CH"/>
        </w:rPr>
        <w:t>&lt;</w:t>
      </w:r>
      <w:r w:rsidRPr="008361A1">
        <w:rPr>
          <w:color w:val="0000FF"/>
          <w:lang w:val="de-CH" w:eastAsia="de-CH"/>
        </w:rPr>
        <w:t>string</w:t>
      </w:r>
      <w:r w:rsidRPr="008361A1">
        <w:rPr>
          <w:color w:val="000000"/>
          <w:lang w:val="de-CH" w:eastAsia="de-CH"/>
        </w:rPr>
        <w:t xml:space="preserve">&gt; line </w:t>
      </w:r>
      <w:r w:rsidRPr="008361A1">
        <w:rPr>
          <w:color w:val="0000FF"/>
          <w:lang w:val="de-CH" w:eastAsia="de-CH"/>
        </w:rPr>
        <w:t>in</w:t>
      </w:r>
      <w:r w:rsidRPr="008361A1">
        <w:rPr>
          <w:color w:val="000000"/>
          <w:lang w:val="de-CH" w:eastAsia="de-CH"/>
        </w:rPr>
        <w:t xml:space="preserve"> sqlR.Data)</w:t>
      </w:r>
    </w:p>
    <w:p w:rsidR="00786A8A" w:rsidRPr="008361A1" w:rsidRDefault="00786A8A" w:rsidP="003221B7">
      <w:pPr>
        <w:pStyle w:val="Code1"/>
        <w:suppressAutoHyphens/>
        <w:rPr>
          <w:color w:val="000000"/>
          <w:lang w:val="de-CH" w:eastAsia="de-CH"/>
        </w:rPr>
      </w:pPr>
      <w:r w:rsidRPr="008361A1">
        <w:rPr>
          <w:color w:val="000000"/>
          <w:lang w:val="de-CH" w:eastAsia="de-CH"/>
        </w:rPr>
        <w:t>{</w:t>
      </w:r>
    </w:p>
    <w:p w:rsidR="00786A8A" w:rsidRPr="008361A1" w:rsidRDefault="00786A8A" w:rsidP="003221B7">
      <w:pPr>
        <w:pStyle w:val="Code1"/>
        <w:suppressAutoHyphens/>
        <w:rPr>
          <w:color w:val="000000"/>
          <w:lang w:val="de-CH" w:eastAsia="de-CH"/>
        </w:rPr>
      </w:pPr>
      <w:r w:rsidRPr="008361A1">
        <w:rPr>
          <w:color w:val="000000"/>
          <w:lang w:val="de-CH" w:eastAsia="de-CH"/>
        </w:rPr>
        <w:t xml:space="preserve">    enterprises.Add(</w:t>
      </w:r>
      <w:r w:rsidRPr="008361A1">
        <w:rPr>
          <w:color w:val="0000FF"/>
          <w:lang w:val="de-CH" w:eastAsia="de-CH"/>
        </w:rPr>
        <w:t>new</w:t>
      </w:r>
      <w:r w:rsidRPr="008361A1">
        <w:rPr>
          <w:color w:val="000000"/>
          <w:lang w:val="de-CH" w:eastAsia="de-CH"/>
        </w:rPr>
        <w:t xml:space="preserve"> </w:t>
      </w:r>
      <w:r w:rsidRPr="008361A1">
        <w:rPr>
          <w:lang w:val="de-CH" w:eastAsia="de-CH"/>
        </w:rPr>
        <w:t>Enterprise</w:t>
      </w:r>
    </w:p>
    <w:p w:rsidR="00786A8A" w:rsidRPr="008361A1" w:rsidRDefault="00786A8A" w:rsidP="003221B7">
      <w:pPr>
        <w:pStyle w:val="Code1"/>
        <w:suppressAutoHyphens/>
        <w:rPr>
          <w:color w:val="000000"/>
          <w:lang w:val="de-CH" w:eastAsia="de-CH"/>
        </w:rPr>
      </w:pPr>
      <w:r w:rsidRPr="008361A1">
        <w:rPr>
          <w:color w:val="000000"/>
          <w:lang w:val="de-CH" w:eastAsia="de-CH"/>
        </w:rPr>
        <w:t xml:space="preserve">    {</w:t>
      </w:r>
    </w:p>
    <w:p w:rsidR="00786A8A" w:rsidRPr="008361A1" w:rsidRDefault="00786A8A" w:rsidP="003221B7">
      <w:pPr>
        <w:pStyle w:val="Code1"/>
        <w:suppressAutoHyphens/>
        <w:rPr>
          <w:color w:val="000000"/>
          <w:lang w:val="de-CH" w:eastAsia="de-CH"/>
        </w:rPr>
      </w:pPr>
      <w:r w:rsidRPr="008361A1">
        <w:rPr>
          <w:color w:val="000000"/>
          <w:lang w:val="de-CH" w:eastAsia="de-CH"/>
        </w:rPr>
        <w:t xml:space="preserve">        Id = </w:t>
      </w:r>
      <w:r w:rsidRPr="008361A1">
        <w:rPr>
          <w:lang w:val="de-CH" w:eastAsia="de-CH"/>
        </w:rPr>
        <w:t>Int32</w:t>
      </w:r>
      <w:r w:rsidRPr="008361A1">
        <w:rPr>
          <w:color w:val="000000"/>
          <w:lang w:val="de-CH" w:eastAsia="de-CH"/>
        </w:rPr>
        <w:t>.Parse(line[0]),</w:t>
      </w:r>
    </w:p>
    <w:p w:rsidR="00786A8A" w:rsidRPr="008361A1" w:rsidRDefault="00786A8A" w:rsidP="003221B7">
      <w:pPr>
        <w:pStyle w:val="Code1"/>
        <w:suppressAutoHyphens/>
        <w:rPr>
          <w:color w:val="000000"/>
          <w:lang w:val="de-CH" w:eastAsia="de-CH"/>
        </w:rPr>
      </w:pPr>
      <w:r w:rsidRPr="008361A1">
        <w:rPr>
          <w:color w:val="000000"/>
          <w:lang w:val="de-CH" w:eastAsia="de-CH"/>
        </w:rPr>
        <w:t xml:space="preserve">        Name = line[1],</w:t>
      </w:r>
    </w:p>
    <w:p w:rsidR="00786A8A" w:rsidRPr="008361A1" w:rsidRDefault="00786A8A" w:rsidP="003221B7">
      <w:pPr>
        <w:pStyle w:val="Code1"/>
        <w:suppressAutoHyphens/>
        <w:rPr>
          <w:color w:val="000000"/>
          <w:lang w:val="de-CH" w:eastAsia="de-CH"/>
        </w:rPr>
      </w:pPr>
      <w:r w:rsidRPr="008361A1">
        <w:rPr>
          <w:color w:val="000000"/>
          <w:lang w:val="de-CH" w:eastAsia="de-CH"/>
        </w:rPr>
        <w:t xml:space="preserve">        Address = line[2],</w:t>
      </w:r>
    </w:p>
    <w:p w:rsidR="00786A8A" w:rsidRPr="008361A1" w:rsidRDefault="00786A8A" w:rsidP="003221B7">
      <w:pPr>
        <w:pStyle w:val="Code1"/>
        <w:suppressAutoHyphens/>
        <w:rPr>
          <w:color w:val="000000"/>
          <w:lang w:val="de-CH" w:eastAsia="de-CH"/>
        </w:rPr>
      </w:pPr>
      <w:r w:rsidRPr="008361A1">
        <w:rPr>
          <w:color w:val="000000"/>
          <w:lang w:val="de-CH" w:eastAsia="de-CH"/>
        </w:rPr>
        <w:t xml:space="preserve">        Npa = </w:t>
      </w:r>
      <w:r w:rsidRPr="008361A1">
        <w:rPr>
          <w:lang w:val="de-CH" w:eastAsia="de-CH"/>
        </w:rPr>
        <w:t>Int32</w:t>
      </w:r>
      <w:r w:rsidRPr="008361A1">
        <w:rPr>
          <w:color w:val="000000"/>
          <w:lang w:val="de-CH" w:eastAsia="de-CH"/>
        </w:rPr>
        <w:t>.Parse(line[3]),</w:t>
      </w:r>
    </w:p>
    <w:p w:rsidR="00786A8A" w:rsidRPr="008361A1" w:rsidRDefault="00786A8A" w:rsidP="003221B7">
      <w:pPr>
        <w:pStyle w:val="Code1"/>
        <w:suppressAutoHyphens/>
        <w:rPr>
          <w:color w:val="000000"/>
          <w:lang w:val="de-CH" w:eastAsia="de-CH"/>
        </w:rPr>
      </w:pPr>
      <w:r w:rsidRPr="008361A1">
        <w:rPr>
          <w:color w:val="000000"/>
          <w:lang w:val="de-CH" w:eastAsia="de-CH"/>
        </w:rPr>
        <w:t xml:space="preserve">        City = line[4]</w:t>
      </w:r>
    </w:p>
    <w:p w:rsidR="00786A8A" w:rsidRPr="008361A1" w:rsidRDefault="00786A8A" w:rsidP="003221B7">
      <w:pPr>
        <w:pStyle w:val="Code1"/>
        <w:suppressAutoHyphens/>
        <w:rPr>
          <w:color w:val="000000"/>
          <w:lang w:val="de-CH" w:eastAsia="de-CH"/>
        </w:rPr>
      </w:pPr>
      <w:r w:rsidRPr="008361A1">
        <w:rPr>
          <w:color w:val="000000"/>
          <w:lang w:val="de-CH" w:eastAsia="de-CH"/>
        </w:rPr>
        <w:t xml:space="preserve">    });</w:t>
      </w:r>
    </w:p>
    <w:p w:rsidR="00786A8A" w:rsidRPr="008361A1" w:rsidRDefault="00786A8A" w:rsidP="003221B7">
      <w:pPr>
        <w:pStyle w:val="Code1"/>
        <w:suppressAutoHyphens/>
        <w:rPr>
          <w:color w:val="000000"/>
          <w:lang w:val="de-CH" w:eastAsia="de-CH"/>
        </w:rPr>
      </w:pPr>
      <w:r w:rsidRPr="008361A1">
        <w:rPr>
          <w:color w:val="000000"/>
          <w:lang w:val="de-CH" w:eastAsia="de-CH"/>
        </w:rPr>
        <w:t>}</w:t>
      </w:r>
    </w:p>
    <w:p w:rsidR="00786A8A" w:rsidRPr="008361A1" w:rsidRDefault="00786A8A" w:rsidP="003221B7">
      <w:pPr>
        <w:pStyle w:val="Code1"/>
        <w:suppressAutoHyphens/>
        <w:rPr>
          <w:lang w:val="de-CH"/>
        </w:rPr>
      </w:pPr>
      <w:r w:rsidRPr="008361A1">
        <w:rPr>
          <w:color w:val="0000FF"/>
          <w:lang w:val="de-CH" w:eastAsia="de-CH"/>
        </w:rPr>
        <w:t>return</w:t>
      </w:r>
      <w:r w:rsidRPr="008361A1">
        <w:rPr>
          <w:color w:val="000000"/>
          <w:lang w:val="de-CH" w:eastAsia="de-CH"/>
        </w:rPr>
        <w:t xml:space="preserve"> enterprises;</w:t>
      </w:r>
      <w:r w:rsidRPr="008361A1">
        <w:rPr>
          <w:lang w:val="de-CH"/>
        </w:rPr>
        <w:t xml:space="preserve"> </w:t>
      </w:r>
    </w:p>
    <w:p w:rsidR="00786A8A" w:rsidRPr="00D913DA" w:rsidRDefault="00786A8A" w:rsidP="003221B7">
      <w:pPr>
        <w:pStyle w:val="Retrait1"/>
        <w:suppressAutoHyphens/>
        <w:spacing w:before="120"/>
      </w:pPr>
      <w:r w:rsidRPr="00D913DA">
        <w:t xml:space="preserve">Ici, on donne la requête SQL (contenue dans une constante) à la méthode </w:t>
      </w:r>
      <w:r w:rsidRPr="00D913DA">
        <w:rPr>
          <w:rStyle w:val="Codeintext"/>
        </w:rPr>
        <w:t>ExecuteQuery</w:t>
      </w:r>
      <w:r w:rsidRPr="00D913DA">
        <w:t xml:space="preserve"> qui l’exécute. Celle-ci retourne un objet </w:t>
      </w:r>
      <w:r w:rsidRPr="00D913DA">
        <w:rPr>
          <w:rStyle w:val="Codeintext"/>
        </w:rPr>
        <w:t>MySqlReturn</w:t>
      </w:r>
      <w:r w:rsidRPr="00D913DA">
        <w:t xml:space="preserve"> qui est composé :</w:t>
      </w:r>
    </w:p>
    <w:p w:rsidR="00786A8A" w:rsidRPr="00D913DA" w:rsidRDefault="00786A8A" w:rsidP="003221B7">
      <w:pPr>
        <w:pStyle w:val="Puce1"/>
      </w:pPr>
      <w:r w:rsidRPr="00D913DA">
        <w:t>D’un booléen d’état (= requêtes INSERT/UPDATE/DELETE)</w:t>
      </w:r>
    </w:p>
    <w:p w:rsidR="00786A8A" w:rsidRPr="00D913DA" w:rsidRDefault="00786A8A" w:rsidP="003221B7">
      <w:pPr>
        <w:pStyle w:val="Puce1"/>
      </w:pPr>
      <w:r w:rsidRPr="00D913DA">
        <w:t xml:space="preserve">D’une </w:t>
      </w:r>
      <w:r w:rsidRPr="00D913DA">
        <w:rPr>
          <w:rStyle w:val="Codeintext"/>
        </w:rPr>
        <w:t>List</w:t>
      </w:r>
      <w:r w:rsidRPr="00D913DA">
        <w:t xml:space="preserve"> contenant le résultat de la requête (= seulement utilisé en SELECT)</w:t>
      </w:r>
    </w:p>
    <w:p w:rsidR="00786A8A" w:rsidRPr="00D913DA" w:rsidRDefault="00786A8A" w:rsidP="003221B7">
      <w:pPr>
        <w:pStyle w:val="Puce1"/>
      </w:pPr>
      <w:r w:rsidRPr="00D913DA">
        <w:t>D’un string d’erreur si une erreur est survenue</w:t>
      </w:r>
    </w:p>
    <w:p w:rsidR="00786A8A" w:rsidRPr="00D913DA" w:rsidRDefault="00786A8A" w:rsidP="003221B7">
      <w:pPr>
        <w:pStyle w:val="Retrait1"/>
        <w:suppressAutoHyphens/>
      </w:pPr>
      <w:r w:rsidRPr="00D913DA">
        <w:t>On vérifie ensuite que la requête se soit bien passée, sinon on lance une exception.</w:t>
      </w:r>
    </w:p>
    <w:p w:rsidR="00786A8A" w:rsidRPr="00D913DA" w:rsidRDefault="00786A8A" w:rsidP="003221B7">
      <w:pPr>
        <w:pStyle w:val="Retrait1"/>
        <w:suppressAutoHyphens/>
      </w:pPr>
      <w:r w:rsidRPr="00D913DA">
        <w:t xml:space="preserve">On parcourt alors la </w:t>
      </w:r>
      <w:r w:rsidRPr="00D913DA">
        <w:rPr>
          <w:rStyle w:val="Codeintext"/>
        </w:rPr>
        <w:t>List</w:t>
      </w:r>
      <w:r w:rsidR="00F243A1">
        <w:t xml:space="preserve"> retournée afin de formater</w:t>
      </w:r>
      <w:r w:rsidRPr="00D913DA">
        <w:t xml:space="preserve"> le tout sous une </w:t>
      </w:r>
      <w:r w:rsidRPr="00D913DA">
        <w:rPr>
          <w:rStyle w:val="Codeintext"/>
        </w:rPr>
        <w:t>List</w:t>
      </w:r>
      <w:r w:rsidRPr="00D913DA">
        <w:t xml:space="preserve"> d’</w:t>
      </w:r>
      <w:r w:rsidRPr="00D913DA">
        <w:rPr>
          <w:rStyle w:val="Codeintext"/>
        </w:rPr>
        <w:t>Enterprise</w:t>
      </w:r>
      <w:r w:rsidRPr="00D913DA">
        <w:t>.</w:t>
      </w:r>
    </w:p>
    <w:p w:rsidR="00786A8A" w:rsidRPr="00D913DA" w:rsidRDefault="00786A8A" w:rsidP="003221B7">
      <w:pPr>
        <w:pStyle w:val="Noteouremarque"/>
        <w:suppressAutoHyphens/>
        <w:ind w:left="1134" w:hanging="1134"/>
      </w:pPr>
      <w:r w:rsidRPr="00D913DA">
        <w:rPr>
          <w:u w:val="single"/>
        </w:rPr>
        <w:t>Remarque :</w:t>
      </w:r>
      <w:r w:rsidRPr="00D913DA">
        <w:t xml:space="preserve"> </w:t>
      </w:r>
      <w:r w:rsidRPr="00D913DA">
        <w:tab/>
        <w:t xml:space="preserve">Si la clause WHERE est utilisée, on se sert d’un </w:t>
      </w:r>
      <w:r w:rsidRPr="00D34680">
        <w:rPr>
          <w:rStyle w:val="Codeintext"/>
        </w:rPr>
        <w:t>Dictionary</w:t>
      </w:r>
      <w:r w:rsidRPr="00D913DA">
        <w:t xml:space="preserve"> des paramètres selon l’utilisation de la requête INSERT (point suivant)</w:t>
      </w:r>
    </w:p>
    <w:p w:rsidR="00786A8A" w:rsidRPr="00D913DA" w:rsidRDefault="00786A8A" w:rsidP="003221B7">
      <w:pPr>
        <w:pStyle w:val="Titre3"/>
        <w:suppressAutoHyphens/>
      </w:pPr>
      <w:r w:rsidRPr="00D913DA">
        <w:t>INSERT (UPDATE)</w:t>
      </w:r>
    </w:p>
    <w:p w:rsidR="00786A8A" w:rsidRPr="00D913DA" w:rsidRDefault="00786A8A" w:rsidP="003221B7">
      <w:pPr>
        <w:pStyle w:val="Retrait1"/>
        <w:suppressAutoHyphens/>
      </w:pPr>
      <w:r w:rsidRPr="00D913DA">
        <w:t xml:space="preserve">Une requête INSERT (ou UPDATE) fonctionne de la même manière que le SELECT sauf qu’on se sert de la surcharge de la méthode </w:t>
      </w:r>
      <w:r w:rsidRPr="00D913DA">
        <w:rPr>
          <w:rStyle w:val="Codeintext"/>
        </w:rPr>
        <w:t>ExecuteQuery</w:t>
      </w:r>
      <w:r w:rsidRPr="00D913DA">
        <w:t xml:space="preserve"> qui prend un </w:t>
      </w:r>
      <w:r w:rsidRPr="00D913DA">
        <w:rPr>
          <w:rStyle w:val="Codeintext"/>
        </w:rPr>
        <w:t>Dictionary&lt;string, Object&gt;</w:t>
      </w:r>
      <w:r w:rsidRPr="00D913DA">
        <w:t>. Par exemple :</w:t>
      </w:r>
    </w:p>
    <w:p w:rsidR="00786A8A" w:rsidRPr="00D913DA" w:rsidRDefault="00786A8A" w:rsidP="003221B7">
      <w:pPr>
        <w:pStyle w:val="Code1"/>
        <w:suppressAutoHyphens/>
        <w:rPr>
          <w:lang w:eastAsia="de-CH"/>
        </w:rPr>
      </w:pPr>
      <w:r w:rsidRPr="00D913DA">
        <w:rPr>
          <w:lang w:eastAsia="de-CH"/>
        </w:rPr>
        <w:t xml:space="preserve">Dictionary&lt;string, Object&gt; parameters = new Dictionary&lt;string, Object&gt;; </w:t>
      </w:r>
    </w:p>
    <w:p w:rsidR="00786A8A" w:rsidRPr="00D913DA" w:rsidRDefault="00786A8A" w:rsidP="003221B7">
      <w:pPr>
        <w:pStyle w:val="Code1"/>
        <w:suppressAutoHyphens/>
        <w:rPr>
          <w:lang w:eastAsia="de-CH"/>
        </w:rPr>
      </w:pPr>
      <w:r w:rsidRPr="00D913DA">
        <w:rPr>
          <w:lang w:eastAsia="de-CH"/>
        </w:rPr>
        <w:t>parameters.Add("@username", "admin");</w:t>
      </w:r>
    </w:p>
    <w:p w:rsidR="00786A8A" w:rsidRPr="00D913DA" w:rsidRDefault="00786A8A" w:rsidP="003221B7">
      <w:pPr>
        <w:pStyle w:val="Code1"/>
        <w:suppressAutoHyphens/>
        <w:rPr>
          <w:lang w:eastAsia="de-CH"/>
        </w:rPr>
      </w:pPr>
      <w:r w:rsidRPr="00D913DA">
        <w:rPr>
          <w:lang w:eastAsia="de-CH"/>
        </w:rPr>
        <w:t>parameters.Add("@pwd", "admin123");</w:t>
      </w:r>
    </w:p>
    <w:p w:rsidR="00786A8A" w:rsidRPr="00D913DA" w:rsidRDefault="00786A8A" w:rsidP="003221B7">
      <w:pPr>
        <w:pStyle w:val="Code1"/>
        <w:suppressAutoHyphens/>
        <w:rPr>
          <w:color w:val="000000"/>
          <w:lang w:eastAsia="de-CH"/>
        </w:rPr>
      </w:pPr>
      <w:r w:rsidRPr="00D913DA">
        <w:rPr>
          <w:color w:val="0000FF"/>
          <w:lang w:eastAsia="de-CH"/>
        </w:rPr>
        <w:t>string</w:t>
      </w:r>
      <w:r w:rsidRPr="00D913DA">
        <w:rPr>
          <w:color w:val="000000"/>
          <w:lang w:eastAsia="de-CH"/>
        </w:rPr>
        <w:t xml:space="preserve"> sql = </w:t>
      </w:r>
      <w:r w:rsidRPr="00D913DA">
        <w:rPr>
          <w:lang w:eastAsia="de-CH"/>
        </w:rPr>
        <w:t>"INSERT INTO T_User (username, password) VALUES (@username, @pwd)"</w:t>
      </w:r>
      <w:r w:rsidRPr="00D913DA">
        <w:rPr>
          <w:color w:val="000000"/>
          <w:lang w:eastAsia="de-CH"/>
        </w:rPr>
        <w:t>;</w:t>
      </w:r>
    </w:p>
    <w:p w:rsidR="00786A8A" w:rsidRPr="00D913DA" w:rsidRDefault="00786A8A" w:rsidP="003221B7">
      <w:pPr>
        <w:pStyle w:val="Code1"/>
        <w:suppressAutoHyphens/>
        <w:rPr>
          <w:rFonts w:cs="Consolas"/>
          <w:color w:val="000000"/>
          <w:sz w:val="19"/>
          <w:szCs w:val="19"/>
          <w:lang w:eastAsia="de-CH"/>
        </w:rPr>
      </w:pPr>
      <w:r w:rsidRPr="00D913DA">
        <w:rPr>
          <w:rFonts w:cs="Consolas"/>
          <w:color w:val="000000"/>
          <w:sz w:val="19"/>
          <w:szCs w:val="19"/>
          <w:lang w:eastAsia="de-CH"/>
        </w:rPr>
        <w:t>sqlR = db.ExecuteQuery(sql, parameters);</w:t>
      </w:r>
    </w:p>
    <w:p w:rsidR="00786A8A" w:rsidRPr="00D913DA" w:rsidRDefault="00786A8A" w:rsidP="003221B7">
      <w:pPr>
        <w:pStyle w:val="Code1"/>
        <w:suppressAutoHyphens/>
        <w:rPr>
          <w:color w:val="000000"/>
          <w:lang w:eastAsia="de-CH"/>
        </w:rPr>
      </w:pPr>
      <w:r w:rsidRPr="00D913DA">
        <w:rPr>
          <w:color w:val="0000FF"/>
          <w:lang w:eastAsia="de-CH"/>
        </w:rPr>
        <w:t>if</w:t>
      </w:r>
      <w:r w:rsidRPr="00D913DA">
        <w:rPr>
          <w:color w:val="000000"/>
          <w:lang w:eastAsia="de-CH"/>
        </w:rPr>
        <w:t xml:space="preserve"> (sqlR.ErrorMessage != "")</w:t>
      </w:r>
    </w:p>
    <w:p w:rsidR="00786A8A" w:rsidRPr="00D913DA" w:rsidRDefault="00786A8A" w:rsidP="003221B7">
      <w:pPr>
        <w:pStyle w:val="Code1"/>
        <w:suppressAutoHyphens/>
        <w:rPr>
          <w:color w:val="000000"/>
          <w:lang w:eastAsia="de-CH"/>
        </w:rPr>
      </w:pPr>
      <w:r w:rsidRPr="00D913DA">
        <w:rPr>
          <w:color w:val="000000"/>
          <w:lang w:eastAsia="de-CH"/>
        </w:rPr>
        <w:t xml:space="preserve">    </w:t>
      </w:r>
      <w:r w:rsidRPr="00D913DA">
        <w:rPr>
          <w:color w:val="0000FF"/>
          <w:lang w:eastAsia="de-CH"/>
        </w:rPr>
        <w:t>throw</w:t>
      </w:r>
      <w:r w:rsidRPr="00D913DA">
        <w:rPr>
          <w:color w:val="000000"/>
          <w:lang w:eastAsia="de-CH"/>
        </w:rPr>
        <w:t xml:space="preserve"> </w:t>
      </w:r>
      <w:r w:rsidRPr="00D913DA">
        <w:rPr>
          <w:color w:val="0000FF"/>
          <w:lang w:eastAsia="de-CH"/>
        </w:rPr>
        <w:t>new</w:t>
      </w:r>
      <w:r w:rsidRPr="00D913DA">
        <w:rPr>
          <w:color w:val="000000"/>
          <w:lang w:eastAsia="de-CH"/>
        </w:rPr>
        <w:t xml:space="preserve"> </w:t>
      </w:r>
      <w:r w:rsidRPr="00D913DA">
        <w:rPr>
          <w:lang w:eastAsia="de-CH"/>
        </w:rPr>
        <w:t>Exception</w:t>
      </w:r>
      <w:r w:rsidRPr="00D913DA">
        <w:rPr>
          <w:color w:val="000000"/>
          <w:lang w:eastAsia="de-CH"/>
        </w:rPr>
        <w:t>(sqlR.ErrorMessage);</w:t>
      </w:r>
    </w:p>
    <w:p w:rsidR="00786A8A" w:rsidRPr="00D913DA" w:rsidRDefault="00786A8A" w:rsidP="003221B7">
      <w:pPr>
        <w:pStyle w:val="Code1"/>
        <w:suppressAutoHyphens/>
        <w:rPr>
          <w:rFonts w:cs="Consolas"/>
          <w:color w:val="000000"/>
          <w:sz w:val="19"/>
          <w:szCs w:val="19"/>
          <w:lang w:eastAsia="de-CH"/>
        </w:rPr>
      </w:pPr>
    </w:p>
    <w:p w:rsidR="00786A8A" w:rsidRPr="00D913DA" w:rsidRDefault="00786A8A" w:rsidP="003221B7">
      <w:pPr>
        <w:pStyle w:val="Code1"/>
        <w:suppressAutoHyphens/>
        <w:rPr>
          <w:rFonts w:cs="Consolas"/>
          <w:color w:val="000000"/>
          <w:sz w:val="19"/>
          <w:szCs w:val="19"/>
          <w:lang w:eastAsia="de-CH"/>
        </w:rPr>
      </w:pPr>
      <w:r w:rsidRPr="00D913DA">
        <w:rPr>
          <w:rFonts w:cs="Consolas"/>
          <w:color w:val="000000"/>
          <w:sz w:val="19"/>
          <w:szCs w:val="19"/>
          <w:lang w:eastAsia="de-CH"/>
        </w:rPr>
        <w:t>return sqlR.IsOk;</w:t>
      </w:r>
    </w:p>
    <w:p w:rsidR="00786A8A" w:rsidRPr="00D913DA" w:rsidRDefault="00786A8A" w:rsidP="003221B7">
      <w:pPr>
        <w:pStyle w:val="Retrait1"/>
        <w:suppressAutoHyphens/>
        <w:spacing w:before="120"/>
        <w:rPr>
          <w:lang w:eastAsia="de-CH"/>
        </w:rPr>
      </w:pPr>
      <w:r w:rsidRPr="00D913DA">
        <w:rPr>
          <w:lang w:eastAsia="de-CH"/>
        </w:rPr>
        <w:t xml:space="preserve">Contrairement à la requête INSERT, on contrôle l’exécution de la requête avec le booléen </w:t>
      </w:r>
      <w:r w:rsidRPr="00D913DA">
        <w:rPr>
          <w:rStyle w:val="Codeintext"/>
        </w:rPr>
        <w:t>IsOk</w:t>
      </w:r>
      <w:r w:rsidRPr="00D913DA">
        <w:rPr>
          <w:lang w:eastAsia="de-CH"/>
        </w:rPr>
        <w:t>.</w:t>
      </w:r>
    </w:p>
    <w:p w:rsidR="00786A8A" w:rsidRPr="00D913DA" w:rsidRDefault="00786A8A" w:rsidP="003221B7">
      <w:pPr>
        <w:pStyle w:val="Titre3"/>
        <w:suppressAutoHyphens/>
      </w:pPr>
      <w:r w:rsidRPr="00D913DA">
        <w:lastRenderedPageBreak/>
        <w:t>DELETE</w:t>
      </w:r>
    </w:p>
    <w:p w:rsidR="00786A8A" w:rsidRPr="00D913DA" w:rsidRDefault="00786A8A" w:rsidP="003221B7">
      <w:pPr>
        <w:pStyle w:val="Retrait1"/>
        <w:suppressAutoHyphens/>
      </w:pPr>
      <w:r w:rsidRPr="00D913DA">
        <w:t xml:space="preserve">La requête DELETE suit le même fonctionnement que les précédentes. Cependant, notez que les requêtes DELETE sans clause WHERE sont bloquées par défaut. Pour l’activer, il faut changer le booléen </w:t>
      </w:r>
      <w:r w:rsidRPr="00D913DA">
        <w:rPr>
          <w:rStyle w:val="Codeintext"/>
        </w:rPr>
        <w:t>En_DeleteAll</w:t>
      </w:r>
      <w:r w:rsidRPr="00D913DA">
        <w:t xml:space="preserve"> à </w:t>
      </w:r>
      <w:r w:rsidRPr="00D913DA">
        <w:rPr>
          <w:rStyle w:val="Codeintext"/>
        </w:rPr>
        <w:t>true</w:t>
      </w:r>
      <w:r w:rsidRPr="00D913DA">
        <w:t> :</w:t>
      </w:r>
    </w:p>
    <w:p w:rsidR="00786A8A" w:rsidRPr="00D913DA" w:rsidRDefault="00786A8A" w:rsidP="003221B7">
      <w:pPr>
        <w:pStyle w:val="Code1"/>
        <w:suppressAutoHyphens/>
      </w:pPr>
      <w:r w:rsidRPr="00D913DA">
        <w:t>SqlManager.En_DeleteAll = true;</w:t>
      </w:r>
    </w:p>
    <w:p w:rsidR="002E4C98" w:rsidRPr="00D913DA" w:rsidRDefault="00AE07F4" w:rsidP="003221B7">
      <w:pPr>
        <w:pStyle w:val="Titre1"/>
        <w:suppressAutoHyphens/>
      </w:pPr>
      <w:bookmarkStart w:id="48" w:name="_Toc485134851"/>
      <w:r w:rsidRPr="00D913DA">
        <w:t>Implémentation</w:t>
      </w:r>
      <w:bookmarkEnd w:id="48"/>
    </w:p>
    <w:p w:rsidR="00A718E5" w:rsidRPr="00D913DA" w:rsidRDefault="00A718E5" w:rsidP="003221B7">
      <w:pPr>
        <w:pStyle w:val="Titre2"/>
      </w:pPr>
      <w:bookmarkStart w:id="49" w:name="_Toc485134852"/>
      <w:r w:rsidRPr="00D913DA">
        <w:t>Diagramme de classes</w:t>
      </w:r>
      <w:bookmarkEnd w:id="49"/>
    </w:p>
    <w:p w:rsidR="00A718E5" w:rsidRDefault="001D6CDE" w:rsidP="003221B7">
      <w:pPr>
        <w:pStyle w:val="Retrait1"/>
        <w:suppressAutoHyphens/>
      </w:pPr>
      <w:r>
        <w:rPr>
          <w:noProof/>
          <w:lang w:eastAsia="fr-CH"/>
        </w:rPr>
        <w:drawing>
          <wp:inline distT="0" distB="0" distL="0" distR="0" wp14:anchorId="4CA97EB0" wp14:editId="7E0079D2">
            <wp:extent cx="5760085" cy="53670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5367020"/>
                    </a:xfrm>
                    <a:prstGeom prst="rect">
                      <a:avLst/>
                    </a:prstGeom>
                  </pic:spPr>
                </pic:pic>
              </a:graphicData>
            </a:graphic>
          </wp:inline>
        </w:drawing>
      </w:r>
    </w:p>
    <w:p w:rsidR="00F833C6" w:rsidRDefault="005F2B37" w:rsidP="003221B7">
      <w:pPr>
        <w:pStyle w:val="Retrait1"/>
        <w:suppressAutoHyphens/>
      </w:pPr>
      <w:r>
        <w:t xml:space="preserve">Une première différence observable avec le diagramme de la conception est que dans ce dernier, on avait parfois trois fois l’action Index, ce qui n’est pas possible en ASP.NET (maximum 2 fois). Ensuite, on peut noter la présence du Controller </w:t>
      </w:r>
      <w:r w:rsidRPr="005F2B37">
        <w:rPr>
          <w:rStyle w:val="Codeintext"/>
        </w:rPr>
        <w:t>ErrorController</w:t>
      </w:r>
      <w:r>
        <w:t xml:space="preserve"> et du modèle </w:t>
      </w:r>
      <w:r w:rsidRPr="005F2B37">
        <w:rPr>
          <w:rStyle w:val="Codeintext"/>
        </w:rPr>
        <w:t>Machine</w:t>
      </w:r>
      <w:r>
        <w:t>. Globalement, il n’y a pas de grandes différences.</w:t>
      </w:r>
    </w:p>
    <w:p w:rsidR="000E2A25" w:rsidRDefault="000E2A25" w:rsidP="003221B7">
      <w:pPr>
        <w:pStyle w:val="Titre3"/>
        <w:suppressAutoHyphens/>
      </w:pPr>
      <w:r>
        <w:lastRenderedPageBreak/>
        <w:t>ViewModels</w:t>
      </w:r>
    </w:p>
    <w:p w:rsidR="002D7511" w:rsidRPr="00D913DA" w:rsidRDefault="000E2A25" w:rsidP="003221B7">
      <w:pPr>
        <w:pStyle w:val="Retrait1"/>
        <w:suppressAutoHyphens/>
        <w:jc w:val="center"/>
      </w:pPr>
      <w:r>
        <w:rPr>
          <w:noProof/>
          <w:lang w:eastAsia="fr-CH"/>
        </w:rPr>
        <w:drawing>
          <wp:inline distT="0" distB="0" distL="0" distR="0" wp14:anchorId="22900718" wp14:editId="6D9087C9">
            <wp:extent cx="5760085" cy="120523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205230"/>
                    </a:xfrm>
                    <a:prstGeom prst="rect">
                      <a:avLst/>
                    </a:prstGeom>
                  </pic:spPr>
                </pic:pic>
              </a:graphicData>
            </a:graphic>
          </wp:inline>
        </w:drawing>
      </w:r>
    </w:p>
    <w:p w:rsidR="002E4C98" w:rsidRPr="00D913DA" w:rsidRDefault="00786A8A" w:rsidP="003221B7">
      <w:pPr>
        <w:pStyle w:val="Titre2"/>
      </w:pPr>
      <w:bookmarkStart w:id="50" w:name="_Toc485134853"/>
      <w:r w:rsidRPr="00D913DA">
        <w:t>DAL</w:t>
      </w:r>
      <w:bookmarkEnd w:id="50"/>
    </w:p>
    <w:p w:rsidR="00786A8A" w:rsidRPr="00D913DA" w:rsidRDefault="00786A8A" w:rsidP="003221B7">
      <w:pPr>
        <w:pStyle w:val="Retrait1"/>
        <w:suppressAutoHyphens/>
      </w:pPr>
      <w:r w:rsidRPr="00D913DA">
        <w:t>La par</w:t>
      </w:r>
      <w:r w:rsidR="004E5856" w:rsidRPr="00D913DA">
        <w:t>tie DAL (Data Access Layer) englobe les classes qui permettent l’accès à la base de données. C’est dans celles-ci qu’on effectue les différentes requêtes SQL.</w:t>
      </w:r>
    </w:p>
    <w:p w:rsidR="00786A8A" w:rsidRPr="00D913DA" w:rsidRDefault="00786A8A" w:rsidP="003221B7">
      <w:pPr>
        <w:pStyle w:val="Titre3"/>
        <w:suppressAutoHyphens/>
      </w:pPr>
      <w:r w:rsidRPr="00D913DA">
        <w:t>Requêtes SQL</w:t>
      </w:r>
    </w:p>
    <w:p w:rsidR="00786A8A" w:rsidRPr="00D913DA" w:rsidRDefault="00786A8A" w:rsidP="003221B7">
      <w:pPr>
        <w:pStyle w:val="Retrait1"/>
        <w:suppressAutoHyphens/>
      </w:pPr>
      <w:r w:rsidRPr="00D913DA">
        <w:t>Afin d’améliorer la lisibilité du code, les requêtes SQL sont stockées dans des classes de constantes :</w:t>
      </w:r>
    </w:p>
    <w:p w:rsidR="00786A8A" w:rsidRPr="00D913DA" w:rsidRDefault="00786A8A" w:rsidP="003221B7">
      <w:pPr>
        <w:pStyle w:val="Code1"/>
        <w:suppressAutoHyphens/>
        <w:rPr>
          <w:color w:val="000000"/>
          <w:lang w:eastAsia="de-CH"/>
        </w:rPr>
      </w:pPr>
      <w:r w:rsidRPr="00D913DA">
        <w:rPr>
          <w:color w:val="0000FF"/>
          <w:lang w:eastAsia="de-CH"/>
        </w:rPr>
        <w:t>public</w:t>
      </w:r>
      <w:r w:rsidRPr="00D913DA">
        <w:rPr>
          <w:color w:val="000000"/>
          <w:lang w:eastAsia="de-CH"/>
        </w:rPr>
        <w:t xml:space="preserve"> </w:t>
      </w:r>
      <w:r w:rsidRPr="00D913DA">
        <w:rPr>
          <w:color w:val="0000FF"/>
          <w:lang w:eastAsia="de-CH"/>
        </w:rPr>
        <w:t>const</w:t>
      </w:r>
      <w:r w:rsidRPr="00D913DA">
        <w:rPr>
          <w:color w:val="000000"/>
          <w:lang w:eastAsia="de-CH"/>
        </w:rPr>
        <w:t xml:space="preserve"> </w:t>
      </w:r>
      <w:r w:rsidRPr="00D913DA">
        <w:rPr>
          <w:color w:val="0000FF"/>
          <w:lang w:eastAsia="de-CH"/>
        </w:rPr>
        <w:t>string</w:t>
      </w:r>
      <w:r w:rsidRPr="00D913DA">
        <w:rPr>
          <w:color w:val="000000"/>
          <w:lang w:eastAsia="de-CH"/>
        </w:rPr>
        <w:t xml:space="preserve"> INSERT_MACHINE = </w:t>
      </w:r>
      <w:r w:rsidRPr="00D913DA">
        <w:rPr>
          <w:rFonts w:cs="Consolas"/>
          <w:color w:val="A31515"/>
          <w:sz w:val="19"/>
          <w:szCs w:val="19"/>
          <w:lang w:eastAsia="de-CH"/>
        </w:rPr>
        <w:t>"INSERT INTO T_System (FK_Facility) "</w:t>
      </w:r>
      <w:r w:rsidRPr="00D913DA">
        <w:rPr>
          <w:color w:val="000000"/>
          <w:lang w:eastAsia="de-CH"/>
        </w:rPr>
        <w:t xml:space="preserve"> +</w:t>
      </w:r>
    </w:p>
    <w:p w:rsidR="00786A8A" w:rsidRPr="00D913DA" w:rsidRDefault="00786A8A" w:rsidP="003221B7">
      <w:pPr>
        <w:pStyle w:val="Code1"/>
        <w:suppressAutoHyphens/>
        <w:rPr>
          <w:rFonts w:cs="Consolas"/>
          <w:color w:val="000000"/>
          <w:sz w:val="19"/>
          <w:szCs w:val="19"/>
          <w:lang w:eastAsia="de-CH"/>
        </w:rPr>
      </w:pPr>
      <w:r w:rsidRPr="00D913DA">
        <w:rPr>
          <w:rFonts w:cs="Consolas"/>
          <w:color w:val="000000"/>
          <w:sz w:val="19"/>
          <w:szCs w:val="19"/>
          <w:lang w:eastAsia="de-CH"/>
        </w:rPr>
        <w:t xml:space="preserve">                                   </w:t>
      </w:r>
      <w:r w:rsidRPr="00D913DA">
        <w:rPr>
          <w:rFonts w:cs="Consolas"/>
          <w:color w:val="A31515"/>
          <w:sz w:val="19"/>
          <w:szCs w:val="19"/>
          <w:lang w:eastAsia="de-CH"/>
        </w:rPr>
        <w:t>"VALUES (@facility)"</w:t>
      </w:r>
      <w:r w:rsidRPr="00D913DA">
        <w:rPr>
          <w:rFonts w:cs="Consolas"/>
          <w:color w:val="000000"/>
          <w:sz w:val="19"/>
          <w:szCs w:val="19"/>
          <w:lang w:eastAsia="de-CH"/>
        </w:rPr>
        <w:t>;</w:t>
      </w:r>
    </w:p>
    <w:p w:rsidR="00786A8A" w:rsidRPr="00D913DA" w:rsidRDefault="00786A8A" w:rsidP="003221B7">
      <w:pPr>
        <w:pStyle w:val="Retrait1"/>
        <w:suppressAutoHyphens/>
      </w:pPr>
      <w:r w:rsidRPr="00D913DA">
        <w:t>L’appel est donc plus clair :</w:t>
      </w:r>
    </w:p>
    <w:p w:rsidR="001139F2" w:rsidRPr="00D913DA" w:rsidRDefault="001139F2" w:rsidP="003221B7">
      <w:pPr>
        <w:pStyle w:val="Retrait1"/>
        <w:suppressAutoHyphens/>
      </w:pPr>
      <w:r w:rsidRPr="00D913DA">
        <w:rPr>
          <w:noProof/>
          <w:lang w:eastAsia="fr-CH"/>
        </w:rPr>
        <w:drawing>
          <wp:inline distT="0" distB="0" distL="0" distR="0" wp14:anchorId="62A83B78" wp14:editId="6AFE4DB9">
            <wp:extent cx="5667375" cy="372959"/>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3559"/>
                    <a:stretch/>
                  </pic:blipFill>
                  <pic:spPr bwMode="auto">
                    <a:xfrm>
                      <a:off x="0" y="0"/>
                      <a:ext cx="5970369" cy="392898"/>
                    </a:xfrm>
                    <a:prstGeom prst="rect">
                      <a:avLst/>
                    </a:prstGeom>
                    <a:ln>
                      <a:noFill/>
                    </a:ln>
                    <a:extLst>
                      <a:ext uri="{53640926-AAD7-44D8-BBD7-CCE9431645EC}">
                        <a14:shadowObscured xmlns:a14="http://schemas.microsoft.com/office/drawing/2010/main"/>
                      </a:ext>
                    </a:extLst>
                  </pic:spPr>
                </pic:pic>
              </a:graphicData>
            </a:graphic>
          </wp:inline>
        </w:drawing>
      </w:r>
    </w:p>
    <w:p w:rsidR="00786A8A" w:rsidRPr="00D913DA" w:rsidRDefault="001139F2" w:rsidP="003221B7">
      <w:pPr>
        <w:suppressAutoHyphens/>
        <w:rPr>
          <w:rFonts w:ascii="Roboto Light" w:hAnsi="Roboto Light" w:cstheme="minorHAnsi"/>
          <w:sz w:val="20"/>
        </w:rPr>
      </w:pPr>
      <w:r w:rsidRPr="00D913DA">
        <w:br w:type="page"/>
      </w:r>
    </w:p>
    <w:p w:rsidR="001139F2" w:rsidRPr="00D913DA" w:rsidRDefault="00074502" w:rsidP="003221B7">
      <w:pPr>
        <w:pStyle w:val="Titre3"/>
        <w:suppressAutoHyphens/>
      </w:pPr>
      <w:bookmarkStart w:id="51" w:name="_Toc114965607"/>
      <w:bookmarkStart w:id="52" w:name="_Toc250790992"/>
      <w:r w:rsidRPr="00D913DA">
        <w:lastRenderedPageBreak/>
        <w:t>Récupération des machines StreamX d’un ouvrage</w:t>
      </w:r>
    </w:p>
    <w:p w:rsidR="00CC6898" w:rsidRPr="00D913DA" w:rsidRDefault="00CC6898" w:rsidP="003221B7">
      <w:pPr>
        <w:pStyle w:val="Retrait1"/>
        <w:suppressAutoHyphens/>
      </w:pPr>
      <w:r w:rsidRPr="00D913DA">
        <w:t>Cet exemple a été pris afin d’illustrer la récupération de données (= SELECT) car cette</w:t>
      </w:r>
      <w:r w:rsidR="00F243A1">
        <w:t xml:space="preserve"> méthode </w:t>
      </w:r>
      <w:r w:rsidRPr="00D913DA">
        <w:t>est la plus complexe (transaction, nombreuses requêtes sur plusieurs tables).</w:t>
      </w:r>
    </w:p>
    <w:p w:rsidR="00CB3E97" w:rsidRPr="00D913DA" w:rsidRDefault="00CB3E97" w:rsidP="003221B7">
      <w:pPr>
        <w:pStyle w:val="Code1"/>
        <w:suppressAutoHyphens/>
        <w:rPr>
          <w:sz w:val="16"/>
          <w:szCs w:val="16"/>
          <w:lang w:eastAsia="de-CH"/>
        </w:rPr>
      </w:pPr>
      <w:r w:rsidRPr="00D913DA">
        <w:rPr>
          <w:color w:val="0000FF"/>
          <w:sz w:val="16"/>
          <w:szCs w:val="16"/>
          <w:lang w:eastAsia="de-CH"/>
        </w:rPr>
        <w:t>public</w:t>
      </w:r>
      <w:r w:rsidRPr="00D913DA">
        <w:rPr>
          <w:sz w:val="16"/>
          <w:szCs w:val="16"/>
          <w:lang w:eastAsia="de-CH"/>
        </w:rPr>
        <w:t xml:space="preserve"> </w:t>
      </w:r>
      <w:r w:rsidRPr="00D913DA">
        <w:rPr>
          <w:color w:val="2B91AF"/>
          <w:sz w:val="16"/>
          <w:szCs w:val="16"/>
          <w:lang w:eastAsia="de-CH"/>
        </w:rPr>
        <w:t>List</w:t>
      </w:r>
      <w:r w:rsidRPr="00D913DA">
        <w:rPr>
          <w:sz w:val="16"/>
          <w:szCs w:val="16"/>
          <w:lang w:eastAsia="de-CH"/>
        </w:rPr>
        <w:t>&lt;</w:t>
      </w:r>
      <w:r w:rsidRPr="00D913DA">
        <w:rPr>
          <w:color w:val="2B91AF"/>
          <w:sz w:val="16"/>
          <w:szCs w:val="16"/>
          <w:lang w:eastAsia="de-CH"/>
        </w:rPr>
        <w:t>Machine</w:t>
      </w:r>
      <w:r w:rsidRPr="00D913DA">
        <w:rPr>
          <w:sz w:val="16"/>
          <w:szCs w:val="16"/>
          <w:lang w:eastAsia="de-CH"/>
        </w:rPr>
        <w:t>&gt; GetFacilityMachines(</w:t>
      </w:r>
      <w:r w:rsidRPr="00D913DA">
        <w:rPr>
          <w:color w:val="0000FF"/>
          <w:sz w:val="16"/>
          <w:szCs w:val="16"/>
          <w:lang w:eastAsia="de-CH"/>
        </w:rPr>
        <w:t>int</w:t>
      </w:r>
      <w:r w:rsidRPr="00D913DA">
        <w:rPr>
          <w:sz w:val="16"/>
          <w:szCs w:val="16"/>
          <w:lang w:eastAsia="de-CH"/>
        </w:rPr>
        <w:t xml:space="preserve"> facility)</w:t>
      </w:r>
    </w:p>
    <w:p w:rsidR="00CB3E97" w:rsidRPr="00D913DA" w:rsidRDefault="00CB3E97" w:rsidP="003221B7">
      <w:pPr>
        <w:pStyle w:val="Code1"/>
        <w:suppressAutoHyphens/>
        <w:rPr>
          <w:sz w:val="16"/>
          <w:szCs w:val="16"/>
          <w:lang w:eastAsia="de-CH"/>
        </w:rPr>
      </w:pPr>
      <w:r w:rsidRPr="00D913DA">
        <w:rPr>
          <w:sz w:val="16"/>
          <w:szCs w:val="16"/>
          <w:lang w:eastAsia="de-CH"/>
        </w:rPr>
        <w:t>{</w:t>
      </w:r>
    </w:p>
    <w:p w:rsidR="00CB3E97" w:rsidRPr="00D913DA" w:rsidRDefault="00CB3E97" w:rsidP="003221B7">
      <w:pPr>
        <w:pStyle w:val="Code1"/>
        <w:suppressAutoHyphens/>
        <w:rPr>
          <w:sz w:val="16"/>
          <w:szCs w:val="16"/>
          <w:lang w:eastAsia="de-CH"/>
        </w:rPr>
      </w:pPr>
      <w:r w:rsidRPr="00D913DA">
        <w:rPr>
          <w:color w:val="008000"/>
          <w:sz w:val="16"/>
          <w:szCs w:val="16"/>
          <w:lang w:eastAsia="de-CH"/>
        </w:rPr>
        <w:t>//On récupère les propriétés de la machine</w:t>
      </w:r>
    </w:p>
    <w:p w:rsidR="00CB3E97" w:rsidRPr="00D913DA" w:rsidRDefault="00CB3E97" w:rsidP="003221B7">
      <w:pPr>
        <w:pStyle w:val="Code1"/>
        <w:suppressAutoHyphens/>
        <w:rPr>
          <w:sz w:val="16"/>
          <w:szCs w:val="16"/>
          <w:lang w:eastAsia="de-CH"/>
        </w:rPr>
      </w:pPr>
      <w:r w:rsidRPr="00D913DA">
        <w:rPr>
          <w:color w:val="2B91AF"/>
          <w:sz w:val="16"/>
          <w:szCs w:val="16"/>
          <w:lang w:eastAsia="de-CH"/>
        </w:rPr>
        <w:t>Dictionary</w:t>
      </w:r>
      <w:r w:rsidRPr="00D913DA">
        <w:rPr>
          <w:sz w:val="16"/>
          <w:szCs w:val="16"/>
          <w:lang w:eastAsia="de-CH"/>
        </w:rPr>
        <w:t>&lt;</w:t>
      </w:r>
      <w:r w:rsidRPr="00D913DA">
        <w:rPr>
          <w:color w:val="0000FF"/>
          <w:sz w:val="16"/>
          <w:szCs w:val="16"/>
          <w:lang w:eastAsia="de-CH"/>
        </w:rPr>
        <w:t>string</w:t>
      </w:r>
      <w:r w:rsidRPr="00D913DA">
        <w:rPr>
          <w:sz w:val="16"/>
          <w:szCs w:val="16"/>
          <w:lang w:eastAsia="de-CH"/>
        </w:rPr>
        <w:t xml:space="preserve">, </w:t>
      </w:r>
      <w:r w:rsidRPr="00D913DA">
        <w:rPr>
          <w:color w:val="2B91AF"/>
          <w:sz w:val="16"/>
          <w:szCs w:val="16"/>
          <w:lang w:eastAsia="de-CH"/>
        </w:rPr>
        <w:t>Object</w:t>
      </w:r>
      <w:r w:rsidRPr="00D913DA">
        <w:rPr>
          <w:sz w:val="16"/>
          <w:szCs w:val="16"/>
          <w:lang w:eastAsia="de-CH"/>
        </w:rPr>
        <w:t xml:space="preserve">&gt; parameters = </w:t>
      </w:r>
      <w:r w:rsidRPr="00D913DA">
        <w:rPr>
          <w:color w:val="0000FF"/>
          <w:sz w:val="16"/>
          <w:szCs w:val="16"/>
          <w:lang w:eastAsia="de-CH"/>
        </w:rPr>
        <w:t>new</w:t>
      </w:r>
      <w:r w:rsidRPr="00D913DA">
        <w:rPr>
          <w:sz w:val="16"/>
          <w:szCs w:val="16"/>
          <w:lang w:eastAsia="de-CH"/>
        </w:rPr>
        <w:t xml:space="preserve"> </w:t>
      </w:r>
      <w:r w:rsidRPr="00D913DA">
        <w:rPr>
          <w:color w:val="2B91AF"/>
          <w:sz w:val="16"/>
          <w:szCs w:val="16"/>
          <w:lang w:eastAsia="de-CH"/>
        </w:rPr>
        <w:t>Dictionary</w:t>
      </w:r>
      <w:r w:rsidRPr="00D913DA">
        <w:rPr>
          <w:sz w:val="16"/>
          <w:szCs w:val="16"/>
          <w:lang w:eastAsia="de-CH"/>
        </w:rPr>
        <w:t>&lt;</w:t>
      </w:r>
      <w:r w:rsidRPr="00D913DA">
        <w:rPr>
          <w:color w:val="0000FF"/>
          <w:sz w:val="16"/>
          <w:szCs w:val="16"/>
          <w:lang w:eastAsia="de-CH"/>
        </w:rPr>
        <w:t>string</w:t>
      </w:r>
      <w:r w:rsidRPr="00D913DA">
        <w:rPr>
          <w:sz w:val="16"/>
          <w:szCs w:val="16"/>
          <w:lang w:eastAsia="de-CH"/>
        </w:rPr>
        <w:t xml:space="preserve">, </w:t>
      </w:r>
      <w:r w:rsidRPr="00D913DA">
        <w:rPr>
          <w:color w:val="2B91AF"/>
          <w:sz w:val="16"/>
          <w:szCs w:val="16"/>
          <w:lang w:eastAsia="de-CH"/>
        </w:rPr>
        <w:t>Object</w:t>
      </w:r>
      <w:r w:rsidRPr="00D913DA">
        <w:rPr>
          <w:sz w:val="16"/>
          <w:szCs w:val="16"/>
          <w:lang w:eastAsia="de-CH"/>
        </w:rPr>
        <w:t>&gt;();</w:t>
      </w:r>
    </w:p>
    <w:p w:rsidR="00CB3E97" w:rsidRPr="00D913DA" w:rsidRDefault="00CB3E97" w:rsidP="003221B7">
      <w:pPr>
        <w:pStyle w:val="Code1"/>
        <w:suppressAutoHyphens/>
        <w:rPr>
          <w:sz w:val="16"/>
          <w:szCs w:val="16"/>
          <w:lang w:eastAsia="de-CH"/>
        </w:rPr>
      </w:pPr>
      <w:r w:rsidRPr="00D913DA">
        <w:rPr>
          <w:sz w:val="16"/>
          <w:szCs w:val="16"/>
          <w:lang w:eastAsia="de-CH"/>
        </w:rPr>
        <w:t>parameters.Add(</w:t>
      </w:r>
      <w:r w:rsidRPr="00D913DA">
        <w:rPr>
          <w:color w:val="A31515"/>
          <w:sz w:val="16"/>
          <w:szCs w:val="16"/>
          <w:lang w:eastAsia="de-CH"/>
        </w:rPr>
        <w:t>"@facility"</w:t>
      </w:r>
      <w:r w:rsidRPr="00D913DA">
        <w:rPr>
          <w:sz w:val="16"/>
          <w:szCs w:val="16"/>
          <w:lang w:eastAsia="de-CH"/>
        </w:rPr>
        <w:t>, facility);</w:t>
      </w:r>
    </w:p>
    <w:p w:rsidR="00CB3E97" w:rsidRPr="00D913DA" w:rsidRDefault="00CB3E97" w:rsidP="003221B7">
      <w:pPr>
        <w:pStyle w:val="Code1"/>
        <w:suppressAutoHyphens/>
        <w:rPr>
          <w:sz w:val="16"/>
          <w:szCs w:val="16"/>
          <w:lang w:eastAsia="de-CH"/>
        </w:rPr>
      </w:pPr>
      <w:r w:rsidRPr="00D913DA">
        <w:rPr>
          <w:color w:val="2B91AF"/>
          <w:sz w:val="16"/>
          <w:szCs w:val="16"/>
          <w:lang w:eastAsia="de-CH"/>
        </w:rPr>
        <w:t>MySqlReturn</w:t>
      </w:r>
      <w:r w:rsidRPr="00D913DA">
        <w:rPr>
          <w:sz w:val="16"/>
          <w:szCs w:val="16"/>
          <w:lang w:eastAsia="de-CH"/>
        </w:rPr>
        <w:t xml:space="preserve"> sqlR = </w:t>
      </w:r>
      <w:r w:rsidR="00BD5102">
        <w:rPr>
          <w:sz w:val="16"/>
          <w:szCs w:val="16"/>
          <w:lang w:eastAsia="de-CH"/>
        </w:rPr>
        <w:t>db</w:t>
      </w:r>
      <w:r w:rsidRPr="00D913DA">
        <w:rPr>
          <w:sz w:val="16"/>
          <w:szCs w:val="16"/>
          <w:lang w:eastAsia="de-CH"/>
        </w:rPr>
        <w:t>.ExecuteQuery(</w:t>
      </w:r>
      <w:r w:rsidRPr="00D913DA">
        <w:rPr>
          <w:color w:val="2B91AF"/>
          <w:sz w:val="16"/>
          <w:szCs w:val="16"/>
          <w:lang w:eastAsia="de-CH"/>
        </w:rPr>
        <w:t>CMachines</w:t>
      </w:r>
      <w:r w:rsidRPr="00D913DA">
        <w:rPr>
          <w:sz w:val="16"/>
          <w:szCs w:val="16"/>
          <w:lang w:eastAsia="de-CH"/>
        </w:rPr>
        <w:t>.GET_FACILITY_MACHINES, parameters);</w:t>
      </w:r>
    </w:p>
    <w:p w:rsidR="00CB3E97" w:rsidRPr="00D913DA" w:rsidRDefault="00CB3E97" w:rsidP="003221B7">
      <w:pPr>
        <w:pStyle w:val="Code1"/>
        <w:suppressAutoHyphens/>
        <w:rPr>
          <w:sz w:val="16"/>
          <w:szCs w:val="16"/>
          <w:lang w:eastAsia="de-CH"/>
        </w:rPr>
      </w:pPr>
      <w:r w:rsidRPr="00D913DA">
        <w:rPr>
          <w:color w:val="0000FF"/>
          <w:sz w:val="16"/>
          <w:szCs w:val="16"/>
          <w:lang w:eastAsia="de-CH"/>
        </w:rPr>
        <w:t>if</w:t>
      </w:r>
      <w:r w:rsidRPr="00D913DA">
        <w:rPr>
          <w:sz w:val="16"/>
          <w:szCs w:val="16"/>
          <w:lang w:eastAsia="de-CH"/>
        </w:rPr>
        <w:t xml:space="preserve"> (sqlR.ErrorMessage != </w:t>
      </w:r>
      <w:r w:rsidRPr="00D913DA">
        <w:rPr>
          <w:color w:val="A31515"/>
          <w:sz w:val="16"/>
          <w:szCs w:val="16"/>
          <w:lang w:eastAsia="de-CH"/>
        </w:rPr>
        <w:t>""</w:t>
      </w:r>
      <w:r w:rsidRPr="00D913DA">
        <w:rPr>
          <w:sz w:val="16"/>
          <w:szCs w:val="16"/>
          <w:lang w:eastAsia="de-CH"/>
        </w:rPr>
        <w:t>)</w:t>
      </w:r>
    </w:p>
    <w:p w:rsidR="00CB3E97" w:rsidRPr="00D913DA" w:rsidRDefault="00CB3E97" w:rsidP="003221B7">
      <w:pPr>
        <w:pStyle w:val="Code1"/>
        <w:suppressAutoHyphens/>
        <w:rPr>
          <w:sz w:val="16"/>
          <w:szCs w:val="16"/>
          <w:lang w:eastAsia="de-CH"/>
        </w:rPr>
      </w:pPr>
      <w:r w:rsidRPr="00D913DA">
        <w:rPr>
          <w:sz w:val="16"/>
          <w:szCs w:val="16"/>
          <w:lang w:eastAsia="de-CH"/>
        </w:rPr>
        <w:t>{</w:t>
      </w:r>
    </w:p>
    <w:p w:rsidR="00CB3E97" w:rsidRPr="00D913DA" w:rsidRDefault="00CB3E97" w:rsidP="003221B7">
      <w:pPr>
        <w:pStyle w:val="Code1"/>
        <w:suppressAutoHyphens/>
        <w:rPr>
          <w:sz w:val="16"/>
          <w:szCs w:val="16"/>
          <w:lang w:eastAsia="de-CH"/>
        </w:rPr>
      </w:pPr>
      <w:r w:rsidRPr="00D913DA">
        <w:rPr>
          <w:sz w:val="16"/>
          <w:szCs w:val="16"/>
          <w:lang w:eastAsia="de-CH"/>
        </w:rPr>
        <w:t xml:space="preserve">    </w:t>
      </w:r>
      <w:r w:rsidRPr="00D913DA">
        <w:rPr>
          <w:color w:val="0000FF"/>
          <w:sz w:val="16"/>
          <w:szCs w:val="16"/>
          <w:lang w:eastAsia="de-CH"/>
        </w:rPr>
        <w:t>throw</w:t>
      </w:r>
      <w:r w:rsidRPr="00D913DA">
        <w:rPr>
          <w:sz w:val="16"/>
          <w:szCs w:val="16"/>
          <w:lang w:eastAsia="de-CH"/>
        </w:rPr>
        <w:t xml:space="preserve"> </w:t>
      </w:r>
      <w:r w:rsidRPr="00D913DA">
        <w:rPr>
          <w:color w:val="0000FF"/>
          <w:sz w:val="16"/>
          <w:szCs w:val="16"/>
          <w:lang w:eastAsia="de-CH"/>
        </w:rPr>
        <w:t>new</w:t>
      </w:r>
      <w:r w:rsidRPr="00D913DA">
        <w:rPr>
          <w:sz w:val="16"/>
          <w:szCs w:val="16"/>
          <w:lang w:eastAsia="de-CH"/>
        </w:rPr>
        <w:t xml:space="preserve"> </w:t>
      </w:r>
      <w:r w:rsidRPr="00D913DA">
        <w:rPr>
          <w:color w:val="2B91AF"/>
          <w:sz w:val="16"/>
          <w:szCs w:val="16"/>
          <w:lang w:eastAsia="de-CH"/>
        </w:rPr>
        <w:t>Exception</w:t>
      </w:r>
      <w:r w:rsidRPr="00D913DA">
        <w:rPr>
          <w:sz w:val="16"/>
          <w:szCs w:val="16"/>
          <w:lang w:eastAsia="de-CH"/>
        </w:rPr>
        <w:t>(sqlR.ErrorMessage);</w:t>
      </w:r>
    </w:p>
    <w:p w:rsidR="00CB3E97" w:rsidRPr="00D913DA" w:rsidRDefault="00CB3E97" w:rsidP="003221B7">
      <w:pPr>
        <w:pStyle w:val="Code1"/>
        <w:suppressAutoHyphens/>
        <w:rPr>
          <w:sz w:val="16"/>
          <w:szCs w:val="16"/>
          <w:lang w:eastAsia="de-CH"/>
        </w:rPr>
      </w:pPr>
      <w:r w:rsidRPr="00D913DA">
        <w:rPr>
          <w:sz w:val="16"/>
          <w:szCs w:val="16"/>
          <w:lang w:eastAsia="de-CH"/>
        </w:rPr>
        <w:t>}</w:t>
      </w:r>
    </w:p>
    <w:p w:rsidR="00CB3E97" w:rsidRPr="00D913DA" w:rsidRDefault="00CB3E97" w:rsidP="003221B7">
      <w:pPr>
        <w:pStyle w:val="Code1"/>
        <w:suppressAutoHyphens/>
        <w:rPr>
          <w:sz w:val="16"/>
          <w:szCs w:val="16"/>
          <w:lang w:eastAsia="de-CH"/>
        </w:rPr>
      </w:pPr>
      <w:r w:rsidRPr="00D913DA">
        <w:rPr>
          <w:color w:val="0000FF"/>
          <w:sz w:val="16"/>
          <w:szCs w:val="16"/>
          <w:lang w:eastAsia="de-CH"/>
        </w:rPr>
        <w:t>if</w:t>
      </w:r>
      <w:r w:rsidRPr="00D913DA">
        <w:rPr>
          <w:sz w:val="16"/>
          <w:szCs w:val="16"/>
          <w:lang w:eastAsia="de-CH"/>
        </w:rPr>
        <w:t xml:space="preserve"> (!sqlR.IsOk)</w:t>
      </w:r>
    </w:p>
    <w:p w:rsidR="00CB3E97" w:rsidRPr="00D913DA" w:rsidRDefault="00CB3E97" w:rsidP="003221B7">
      <w:pPr>
        <w:pStyle w:val="Code1"/>
        <w:suppressAutoHyphens/>
        <w:rPr>
          <w:sz w:val="16"/>
          <w:szCs w:val="16"/>
          <w:lang w:eastAsia="de-CH"/>
        </w:rPr>
      </w:pPr>
      <w:r w:rsidRPr="00D913DA">
        <w:rPr>
          <w:sz w:val="16"/>
          <w:szCs w:val="16"/>
          <w:lang w:eastAsia="de-CH"/>
        </w:rPr>
        <w:t xml:space="preserve">    </w:t>
      </w:r>
      <w:r w:rsidRPr="00D913DA">
        <w:rPr>
          <w:color w:val="0000FF"/>
          <w:sz w:val="16"/>
          <w:szCs w:val="16"/>
          <w:lang w:eastAsia="de-CH"/>
        </w:rPr>
        <w:t>return</w:t>
      </w:r>
      <w:r w:rsidRPr="00D913DA">
        <w:rPr>
          <w:sz w:val="16"/>
          <w:szCs w:val="16"/>
          <w:lang w:eastAsia="de-CH"/>
        </w:rPr>
        <w:t xml:space="preserve"> </w:t>
      </w:r>
      <w:r w:rsidRPr="00D913DA">
        <w:rPr>
          <w:color w:val="0000FF"/>
          <w:sz w:val="16"/>
          <w:szCs w:val="16"/>
          <w:lang w:eastAsia="de-CH"/>
        </w:rPr>
        <w:t>new</w:t>
      </w:r>
      <w:r w:rsidRPr="00D913DA">
        <w:rPr>
          <w:sz w:val="16"/>
          <w:szCs w:val="16"/>
          <w:lang w:eastAsia="de-CH"/>
        </w:rPr>
        <w:t xml:space="preserve"> </w:t>
      </w:r>
      <w:r w:rsidRPr="00D913DA">
        <w:rPr>
          <w:color w:val="2B91AF"/>
          <w:sz w:val="16"/>
          <w:szCs w:val="16"/>
          <w:lang w:eastAsia="de-CH"/>
        </w:rPr>
        <w:t>List</w:t>
      </w:r>
      <w:r w:rsidRPr="00D913DA">
        <w:rPr>
          <w:sz w:val="16"/>
          <w:szCs w:val="16"/>
          <w:lang w:eastAsia="de-CH"/>
        </w:rPr>
        <w:t>&lt;</w:t>
      </w:r>
      <w:r w:rsidRPr="00D913DA">
        <w:rPr>
          <w:color w:val="2B91AF"/>
          <w:sz w:val="16"/>
          <w:szCs w:val="16"/>
          <w:lang w:eastAsia="de-CH"/>
        </w:rPr>
        <w:t>Machine</w:t>
      </w:r>
      <w:r w:rsidRPr="00D913DA">
        <w:rPr>
          <w:sz w:val="16"/>
          <w:szCs w:val="16"/>
          <w:lang w:eastAsia="de-CH"/>
        </w:rPr>
        <w:t>&gt;();</w:t>
      </w:r>
    </w:p>
    <w:p w:rsidR="00CB3E97" w:rsidRPr="00D913DA" w:rsidRDefault="00CB3E97" w:rsidP="003221B7">
      <w:pPr>
        <w:pStyle w:val="Code1"/>
        <w:suppressAutoHyphens/>
        <w:rPr>
          <w:sz w:val="16"/>
          <w:szCs w:val="16"/>
          <w:lang w:eastAsia="de-CH"/>
        </w:rPr>
      </w:pPr>
    </w:p>
    <w:p w:rsidR="00CB3E97" w:rsidRPr="00D913DA" w:rsidRDefault="00CB3E97" w:rsidP="003221B7">
      <w:pPr>
        <w:pStyle w:val="Code2"/>
        <w:suppressAutoHyphens/>
        <w:rPr>
          <w:sz w:val="16"/>
          <w:lang w:eastAsia="de-CH"/>
        </w:rPr>
      </w:pPr>
      <w:r w:rsidRPr="00D913DA">
        <w:rPr>
          <w:sz w:val="16"/>
          <w:lang w:eastAsia="de-CH"/>
        </w:rPr>
        <w:t xml:space="preserve">//Dictionary ayant pour clé la PK_System et comme valeur un objet Info </w:t>
      </w:r>
    </w:p>
    <w:p w:rsidR="00CB3E97" w:rsidRPr="00D913DA" w:rsidRDefault="00CB3E97" w:rsidP="003221B7">
      <w:pPr>
        <w:pStyle w:val="Code2"/>
        <w:suppressAutoHyphens/>
        <w:rPr>
          <w:sz w:val="16"/>
          <w:lang w:eastAsia="de-CH"/>
        </w:rPr>
      </w:pPr>
      <w:r w:rsidRPr="00D913DA">
        <w:rPr>
          <w:sz w:val="16"/>
          <w:lang w:eastAsia="de-CH"/>
        </w:rPr>
        <w:t>//représentant les propriétés de la machine</w:t>
      </w:r>
    </w:p>
    <w:p w:rsidR="00CB3E97" w:rsidRPr="00D913DA" w:rsidRDefault="00CB3E97" w:rsidP="003221B7">
      <w:pPr>
        <w:pStyle w:val="Code2"/>
        <w:suppressAutoHyphens/>
        <w:rPr>
          <w:sz w:val="16"/>
          <w:lang w:eastAsia="de-CH"/>
        </w:rPr>
      </w:pPr>
      <w:r w:rsidRPr="00D913DA">
        <w:rPr>
          <w:color w:val="2B91AF"/>
          <w:sz w:val="16"/>
          <w:lang w:eastAsia="de-CH"/>
        </w:rPr>
        <w:t>Dictionary</w:t>
      </w:r>
      <w:r w:rsidRPr="00D913DA">
        <w:rPr>
          <w:sz w:val="16"/>
          <w:lang w:eastAsia="de-CH"/>
        </w:rPr>
        <w:t>&lt;</w:t>
      </w:r>
      <w:r w:rsidRPr="00D913DA">
        <w:rPr>
          <w:color w:val="0000FF"/>
          <w:sz w:val="16"/>
          <w:lang w:eastAsia="de-CH"/>
        </w:rPr>
        <w:t>int</w:t>
      </w:r>
      <w:r w:rsidRPr="00D913DA">
        <w:rPr>
          <w:sz w:val="16"/>
          <w:lang w:eastAsia="de-CH"/>
        </w:rPr>
        <w:t xml:space="preserve">, </w:t>
      </w:r>
      <w:r w:rsidRPr="00D913DA">
        <w:rPr>
          <w:color w:val="2B91AF"/>
          <w:sz w:val="16"/>
          <w:lang w:eastAsia="de-CH"/>
        </w:rPr>
        <w:t>Info</w:t>
      </w:r>
      <w:r w:rsidRPr="00D913DA">
        <w:rPr>
          <w:sz w:val="16"/>
          <w:lang w:eastAsia="de-CH"/>
        </w:rPr>
        <w:t xml:space="preserve">&gt; machines = </w:t>
      </w:r>
      <w:r w:rsidRPr="00D913DA">
        <w:rPr>
          <w:color w:val="0000FF"/>
          <w:sz w:val="16"/>
          <w:lang w:eastAsia="de-CH"/>
        </w:rPr>
        <w:t>new</w:t>
      </w:r>
      <w:r w:rsidRPr="00D913DA">
        <w:rPr>
          <w:sz w:val="16"/>
          <w:lang w:eastAsia="de-CH"/>
        </w:rPr>
        <w:t xml:space="preserve"> </w:t>
      </w:r>
      <w:r w:rsidRPr="00D913DA">
        <w:rPr>
          <w:color w:val="2B91AF"/>
          <w:sz w:val="16"/>
          <w:lang w:eastAsia="de-CH"/>
        </w:rPr>
        <w:t>Dictionary</w:t>
      </w:r>
      <w:r w:rsidRPr="00D913DA">
        <w:rPr>
          <w:sz w:val="16"/>
          <w:lang w:eastAsia="de-CH"/>
        </w:rPr>
        <w:t>&lt;</w:t>
      </w:r>
      <w:r w:rsidRPr="00D913DA">
        <w:rPr>
          <w:color w:val="0000FF"/>
          <w:sz w:val="16"/>
          <w:lang w:eastAsia="de-CH"/>
        </w:rPr>
        <w:t>int</w:t>
      </w:r>
      <w:r w:rsidRPr="00D913DA">
        <w:rPr>
          <w:sz w:val="16"/>
          <w:lang w:eastAsia="de-CH"/>
        </w:rPr>
        <w:t xml:space="preserve">, </w:t>
      </w:r>
      <w:r w:rsidRPr="00D913DA">
        <w:rPr>
          <w:color w:val="2B91AF"/>
          <w:sz w:val="16"/>
          <w:lang w:eastAsia="de-CH"/>
        </w:rPr>
        <w:t>Info</w:t>
      </w:r>
      <w:r w:rsidRPr="00D913DA">
        <w:rPr>
          <w:sz w:val="16"/>
          <w:lang w:eastAsia="de-CH"/>
        </w:rPr>
        <w:t>&gt;();</w:t>
      </w:r>
    </w:p>
    <w:p w:rsidR="00CB3E97" w:rsidRPr="00D913DA" w:rsidRDefault="00CB3E97" w:rsidP="003221B7">
      <w:pPr>
        <w:pStyle w:val="Code2"/>
        <w:suppressAutoHyphens/>
        <w:rPr>
          <w:sz w:val="16"/>
          <w:lang w:eastAsia="de-CH"/>
        </w:rPr>
      </w:pPr>
      <w:r w:rsidRPr="00D913DA">
        <w:rPr>
          <w:sz w:val="16"/>
          <w:lang w:eastAsia="de-CH"/>
        </w:rPr>
        <w:t>//On parcours les infos retournées afin de construire une liste d'Info</w:t>
      </w:r>
    </w:p>
    <w:p w:rsidR="00CB3E97" w:rsidRPr="008361A1" w:rsidRDefault="00CB3E97" w:rsidP="003221B7">
      <w:pPr>
        <w:pStyle w:val="Code2"/>
        <w:suppressAutoHyphens/>
        <w:rPr>
          <w:sz w:val="16"/>
          <w:lang w:val="de-CH" w:eastAsia="de-CH"/>
        </w:rPr>
      </w:pPr>
      <w:r w:rsidRPr="008361A1">
        <w:rPr>
          <w:color w:val="0000FF"/>
          <w:sz w:val="16"/>
          <w:lang w:val="de-CH" w:eastAsia="de-CH"/>
        </w:rPr>
        <w:t>foreach</w:t>
      </w:r>
      <w:r w:rsidRPr="008361A1">
        <w:rPr>
          <w:sz w:val="16"/>
          <w:lang w:val="de-CH" w:eastAsia="de-CH"/>
        </w:rPr>
        <w:t xml:space="preserve"> (</w:t>
      </w:r>
      <w:r w:rsidRPr="008361A1">
        <w:rPr>
          <w:color w:val="2B91AF"/>
          <w:sz w:val="16"/>
          <w:lang w:val="de-CH" w:eastAsia="de-CH"/>
        </w:rPr>
        <w:t>List</w:t>
      </w:r>
      <w:r w:rsidRPr="008361A1">
        <w:rPr>
          <w:sz w:val="16"/>
          <w:lang w:val="de-CH" w:eastAsia="de-CH"/>
        </w:rPr>
        <w:t>&lt;</w:t>
      </w:r>
      <w:r w:rsidRPr="008361A1">
        <w:rPr>
          <w:color w:val="0000FF"/>
          <w:sz w:val="16"/>
          <w:lang w:val="de-CH" w:eastAsia="de-CH"/>
        </w:rPr>
        <w:t>string</w:t>
      </w:r>
      <w:r w:rsidRPr="008361A1">
        <w:rPr>
          <w:sz w:val="16"/>
          <w:lang w:val="de-CH" w:eastAsia="de-CH"/>
        </w:rPr>
        <w:t xml:space="preserve">&gt; line </w:t>
      </w:r>
      <w:r w:rsidRPr="008361A1">
        <w:rPr>
          <w:color w:val="0000FF"/>
          <w:sz w:val="16"/>
          <w:lang w:val="de-CH" w:eastAsia="de-CH"/>
        </w:rPr>
        <w:t>in</w:t>
      </w:r>
      <w:r w:rsidRPr="008361A1">
        <w:rPr>
          <w:sz w:val="16"/>
          <w:lang w:val="de-CH" w:eastAsia="de-CH"/>
        </w:rPr>
        <w:t xml:space="preserve"> sqlR.Data)</w:t>
      </w:r>
    </w:p>
    <w:p w:rsidR="00CB3E97" w:rsidRPr="008361A1" w:rsidRDefault="00CB3E97" w:rsidP="003221B7">
      <w:pPr>
        <w:pStyle w:val="Code2"/>
        <w:suppressAutoHyphens/>
        <w:rPr>
          <w:sz w:val="16"/>
          <w:lang w:val="de-CH" w:eastAsia="de-CH"/>
        </w:rPr>
      </w:pPr>
      <w:r w:rsidRPr="008361A1">
        <w:rPr>
          <w:sz w:val="16"/>
          <w:lang w:val="de-CH" w:eastAsia="de-CH"/>
        </w:rPr>
        <w:t>{</w:t>
      </w:r>
    </w:p>
    <w:p w:rsidR="00CB3E97" w:rsidRPr="008361A1" w:rsidRDefault="00CB3E97" w:rsidP="003221B7">
      <w:pPr>
        <w:pStyle w:val="Code2"/>
        <w:suppressAutoHyphens/>
        <w:rPr>
          <w:sz w:val="16"/>
          <w:lang w:val="de-CH" w:eastAsia="de-CH"/>
        </w:rPr>
      </w:pPr>
      <w:r w:rsidRPr="008361A1">
        <w:rPr>
          <w:sz w:val="16"/>
          <w:lang w:val="de-CH" w:eastAsia="de-CH"/>
        </w:rPr>
        <w:t xml:space="preserve">    </w:t>
      </w:r>
      <w:r w:rsidRPr="008361A1">
        <w:rPr>
          <w:color w:val="2B91AF"/>
          <w:sz w:val="16"/>
          <w:lang w:val="de-CH" w:eastAsia="de-CH"/>
        </w:rPr>
        <w:t>Info</w:t>
      </w:r>
      <w:r w:rsidRPr="008361A1">
        <w:rPr>
          <w:sz w:val="16"/>
          <w:lang w:val="de-CH" w:eastAsia="de-CH"/>
        </w:rPr>
        <w:t xml:space="preserve"> machine = </w:t>
      </w:r>
      <w:r w:rsidRPr="008361A1">
        <w:rPr>
          <w:color w:val="0000FF"/>
          <w:sz w:val="16"/>
          <w:lang w:val="de-CH" w:eastAsia="de-CH"/>
        </w:rPr>
        <w:t>new</w:t>
      </w:r>
      <w:r w:rsidRPr="008361A1">
        <w:rPr>
          <w:sz w:val="16"/>
          <w:lang w:val="de-CH" w:eastAsia="de-CH"/>
        </w:rPr>
        <w:t xml:space="preserve"> </w:t>
      </w:r>
      <w:r w:rsidRPr="008361A1">
        <w:rPr>
          <w:color w:val="2B91AF"/>
          <w:sz w:val="16"/>
          <w:lang w:val="de-CH" w:eastAsia="de-CH"/>
        </w:rPr>
        <w:t>Info</w:t>
      </w:r>
      <w:r w:rsidRPr="008361A1">
        <w:rPr>
          <w:sz w:val="16"/>
          <w:lang w:val="de-CH" w:eastAsia="de-CH"/>
        </w:rPr>
        <w:t>();</w:t>
      </w:r>
    </w:p>
    <w:p w:rsidR="00CB3E97" w:rsidRPr="008361A1" w:rsidRDefault="00CB3E97" w:rsidP="003221B7">
      <w:pPr>
        <w:pStyle w:val="Code2"/>
        <w:suppressAutoHyphens/>
        <w:rPr>
          <w:sz w:val="16"/>
          <w:lang w:val="de-CH" w:eastAsia="de-CH"/>
        </w:rPr>
      </w:pPr>
      <w:r w:rsidRPr="008361A1">
        <w:rPr>
          <w:sz w:val="16"/>
          <w:lang w:val="de-CH" w:eastAsia="de-CH"/>
        </w:rPr>
        <w:t xml:space="preserve">    machine.InfosMachine = </w:t>
      </w:r>
      <w:r w:rsidRPr="008361A1">
        <w:rPr>
          <w:color w:val="0000FF"/>
          <w:sz w:val="16"/>
          <w:lang w:val="de-CH" w:eastAsia="de-CH"/>
        </w:rPr>
        <w:t>new</w:t>
      </w:r>
      <w:r w:rsidRPr="008361A1">
        <w:rPr>
          <w:sz w:val="16"/>
          <w:lang w:val="de-CH" w:eastAsia="de-CH"/>
        </w:rPr>
        <w:t xml:space="preserve"> </w:t>
      </w:r>
      <w:r w:rsidRPr="008361A1">
        <w:rPr>
          <w:color w:val="2B91AF"/>
          <w:sz w:val="16"/>
          <w:lang w:val="de-CH" w:eastAsia="de-CH"/>
        </w:rPr>
        <w:t>InfosMachine</w:t>
      </w:r>
      <w:r w:rsidRPr="008361A1">
        <w:rPr>
          <w:sz w:val="16"/>
          <w:lang w:val="de-CH" w:eastAsia="de-CH"/>
        </w:rPr>
        <w:t>();</w:t>
      </w:r>
    </w:p>
    <w:p w:rsidR="00CB3E97" w:rsidRPr="008361A1" w:rsidRDefault="00CB3E97" w:rsidP="003221B7">
      <w:pPr>
        <w:pStyle w:val="Code2"/>
        <w:suppressAutoHyphens/>
        <w:rPr>
          <w:sz w:val="16"/>
          <w:lang w:val="de-CH" w:eastAsia="de-CH"/>
        </w:rPr>
      </w:pPr>
      <w:r w:rsidRPr="008361A1">
        <w:rPr>
          <w:sz w:val="16"/>
          <w:lang w:val="de-CH" w:eastAsia="de-CH"/>
        </w:rPr>
        <w:t xml:space="preserve">    machine.InfosReseau = </w:t>
      </w:r>
      <w:r w:rsidRPr="008361A1">
        <w:rPr>
          <w:color w:val="0000FF"/>
          <w:sz w:val="16"/>
          <w:lang w:val="de-CH" w:eastAsia="de-CH"/>
        </w:rPr>
        <w:t>new</w:t>
      </w:r>
      <w:r w:rsidRPr="008361A1">
        <w:rPr>
          <w:sz w:val="16"/>
          <w:lang w:val="de-CH" w:eastAsia="de-CH"/>
        </w:rPr>
        <w:t xml:space="preserve"> </w:t>
      </w:r>
      <w:r w:rsidRPr="008361A1">
        <w:rPr>
          <w:color w:val="2B91AF"/>
          <w:sz w:val="16"/>
          <w:lang w:val="de-CH" w:eastAsia="de-CH"/>
        </w:rPr>
        <w:t>InfosReseau</w:t>
      </w:r>
      <w:r w:rsidRPr="008361A1">
        <w:rPr>
          <w:sz w:val="16"/>
          <w:lang w:val="de-CH" w:eastAsia="de-CH"/>
        </w:rPr>
        <w:t>();</w:t>
      </w:r>
    </w:p>
    <w:p w:rsidR="00CB3E97" w:rsidRPr="008361A1" w:rsidRDefault="00CB3E97" w:rsidP="003221B7">
      <w:pPr>
        <w:pStyle w:val="Code2"/>
        <w:suppressAutoHyphens/>
        <w:rPr>
          <w:sz w:val="16"/>
          <w:lang w:val="de-CH" w:eastAsia="de-CH"/>
        </w:rPr>
      </w:pPr>
      <w:r w:rsidRPr="008361A1">
        <w:rPr>
          <w:sz w:val="16"/>
          <w:lang w:val="de-CH" w:eastAsia="de-CH"/>
        </w:rPr>
        <w:t xml:space="preserve">    machine.InfosStreamX = </w:t>
      </w:r>
      <w:r w:rsidRPr="008361A1">
        <w:rPr>
          <w:color w:val="0000FF"/>
          <w:sz w:val="16"/>
          <w:lang w:val="de-CH" w:eastAsia="de-CH"/>
        </w:rPr>
        <w:t>new</w:t>
      </w:r>
      <w:r w:rsidRPr="008361A1">
        <w:rPr>
          <w:sz w:val="16"/>
          <w:lang w:val="de-CH" w:eastAsia="de-CH"/>
        </w:rPr>
        <w:t xml:space="preserve"> </w:t>
      </w:r>
      <w:r w:rsidRPr="008361A1">
        <w:rPr>
          <w:color w:val="2B91AF"/>
          <w:sz w:val="16"/>
          <w:lang w:val="de-CH" w:eastAsia="de-CH"/>
        </w:rPr>
        <w:t>InfosStx</w:t>
      </w:r>
      <w:r w:rsidRPr="008361A1">
        <w:rPr>
          <w:sz w:val="16"/>
          <w:lang w:val="de-CH" w:eastAsia="de-CH"/>
        </w:rPr>
        <w:t>();</w:t>
      </w:r>
    </w:p>
    <w:p w:rsidR="00CB3E97" w:rsidRPr="008361A1" w:rsidRDefault="00CB3E97" w:rsidP="003221B7">
      <w:pPr>
        <w:pStyle w:val="Code2"/>
        <w:suppressAutoHyphens/>
        <w:rPr>
          <w:sz w:val="16"/>
          <w:lang w:val="de-CH" w:eastAsia="de-CH"/>
        </w:rPr>
      </w:pPr>
      <w:r w:rsidRPr="008361A1">
        <w:rPr>
          <w:sz w:val="16"/>
          <w:lang w:val="de-CH" w:eastAsia="de-CH"/>
        </w:rPr>
        <w:t xml:space="preserve">    </w:t>
      </w:r>
      <w:r w:rsidRPr="008361A1">
        <w:rPr>
          <w:color w:val="0000FF"/>
          <w:sz w:val="16"/>
          <w:lang w:val="de-CH" w:eastAsia="de-CH"/>
        </w:rPr>
        <w:t>int</w:t>
      </w:r>
      <w:r w:rsidRPr="008361A1">
        <w:rPr>
          <w:sz w:val="16"/>
          <w:lang w:val="de-CH" w:eastAsia="de-CH"/>
        </w:rPr>
        <w:t xml:space="preserve"> pk_system;</w:t>
      </w:r>
    </w:p>
    <w:p w:rsidR="00CB3E97" w:rsidRPr="008361A1" w:rsidRDefault="00CB3E97" w:rsidP="003221B7">
      <w:pPr>
        <w:pStyle w:val="Code2"/>
        <w:suppressAutoHyphens/>
        <w:rPr>
          <w:sz w:val="16"/>
          <w:lang w:val="de-CH" w:eastAsia="de-CH"/>
        </w:rPr>
      </w:pPr>
      <w:r w:rsidRPr="008361A1">
        <w:rPr>
          <w:sz w:val="16"/>
          <w:lang w:val="de-CH" w:eastAsia="de-CH"/>
        </w:rPr>
        <w:t xml:space="preserve">    </w:t>
      </w:r>
      <w:r w:rsidRPr="008361A1">
        <w:rPr>
          <w:color w:val="0000FF"/>
          <w:sz w:val="16"/>
          <w:lang w:val="de-CH" w:eastAsia="de-CH"/>
        </w:rPr>
        <w:t>int</w:t>
      </w:r>
      <w:r w:rsidRPr="008361A1">
        <w:rPr>
          <w:sz w:val="16"/>
          <w:lang w:val="de-CH" w:eastAsia="de-CH"/>
        </w:rPr>
        <w:t xml:space="preserve"> sys_property;</w:t>
      </w:r>
    </w:p>
    <w:p w:rsidR="00CB3E97" w:rsidRPr="00D913DA" w:rsidRDefault="00CB3E97" w:rsidP="003221B7">
      <w:pPr>
        <w:pStyle w:val="Code2"/>
        <w:suppressAutoHyphens/>
        <w:rPr>
          <w:sz w:val="16"/>
          <w:lang w:eastAsia="de-CH"/>
        </w:rPr>
      </w:pPr>
      <w:r w:rsidRPr="008361A1">
        <w:rPr>
          <w:sz w:val="16"/>
          <w:lang w:val="de-CH" w:eastAsia="de-CH"/>
        </w:rPr>
        <w:t xml:space="preserve">    </w:t>
      </w:r>
      <w:r w:rsidRPr="00D913DA">
        <w:rPr>
          <w:sz w:val="16"/>
          <w:lang w:eastAsia="de-CH"/>
        </w:rPr>
        <w:t>//On véfifie que les PK soient des INT</w:t>
      </w:r>
    </w:p>
    <w:p w:rsidR="00CB3E97" w:rsidRPr="00D913DA" w:rsidRDefault="00CB3E97" w:rsidP="003221B7">
      <w:pPr>
        <w:pStyle w:val="Code2"/>
        <w:suppressAutoHyphens/>
        <w:rPr>
          <w:sz w:val="16"/>
          <w:lang w:eastAsia="de-CH"/>
        </w:rPr>
      </w:pPr>
      <w:r w:rsidRPr="00D913DA">
        <w:rPr>
          <w:sz w:val="16"/>
          <w:lang w:eastAsia="de-CH"/>
        </w:rPr>
        <w:t xml:space="preserve">    </w:t>
      </w:r>
      <w:r w:rsidRPr="00D913DA">
        <w:rPr>
          <w:color w:val="0000FF"/>
          <w:sz w:val="16"/>
          <w:lang w:eastAsia="de-CH"/>
        </w:rPr>
        <w:t>if</w:t>
      </w:r>
      <w:r w:rsidRPr="00D913DA">
        <w:rPr>
          <w:sz w:val="16"/>
          <w:lang w:eastAsia="de-CH"/>
        </w:rPr>
        <w:t xml:space="preserve"> (!</w:t>
      </w:r>
      <w:r w:rsidRPr="00D913DA">
        <w:rPr>
          <w:color w:val="2B91AF"/>
          <w:sz w:val="16"/>
          <w:lang w:eastAsia="de-CH"/>
        </w:rPr>
        <w:t>Int32</w:t>
      </w:r>
      <w:r w:rsidRPr="00D913DA">
        <w:rPr>
          <w:sz w:val="16"/>
          <w:lang w:eastAsia="de-CH"/>
        </w:rPr>
        <w:t xml:space="preserve">.TryParse(line[0], </w:t>
      </w:r>
      <w:r w:rsidRPr="00D913DA">
        <w:rPr>
          <w:color w:val="0000FF"/>
          <w:sz w:val="16"/>
          <w:lang w:eastAsia="de-CH"/>
        </w:rPr>
        <w:t>out</w:t>
      </w:r>
      <w:r w:rsidRPr="00D913DA">
        <w:rPr>
          <w:sz w:val="16"/>
          <w:lang w:eastAsia="de-CH"/>
        </w:rPr>
        <w:t xml:space="preserve"> pk_system))</w:t>
      </w:r>
    </w:p>
    <w:p w:rsidR="00CB3E97" w:rsidRPr="00D913DA" w:rsidRDefault="00CB3E97" w:rsidP="003221B7">
      <w:pPr>
        <w:pStyle w:val="Code2"/>
        <w:suppressAutoHyphens/>
        <w:rPr>
          <w:sz w:val="16"/>
          <w:lang w:eastAsia="de-CH"/>
        </w:rPr>
      </w:pPr>
      <w:r w:rsidRPr="00D913DA">
        <w:rPr>
          <w:sz w:val="16"/>
          <w:lang w:eastAsia="de-CH"/>
        </w:rPr>
        <w:t xml:space="preserve">        </w:t>
      </w:r>
      <w:r w:rsidRPr="00D913DA">
        <w:rPr>
          <w:color w:val="0000FF"/>
          <w:sz w:val="16"/>
          <w:lang w:eastAsia="de-CH"/>
        </w:rPr>
        <w:t>throw</w:t>
      </w:r>
      <w:r w:rsidRPr="00D913DA">
        <w:rPr>
          <w:sz w:val="16"/>
          <w:lang w:eastAsia="de-CH"/>
        </w:rPr>
        <w:t xml:space="preserve"> </w:t>
      </w:r>
      <w:r w:rsidRPr="00D913DA">
        <w:rPr>
          <w:color w:val="0000FF"/>
          <w:sz w:val="16"/>
          <w:lang w:eastAsia="de-CH"/>
        </w:rPr>
        <w:t>new</w:t>
      </w:r>
      <w:r w:rsidRPr="00D913DA">
        <w:rPr>
          <w:sz w:val="16"/>
          <w:lang w:eastAsia="de-CH"/>
        </w:rPr>
        <w:t xml:space="preserve"> </w:t>
      </w:r>
      <w:r w:rsidRPr="00D913DA">
        <w:rPr>
          <w:color w:val="2B91AF"/>
          <w:sz w:val="16"/>
          <w:lang w:eastAsia="de-CH"/>
        </w:rPr>
        <w:t>Exception</w:t>
      </w:r>
      <w:r w:rsidRPr="00D913DA">
        <w:rPr>
          <w:sz w:val="16"/>
          <w:lang w:eastAsia="de-CH"/>
        </w:rPr>
        <w:t>(</w:t>
      </w:r>
      <w:r w:rsidRPr="00D913DA">
        <w:rPr>
          <w:color w:val="A31515"/>
          <w:sz w:val="16"/>
          <w:lang w:eastAsia="de-CH"/>
        </w:rPr>
        <w:t>$"A database property type is not correct. "</w:t>
      </w:r>
      <w:r w:rsidRPr="00D913DA">
        <w:rPr>
          <w:sz w:val="16"/>
          <w:lang w:eastAsia="de-CH"/>
        </w:rPr>
        <w:t xml:space="preserve"> +</w:t>
      </w:r>
    </w:p>
    <w:p w:rsidR="00CB3E97" w:rsidRPr="00D913DA" w:rsidRDefault="00CB3E97" w:rsidP="003221B7">
      <w:pPr>
        <w:pStyle w:val="Code2"/>
        <w:suppressAutoHyphens/>
        <w:rPr>
          <w:sz w:val="16"/>
          <w:lang w:eastAsia="de-CH"/>
        </w:rPr>
      </w:pPr>
      <w:r w:rsidRPr="00D913DA">
        <w:rPr>
          <w:sz w:val="16"/>
          <w:lang w:eastAsia="de-CH"/>
        </w:rPr>
        <w:t xml:space="preserve">            </w:t>
      </w:r>
      <w:r w:rsidRPr="00D913DA">
        <w:rPr>
          <w:color w:val="A31515"/>
          <w:sz w:val="16"/>
          <w:lang w:eastAsia="de-CH"/>
        </w:rPr>
        <w:t xml:space="preserve">$"Attempted type : INT32 but got </w:t>
      </w:r>
      <w:r w:rsidRPr="00D913DA">
        <w:rPr>
          <w:sz w:val="16"/>
          <w:lang w:eastAsia="de-CH"/>
        </w:rPr>
        <w:t>{line[0].GetType()}</w:t>
      </w:r>
      <w:r w:rsidRPr="00D913DA">
        <w:rPr>
          <w:color w:val="A31515"/>
          <w:sz w:val="16"/>
          <w:lang w:eastAsia="de-CH"/>
        </w:rPr>
        <w:t>(Value:</w:t>
      </w:r>
      <w:r w:rsidRPr="00D913DA">
        <w:rPr>
          <w:sz w:val="16"/>
          <w:lang w:eastAsia="de-CH"/>
        </w:rPr>
        <w:t>{line[0]}</w:t>
      </w:r>
      <w:r w:rsidRPr="00D913DA">
        <w:rPr>
          <w:color w:val="A31515"/>
          <w:sz w:val="16"/>
          <w:lang w:eastAsia="de-CH"/>
        </w:rPr>
        <w:t>). "</w:t>
      </w:r>
      <w:r w:rsidRPr="00D913DA">
        <w:rPr>
          <w:sz w:val="16"/>
          <w:lang w:eastAsia="de-CH"/>
        </w:rPr>
        <w:t xml:space="preserve"> +</w:t>
      </w:r>
    </w:p>
    <w:p w:rsidR="00CB3E97" w:rsidRPr="00D913DA" w:rsidRDefault="00CB3E97" w:rsidP="003221B7">
      <w:pPr>
        <w:pStyle w:val="Code2"/>
        <w:suppressAutoHyphens/>
        <w:rPr>
          <w:sz w:val="16"/>
          <w:lang w:eastAsia="de-CH"/>
        </w:rPr>
      </w:pPr>
      <w:r w:rsidRPr="00D913DA">
        <w:rPr>
          <w:sz w:val="16"/>
          <w:lang w:eastAsia="de-CH"/>
        </w:rPr>
        <w:t xml:space="preserve">            </w:t>
      </w:r>
      <w:r w:rsidRPr="00D913DA">
        <w:rPr>
          <w:color w:val="A31515"/>
          <w:sz w:val="16"/>
          <w:lang w:eastAsia="de-CH"/>
        </w:rPr>
        <w:t>$"Please contact the administrator."</w:t>
      </w:r>
      <w:r w:rsidRPr="00D913DA">
        <w:rPr>
          <w:sz w:val="16"/>
          <w:lang w:eastAsia="de-CH"/>
        </w:rPr>
        <w:t>);</w:t>
      </w:r>
    </w:p>
    <w:p w:rsidR="00CB3E97" w:rsidRPr="00D913DA" w:rsidRDefault="00CB3E97" w:rsidP="003221B7">
      <w:pPr>
        <w:pStyle w:val="Code2"/>
        <w:suppressAutoHyphens/>
        <w:rPr>
          <w:sz w:val="16"/>
          <w:lang w:eastAsia="de-CH"/>
        </w:rPr>
      </w:pPr>
      <w:r w:rsidRPr="00D913DA">
        <w:rPr>
          <w:sz w:val="16"/>
          <w:lang w:eastAsia="de-CH"/>
        </w:rPr>
        <w:t xml:space="preserve">    </w:t>
      </w:r>
      <w:r w:rsidRPr="00D913DA">
        <w:rPr>
          <w:color w:val="0000FF"/>
          <w:sz w:val="16"/>
          <w:lang w:eastAsia="de-CH"/>
        </w:rPr>
        <w:t>if</w:t>
      </w:r>
      <w:r w:rsidRPr="00D913DA">
        <w:rPr>
          <w:sz w:val="16"/>
          <w:lang w:eastAsia="de-CH"/>
        </w:rPr>
        <w:t xml:space="preserve"> (!</w:t>
      </w:r>
      <w:r w:rsidRPr="00D913DA">
        <w:rPr>
          <w:color w:val="2B91AF"/>
          <w:sz w:val="16"/>
          <w:lang w:eastAsia="de-CH"/>
        </w:rPr>
        <w:t>Int32</w:t>
      </w:r>
      <w:r w:rsidRPr="00D913DA">
        <w:rPr>
          <w:sz w:val="16"/>
          <w:lang w:eastAsia="de-CH"/>
        </w:rPr>
        <w:t xml:space="preserve">.TryParse(line[1], </w:t>
      </w:r>
      <w:r w:rsidRPr="00D913DA">
        <w:rPr>
          <w:color w:val="0000FF"/>
          <w:sz w:val="16"/>
          <w:lang w:eastAsia="de-CH"/>
        </w:rPr>
        <w:t>out</w:t>
      </w:r>
      <w:r w:rsidRPr="00D913DA">
        <w:rPr>
          <w:sz w:val="16"/>
          <w:lang w:eastAsia="de-CH"/>
        </w:rPr>
        <w:t xml:space="preserve"> sys_property))</w:t>
      </w:r>
    </w:p>
    <w:p w:rsidR="00CB3E97" w:rsidRPr="00D913DA" w:rsidRDefault="00CB3E97" w:rsidP="003221B7">
      <w:pPr>
        <w:pStyle w:val="Code2"/>
        <w:suppressAutoHyphens/>
        <w:rPr>
          <w:sz w:val="16"/>
          <w:lang w:eastAsia="de-CH"/>
        </w:rPr>
      </w:pPr>
      <w:r w:rsidRPr="00D913DA">
        <w:rPr>
          <w:sz w:val="16"/>
          <w:lang w:eastAsia="de-CH"/>
        </w:rPr>
        <w:t xml:space="preserve">        </w:t>
      </w:r>
      <w:r w:rsidRPr="00D913DA">
        <w:rPr>
          <w:color w:val="0000FF"/>
          <w:sz w:val="16"/>
          <w:lang w:eastAsia="de-CH"/>
        </w:rPr>
        <w:t>throw</w:t>
      </w:r>
      <w:r w:rsidRPr="00D913DA">
        <w:rPr>
          <w:sz w:val="16"/>
          <w:lang w:eastAsia="de-CH"/>
        </w:rPr>
        <w:t xml:space="preserve"> </w:t>
      </w:r>
      <w:r w:rsidRPr="00D913DA">
        <w:rPr>
          <w:color w:val="0000FF"/>
          <w:sz w:val="16"/>
          <w:lang w:eastAsia="de-CH"/>
        </w:rPr>
        <w:t>new</w:t>
      </w:r>
      <w:r w:rsidRPr="00D913DA">
        <w:rPr>
          <w:sz w:val="16"/>
          <w:lang w:eastAsia="de-CH"/>
        </w:rPr>
        <w:t xml:space="preserve"> </w:t>
      </w:r>
      <w:r w:rsidRPr="00D913DA">
        <w:rPr>
          <w:color w:val="2B91AF"/>
          <w:sz w:val="16"/>
          <w:lang w:eastAsia="de-CH"/>
        </w:rPr>
        <w:t>Exception</w:t>
      </w:r>
      <w:r w:rsidRPr="00D913DA">
        <w:rPr>
          <w:sz w:val="16"/>
          <w:lang w:eastAsia="de-CH"/>
        </w:rPr>
        <w:t>(</w:t>
      </w:r>
      <w:r w:rsidRPr="00D913DA">
        <w:rPr>
          <w:color w:val="A31515"/>
          <w:sz w:val="16"/>
          <w:lang w:eastAsia="de-CH"/>
        </w:rPr>
        <w:t>$"A database property type is not correct. "</w:t>
      </w:r>
      <w:r w:rsidRPr="00D913DA">
        <w:rPr>
          <w:sz w:val="16"/>
          <w:lang w:eastAsia="de-CH"/>
        </w:rPr>
        <w:t xml:space="preserve"> +</w:t>
      </w:r>
    </w:p>
    <w:p w:rsidR="00CB3E97" w:rsidRPr="00D913DA" w:rsidRDefault="00CB3E97" w:rsidP="003221B7">
      <w:pPr>
        <w:pStyle w:val="Code2"/>
        <w:suppressAutoHyphens/>
        <w:rPr>
          <w:sz w:val="16"/>
          <w:lang w:eastAsia="de-CH"/>
        </w:rPr>
      </w:pPr>
      <w:r w:rsidRPr="00D913DA">
        <w:rPr>
          <w:sz w:val="16"/>
          <w:lang w:eastAsia="de-CH"/>
        </w:rPr>
        <w:t xml:space="preserve">            </w:t>
      </w:r>
      <w:r w:rsidRPr="00D913DA">
        <w:rPr>
          <w:color w:val="A31515"/>
          <w:sz w:val="16"/>
          <w:lang w:eastAsia="de-CH"/>
        </w:rPr>
        <w:t xml:space="preserve">$"Attempted type : INT32 but got </w:t>
      </w:r>
      <w:r w:rsidRPr="00D913DA">
        <w:rPr>
          <w:sz w:val="16"/>
          <w:lang w:eastAsia="de-CH"/>
        </w:rPr>
        <w:t>{line[1].GetType()}</w:t>
      </w:r>
      <w:r w:rsidRPr="00D913DA">
        <w:rPr>
          <w:color w:val="A31515"/>
          <w:sz w:val="16"/>
          <w:lang w:eastAsia="de-CH"/>
        </w:rPr>
        <w:t>(Value:</w:t>
      </w:r>
      <w:r w:rsidRPr="00D913DA">
        <w:rPr>
          <w:sz w:val="16"/>
          <w:lang w:eastAsia="de-CH"/>
        </w:rPr>
        <w:t>{line[1]}</w:t>
      </w:r>
      <w:r w:rsidRPr="00D913DA">
        <w:rPr>
          <w:color w:val="A31515"/>
          <w:sz w:val="16"/>
          <w:lang w:eastAsia="de-CH"/>
        </w:rPr>
        <w:t>). "</w:t>
      </w:r>
      <w:r w:rsidRPr="00D913DA">
        <w:rPr>
          <w:sz w:val="16"/>
          <w:lang w:eastAsia="de-CH"/>
        </w:rPr>
        <w:t xml:space="preserve"> +</w:t>
      </w:r>
    </w:p>
    <w:p w:rsidR="00CB3E97" w:rsidRPr="00D913DA" w:rsidRDefault="00CB3E97" w:rsidP="003221B7">
      <w:pPr>
        <w:pStyle w:val="Code2"/>
        <w:suppressAutoHyphens/>
        <w:rPr>
          <w:sz w:val="16"/>
          <w:lang w:eastAsia="de-CH"/>
        </w:rPr>
      </w:pPr>
      <w:r w:rsidRPr="00D913DA">
        <w:rPr>
          <w:sz w:val="16"/>
          <w:lang w:eastAsia="de-CH"/>
        </w:rPr>
        <w:t xml:space="preserve">            </w:t>
      </w:r>
      <w:r w:rsidRPr="00D913DA">
        <w:rPr>
          <w:color w:val="A31515"/>
          <w:sz w:val="16"/>
          <w:lang w:eastAsia="de-CH"/>
        </w:rPr>
        <w:t>$"Please contact the administrator."</w:t>
      </w:r>
      <w:r w:rsidRPr="00D913DA">
        <w:rPr>
          <w:sz w:val="16"/>
          <w:lang w:eastAsia="de-CH"/>
        </w:rPr>
        <w:t>);</w:t>
      </w:r>
    </w:p>
    <w:p w:rsidR="00CB3E97" w:rsidRPr="00D913DA" w:rsidRDefault="00CB3E97" w:rsidP="003221B7">
      <w:pPr>
        <w:pStyle w:val="Code2"/>
        <w:suppressAutoHyphens/>
        <w:rPr>
          <w:sz w:val="16"/>
          <w:lang w:eastAsia="de-CH"/>
        </w:rPr>
      </w:pPr>
    </w:p>
    <w:p w:rsidR="00CB3E97" w:rsidRPr="00D913DA" w:rsidRDefault="00CB3E97" w:rsidP="003221B7">
      <w:pPr>
        <w:pStyle w:val="Code2"/>
        <w:suppressAutoHyphens/>
        <w:rPr>
          <w:sz w:val="16"/>
          <w:lang w:eastAsia="de-CH"/>
        </w:rPr>
      </w:pPr>
      <w:r w:rsidRPr="00D913DA">
        <w:rPr>
          <w:sz w:val="16"/>
          <w:lang w:eastAsia="de-CH"/>
        </w:rPr>
        <w:t xml:space="preserve">    //Si le dictionary contient déjà la machine, alors on la récupère</w:t>
      </w:r>
    </w:p>
    <w:p w:rsidR="00CB3E97" w:rsidRPr="008361A1" w:rsidRDefault="00CB3E97" w:rsidP="003221B7">
      <w:pPr>
        <w:pStyle w:val="Code2"/>
        <w:suppressAutoHyphens/>
        <w:rPr>
          <w:sz w:val="16"/>
          <w:lang w:val="de-CH" w:eastAsia="de-CH"/>
        </w:rPr>
      </w:pPr>
      <w:r w:rsidRPr="00D913DA">
        <w:rPr>
          <w:sz w:val="16"/>
          <w:lang w:eastAsia="de-CH"/>
        </w:rPr>
        <w:t xml:space="preserve">    </w:t>
      </w:r>
      <w:r w:rsidRPr="008361A1">
        <w:rPr>
          <w:color w:val="0000FF"/>
          <w:sz w:val="16"/>
          <w:lang w:val="de-CH" w:eastAsia="de-CH"/>
        </w:rPr>
        <w:t>if</w:t>
      </w:r>
      <w:r w:rsidRPr="008361A1">
        <w:rPr>
          <w:sz w:val="16"/>
          <w:lang w:val="de-CH" w:eastAsia="de-CH"/>
        </w:rPr>
        <w:t xml:space="preserve"> (machines.ContainsKey(pk_system))</w:t>
      </w:r>
    </w:p>
    <w:p w:rsidR="00CB3E97" w:rsidRPr="008361A1" w:rsidRDefault="00CB3E97" w:rsidP="003221B7">
      <w:pPr>
        <w:pStyle w:val="Code2"/>
        <w:suppressAutoHyphens/>
        <w:rPr>
          <w:sz w:val="16"/>
          <w:lang w:val="de-CH" w:eastAsia="de-CH"/>
        </w:rPr>
      </w:pPr>
      <w:r w:rsidRPr="008361A1">
        <w:rPr>
          <w:sz w:val="16"/>
          <w:lang w:val="de-CH" w:eastAsia="de-CH"/>
        </w:rPr>
        <w:t xml:space="preserve">    {</w:t>
      </w:r>
    </w:p>
    <w:p w:rsidR="00CB3E97" w:rsidRPr="008361A1" w:rsidRDefault="00CB3E97" w:rsidP="003221B7">
      <w:pPr>
        <w:pStyle w:val="Code2"/>
        <w:suppressAutoHyphens/>
        <w:rPr>
          <w:sz w:val="16"/>
          <w:lang w:val="de-CH" w:eastAsia="de-CH"/>
        </w:rPr>
      </w:pPr>
      <w:r w:rsidRPr="008361A1">
        <w:rPr>
          <w:sz w:val="16"/>
          <w:lang w:val="de-CH" w:eastAsia="de-CH"/>
        </w:rPr>
        <w:t xml:space="preserve">        machine = machines[pk_system];</w:t>
      </w:r>
    </w:p>
    <w:p w:rsidR="00CB3E97" w:rsidRPr="00D913DA" w:rsidRDefault="00CB3E97" w:rsidP="003221B7">
      <w:pPr>
        <w:pStyle w:val="Code2"/>
        <w:suppressAutoHyphens/>
        <w:rPr>
          <w:sz w:val="16"/>
          <w:lang w:eastAsia="de-CH"/>
        </w:rPr>
      </w:pPr>
      <w:r w:rsidRPr="008361A1">
        <w:rPr>
          <w:sz w:val="16"/>
          <w:lang w:val="de-CH" w:eastAsia="de-CH"/>
        </w:rPr>
        <w:t xml:space="preserve">    </w:t>
      </w:r>
      <w:r w:rsidRPr="00D913DA">
        <w:rPr>
          <w:sz w:val="16"/>
          <w:lang w:eastAsia="de-CH"/>
        </w:rPr>
        <w:t>}</w:t>
      </w:r>
    </w:p>
    <w:p w:rsidR="00CB3E97" w:rsidRPr="00D913DA" w:rsidRDefault="00CB3E97" w:rsidP="003221B7">
      <w:pPr>
        <w:pStyle w:val="Code2"/>
        <w:suppressAutoHyphens/>
        <w:rPr>
          <w:sz w:val="16"/>
          <w:lang w:eastAsia="de-CH"/>
        </w:rPr>
      </w:pPr>
      <w:r w:rsidRPr="00D913DA">
        <w:rPr>
          <w:sz w:val="16"/>
          <w:lang w:eastAsia="de-CH"/>
        </w:rPr>
        <w:t xml:space="preserve">    //On applique la propriété à l'objet Info</w:t>
      </w:r>
    </w:p>
    <w:p w:rsidR="00CB3E97" w:rsidRPr="008361A1" w:rsidRDefault="00CB3E97" w:rsidP="003221B7">
      <w:pPr>
        <w:pStyle w:val="Code2"/>
        <w:suppressAutoHyphens/>
        <w:rPr>
          <w:sz w:val="16"/>
          <w:lang w:val="de-CH" w:eastAsia="de-CH"/>
        </w:rPr>
      </w:pPr>
      <w:r w:rsidRPr="00D913DA">
        <w:rPr>
          <w:sz w:val="16"/>
          <w:lang w:eastAsia="de-CH"/>
        </w:rPr>
        <w:t xml:space="preserve">    </w:t>
      </w:r>
      <w:r w:rsidRPr="008361A1">
        <w:rPr>
          <w:sz w:val="16"/>
          <w:lang w:val="de-CH" w:eastAsia="de-CH"/>
        </w:rPr>
        <w:t xml:space="preserve">machine = </w:t>
      </w:r>
      <w:r w:rsidRPr="008361A1">
        <w:rPr>
          <w:color w:val="2B91AF"/>
          <w:sz w:val="16"/>
          <w:lang w:val="de-CH" w:eastAsia="de-CH"/>
        </w:rPr>
        <w:t>HMachines</w:t>
      </w:r>
      <w:r w:rsidRPr="008361A1">
        <w:rPr>
          <w:sz w:val="16"/>
          <w:lang w:val="de-CH" w:eastAsia="de-CH"/>
        </w:rPr>
        <w:t>.SetMachineProperty(machine, sys_property, line[2]);</w:t>
      </w:r>
    </w:p>
    <w:p w:rsidR="00CB3E97" w:rsidRPr="008361A1" w:rsidRDefault="00CB3E97" w:rsidP="003221B7">
      <w:pPr>
        <w:pStyle w:val="Code2"/>
        <w:suppressAutoHyphens/>
        <w:rPr>
          <w:sz w:val="16"/>
          <w:lang w:val="de-CH" w:eastAsia="de-CH"/>
        </w:rPr>
      </w:pPr>
      <w:r w:rsidRPr="008361A1">
        <w:rPr>
          <w:sz w:val="16"/>
          <w:lang w:val="de-CH" w:eastAsia="de-CH"/>
        </w:rPr>
        <w:t xml:space="preserve">    machines[pk_system] = machine;</w:t>
      </w:r>
    </w:p>
    <w:p w:rsidR="00CB3E97" w:rsidRPr="00D913DA" w:rsidRDefault="00CB3E97" w:rsidP="003221B7">
      <w:pPr>
        <w:pStyle w:val="Code2"/>
        <w:suppressAutoHyphens/>
        <w:rPr>
          <w:sz w:val="16"/>
          <w:lang w:eastAsia="de-CH"/>
        </w:rPr>
      </w:pPr>
      <w:r w:rsidRPr="00D913DA">
        <w:rPr>
          <w:sz w:val="16"/>
          <w:lang w:eastAsia="de-CH"/>
        </w:rPr>
        <w:t>}</w:t>
      </w:r>
    </w:p>
    <w:p w:rsidR="00CB3E97" w:rsidRPr="00D913DA" w:rsidRDefault="00CB3E97" w:rsidP="003221B7">
      <w:pPr>
        <w:pStyle w:val="Code3"/>
        <w:suppressAutoHyphens/>
        <w:rPr>
          <w:sz w:val="16"/>
          <w:szCs w:val="16"/>
          <w:lang w:eastAsia="de-CH"/>
        </w:rPr>
      </w:pPr>
      <w:r w:rsidRPr="00D913DA">
        <w:rPr>
          <w:color w:val="2B91AF"/>
          <w:sz w:val="16"/>
          <w:szCs w:val="16"/>
          <w:lang w:eastAsia="de-CH"/>
        </w:rPr>
        <w:t>Dictionary</w:t>
      </w:r>
      <w:r w:rsidRPr="00D913DA">
        <w:rPr>
          <w:sz w:val="16"/>
          <w:szCs w:val="16"/>
          <w:lang w:eastAsia="de-CH"/>
        </w:rPr>
        <w:t>&lt;</w:t>
      </w:r>
      <w:r w:rsidRPr="00D913DA">
        <w:rPr>
          <w:color w:val="0000FF"/>
          <w:sz w:val="16"/>
          <w:szCs w:val="16"/>
          <w:lang w:eastAsia="de-CH"/>
        </w:rPr>
        <w:t>int</w:t>
      </w:r>
      <w:r w:rsidRPr="00D913DA">
        <w:rPr>
          <w:sz w:val="16"/>
          <w:szCs w:val="16"/>
          <w:lang w:eastAsia="de-CH"/>
        </w:rPr>
        <w:t xml:space="preserve">, </w:t>
      </w:r>
      <w:r w:rsidRPr="00D913DA">
        <w:rPr>
          <w:color w:val="0000FF"/>
          <w:sz w:val="16"/>
          <w:szCs w:val="16"/>
          <w:lang w:eastAsia="de-CH"/>
        </w:rPr>
        <w:t>int</w:t>
      </w:r>
      <w:r w:rsidRPr="00D913DA">
        <w:rPr>
          <w:sz w:val="16"/>
          <w:szCs w:val="16"/>
          <w:lang w:eastAsia="de-CH"/>
        </w:rPr>
        <w:t xml:space="preserve">&gt; versions = </w:t>
      </w:r>
      <w:r w:rsidRPr="00D913DA">
        <w:rPr>
          <w:color w:val="0000FF"/>
          <w:sz w:val="16"/>
          <w:szCs w:val="16"/>
          <w:lang w:eastAsia="de-CH"/>
        </w:rPr>
        <w:t>new</w:t>
      </w:r>
      <w:r w:rsidRPr="00D913DA">
        <w:rPr>
          <w:sz w:val="16"/>
          <w:szCs w:val="16"/>
          <w:lang w:eastAsia="de-CH"/>
        </w:rPr>
        <w:t xml:space="preserve"> </w:t>
      </w:r>
      <w:r w:rsidRPr="00D913DA">
        <w:rPr>
          <w:color w:val="2B91AF"/>
          <w:sz w:val="16"/>
          <w:szCs w:val="16"/>
          <w:lang w:eastAsia="de-CH"/>
        </w:rPr>
        <w:t>Dictionary</w:t>
      </w:r>
      <w:r w:rsidRPr="00D913DA">
        <w:rPr>
          <w:sz w:val="16"/>
          <w:szCs w:val="16"/>
          <w:lang w:eastAsia="de-CH"/>
        </w:rPr>
        <w:t>&lt;</w:t>
      </w:r>
      <w:r w:rsidRPr="00D913DA">
        <w:rPr>
          <w:color w:val="0000FF"/>
          <w:sz w:val="16"/>
          <w:szCs w:val="16"/>
          <w:lang w:eastAsia="de-CH"/>
        </w:rPr>
        <w:t>int</w:t>
      </w:r>
      <w:r w:rsidRPr="00D913DA">
        <w:rPr>
          <w:sz w:val="16"/>
          <w:szCs w:val="16"/>
          <w:lang w:eastAsia="de-CH"/>
        </w:rPr>
        <w:t xml:space="preserve">, </w:t>
      </w:r>
      <w:r w:rsidRPr="00D913DA">
        <w:rPr>
          <w:color w:val="0000FF"/>
          <w:sz w:val="16"/>
          <w:szCs w:val="16"/>
          <w:lang w:eastAsia="de-CH"/>
        </w:rPr>
        <w:t>int</w:t>
      </w:r>
      <w:r w:rsidRPr="00D913DA">
        <w:rPr>
          <w:sz w:val="16"/>
          <w:szCs w:val="16"/>
          <w:lang w:eastAsia="de-CH"/>
        </w:rPr>
        <w:t>&gt;();</w:t>
      </w:r>
    </w:p>
    <w:p w:rsidR="00CB3E97" w:rsidRPr="008361A1" w:rsidRDefault="00CB3E97" w:rsidP="003221B7">
      <w:pPr>
        <w:pStyle w:val="Code3"/>
        <w:suppressAutoHyphens/>
        <w:rPr>
          <w:sz w:val="16"/>
          <w:szCs w:val="16"/>
          <w:lang w:val="de-CH" w:eastAsia="de-CH"/>
        </w:rPr>
      </w:pPr>
      <w:r w:rsidRPr="008361A1">
        <w:rPr>
          <w:color w:val="0000FF"/>
          <w:sz w:val="16"/>
          <w:szCs w:val="16"/>
          <w:lang w:val="de-CH" w:eastAsia="de-CH"/>
        </w:rPr>
        <w:t>foreach</w:t>
      </w:r>
      <w:r w:rsidRPr="008361A1">
        <w:rPr>
          <w:sz w:val="16"/>
          <w:szCs w:val="16"/>
          <w:lang w:val="de-CH" w:eastAsia="de-CH"/>
        </w:rPr>
        <w:t xml:space="preserve"> (</w:t>
      </w:r>
      <w:r w:rsidRPr="008361A1">
        <w:rPr>
          <w:color w:val="0000FF"/>
          <w:sz w:val="16"/>
          <w:szCs w:val="16"/>
          <w:lang w:val="de-CH" w:eastAsia="de-CH"/>
        </w:rPr>
        <w:t>int</w:t>
      </w:r>
      <w:r w:rsidRPr="008361A1">
        <w:rPr>
          <w:sz w:val="16"/>
          <w:szCs w:val="16"/>
          <w:lang w:val="de-CH" w:eastAsia="de-CH"/>
        </w:rPr>
        <w:t xml:space="preserve"> key </w:t>
      </w:r>
      <w:r w:rsidRPr="008361A1">
        <w:rPr>
          <w:color w:val="0000FF"/>
          <w:sz w:val="16"/>
          <w:szCs w:val="16"/>
          <w:lang w:val="de-CH" w:eastAsia="de-CH"/>
        </w:rPr>
        <w:t>in</w:t>
      </w:r>
      <w:r w:rsidRPr="008361A1">
        <w:rPr>
          <w:sz w:val="16"/>
          <w:szCs w:val="16"/>
          <w:lang w:val="de-CH" w:eastAsia="de-CH"/>
        </w:rPr>
        <w:t xml:space="preserve"> machines.Keys)</w:t>
      </w:r>
    </w:p>
    <w:p w:rsidR="00CB3E97" w:rsidRPr="00D913DA" w:rsidRDefault="00CB3E97" w:rsidP="003221B7">
      <w:pPr>
        <w:pStyle w:val="Code3"/>
        <w:suppressAutoHyphens/>
        <w:rPr>
          <w:sz w:val="16"/>
          <w:szCs w:val="16"/>
          <w:lang w:eastAsia="de-CH"/>
        </w:rPr>
      </w:pPr>
      <w:r w:rsidRPr="00D913DA">
        <w:rPr>
          <w:sz w:val="16"/>
          <w:szCs w:val="16"/>
          <w:lang w:eastAsia="de-CH"/>
        </w:rPr>
        <w:t>{</w:t>
      </w:r>
    </w:p>
    <w:p w:rsidR="00CB3E97" w:rsidRPr="00D913DA" w:rsidRDefault="00CB3E97" w:rsidP="003221B7">
      <w:pPr>
        <w:pStyle w:val="Code3"/>
        <w:suppressAutoHyphens/>
        <w:rPr>
          <w:sz w:val="16"/>
          <w:szCs w:val="16"/>
          <w:lang w:eastAsia="de-CH"/>
        </w:rPr>
      </w:pPr>
      <w:r w:rsidRPr="00D913DA">
        <w:rPr>
          <w:sz w:val="16"/>
          <w:szCs w:val="16"/>
          <w:lang w:eastAsia="de-CH"/>
        </w:rPr>
        <w:t xml:space="preserve">    </w:t>
      </w:r>
      <w:r w:rsidRPr="00D913DA">
        <w:rPr>
          <w:color w:val="008000"/>
          <w:sz w:val="16"/>
          <w:szCs w:val="16"/>
          <w:lang w:eastAsia="de-CH"/>
        </w:rPr>
        <w:t>//On récupère la version de la machine</w:t>
      </w:r>
    </w:p>
    <w:p w:rsidR="00CB3E97" w:rsidRPr="00D913DA" w:rsidRDefault="00CB3E97" w:rsidP="003221B7">
      <w:pPr>
        <w:pStyle w:val="Code3"/>
        <w:suppressAutoHyphens/>
        <w:rPr>
          <w:sz w:val="16"/>
          <w:szCs w:val="16"/>
          <w:lang w:eastAsia="de-CH"/>
        </w:rPr>
      </w:pPr>
      <w:r w:rsidRPr="00D913DA">
        <w:rPr>
          <w:sz w:val="16"/>
          <w:szCs w:val="16"/>
          <w:lang w:eastAsia="de-CH"/>
        </w:rPr>
        <w:t xml:space="preserve">    parameters = </w:t>
      </w:r>
      <w:r w:rsidRPr="00D913DA">
        <w:rPr>
          <w:color w:val="0000FF"/>
          <w:sz w:val="16"/>
          <w:szCs w:val="16"/>
          <w:lang w:eastAsia="de-CH"/>
        </w:rPr>
        <w:t>new</w:t>
      </w:r>
      <w:r w:rsidRPr="00D913DA">
        <w:rPr>
          <w:sz w:val="16"/>
          <w:szCs w:val="16"/>
          <w:lang w:eastAsia="de-CH"/>
        </w:rPr>
        <w:t xml:space="preserve"> </w:t>
      </w:r>
      <w:r w:rsidRPr="00D913DA">
        <w:rPr>
          <w:color w:val="2B91AF"/>
          <w:sz w:val="16"/>
          <w:szCs w:val="16"/>
          <w:lang w:eastAsia="de-CH"/>
        </w:rPr>
        <w:t>Dictionary</w:t>
      </w:r>
      <w:r w:rsidRPr="00D913DA">
        <w:rPr>
          <w:sz w:val="16"/>
          <w:szCs w:val="16"/>
          <w:lang w:eastAsia="de-CH"/>
        </w:rPr>
        <w:t>&lt;</w:t>
      </w:r>
      <w:r w:rsidRPr="00D913DA">
        <w:rPr>
          <w:color w:val="0000FF"/>
          <w:sz w:val="16"/>
          <w:szCs w:val="16"/>
          <w:lang w:eastAsia="de-CH"/>
        </w:rPr>
        <w:t>string</w:t>
      </w:r>
      <w:r w:rsidRPr="00D913DA">
        <w:rPr>
          <w:sz w:val="16"/>
          <w:szCs w:val="16"/>
          <w:lang w:eastAsia="de-CH"/>
        </w:rPr>
        <w:t xml:space="preserve">, </w:t>
      </w:r>
      <w:r w:rsidRPr="00D913DA">
        <w:rPr>
          <w:color w:val="2B91AF"/>
          <w:sz w:val="16"/>
          <w:szCs w:val="16"/>
          <w:lang w:eastAsia="de-CH"/>
        </w:rPr>
        <w:t>Object</w:t>
      </w:r>
      <w:r w:rsidRPr="00D913DA">
        <w:rPr>
          <w:sz w:val="16"/>
          <w:szCs w:val="16"/>
          <w:lang w:eastAsia="de-CH"/>
        </w:rPr>
        <w:t>&gt;();</w:t>
      </w:r>
    </w:p>
    <w:p w:rsidR="00CB3E97" w:rsidRPr="00D913DA" w:rsidRDefault="00CB3E97" w:rsidP="003221B7">
      <w:pPr>
        <w:pStyle w:val="Code3"/>
        <w:suppressAutoHyphens/>
        <w:rPr>
          <w:sz w:val="16"/>
          <w:szCs w:val="16"/>
          <w:lang w:eastAsia="de-CH"/>
        </w:rPr>
      </w:pPr>
      <w:r w:rsidRPr="00D913DA">
        <w:rPr>
          <w:sz w:val="16"/>
          <w:szCs w:val="16"/>
          <w:lang w:eastAsia="de-CH"/>
        </w:rPr>
        <w:t xml:space="preserve">    parameters.Add(</w:t>
      </w:r>
      <w:r w:rsidRPr="00D913DA">
        <w:rPr>
          <w:color w:val="A31515"/>
          <w:sz w:val="16"/>
          <w:szCs w:val="16"/>
          <w:lang w:eastAsia="de-CH"/>
        </w:rPr>
        <w:t>"@systemId"</w:t>
      </w:r>
      <w:r w:rsidRPr="00D913DA">
        <w:rPr>
          <w:sz w:val="16"/>
          <w:szCs w:val="16"/>
          <w:lang w:eastAsia="de-CH"/>
        </w:rPr>
        <w:t>, key);</w:t>
      </w:r>
    </w:p>
    <w:p w:rsidR="00CB3E97" w:rsidRPr="00D913DA" w:rsidRDefault="00CB3E97" w:rsidP="003221B7">
      <w:pPr>
        <w:pStyle w:val="Code3"/>
        <w:suppressAutoHyphens/>
        <w:rPr>
          <w:sz w:val="16"/>
          <w:szCs w:val="16"/>
          <w:lang w:eastAsia="de-CH"/>
        </w:rPr>
      </w:pPr>
      <w:r w:rsidRPr="00D913DA">
        <w:rPr>
          <w:sz w:val="16"/>
          <w:szCs w:val="16"/>
          <w:lang w:eastAsia="de-CH"/>
        </w:rPr>
        <w:t xml:space="preserve">    sqlR = </w:t>
      </w:r>
      <w:r w:rsidR="00BD5102">
        <w:rPr>
          <w:sz w:val="16"/>
          <w:szCs w:val="16"/>
          <w:lang w:eastAsia="de-CH"/>
        </w:rPr>
        <w:t>db</w:t>
      </w:r>
      <w:r w:rsidRPr="00D913DA">
        <w:rPr>
          <w:sz w:val="16"/>
          <w:szCs w:val="16"/>
          <w:lang w:eastAsia="de-CH"/>
        </w:rPr>
        <w:t>.ExecuteQuery(</w:t>
      </w:r>
      <w:r w:rsidRPr="00D913DA">
        <w:rPr>
          <w:color w:val="2B91AF"/>
          <w:sz w:val="16"/>
          <w:szCs w:val="16"/>
          <w:lang w:eastAsia="de-CH"/>
        </w:rPr>
        <w:t>CMachines</w:t>
      </w:r>
      <w:r w:rsidRPr="00D913DA">
        <w:rPr>
          <w:sz w:val="16"/>
          <w:szCs w:val="16"/>
          <w:lang w:eastAsia="de-CH"/>
        </w:rPr>
        <w:t>.GET_MACHINE_VERSION, parameters);</w:t>
      </w:r>
    </w:p>
    <w:p w:rsidR="00CB3E97" w:rsidRPr="00D913DA" w:rsidRDefault="00CB3E97" w:rsidP="003221B7">
      <w:pPr>
        <w:pStyle w:val="Code3"/>
        <w:suppressAutoHyphens/>
        <w:rPr>
          <w:sz w:val="16"/>
          <w:szCs w:val="16"/>
          <w:lang w:eastAsia="de-CH"/>
        </w:rPr>
      </w:pPr>
    </w:p>
    <w:p w:rsidR="00CB3E97" w:rsidRPr="00D913DA" w:rsidRDefault="00CB3E97" w:rsidP="003221B7">
      <w:pPr>
        <w:pStyle w:val="Code3"/>
        <w:suppressAutoHyphens/>
        <w:rPr>
          <w:sz w:val="16"/>
          <w:szCs w:val="16"/>
          <w:lang w:eastAsia="de-CH"/>
        </w:rPr>
      </w:pPr>
      <w:r w:rsidRPr="00D913DA">
        <w:rPr>
          <w:sz w:val="16"/>
          <w:szCs w:val="16"/>
          <w:lang w:eastAsia="de-CH"/>
        </w:rPr>
        <w:t xml:space="preserve">    </w:t>
      </w:r>
      <w:r w:rsidRPr="00D913DA">
        <w:rPr>
          <w:color w:val="0000FF"/>
          <w:sz w:val="16"/>
          <w:szCs w:val="16"/>
          <w:lang w:eastAsia="de-CH"/>
        </w:rPr>
        <w:t>int</w:t>
      </w:r>
      <w:r w:rsidRPr="00D913DA">
        <w:rPr>
          <w:sz w:val="16"/>
          <w:szCs w:val="16"/>
          <w:lang w:eastAsia="de-CH"/>
        </w:rPr>
        <w:t xml:space="preserve"> version;</w:t>
      </w:r>
    </w:p>
    <w:p w:rsidR="00CB3E97" w:rsidRPr="00D913DA" w:rsidRDefault="00CB3E97" w:rsidP="003221B7">
      <w:pPr>
        <w:pStyle w:val="Code3"/>
        <w:suppressAutoHyphens/>
        <w:rPr>
          <w:sz w:val="16"/>
          <w:szCs w:val="16"/>
          <w:lang w:eastAsia="de-CH"/>
        </w:rPr>
      </w:pPr>
      <w:r w:rsidRPr="00D913DA">
        <w:rPr>
          <w:sz w:val="16"/>
          <w:szCs w:val="16"/>
          <w:lang w:eastAsia="de-CH"/>
        </w:rPr>
        <w:t xml:space="preserve">    </w:t>
      </w:r>
      <w:r w:rsidRPr="00D913DA">
        <w:rPr>
          <w:color w:val="0000FF"/>
          <w:sz w:val="16"/>
          <w:szCs w:val="16"/>
          <w:lang w:eastAsia="de-CH"/>
        </w:rPr>
        <w:t>if</w:t>
      </w:r>
      <w:r w:rsidRPr="00D913DA">
        <w:rPr>
          <w:sz w:val="16"/>
          <w:szCs w:val="16"/>
          <w:lang w:eastAsia="de-CH"/>
        </w:rPr>
        <w:t xml:space="preserve"> (!</w:t>
      </w:r>
      <w:r w:rsidRPr="00D913DA">
        <w:rPr>
          <w:color w:val="2B91AF"/>
          <w:sz w:val="16"/>
          <w:szCs w:val="16"/>
          <w:lang w:eastAsia="de-CH"/>
        </w:rPr>
        <w:t>Int32</w:t>
      </w:r>
      <w:r w:rsidRPr="00D913DA">
        <w:rPr>
          <w:sz w:val="16"/>
          <w:szCs w:val="16"/>
          <w:lang w:eastAsia="de-CH"/>
        </w:rPr>
        <w:t xml:space="preserve">.TryParse(sqlR.Data[0][0], </w:t>
      </w:r>
      <w:r w:rsidRPr="00D913DA">
        <w:rPr>
          <w:color w:val="0000FF"/>
          <w:sz w:val="16"/>
          <w:szCs w:val="16"/>
          <w:lang w:eastAsia="de-CH"/>
        </w:rPr>
        <w:t>out</w:t>
      </w:r>
      <w:r w:rsidRPr="00D913DA">
        <w:rPr>
          <w:sz w:val="16"/>
          <w:szCs w:val="16"/>
          <w:lang w:eastAsia="de-CH"/>
        </w:rPr>
        <w:t xml:space="preserve"> version))</w:t>
      </w:r>
    </w:p>
    <w:p w:rsidR="00CB3E97" w:rsidRPr="00D913DA" w:rsidRDefault="00593B0C" w:rsidP="003221B7">
      <w:pPr>
        <w:pStyle w:val="Code3"/>
        <w:suppressAutoHyphens/>
        <w:rPr>
          <w:sz w:val="16"/>
          <w:szCs w:val="16"/>
          <w:lang w:eastAsia="de-CH"/>
        </w:rPr>
      </w:pPr>
      <w:r w:rsidRPr="00D913DA">
        <w:rPr>
          <w:sz w:val="16"/>
          <w:szCs w:val="16"/>
          <w:lang w:eastAsia="de-CH"/>
        </w:rPr>
        <w:t xml:space="preserve">      </w:t>
      </w:r>
      <w:r w:rsidR="00CB3E97" w:rsidRPr="00D913DA">
        <w:rPr>
          <w:color w:val="0000FF"/>
          <w:sz w:val="16"/>
          <w:szCs w:val="16"/>
          <w:lang w:eastAsia="de-CH"/>
        </w:rPr>
        <w:t>throw</w:t>
      </w:r>
      <w:r w:rsidR="00CB3E97" w:rsidRPr="00D913DA">
        <w:rPr>
          <w:sz w:val="16"/>
          <w:szCs w:val="16"/>
          <w:lang w:eastAsia="de-CH"/>
        </w:rPr>
        <w:t xml:space="preserve"> </w:t>
      </w:r>
      <w:r w:rsidR="00CB3E97" w:rsidRPr="00D913DA">
        <w:rPr>
          <w:color w:val="0000FF"/>
          <w:sz w:val="16"/>
          <w:szCs w:val="16"/>
          <w:lang w:eastAsia="de-CH"/>
        </w:rPr>
        <w:t>new</w:t>
      </w:r>
      <w:r w:rsidR="00CB3E97" w:rsidRPr="00D913DA">
        <w:rPr>
          <w:sz w:val="16"/>
          <w:szCs w:val="16"/>
          <w:lang w:eastAsia="de-CH"/>
        </w:rPr>
        <w:t xml:space="preserve"> </w:t>
      </w:r>
      <w:r w:rsidR="00CB3E97" w:rsidRPr="00D913DA">
        <w:rPr>
          <w:color w:val="2B91AF"/>
          <w:sz w:val="16"/>
          <w:szCs w:val="16"/>
          <w:lang w:eastAsia="de-CH"/>
        </w:rPr>
        <w:t>Exception</w:t>
      </w:r>
      <w:r w:rsidR="00CB3E97" w:rsidRPr="00D913DA">
        <w:rPr>
          <w:sz w:val="16"/>
          <w:szCs w:val="16"/>
          <w:lang w:eastAsia="de-CH"/>
        </w:rPr>
        <w:t>(</w:t>
      </w:r>
      <w:r w:rsidR="00CB3E97" w:rsidRPr="00D913DA">
        <w:rPr>
          <w:color w:val="A31515"/>
          <w:sz w:val="16"/>
          <w:szCs w:val="16"/>
          <w:lang w:eastAsia="de-CH"/>
        </w:rPr>
        <w:t>$"A database property type is not correct. "</w:t>
      </w:r>
      <w:r w:rsidR="00CB3E97" w:rsidRPr="00D913DA">
        <w:rPr>
          <w:sz w:val="16"/>
          <w:szCs w:val="16"/>
          <w:lang w:eastAsia="de-CH"/>
        </w:rPr>
        <w:t xml:space="preserve"> +</w:t>
      </w:r>
    </w:p>
    <w:p w:rsidR="00593B0C" w:rsidRPr="00D913DA" w:rsidRDefault="00593B0C" w:rsidP="003221B7">
      <w:pPr>
        <w:pStyle w:val="Code3"/>
        <w:suppressAutoHyphens/>
        <w:rPr>
          <w:color w:val="A31515"/>
          <w:sz w:val="16"/>
          <w:szCs w:val="16"/>
          <w:lang w:eastAsia="de-CH"/>
        </w:rPr>
      </w:pPr>
      <w:r w:rsidRPr="00D913DA">
        <w:rPr>
          <w:sz w:val="16"/>
          <w:szCs w:val="16"/>
          <w:lang w:eastAsia="de-CH"/>
        </w:rPr>
        <w:t xml:space="preserve">        </w:t>
      </w:r>
      <w:r w:rsidR="00CB3E97" w:rsidRPr="00D913DA">
        <w:rPr>
          <w:color w:val="A31515"/>
          <w:sz w:val="16"/>
          <w:szCs w:val="16"/>
          <w:lang w:eastAsia="de-CH"/>
        </w:rPr>
        <w:t xml:space="preserve">$"Attempted type : INT32 but got </w:t>
      </w:r>
      <w:r w:rsidR="00CB3E97" w:rsidRPr="00D913DA">
        <w:rPr>
          <w:sz w:val="16"/>
          <w:szCs w:val="16"/>
          <w:lang w:eastAsia="de-CH"/>
        </w:rPr>
        <w:t>{sqlR.Data[0][0].GetType()}</w:t>
      </w:r>
      <w:r w:rsidRPr="00D913DA">
        <w:rPr>
          <w:color w:val="A31515"/>
          <w:sz w:val="16"/>
          <w:szCs w:val="16"/>
          <w:lang w:eastAsia="de-CH"/>
        </w:rPr>
        <w:t>"</w:t>
      </w:r>
      <w:r w:rsidRPr="00D913DA">
        <w:rPr>
          <w:sz w:val="16"/>
          <w:szCs w:val="16"/>
          <w:lang w:eastAsia="de-CH"/>
        </w:rPr>
        <w:t xml:space="preserve"> +</w:t>
      </w:r>
      <w:r w:rsidRPr="00D913DA">
        <w:rPr>
          <w:color w:val="A31515"/>
          <w:sz w:val="16"/>
          <w:szCs w:val="16"/>
          <w:lang w:eastAsia="de-CH"/>
        </w:rPr>
        <w:t xml:space="preserve">  </w:t>
      </w:r>
    </w:p>
    <w:p w:rsidR="00CB3E97" w:rsidRPr="00D913DA" w:rsidRDefault="00593B0C" w:rsidP="003221B7">
      <w:pPr>
        <w:pStyle w:val="Code3"/>
        <w:suppressAutoHyphens/>
        <w:rPr>
          <w:sz w:val="16"/>
          <w:szCs w:val="16"/>
          <w:lang w:eastAsia="de-CH"/>
        </w:rPr>
      </w:pPr>
      <w:r w:rsidRPr="00D913DA">
        <w:rPr>
          <w:color w:val="A31515"/>
          <w:sz w:val="16"/>
          <w:szCs w:val="16"/>
          <w:lang w:eastAsia="de-CH"/>
        </w:rPr>
        <w:t xml:space="preserve">        $"</w:t>
      </w:r>
      <w:r w:rsidR="00CB3E97" w:rsidRPr="00D913DA">
        <w:rPr>
          <w:color w:val="A31515"/>
          <w:sz w:val="16"/>
          <w:szCs w:val="16"/>
          <w:lang w:eastAsia="de-CH"/>
        </w:rPr>
        <w:t>(Value:</w:t>
      </w:r>
      <w:r w:rsidR="00CB3E97" w:rsidRPr="00D913DA">
        <w:rPr>
          <w:sz w:val="16"/>
          <w:szCs w:val="16"/>
          <w:lang w:eastAsia="de-CH"/>
        </w:rPr>
        <w:t>{sqlR.Data[0][0]}</w:t>
      </w:r>
      <w:r w:rsidR="00CB3E97" w:rsidRPr="00D913DA">
        <w:rPr>
          <w:color w:val="A31515"/>
          <w:sz w:val="16"/>
          <w:szCs w:val="16"/>
          <w:lang w:eastAsia="de-CH"/>
        </w:rPr>
        <w:t>). "</w:t>
      </w:r>
      <w:r w:rsidR="00CB3E97" w:rsidRPr="00D913DA">
        <w:rPr>
          <w:sz w:val="16"/>
          <w:szCs w:val="16"/>
          <w:lang w:eastAsia="de-CH"/>
        </w:rPr>
        <w:t xml:space="preserve"> +</w:t>
      </w:r>
    </w:p>
    <w:p w:rsidR="00CB3E97" w:rsidRPr="00D913DA" w:rsidRDefault="00593B0C" w:rsidP="003221B7">
      <w:pPr>
        <w:pStyle w:val="Code3"/>
        <w:suppressAutoHyphens/>
        <w:rPr>
          <w:sz w:val="16"/>
          <w:szCs w:val="16"/>
          <w:lang w:eastAsia="de-CH"/>
        </w:rPr>
      </w:pPr>
      <w:r w:rsidRPr="00D913DA">
        <w:rPr>
          <w:sz w:val="16"/>
          <w:szCs w:val="16"/>
          <w:lang w:eastAsia="de-CH"/>
        </w:rPr>
        <w:t xml:space="preserve">       </w:t>
      </w:r>
      <w:r w:rsidR="00CB3E97" w:rsidRPr="00D913DA">
        <w:rPr>
          <w:sz w:val="16"/>
          <w:szCs w:val="16"/>
          <w:lang w:eastAsia="de-CH"/>
        </w:rPr>
        <w:t xml:space="preserve"> </w:t>
      </w:r>
      <w:r w:rsidR="00CB3E97" w:rsidRPr="00D913DA">
        <w:rPr>
          <w:color w:val="A31515"/>
          <w:sz w:val="16"/>
          <w:szCs w:val="16"/>
          <w:lang w:eastAsia="de-CH"/>
        </w:rPr>
        <w:t>$"Please contact the administrator."</w:t>
      </w:r>
      <w:r w:rsidR="00CB3E97" w:rsidRPr="00D913DA">
        <w:rPr>
          <w:sz w:val="16"/>
          <w:szCs w:val="16"/>
          <w:lang w:eastAsia="de-CH"/>
        </w:rPr>
        <w:t>);</w:t>
      </w:r>
    </w:p>
    <w:p w:rsidR="00CB3E97" w:rsidRPr="00D913DA" w:rsidRDefault="00CB3E97" w:rsidP="003221B7">
      <w:pPr>
        <w:pStyle w:val="Code3"/>
        <w:suppressAutoHyphens/>
        <w:rPr>
          <w:sz w:val="16"/>
          <w:szCs w:val="16"/>
          <w:lang w:eastAsia="de-CH"/>
        </w:rPr>
      </w:pPr>
      <w:r w:rsidRPr="00D913DA">
        <w:rPr>
          <w:sz w:val="16"/>
          <w:szCs w:val="16"/>
          <w:lang w:eastAsia="de-CH"/>
        </w:rPr>
        <w:t xml:space="preserve">    versions[key] = version;</w:t>
      </w:r>
    </w:p>
    <w:p w:rsidR="00CB3E97" w:rsidRPr="00D913DA" w:rsidRDefault="00CB3E97" w:rsidP="003221B7">
      <w:pPr>
        <w:pStyle w:val="Code3"/>
        <w:suppressAutoHyphens/>
        <w:rPr>
          <w:sz w:val="16"/>
          <w:szCs w:val="16"/>
          <w:lang w:eastAsia="de-CH"/>
        </w:rPr>
      </w:pPr>
    </w:p>
    <w:p w:rsidR="00CB3E97" w:rsidRPr="00D913DA" w:rsidRDefault="00CB3E97" w:rsidP="003221B7">
      <w:pPr>
        <w:pStyle w:val="Code3"/>
        <w:suppressAutoHyphens/>
        <w:rPr>
          <w:sz w:val="16"/>
          <w:szCs w:val="16"/>
          <w:lang w:eastAsia="de-CH"/>
        </w:rPr>
      </w:pPr>
      <w:r w:rsidRPr="00D913DA">
        <w:rPr>
          <w:sz w:val="16"/>
          <w:szCs w:val="16"/>
          <w:lang w:eastAsia="de-CH"/>
        </w:rPr>
        <w:t xml:space="preserve">    </w:t>
      </w:r>
      <w:r w:rsidRPr="00D913DA">
        <w:rPr>
          <w:color w:val="008000"/>
          <w:sz w:val="16"/>
          <w:szCs w:val="16"/>
          <w:lang w:eastAsia="de-CH"/>
        </w:rPr>
        <w:t>//On récupère les composants de la machine</w:t>
      </w:r>
    </w:p>
    <w:p w:rsidR="00CB3E97" w:rsidRPr="00D913DA" w:rsidRDefault="00CB3E97" w:rsidP="003221B7">
      <w:pPr>
        <w:pStyle w:val="Code3"/>
        <w:suppressAutoHyphens/>
        <w:rPr>
          <w:sz w:val="16"/>
          <w:szCs w:val="16"/>
          <w:lang w:eastAsia="de-CH"/>
        </w:rPr>
      </w:pPr>
      <w:r w:rsidRPr="00D913DA">
        <w:rPr>
          <w:sz w:val="16"/>
          <w:szCs w:val="16"/>
          <w:lang w:eastAsia="de-CH"/>
        </w:rPr>
        <w:t xml:space="preserve">    parameters = </w:t>
      </w:r>
      <w:r w:rsidRPr="00D913DA">
        <w:rPr>
          <w:color w:val="0000FF"/>
          <w:sz w:val="16"/>
          <w:szCs w:val="16"/>
          <w:lang w:eastAsia="de-CH"/>
        </w:rPr>
        <w:t>new</w:t>
      </w:r>
      <w:r w:rsidRPr="00D913DA">
        <w:rPr>
          <w:sz w:val="16"/>
          <w:szCs w:val="16"/>
          <w:lang w:eastAsia="de-CH"/>
        </w:rPr>
        <w:t xml:space="preserve"> </w:t>
      </w:r>
      <w:r w:rsidRPr="00D913DA">
        <w:rPr>
          <w:color w:val="2B91AF"/>
          <w:sz w:val="16"/>
          <w:szCs w:val="16"/>
          <w:lang w:eastAsia="de-CH"/>
        </w:rPr>
        <w:t>Dictionary</w:t>
      </w:r>
      <w:r w:rsidRPr="00D913DA">
        <w:rPr>
          <w:sz w:val="16"/>
          <w:szCs w:val="16"/>
          <w:lang w:eastAsia="de-CH"/>
        </w:rPr>
        <w:t>&lt;</w:t>
      </w:r>
      <w:r w:rsidRPr="00D913DA">
        <w:rPr>
          <w:color w:val="0000FF"/>
          <w:sz w:val="16"/>
          <w:szCs w:val="16"/>
          <w:lang w:eastAsia="de-CH"/>
        </w:rPr>
        <w:t>string</w:t>
      </w:r>
      <w:r w:rsidRPr="00D913DA">
        <w:rPr>
          <w:sz w:val="16"/>
          <w:szCs w:val="16"/>
          <w:lang w:eastAsia="de-CH"/>
        </w:rPr>
        <w:t xml:space="preserve">, </w:t>
      </w:r>
      <w:r w:rsidRPr="00D913DA">
        <w:rPr>
          <w:color w:val="2B91AF"/>
          <w:sz w:val="16"/>
          <w:szCs w:val="16"/>
          <w:lang w:eastAsia="de-CH"/>
        </w:rPr>
        <w:t>Object</w:t>
      </w:r>
      <w:r w:rsidRPr="00D913DA">
        <w:rPr>
          <w:sz w:val="16"/>
          <w:szCs w:val="16"/>
          <w:lang w:eastAsia="de-CH"/>
        </w:rPr>
        <w:t>&gt;();</w:t>
      </w:r>
    </w:p>
    <w:p w:rsidR="00CB3E97" w:rsidRPr="00D913DA" w:rsidRDefault="00CB3E97" w:rsidP="003221B7">
      <w:pPr>
        <w:pStyle w:val="Code3"/>
        <w:suppressAutoHyphens/>
        <w:rPr>
          <w:sz w:val="16"/>
          <w:szCs w:val="16"/>
          <w:lang w:eastAsia="de-CH"/>
        </w:rPr>
      </w:pPr>
      <w:r w:rsidRPr="00D913DA">
        <w:rPr>
          <w:sz w:val="16"/>
          <w:szCs w:val="16"/>
          <w:lang w:eastAsia="de-CH"/>
        </w:rPr>
        <w:t xml:space="preserve">    parameters.Add(</w:t>
      </w:r>
      <w:r w:rsidRPr="00D913DA">
        <w:rPr>
          <w:color w:val="A31515"/>
          <w:sz w:val="16"/>
          <w:szCs w:val="16"/>
          <w:lang w:eastAsia="de-CH"/>
        </w:rPr>
        <w:t>"@systemId"</w:t>
      </w:r>
      <w:r w:rsidRPr="00D913DA">
        <w:rPr>
          <w:sz w:val="16"/>
          <w:szCs w:val="16"/>
          <w:lang w:eastAsia="de-CH"/>
        </w:rPr>
        <w:t>, key);</w:t>
      </w:r>
    </w:p>
    <w:p w:rsidR="00CB3E97" w:rsidRPr="00D913DA" w:rsidRDefault="00CB3E97" w:rsidP="003221B7">
      <w:pPr>
        <w:pStyle w:val="Code3"/>
        <w:suppressAutoHyphens/>
        <w:rPr>
          <w:sz w:val="16"/>
          <w:szCs w:val="16"/>
          <w:lang w:eastAsia="de-CH"/>
        </w:rPr>
      </w:pPr>
      <w:r w:rsidRPr="00D913DA">
        <w:rPr>
          <w:sz w:val="16"/>
          <w:szCs w:val="16"/>
          <w:lang w:eastAsia="de-CH"/>
        </w:rPr>
        <w:t xml:space="preserve">    sqlR = </w:t>
      </w:r>
      <w:r w:rsidR="00BD5102">
        <w:rPr>
          <w:sz w:val="16"/>
          <w:szCs w:val="16"/>
          <w:lang w:eastAsia="de-CH"/>
        </w:rPr>
        <w:t>db</w:t>
      </w:r>
      <w:r w:rsidRPr="00D913DA">
        <w:rPr>
          <w:sz w:val="16"/>
          <w:szCs w:val="16"/>
          <w:lang w:eastAsia="de-CH"/>
        </w:rPr>
        <w:t>.ExecuteQuery(</w:t>
      </w:r>
      <w:r w:rsidRPr="00D913DA">
        <w:rPr>
          <w:color w:val="2B91AF"/>
          <w:sz w:val="16"/>
          <w:szCs w:val="16"/>
          <w:lang w:eastAsia="de-CH"/>
        </w:rPr>
        <w:t>CMachines</w:t>
      </w:r>
      <w:r w:rsidRPr="00D913DA">
        <w:rPr>
          <w:sz w:val="16"/>
          <w:szCs w:val="16"/>
          <w:lang w:eastAsia="de-CH"/>
        </w:rPr>
        <w:t>.GET_COMPONENTS, parameters);</w:t>
      </w:r>
    </w:p>
    <w:p w:rsidR="00CB3E97" w:rsidRPr="00D913DA" w:rsidRDefault="00CB3E97" w:rsidP="003221B7">
      <w:pPr>
        <w:pStyle w:val="Code3"/>
        <w:suppressAutoHyphens/>
        <w:rPr>
          <w:sz w:val="16"/>
          <w:szCs w:val="16"/>
          <w:lang w:eastAsia="de-CH"/>
        </w:rPr>
      </w:pPr>
      <w:r w:rsidRPr="00D913DA">
        <w:rPr>
          <w:sz w:val="16"/>
          <w:szCs w:val="16"/>
          <w:lang w:eastAsia="de-CH"/>
        </w:rPr>
        <w:t xml:space="preserve">    </w:t>
      </w:r>
      <w:r w:rsidRPr="00D913DA">
        <w:rPr>
          <w:color w:val="0000FF"/>
          <w:sz w:val="16"/>
          <w:szCs w:val="16"/>
          <w:lang w:eastAsia="de-CH"/>
        </w:rPr>
        <w:t>if</w:t>
      </w:r>
      <w:r w:rsidRPr="00D913DA">
        <w:rPr>
          <w:sz w:val="16"/>
          <w:szCs w:val="16"/>
          <w:lang w:eastAsia="de-CH"/>
        </w:rPr>
        <w:t xml:space="preserve"> (sqlR.ErrorMessage != </w:t>
      </w:r>
      <w:r w:rsidRPr="00D913DA">
        <w:rPr>
          <w:color w:val="A31515"/>
          <w:sz w:val="16"/>
          <w:szCs w:val="16"/>
          <w:lang w:eastAsia="de-CH"/>
        </w:rPr>
        <w:t>""</w:t>
      </w:r>
      <w:r w:rsidRPr="00D913DA">
        <w:rPr>
          <w:sz w:val="16"/>
          <w:szCs w:val="16"/>
          <w:lang w:eastAsia="de-CH"/>
        </w:rPr>
        <w:t>)</w:t>
      </w:r>
    </w:p>
    <w:p w:rsidR="00CB3E97" w:rsidRPr="00D913DA" w:rsidRDefault="00CB3E97" w:rsidP="003221B7">
      <w:pPr>
        <w:pStyle w:val="Code3"/>
        <w:suppressAutoHyphens/>
        <w:rPr>
          <w:sz w:val="16"/>
          <w:szCs w:val="16"/>
          <w:lang w:eastAsia="de-CH"/>
        </w:rPr>
      </w:pPr>
      <w:r w:rsidRPr="00D913DA">
        <w:rPr>
          <w:sz w:val="16"/>
          <w:szCs w:val="16"/>
          <w:lang w:eastAsia="de-CH"/>
        </w:rPr>
        <w:lastRenderedPageBreak/>
        <w:t xml:space="preserve">    {</w:t>
      </w:r>
    </w:p>
    <w:p w:rsidR="00CB3E97" w:rsidRPr="00D913DA" w:rsidRDefault="00CB3E97" w:rsidP="003221B7">
      <w:pPr>
        <w:pStyle w:val="Code3"/>
        <w:suppressAutoHyphens/>
        <w:rPr>
          <w:sz w:val="16"/>
          <w:szCs w:val="16"/>
          <w:lang w:eastAsia="de-CH"/>
        </w:rPr>
      </w:pPr>
      <w:r w:rsidRPr="00D913DA">
        <w:rPr>
          <w:sz w:val="16"/>
          <w:szCs w:val="16"/>
          <w:lang w:eastAsia="de-CH"/>
        </w:rPr>
        <w:t xml:space="preserve">        </w:t>
      </w:r>
      <w:r w:rsidRPr="00D913DA">
        <w:rPr>
          <w:color w:val="0000FF"/>
          <w:sz w:val="16"/>
          <w:szCs w:val="16"/>
          <w:lang w:eastAsia="de-CH"/>
        </w:rPr>
        <w:t>throw</w:t>
      </w:r>
      <w:r w:rsidRPr="00D913DA">
        <w:rPr>
          <w:sz w:val="16"/>
          <w:szCs w:val="16"/>
          <w:lang w:eastAsia="de-CH"/>
        </w:rPr>
        <w:t xml:space="preserve"> </w:t>
      </w:r>
      <w:r w:rsidRPr="00D913DA">
        <w:rPr>
          <w:color w:val="0000FF"/>
          <w:sz w:val="16"/>
          <w:szCs w:val="16"/>
          <w:lang w:eastAsia="de-CH"/>
        </w:rPr>
        <w:t>new</w:t>
      </w:r>
      <w:r w:rsidRPr="00D913DA">
        <w:rPr>
          <w:sz w:val="16"/>
          <w:szCs w:val="16"/>
          <w:lang w:eastAsia="de-CH"/>
        </w:rPr>
        <w:t xml:space="preserve"> </w:t>
      </w:r>
      <w:r w:rsidRPr="00D913DA">
        <w:rPr>
          <w:color w:val="2B91AF"/>
          <w:sz w:val="16"/>
          <w:szCs w:val="16"/>
          <w:lang w:eastAsia="de-CH"/>
        </w:rPr>
        <w:t>Exception</w:t>
      </w:r>
      <w:r w:rsidRPr="00D913DA">
        <w:rPr>
          <w:sz w:val="16"/>
          <w:szCs w:val="16"/>
          <w:lang w:eastAsia="de-CH"/>
        </w:rPr>
        <w:t>(sqlR.ErrorMessage);</w:t>
      </w:r>
    </w:p>
    <w:p w:rsidR="00CB3E97" w:rsidRPr="00D913DA" w:rsidRDefault="00CB3E97" w:rsidP="003221B7">
      <w:pPr>
        <w:pStyle w:val="Code3"/>
        <w:suppressAutoHyphens/>
        <w:rPr>
          <w:sz w:val="16"/>
          <w:szCs w:val="16"/>
          <w:lang w:eastAsia="de-CH"/>
        </w:rPr>
      </w:pPr>
      <w:r w:rsidRPr="00D913DA">
        <w:rPr>
          <w:sz w:val="16"/>
          <w:szCs w:val="16"/>
          <w:lang w:eastAsia="de-CH"/>
        </w:rPr>
        <w:t xml:space="preserve">    }</w:t>
      </w:r>
    </w:p>
    <w:p w:rsidR="00CB3E97" w:rsidRPr="00D913DA" w:rsidRDefault="00CB3E97" w:rsidP="003221B7">
      <w:pPr>
        <w:pStyle w:val="Code3"/>
        <w:suppressAutoHyphens/>
        <w:rPr>
          <w:sz w:val="16"/>
          <w:szCs w:val="16"/>
          <w:lang w:eastAsia="de-CH"/>
        </w:rPr>
      </w:pPr>
      <w:r w:rsidRPr="00D913DA">
        <w:rPr>
          <w:sz w:val="16"/>
          <w:szCs w:val="16"/>
          <w:lang w:eastAsia="de-CH"/>
        </w:rPr>
        <w:t xml:space="preserve">    </w:t>
      </w:r>
      <w:r w:rsidRPr="00D913DA">
        <w:rPr>
          <w:color w:val="2B91AF"/>
          <w:sz w:val="16"/>
          <w:szCs w:val="16"/>
          <w:lang w:eastAsia="de-CH"/>
        </w:rPr>
        <w:t>List</w:t>
      </w:r>
      <w:r w:rsidRPr="00D913DA">
        <w:rPr>
          <w:sz w:val="16"/>
          <w:szCs w:val="16"/>
          <w:lang w:eastAsia="de-CH"/>
        </w:rPr>
        <w:t>&lt;</w:t>
      </w:r>
      <w:r w:rsidRPr="00D913DA">
        <w:rPr>
          <w:color w:val="2B91AF"/>
          <w:sz w:val="16"/>
          <w:szCs w:val="16"/>
          <w:lang w:eastAsia="de-CH"/>
        </w:rPr>
        <w:t>StreamXComponent</w:t>
      </w:r>
      <w:r w:rsidRPr="00D913DA">
        <w:rPr>
          <w:sz w:val="16"/>
          <w:szCs w:val="16"/>
          <w:lang w:eastAsia="de-CH"/>
        </w:rPr>
        <w:t xml:space="preserve">&gt; components = </w:t>
      </w:r>
      <w:r w:rsidRPr="00D913DA">
        <w:rPr>
          <w:color w:val="0000FF"/>
          <w:sz w:val="16"/>
          <w:szCs w:val="16"/>
          <w:lang w:eastAsia="de-CH"/>
        </w:rPr>
        <w:t>new</w:t>
      </w:r>
      <w:r w:rsidRPr="00D913DA">
        <w:rPr>
          <w:sz w:val="16"/>
          <w:szCs w:val="16"/>
          <w:lang w:eastAsia="de-CH"/>
        </w:rPr>
        <w:t xml:space="preserve"> </w:t>
      </w:r>
      <w:r w:rsidRPr="00D913DA">
        <w:rPr>
          <w:color w:val="2B91AF"/>
          <w:sz w:val="16"/>
          <w:szCs w:val="16"/>
          <w:lang w:eastAsia="de-CH"/>
        </w:rPr>
        <w:t>List</w:t>
      </w:r>
      <w:r w:rsidRPr="00D913DA">
        <w:rPr>
          <w:sz w:val="16"/>
          <w:szCs w:val="16"/>
          <w:lang w:eastAsia="de-CH"/>
        </w:rPr>
        <w:t>&lt;</w:t>
      </w:r>
      <w:r w:rsidRPr="00D913DA">
        <w:rPr>
          <w:color w:val="2B91AF"/>
          <w:sz w:val="16"/>
          <w:szCs w:val="16"/>
          <w:lang w:eastAsia="de-CH"/>
        </w:rPr>
        <w:t>StreamXComponent</w:t>
      </w:r>
      <w:r w:rsidRPr="00D913DA">
        <w:rPr>
          <w:sz w:val="16"/>
          <w:szCs w:val="16"/>
          <w:lang w:eastAsia="de-CH"/>
        </w:rPr>
        <w:t>&gt;();</w:t>
      </w:r>
    </w:p>
    <w:p w:rsidR="00CB3E97" w:rsidRPr="008361A1" w:rsidRDefault="00CB3E97" w:rsidP="003221B7">
      <w:pPr>
        <w:pStyle w:val="Code3"/>
        <w:suppressAutoHyphens/>
        <w:rPr>
          <w:sz w:val="16"/>
          <w:szCs w:val="16"/>
          <w:lang w:val="de-CH" w:eastAsia="de-CH"/>
        </w:rPr>
      </w:pPr>
      <w:r w:rsidRPr="00D913DA">
        <w:rPr>
          <w:sz w:val="16"/>
          <w:szCs w:val="16"/>
          <w:lang w:eastAsia="de-CH"/>
        </w:rPr>
        <w:t xml:space="preserve">    </w:t>
      </w:r>
      <w:r w:rsidRPr="008361A1">
        <w:rPr>
          <w:color w:val="0000FF"/>
          <w:sz w:val="16"/>
          <w:szCs w:val="16"/>
          <w:lang w:val="de-CH" w:eastAsia="de-CH"/>
        </w:rPr>
        <w:t>foreach</w:t>
      </w:r>
      <w:r w:rsidRPr="008361A1">
        <w:rPr>
          <w:sz w:val="16"/>
          <w:szCs w:val="16"/>
          <w:lang w:val="de-CH" w:eastAsia="de-CH"/>
        </w:rPr>
        <w:t xml:space="preserve"> (</w:t>
      </w:r>
      <w:r w:rsidRPr="008361A1">
        <w:rPr>
          <w:color w:val="2B91AF"/>
          <w:sz w:val="16"/>
          <w:szCs w:val="16"/>
          <w:lang w:val="de-CH" w:eastAsia="de-CH"/>
        </w:rPr>
        <w:t>List</w:t>
      </w:r>
      <w:r w:rsidRPr="008361A1">
        <w:rPr>
          <w:sz w:val="16"/>
          <w:szCs w:val="16"/>
          <w:lang w:val="de-CH" w:eastAsia="de-CH"/>
        </w:rPr>
        <w:t>&lt;</w:t>
      </w:r>
      <w:r w:rsidRPr="008361A1">
        <w:rPr>
          <w:color w:val="0000FF"/>
          <w:sz w:val="16"/>
          <w:szCs w:val="16"/>
          <w:lang w:val="de-CH" w:eastAsia="de-CH"/>
        </w:rPr>
        <w:t>string</w:t>
      </w:r>
      <w:r w:rsidRPr="008361A1">
        <w:rPr>
          <w:sz w:val="16"/>
          <w:szCs w:val="16"/>
          <w:lang w:val="de-CH" w:eastAsia="de-CH"/>
        </w:rPr>
        <w:t xml:space="preserve">&gt; line </w:t>
      </w:r>
      <w:r w:rsidRPr="008361A1">
        <w:rPr>
          <w:color w:val="0000FF"/>
          <w:sz w:val="16"/>
          <w:szCs w:val="16"/>
          <w:lang w:val="de-CH" w:eastAsia="de-CH"/>
        </w:rPr>
        <w:t>in</w:t>
      </w:r>
      <w:r w:rsidRPr="008361A1">
        <w:rPr>
          <w:sz w:val="16"/>
          <w:szCs w:val="16"/>
          <w:lang w:val="de-CH" w:eastAsia="de-CH"/>
        </w:rPr>
        <w:t xml:space="preserve"> sqlR.Data)</w:t>
      </w:r>
    </w:p>
    <w:p w:rsidR="00CB3E97" w:rsidRPr="00D913DA" w:rsidRDefault="00CB3E97" w:rsidP="003221B7">
      <w:pPr>
        <w:pStyle w:val="Code3"/>
        <w:suppressAutoHyphens/>
        <w:rPr>
          <w:sz w:val="16"/>
          <w:szCs w:val="16"/>
          <w:lang w:eastAsia="de-CH"/>
        </w:rPr>
      </w:pPr>
      <w:r w:rsidRPr="008361A1">
        <w:rPr>
          <w:sz w:val="16"/>
          <w:szCs w:val="16"/>
          <w:lang w:val="de-CH" w:eastAsia="de-CH"/>
        </w:rPr>
        <w:t xml:space="preserve">    </w:t>
      </w:r>
      <w:r w:rsidRPr="00D913DA">
        <w:rPr>
          <w:sz w:val="16"/>
          <w:szCs w:val="16"/>
          <w:lang w:eastAsia="de-CH"/>
        </w:rPr>
        <w:t>{</w:t>
      </w:r>
    </w:p>
    <w:p w:rsidR="00CB3E97" w:rsidRPr="00D913DA" w:rsidRDefault="00CB3E97" w:rsidP="003221B7">
      <w:pPr>
        <w:pStyle w:val="Code3"/>
        <w:suppressAutoHyphens/>
        <w:rPr>
          <w:sz w:val="16"/>
          <w:szCs w:val="16"/>
          <w:lang w:eastAsia="de-CH"/>
        </w:rPr>
      </w:pPr>
      <w:r w:rsidRPr="00D913DA">
        <w:rPr>
          <w:sz w:val="16"/>
          <w:szCs w:val="16"/>
          <w:lang w:eastAsia="de-CH"/>
        </w:rPr>
        <w:t xml:space="preserve">        </w:t>
      </w:r>
      <w:r w:rsidRPr="00D913DA">
        <w:rPr>
          <w:color w:val="2B91AF"/>
          <w:sz w:val="16"/>
          <w:szCs w:val="16"/>
          <w:lang w:eastAsia="de-CH"/>
        </w:rPr>
        <w:t>StreamXComponent</w:t>
      </w:r>
      <w:r w:rsidRPr="00D913DA">
        <w:rPr>
          <w:sz w:val="16"/>
          <w:szCs w:val="16"/>
          <w:lang w:eastAsia="de-CH"/>
        </w:rPr>
        <w:t xml:space="preserve"> component = </w:t>
      </w:r>
      <w:r w:rsidRPr="00D913DA">
        <w:rPr>
          <w:color w:val="0000FF"/>
          <w:sz w:val="16"/>
          <w:szCs w:val="16"/>
          <w:lang w:eastAsia="de-CH"/>
        </w:rPr>
        <w:t>new</w:t>
      </w:r>
      <w:r w:rsidRPr="00D913DA">
        <w:rPr>
          <w:sz w:val="16"/>
          <w:szCs w:val="16"/>
          <w:lang w:eastAsia="de-CH"/>
        </w:rPr>
        <w:t xml:space="preserve"> </w:t>
      </w:r>
      <w:r w:rsidRPr="00D913DA">
        <w:rPr>
          <w:color w:val="2B91AF"/>
          <w:sz w:val="16"/>
          <w:szCs w:val="16"/>
          <w:lang w:eastAsia="de-CH"/>
        </w:rPr>
        <w:t>StreamXComponent</w:t>
      </w:r>
      <w:r w:rsidRPr="00D913DA">
        <w:rPr>
          <w:sz w:val="16"/>
          <w:szCs w:val="16"/>
          <w:lang w:eastAsia="de-CH"/>
        </w:rPr>
        <w:t>();</w:t>
      </w:r>
    </w:p>
    <w:p w:rsidR="00CB3E97" w:rsidRPr="00D913DA" w:rsidRDefault="00CB3E97" w:rsidP="003221B7">
      <w:pPr>
        <w:pStyle w:val="Code3"/>
        <w:suppressAutoHyphens/>
        <w:rPr>
          <w:sz w:val="16"/>
          <w:szCs w:val="16"/>
          <w:lang w:eastAsia="de-CH"/>
        </w:rPr>
      </w:pPr>
      <w:r w:rsidRPr="00D913DA">
        <w:rPr>
          <w:sz w:val="16"/>
          <w:szCs w:val="16"/>
          <w:lang w:eastAsia="de-CH"/>
        </w:rPr>
        <w:t xml:space="preserve">        component.Version = line[0];</w:t>
      </w:r>
    </w:p>
    <w:p w:rsidR="00CB3E97" w:rsidRPr="00D913DA" w:rsidRDefault="00CB3E97" w:rsidP="003221B7">
      <w:pPr>
        <w:pStyle w:val="Code3"/>
        <w:suppressAutoHyphens/>
        <w:rPr>
          <w:sz w:val="16"/>
          <w:szCs w:val="16"/>
          <w:lang w:eastAsia="de-CH"/>
        </w:rPr>
      </w:pPr>
      <w:r w:rsidRPr="00D913DA">
        <w:rPr>
          <w:sz w:val="16"/>
          <w:szCs w:val="16"/>
          <w:lang w:eastAsia="de-CH"/>
        </w:rPr>
        <w:t xml:space="preserve">        component.Name = line[1];</w:t>
      </w:r>
    </w:p>
    <w:p w:rsidR="00CB3E97" w:rsidRPr="00D913DA" w:rsidRDefault="00CB3E97" w:rsidP="003221B7">
      <w:pPr>
        <w:pStyle w:val="Code3"/>
        <w:suppressAutoHyphens/>
        <w:rPr>
          <w:sz w:val="16"/>
          <w:szCs w:val="16"/>
          <w:lang w:eastAsia="de-CH"/>
        </w:rPr>
      </w:pPr>
      <w:r w:rsidRPr="00D913DA">
        <w:rPr>
          <w:sz w:val="16"/>
          <w:szCs w:val="16"/>
          <w:lang w:eastAsia="de-CH"/>
        </w:rPr>
        <w:t xml:space="preserve">        component.Log = (line[2] == </w:t>
      </w:r>
      <w:r w:rsidRPr="00D913DA">
        <w:rPr>
          <w:color w:val="A31515"/>
          <w:sz w:val="16"/>
          <w:szCs w:val="16"/>
          <w:lang w:eastAsia="de-CH"/>
        </w:rPr>
        <w:t>"0"</w:t>
      </w:r>
      <w:r w:rsidRPr="00D913DA">
        <w:rPr>
          <w:sz w:val="16"/>
          <w:szCs w:val="16"/>
          <w:lang w:eastAsia="de-CH"/>
        </w:rPr>
        <w:t xml:space="preserve">) ? </w:t>
      </w:r>
      <w:r w:rsidRPr="00D913DA">
        <w:rPr>
          <w:color w:val="0000FF"/>
          <w:sz w:val="16"/>
          <w:szCs w:val="16"/>
          <w:lang w:eastAsia="de-CH"/>
        </w:rPr>
        <w:t>false</w:t>
      </w:r>
      <w:r w:rsidRPr="00D913DA">
        <w:rPr>
          <w:sz w:val="16"/>
          <w:szCs w:val="16"/>
          <w:lang w:eastAsia="de-CH"/>
        </w:rPr>
        <w:t xml:space="preserve"> : </w:t>
      </w:r>
      <w:r w:rsidRPr="00D913DA">
        <w:rPr>
          <w:color w:val="0000FF"/>
          <w:sz w:val="16"/>
          <w:szCs w:val="16"/>
          <w:lang w:eastAsia="de-CH"/>
        </w:rPr>
        <w:t>true</w:t>
      </w:r>
      <w:r w:rsidRPr="00D913DA">
        <w:rPr>
          <w:sz w:val="16"/>
          <w:szCs w:val="16"/>
          <w:lang w:eastAsia="de-CH"/>
        </w:rPr>
        <w:t>;</w:t>
      </w:r>
    </w:p>
    <w:p w:rsidR="00CB3E97" w:rsidRPr="00D913DA" w:rsidRDefault="00CB3E97" w:rsidP="003221B7">
      <w:pPr>
        <w:pStyle w:val="Code3"/>
        <w:suppressAutoHyphens/>
        <w:rPr>
          <w:sz w:val="16"/>
          <w:szCs w:val="16"/>
          <w:lang w:eastAsia="de-CH"/>
        </w:rPr>
      </w:pPr>
      <w:r w:rsidRPr="00D913DA">
        <w:rPr>
          <w:sz w:val="16"/>
          <w:szCs w:val="16"/>
          <w:lang w:eastAsia="de-CH"/>
        </w:rPr>
        <w:t xml:space="preserve">        components.Add(component);</w:t>
      </w:r>
    </w:p>
    <w:p w:rsidR="00CB3E97" w:rsidRPr="00D913DA" w:rsidRDefault="00CB3E97" w:rsidP="003221B7">
      <w:pPr>
        <w:pStyle w:val="Code3"/>
        <w:suppressAutoHyphens/>
        <w:rPr>
          <w:sz w:val="16"/>
          <w:szCs w:val="16"/>
          <w:lang w:eastAsia="de-CH"/>
        </w:rPr>
      </w:pPr>
      <w:r w:rsidRPr="00D913DA">
        <w:rPr>
          <w:sz w:val="16"/>
          <w:szCs w:val="16"/>
          <w:lang w:eastAsia="de-CH"/>
        </w:rPr>
        <w:t xml:space="preserve">    }</w:t>
      </w:r>
    </w:p>
    <w:p w:rsidR="00CB3E97" w:rsidRPr="00D913DA" w:rsidRDefault="00CB3E97" w:rsidP="003221B7">
      <w:pPr>
        <w:pStyle w:val="Code3"/>
        <w:suppressAutoHyphens/>
        <w:rPr>
          <w:sz w:val="16"/>
          <w:szCs w:val="16"/>
          <w:lang w:eastAsia="de-CH"/>
        </w:rPr>
      </w:pPr>
      <w:r w:rsidRPr="00D913DA">
        <w:rPr>
          <w:sz w:val="16"/>
          <w:szCs w:val="16"/>
          <w:lang w:eastAsia="de-CH"/>
        </w:rPr>
        <w:t xml:space="preserve">    machines[key].InfosStreamX.StreamXComponents = components;</w:t>
      </w:r>
    </w:p>
    <w:p w:rsidR="00CB3E97" w:rsidRPr="00D913DA" w:rsidRDefault="00CB3E97" w:rsidP="003221B7">
      <w:pPr>
        <w:pStyle w:val="Code3"/>
        <w:suppressAutoHyphens/>
        <w:rPr>
          <w:sz w:val="16"/>
          <w:szCs w:val="16"/>
          <w:lang w:eastAsia="de-CH"/>
        </w:rPr>
      </w:pPr>
    </w:p>
    <w:p w:rsidR="00CB3E97" w:rsidRPr="00D913DA" w:rsidRDefault="00CB3E97" w:rsidP="003221B7">
      <w:pPr>
        <w:pStyle w:val="Code3"/>
        <w:suppressAutoHyphens/>
        <w:rPr>
          <w:sz w:val="16"/>
          <w:szCs w:val="16"/>
          <w:lang w:eastAsia="de-CH"/>
        </w:rPr>
      </w:pPr>
      <w:r w:rsidRPr="00D913DA">
        <w:rPr>
          <w:sz w:val="16"/>
          <w:szCs w:val="16"/>
          <w:lang w:eastAsia="de-CH"/>
        </w:rPr>
        <w:t xml:space="preserve">    </w:t>
      </w:r>
      <w:r w:rsidRPr="00D913DA">
        <w:rPr>
          <w:color w:val="008000"/>
          <w:sz w:val="16"/>
          <w:szCs w:val="16"/>
          <w:lang w:eastAsia="de-CH"/>
        </w:rPr>
        <w:t>//On récupère les disques durs de la machine</w:t>
      </w:r>
    </w:p>
    <w:p w:rsidR="00CB3E97" w:rsidRPr="00D913DA" w:rsidRDefault="00CB3E97" w:rsidP="003221B7">
      <w:pPr>
        <w:pStyle w:val="Code3"/>
        <w:suppressAutoHyphens/>
        <w:rPr>
          <w:sz w:val="16"/>
          <w:szCs w:val="16"/>
          <w:lang w:eastAsia="de-CH"/>
        </w:rPr>
      </w:pPr>
      <w:r w:rsidRPr="00D913DA">
        <w:rPr>
          <w:sz w:val="16"/>
          <w:szCs w:val="16"/>
          <w:lang w:eastAsia="de-CH"/>
        </w:rPr>
        <w:t xml:space="preserve">    parameters = </w:t>
      </w:r>
      <w:r w:rsidRPr="00D913DA">
        <w:rPr>
          <w:color w:val="0000FF"/>
          <w:sz w:val="16"/>
          <w:szCs w:val="16"/>
          <w:lang w:eastAsia="de-CH"/>
        </w:rPr>
        <w:t>new</w:t>
      </w:r>
      <w:r w:rsidRPr="00D913DA">
        <w:rPr>
          <w:sz w:val="16"/>
          <w:szCs w:val="16"/>
          <w:lang w:eastAsia="de-CH"/>
        </w:rPr>
        <w:t xml:space="preserve"> </w:t>
      </w:r>
      <w:r w:rsidRPr="00D913DA">
        <w:rPr>
          <w:color w:val="2B91AF"/>
          <w:sz w:val="16"/>
          <w:szCs w:val="16"/>
          <w:lang w:eastAsia="de-CH"/>
        </w:rPr>
        <w:t>Dictionary</w:t>
      </w:r>
      <w:r w:rsidRPr="00D913DA">
        <w:rPr>
          <w:sz w:val="16"/>
          <w:szCs w:val="16"/>
          <w:lang w:eastAsia="de-CH"/>
        </w:rPr>
        <w:t>&lt;</w:t>
      </w:r>
      <w:r w:rsidRPr="00D913DA">
        <w:rPr>
          <w:color w:val="0000FF"/>
          <w:sz w:val="16"/>
          <w:szCs w:val="16"/>
          <w:lang w:eastAsia="de-CH"/>
        </w:rPr>
        <w:t>string</w:t>
      </w:r>
      <w:r w:rsidRPr="00D913DA">
        <w:rPr>
          <w:sz w:val="16"/>
          <w:szCs w:val="16"/>
          <w:lang w:eastAsia="de-CH"/>
        </w:rPr>
        <w:t xml:space="preserve">, </w:t>
      </w:r>
      <w:r w:rsidRPr="00D913DA">
        <w:rPr>
          <w:color w:val="2B91AF"/>
          <w:sz w:val="16"/>
          <w:szCs w:val="16"/>
          <w:lang w:eastAsia="de-CH"/>
        </w:rPr>
        <w:t>Object</w:t>
      </w:r>
      <w:r w:rsidRPr="00D913DA">
        <w:rPr>
          <w:sz w:val="16"/>
          <w:szCs w:val="16"/>
          <w:lang w:eastAsia="de-CH"/>
        </w:rPr>
        <w:t>&gt;();</w:t>
      </w:r>
    </w:p>
    <w:p w:rsidR="00CB3E97" w:rsidRPr="00D913DA" w:rsidRDefault="00CB3E97" w:rsidP="003221B7">
      <w:pPr>
        <w:pStyle w:val="Code3"/>
        <w:suppressAutoHyphens/>
        <w:rPr>
          <w:sz w:val="16"/>
          <w:szCs w:val="16"/>
          <w:lang w:eastAsia="de-CH"/>
        </w:rPr>
      </w:pPr>
      <w:r w:rsidRPr="00D913DA">
        <w:rPr>
          <w:sz w:val="16"/>
          <w:szCs w:val="16"/>
          <w:lang w:eastAsia="de-CH"/>
        </w:rPr>
        <w:t xml:space="preserve">    parameters.Add(</w:t>
      </w:r>
      <w:r w:rsidRPr="00D913DA">
        <w:rPr>
          <w:color w:val="A31515"/>
          <w:sz w:val="16"/>
          <w:szCs w:val="16"/>
          <w:lang w:eastAsia="de-CH"/>
        </w:rPr>
        <w:t>"@systemId"</w:t>
      </w:r>
      <w:r w:rsidRPr="00D913DA">
        <w:rPr>
          <w:sz w:val="16"/>
          <w:szCs w:val="16"/>
          <w:lang w:eastAsia="de-CH"/>
        </w:rPr>
        <w:t>, key);</w:t>
      </w:r>
    </w:p>
    <w:p w:rsidR="00CB3E97" w:rsidRPr="00D913DA" w:rsidRDefault="00CB3E97" w:rsidP="003221B7">
      <w:pPr>
        <w:pStyle w:val="Code3"/>
        <w:suppressAutoHyphens/>
        <w:rPr>
          <w:sz w:val="16"/>
          <w:szCs w:val="16"/>
          <w:lang w:eastAsia="de-CH"/>
        </w:rPr>
      </w:pPr>
      <w:r w:rsidRPr="00D913DA">
        <w:rPr>
          <w:sz w:val="16"/>
          <w:szCs w:val="16"/>
          <w:lang w:eastAsia="de-CH"/>
        </w:rPr>
        <w:t xml:space="preserve">    sqlR = </w:t>
      </w:r>
      <w:r w:rsidR="00BD5102">
        <w:rPr>
          <w:sz w:val="16"/>
          <w:szCs w:val="16"/>
          <w:lang w:eastAsia="de-CH"/>
        </w:rPr>
        <w:t>db</w:t>
      </w:r>
      <w:r w:rsidRPr="00D913DA">
        <w:rPr>
          <w:sz w:val="16"/>
          <w:szCs w:val="16"/>
          <w:lang w:eastAsia="de-CH"/>
        </w:rPr>
        <w:t>.ExecuteQuery(</w:t>
      </w:r>
      <w:r w:rsidRPr="00D913DA">
        <w:rPr>
          <w:color w:val="2B91AF"/>
          <w:sz w:val="16"/>
          <w:szCs w:val="16"/>
          <w:lang w:eastAsia="de-CH"/>
        </w:rPr>
        <w:t>CMachines</w:t>
      </w:r>
      <w:r w:rsidRPr="00D913DA">
        <w:rPr>
          <w:sz w:val="16"/>
          <w:szCs w:val="16"/>
          <w:lang w:eastAsia="de-CH"/>
        </w:rPr>
        <w:t>.GET_HARDDRIVES, parameters);</w:t>
      </w:r>
    </w:p>
    <w:p w:rsidR="00CB3E97" w:rsidRPr="00D913DA" w:rsidRDefault="00CB3E97" w:rsidP="003221B7">
      <w:pPr>
        <w:pStyle w:val="Code3"/>
        <w:suppressAutoHyphens/>
        <w:rPr>
          <w:sz w:val="16"/>
          <w:szCs w:val="16"/>
          <w:lang w:eastAsia="de-CH"/>
        </w:rPr>
      </w:pPr>
      <w:r w:rsidRPr="00D913DA">
        <w:rPr>
          <w:sz w:val="16"/>
          <w:szCs w:val="16"/>
          <w:lang w:eastAsia="de-CH"/>
        </w:rPr>
        <w:t xml:space="preserve">    </w:t>
      </w:r>
      <w:r w:rsidRPr="00D913DA">
        <w:rPr>
          <w:color w:val="0000FF"/>
          <w:sz w:val="16"/>
          <w:szCs w:val="16"/>
          <w:lang w:eastAsia="de-CH"/>
        </w:rPr>
        <w:t>if</w:t>
      </w:r>
      <w:r w:rsidRPr="00D913DA">
        <w:rPr>
          <w:sz w:val="16"/>
          <w:szCs w:val="16"/>
          <w:lang w:eastAsia="de-CH"/>
        </w:rPr>
        <w:t xml:space="preserve"> (sqlR.ErrorMessage != </w:t>
      </w:r>
      <w:r w:rsidRPr="00D913DA">
        <w:rPr>
          <w:color w:val="A31515"/>
          <w:sz w:val="16"/>
          <w:szCs w:val="16"/>
          <w:lang w:eastAsia="de-CH"/>
        </w:rPr>
        <w:t>""</w:t>
      </w:r>
      <w:r w:rsidRPr="00D913DA">
        <w:rPr>
          <w:sz w:val="16"/>
          <w:szCs w:val="16"/>
          <w:lang w:eastAsia="de-CH"/>
        </w:rPr>
        <w:t>)</w:t>
      </w:r>
    </w:p>
    <w:p w:rsidR="00CB3E97" w:rsidRPr="00D913DA" w:rsidRDefault="00CB3E97" w:rsidP="003221B7">
      <w:pPr>
        <w:pStyle w:val="Code3"/>
        <w:suppressAutoHyphens/>
        <w:rPr>
          <w:sz w:val="16"/>
          <w:szCs w:val="16"/>
          <w:lang w:eastAsia="de-CH"/>
        </w:rPr>
      </w:pPr>
      <w:r w:rsidRPr="00D913DA">
        <w:rPr>
          <w:sz w:val="16"/>
          <w:szCs w:val="16"/>
          <w:lang w:eastAsia="de-CH"/>
        </w:rPr>
        <w:t xml:space="preserve">    {</w:t>
      </w:r>
    </w:p>
    <w:p w:rsidR="00CB3E97" w:rsidRPr="00D913DA" w:rsidRDefault="00CB3E97" w:rsidP="003221B7">
      <w:pPr>
        <w:pStyle w:val="Code3"/>
        <w:suppressAutoHyphens/>
        <w:rPr>
          <w:sz w:val="16"/>
          <w:szCs w:val="16"/>
          <w:lang w:eastAsia="de-CH"/>
        </w:rPr>
      </w:pPr>
      <w:r w:rsidRPr="00D913DA">
        <w:rPr>
          <w:sz w:val="16"/>
          <w:szCs w:val="16"/>
          <w:lang w:eastAsia="de-CH"/>
        </w:rPr>
        <w:t xml:space="preserve">        </w:t>
      </w:r>
      <w:r w:rsidRPr="00D913DA">
        <w:rPr>
          <w:color w:val="0000FF"/>
          <w:sz w:val="16"/>
          <w:szCs w:val="16"/>
          <w:lang w:eastAsia="de-CH"/>
        </w:rPr>
        <w:t>throw</w:t>
      </w:r>
      <w:r w:rsidRPr="00D913DA">
        <w:rPr>
          <w:sz w:val="16"/>
          <w:szCs w:val="16"/>
          <w:lang w:eastAsia="de-CH"/>
        </w:rPr>
        <w:t xml:space="preserve"> </w:t>
      </w:r>
      <w:r w:rsidRPr="00D913DA">
        <w:rPr>
          <w:color w:val="0000FF"/>
          <w:sz w:val="16"/>
          <w:szCs w:val="16"/>
          <w:lang w:eastAsia="de-CH"/>
        </w:rPr>
        <w:t>new</w:t>
      </w:r>
      <w:r w:rsidRPr="00D913DA">
        <w:rPr>
          <w:sz w:val="16"/>
          <w:szCs w:val="16"/>
          <w:lang w:eastAsia="de-CH"/>
        </w:rPr>
        <w:t xml:space="preserve"> </w:t>
      </w:r>
      <w:r w:rsidRPr="00D913DA">
        <w:rPr>
          <w:color w:val="2B91AF"/>
          <w:sz w:val="16"/>
          <w:szCs w:val="16"/>
          <w:lang w:eastAsia="de-CH"/>
        </w:rPr>
        <w:t>Exception</w:t>
      </w:r>
      <w:r w:rsidRPr="00D913DA">
        <w:rPr>
          <w:sz w:val="16"/>
          <w:szCs w:val="16"/>
          <w:lang w:eastAsia="de-CH"/>
        </w:rPr>
        <w:t>(sqlR.ErrorMessage);</w:t>
      </w:r>
    </w:p>
    <w:p w:rsidR="00CB3E97" w:rsidRPr="00D913DA" w:rsidRDefault="00CB3E97" w:rsidP="003221B7">
      <w:pPr>
        <w:pStyle w:val="Code3"/>
        <w:suppressAutoHyphens/>
        <w:rPr>
          <w:sz w:val="16"/>
          <w:szCs w:val="16"/>
          <w:lang w:eastAsia="de-CH"/>
        </w:rPr>
      </w:pPr>
      <w:r w:rsidRPr="00D913DA">
        <w:rPr>
          <w:sz w:val="16"/>
          <w:szCs w:val="16"/>
          <w:lang w:eastAsia="de-CH"/>
        </w:rPr>
        <w:t xml:space="preserve">    }</w:t>
      </w:r>
    </w:p>
    <w:p w:rsidR="00CB3E97" w:rsidRPr="00D913DA" w:rsidRDefault="00CB3E97" w:rsidP="003221B7">
      <w:pPr>
        <w:pStyle w:val="Code3"/>
        <w:suppressAutoHyphens/>
        <w:rPr>
          <w:sz w:val="16"/>
          <w:szCs w:val="16"/>
          <w:lang w:eastAsia="de-CH"/>
        </w:rPr>
      </w:pPr>
      <w:r w:rsidRPr="00D913DA">
        <w:rPr>
          <w:sz w:val="16"/>
          <w:szCs w:val="16"/>
          <w:lang w:eastAsia="de-CH"/>
        </w:rPr>
        <w:t xml:space="preserve">    </w:t>
      </w:r>
      <w:r w:rsidRPr="00D913DA">
        <w:rPr>
          <w:color w:val="2B91AF"/>
          <w:sz w:val="16"/>
          <w:szCs w:val="16"/>
          <w:lang w:eastAsia="de-CH"/>
        </w:rPr>
        <w:t>List</w:t>
      </w:r>
      <w:r w:rsidRPr="00D913DA">
        <w:rPr>
          <w:sz w:val="16"/>
          <w:szCs w:val="16"/>
          <w:lang w:eastAsia="de-CH"/>
        </w:rPr>
        <w:t>&lt;</w:t>
      </w:r>
      <w:r w:rsidRPr="00D913DA">
        <w:rPr>
          <w:color w:val="2B91AF"/>
          <w:sz w:val="16"/>
          <w:szCs w:val="16"/>
          <w:lang w:eastAsia="de-CH"/>
        </w:rPr>
        <w:t>CustomDrive</w:t>
      </w:r>
      <w:r w:rsidRPr="00D913DA">
        <w:rPr>
          <w:sz w:val="16"/>
          <w:szCs w:val="16"/>
          <w:lang w:eastAsia="de-CH"/>
        </w:rPr>
        <w:t xml:space="preserve">&gt; drives = </w:t>
      </w:r>
      <w:r w:rsidRPr="00D913DA">
        <w:rPr>
          <w:color w:val="0000FF"/>
          <w:sz w:val="16"/>
          <w:szCs w:val="16"/>
          <w:lang w:eastAsia="de-CH"/>
        </w:rPr>
        <w:t>new</w:t>
      </w:r>
      <w:r w:rsidRPr="00D913DA">
        <w:rPr>
          <w:sz w:val="16"/>
          <w:szCs w:val="16"/>
          <w:lang w:eastAsia="de-CH"/>
        </w:rPr>
        <w:t xml:space="preserve"> </w:t>
      </w:r>
      <w:r w:rsidRPr="00D913DA">
        <w:rPr>
          <w:color w:val="2B91AF"/>
          <w:sz w:val="16"/>
          <w:szCs w:val="16"/>
          <w:lang w:eastAsia="de-CH"/>
        </w:rPr>
        <w:t>List</w:t>
      </w:r>
      <w:r w:rsidRPr="00D913DA">
        <w:rPr>
          <w:sz w:val="16"/>
          <w:szCs w:val="16"/>
          <w:lang w:eastAsia="de-CH"/>
        </w:rPr>
        <w:t>&lt;</w:t>
      </w:r>
      <w:r w:rsidRPr="00D913DA">
        <w:rPr>
          <w:color w:val="2B91AF"/>
          <w:sz w:val="16"/>
          <w:szCs w:val="16"/>
          <w:lang w:eastAsia="de-CH"/>
        </w:rPr>
        <w:t>CustomDrive</w:t>
      </w:r>
      <w:r w:rsidRPr="00D913DA">
        <w:rPr>
          <w:sz w:val="16"/>
          <w:szCs w:val="16"/>
          <w:lang w:eastAsia="de-CH"/>
        </w:rPr>
        <w:t>&gt;();</w:t>
      </w:r>
    </w:p>
    <w:p w:rsidR="00CB3E97" w:rsidRPr="008361A1" w:rsidRDefault="00CB3E97" w:rsidP="003221B7">
      <w:pPr>
        <w:pStyle w:val="Code3"/>
        <w:suppressAutoHyphens/>
        <w:rPr>
          <w:sz w:val="16"/>
          <w:szCs w:val="16"/>
          <w:lang w:val="de-CH" w:eastAsia="de-CH"/>
        </w:rPr>
      </w:pPr>
      <w:r w:rsidRPr="00D913DA">
        <w:rPr>
          <w:sz w:val="16"/>
          <w:szCs w:val="16"/>
          <w:lang w:eastAsia="de-CH"/>
        </w:rPr>
        <w:t xml:space="preserve">    </w:t>
      </w:r>
      <w:r w:rsidRPr="008361A1">
        <w:rPr>
          <w:color w:val="0000FF"/>
          <w:sz w:val="16"/>
          <w:szCs w:val="16"/>
          <w:lang w:val="de-CH" w:eastAsia="de-CH"/>
        </w:rPr>
        <w:t>foreach</w:t>
      </w:r>
      <w:r w:rsidRPr="008361A1">
        <w:rPr>
          <w:sz w:val="16"/>
          <w:szCs w:val="16"/>
          <w:lang w:val="de-CH" w:eastAsia="de-CH"/>
        </w:rPr>
        <w:t xml:space="preserve"> (</w:t>
      </w:r>
      <w:r w:rsidRPr="008361A1">
        <w:rPr>
          <w:color w:val="2B91AF"/>
          <w:sz w:val="16"/>
          <w:szCs w:val="16"/>
          <w:lang w:val="de-CH" w:eastAsia="de-CH"/>
        </w:rPr>
        <w:t>List</w:t>
      </w:r>
      <w:r w:rsidRPr="008361A1">
        <w:rPr>
          <w:sz w:val="16"/>
          <w:szCs w:val="16"/>
          <w:lang w:val="de-CH" w:eastAsia="de-CH"/>
        </w:rPr>
        <w:t>&lt;</w:t>
      </w:r>
      <w:r w:rsidRPr="008361A1">
        <w:rPr>
          <w:color w:val="0000FF"/>
          <w:sz w:val="16"/>
          <w:szCs w:val="16"/>
          <w:lang w:val="de-CH" w:eastAsia="de-CH"/>
        </w:rPr>
        <w:t>string</w:t>
      </w:r>
      <w:r w:rsidRPr="008361A1">
        <w:rPr>
          <w:sz w:val="16"/>
          <w:szCs w:val="16"/>
          <w:lang w:val="de-CH" w:eastAsia="de-CH"/>
        </w:rPr>
        <w:t xml:space="preserve">&gt; line </w:t>
      </w:r>
      <w:r w:rsidRPr="008361A1">
        <w:rPr>
          <w:color w:val="0000FF"/>
          <w:sz w:val="16"/>
          <w:szCs w:val="16"/>
          <w:lang w:val="de-CH" w:eastAsia="de-CH"/>
        </w:rPr>
        <w:t>in</w:t>
      </w:r>
      <w:r w:rsidRPr="008361A1">
        <w:rPr>
          <w:sz w:val="16"/>
          <w:szCs w:val="16"/>
          <w:lang w:val="de-CH" w:eastAsia="de-CH"/>
        </w:rPr>
        <w:t xml:space="preserve"> sqlR.Data)</w:t>
      </w:r>
    </w:p>
    <w:p w:rsidR="00CB3E97" w:rsidRPr="00D913DA" w:rsidRDefault="00CB3E97" w:rsidP="003221B7">
      <w:pPr>
        <w:pStyle w:val="Code3"/>
        <w:suppressAutoHyphens/>
        <w:rPr>
          <w:sz w:val="16"/>
          <w:szCs w:val="16"/>
          <w:lang w:eastAsia="de-CH"/>
        </w:rPr>
      </w:pPr>
      <w:r w:rsidRPr="008361A1">
        <w:rPr>
          <w:sz w:val="16"/>
          <w:szCs w:val="16"/>
          <w:lang w:val="de-CH" w:eastAsia="de-CH"/>
        </w:rPr>
        <w:t xml:space="preserve">    </w:t>
      </w:r>
      <w:r w:rsidRPr="00D913DA">
        <w:rPr>
          <w:sz w:val="16"/>
          <w:szCs w:val="16"/>
          <w:lang w:eastAsia="de-CH"/>
        </w:rPr>
        <w:t>{</w:t>
      </w:r>
    </w:p>
    <w:p w:rsidR="00CB3E97" w:rsidRPr="00D913DA" w:rsidRDefault="00CB3E97" w:rsidP="003221B7">
      <w:pPr>
        <w:pStyle w:val="Code3"/>
        <w:suppressAutoHyphens/>
        <w:rPr>
          <w:sz w:val="16"/>
          <w:szCs w:val="16"/>
          <w:lang w:eastAsia="de-CH"/>
        </w:rPr>
      </w:pPr>
      <w:r w:rsidRPr="00D913DA">
        <w:rPr>
          <w:sz w:val="16"/>
          <w:szCs w:val="16"/>
          <w:lang w:eastAsia="de-CH"/>
        </w:rPr>
        <w:t xml:space="preserve">        </w:t>
      </w:r>
      <w:r w:rsidRPr="00D913DA">
        <w:rPr>
          <w:color w:val="2B91AF"/>
          <w:sz w:val="16"/>
          <w:szCs w:val="16"/>
          <w:lang w:eastAsia="de-CH"/>
        </w:rPr>
        <w:t>CustomDrive</w:t>
      </w:r>
      <w:r w:rsidRPr="00D913DA">
        <w:rPr>
          <w:sz w:val="16"/>
          <w:szCs w:val="16"/>
          <w:lang w:eastAsia="de-CH"/>
        </w:rPr>
        <w:t xml:space="preserve"> drive = </w:t>
      </w:r>
      <w:r w:rsidRPr="00D913DA">
        <w:rPr>
          <w:color w:val="0000FF"/>
          <w:sz w:val="16"/>
          <w:szCs w:val="16"/>
          <w:lang w:eastAsia="de-CH"/>
        </w:rPr>
        <w:t>new</w:t>
      </w:r>
      <w:r w:rsidRPr="00D913DA">
        <w:rPr>
          <w:sz w:val="16"/>
          <w:szCs w:val="16"/>
          <w:lang w:eastAsia="de-CH"/>
        </w:rPr>
        <w:t xml:space="preserve"> </w:t>
      </w:r>
      <w:r w:rsidRPr="00D913DA">
        <w:rPr>
          <w:color w:val="2B91AF"/>
          <w:sz w:val="16"/>
          <w:szCs w:val="16"/>
          <w:lang w:eastAsia="de-CH"/>
        </w:rPr>
        <w:t>CustomDrive</w:t>
      </w:r>
      <w:r w:rsidRPr="00D913DA">
        <w:rPr>
          <w:sz w:val="16"/>
          <w:szCs w:val="16"/>
          <w:lang w:eastAsia="de-CH"/>
        </w:rPr>
        <w:t>();</w:t>
      </w:r>
    </w:p>
    <w:p w:rsidR="00CB3E97" w:rsidRPr="00D913DA" w:rsidRDefault="00CB3E97" w:rsidP="003221B7">
      <w:pPr>
        <w:pStyle w:val="Code3"/>
        <w:suppressAutoHyphens/>
        <w:rPr>
          <w:sz w:val="16"/>
          <w:szCs w:val="16"/>
          <w:lang w:eastAsia="de-CH"/>
        </w:rPr>
      </w:pPr>
      <w:r w:rsidRPr="00D913DA">
        <w:rPr>
          <w:sz w:val="16"/>
          <w:szCs w:val="16"/>
          <w:lang w:eastAsia="de-CH"/>
        </w:rPr>
        <w:t xml:space="preserve">        drive.Name = line[0];</w:t>
      </w:r>
    </w:p>
    <w:p w:rsidR="00CB3E97" w:rsidRPr="00D913DA" w:rsidRDefault="00CB3E97" w:rsidP="003221B7">
      <w:pPr>
        <w:pStyle w:val="Code3"/>
        <w:suppressAutoHyphens/>
        <w:rPr>
          <w:sz w:val="16"/>
          <w:szCs w:val="16"/>
          <w:lang w:eastAsia="de-CH"/>
        </w:rPr>
      </w:pPr>
      <w:r w:rsidRPr="00D913DA">
        <w:rPr>
          <w:sz w:val="16"/>
          <w:szCs w:val="16"/>
          <w:lang w:eastAsia="de-CH"/>
        </w:rPr>
        <w:t xml:space="preserve">        drive.VolumeLabel = line[1];</w:t>
      </w:r>
    </w:p>
    <w:p w:rsidR="00CB3E97" w:rsidRPr="00D913DA" w:rsidRDefault="00CB3E97" w:rsidP="003221B7">
      <w:pPr>
        <w:pStyle w:val="Code3"/>
        <w:suppressAutoHyphens/>
        <w:rPr>
          <w:sz w:val="16"/>
          <w:szCs w:val="16"/>
          <w:lang w:eastAsia="de-CH"/>
        </w:rPr>
      </w:pPr>
      <w:r w:rsidRPr="00D913DA">
        <w:rPr>
          <w:sz w:val="16"/>
          <w:szCs w:val="16"/>
          <w:lang w:eastAsia="de-CH"/>
        </w:rPr>
        <w:t xml:space="preserve">        drive.TotalSize = </w:t>
      </w:r>
      <w:r w:rsidRPr="00D913DA">
        <w:rPr>
          <w:color w:val="2B91AF"/>
          <w:sz w:val="16"/>
          <w:szCs w:val="16"/>
          <w:lang w:eastAsia="de-CH"/>
        </w:rPr>
        <w:t>Double</w:t>
      </w:r>
      <w:r w:rsidRPr="00D913DA">
        <w:rPr>
          <w:sz w:val="16"/>
          <w:szCs w:val="16"/>
          <w:lang w:eastAsia="de-CH"/>
        </w:rPr>
        <w:t>.Parse(line[2]);</w:t>
      </w:r>
    </w:p>
    <w:p w:rsidR="00CB3E97" w:rsidRPr="00D913DA" w:rsidRDefault="00CB3E97" w:rsidP="003221B7">
      <w:pPr>
        <w:pStyle w:val="Code3"/>
        <w:suppressAutoHyphens/>
        <w:rPr>
          <w:sz w:val="16"/>
          <w:szCs w:val="16"/>
          <w:lang w:eastAsia="de-CH"/>
        </w:rPr>
      </w:pPr>
      <w:r w:rsidRPr="00D913DA">
        <w:rPr>
          <w:sz w:val="16"/>
          <w:szCs w:val="16"/>
          <w:lang w:eastAsia="de-CH"/>
        </w:rPr>
        <w:t xml:space="preserve">        drive.UsedSpace = </w:t>
      </w:r>
      <w:r w:rsidRPr="00D913DA">
        <w:rPr>
          <w:color w:val="2B91AF"/>
          <w:sz w:val="16"/>
          <w:szCs w:val="16"/>
          <w:lang w:eastAsia="de-CH"/>
        </w:rPr>
        <w:t>Double</w:t>
      </w:r>
      <w:r w:rsidRPr="00D913DA">
        <w:rPr>
          <w:sz w:val="16"/>
          <w:szCs w:val="16"/>
          <w:lang w:eastAsia="de-CH"/>
        </w:rPr>
        <w:t>.Parse(line[3]);</w:t>
      </w:r>
    </w:p>
    <w:p w:rsidR="00CB3E97" w:rsidRPr="00D913DA" w:rsidRDefault="00CB3E97" w:rsidP="003221B7">
      <w:pPr>
        <w:pStyle w:val="Code3"/>
        <w:suppressAutoHyphens/>
        <w:rPr>
          <w:sz w:val="16"/>
          <w:szCs w:val="16"/>
          <w:lang w:eastAsia="de-CH"/>
        </w:rPr>
      </w:pPr>
      <w:r w:rsidRPr="00D913DA">
        <w:rPr>
          <w:sz w:val="16"/>
          <w:szCs w:val="16"/>
          <w:lang w:eastAsia="de-CH"/>
        </w:rPr>
        <w:t xml:space="preserve">        drives.Add(drive);</w:t>
      </w:r>
    </w:p>
    <w:p w:rsidR="00CB3E97" w:rsidRPr="00D913DA" w:rsidRDefault="00CB3E97" w:rsidP="003221B7">
      <w:pPr>
        <w:pStyle w:val="Code3"/>
        <w:suppressAutoHyphens/>
        <w:rPr>
          <w:sz w:val="16"/>
          <w:szCs w:val="16"/>
          <w:lang w:eastAsia="de-CH"/>
        </w:rPr>
      </w:pPr>
      <w:r w:rsidRPr="00D913DA">
        <w:rPr>
          <w:sz w:val="16"/>
          <w:szCs w:val="16"/>
          <w:lang w:eastAsia="de-CH"/>
        </w:rPr>
        <w:t xml:space="preserve">    }</w:t>
      </w:r>
    </w:p>
    <w:p w:rsidR="00CB3E97" w:rsidRPr="00D913DA" w:rsidRDefault="00CB3E97" w:rsidP="003221B7">
      <w:pPr>
        <w:pStyle w:val="Code3"/>
        <w:suppressAutoHyphens/>
        <w:rPr>
          <w:sz w:val="16"/>
          <w:szCs w:val="16"/>
          <w:lang w:eastAsia="de-CH"/>
        </w:rPr>
      </w:pPr>
      <w:r w:rsidRPr="00D913DA">
        <w:rPr>
          <w:sz w:val="16"/>
          <w:szCs w:val="16"/>
          <w:lang w:eastAsia="de-CH"/>
        </w:rPr>
        <w:t xml:space="preserve">    machines[key].InfosStreamX.StreamXComponents = components;</w:t>
      </w:r>
    </w:p>
    <w:p w:rsidR="00CB3E97" w:rsidRPr="00D913DA" w:rsidRDefault="00CB3E97" w:rsidP="003221B7">
      <w:pPr>
        <w:pStyle w:val="Code3"/>
        <w:suppressAutoHyphens/>
        <w:rPr>
          <w:sz w:val="16"/>
          <w:szCs w:val="16"/>
          <w:lang w:eastAsia="de-CH"/>
        </w:rPr>
      </w:pPr>
      <w:r w:rsidRPr="00D913DA">
        <w:rPr>
          <w:sz w:val="16"/>
          <w:szCs w:val="16"/>
          <w:lang w:eastAsia="de-CH"/>
        </w:rPr>
        <w:t xml:space="preserve">    machines[key].InfosMachine.CustomDrives = drives;</w:t>
      </w:r>
    </w:p>
    <w:p w:rsidR="00CB3E97" w:rsidRPr="00D913DA" w:rsidRDefault="00CB3E97" w:rsidP="003221B7">
      <w:pPr>
        <w:pStyle w:val="Code3"/>
        <w:suppressAutoHyphens/>
        <w:rPr>
          <w:sz w:val="16"/>
          <w:szCs w:val="16"/>
          <w:lang w:eastAsia="de-CH"/>
        </w:rPr>
      </w:pPr>
      <w:r w:rsidRPr="00D913DA">
        <w:rPr>
          <w:sz w:val="16"/>
          <w:szCs w:val="16"/>
          <w:lang w:eastAsia="de-CH"/>
        </w:rPr>
        <w:t>}</w:t>
      </w:r>
    </w:p>
    <w:p w:rsidR="00CC6898" w:rsidRPr="00D913DA" w:rsidRDefault="00CC6898" w:rsidP="003221B7">
      <w:pPr>
        <w:pStyle w:val="Code4"/>
        <w:suppressAutoHyphens/>
        <w:rPr>
          <w:sz w:val="16"/>
          <w:lang w:eastAsia="de-CH"/>
        </w:rPr>
      </w:pPr>
      <w:r w:rsidRPr="00D913DA">
        <w:rPr>
          <w:sz w:val="16"/>
          <w:lang w:eastAsia="de-CH"/>
        </w:rPr>
        <w:t>//On construit une liste de Machine à partir du Dictionary</w:t>
      </w:r>
    </w:p>
    <w:p w:rsidR="00CC6898" w:rsidRPr="008361A1" w:rsidRDefault="00CC6898" w:rsidP="003221B7">
      <w:pPr>
        <w:pStyle w:val="Code4"/>
        <w:suppressAutoHyphens/>
        <w:rPr>
          <w:sz w:val="16"/>
          <w:lang w:val="de-CH" w:eastAsia="de-CH"/>
        </w:rPr>
      </w:pPr>
      <w:r w:rsidRPr="008361A1">
        <w:rPr>
          <w:sz w:val="16"/>
          <w:lang w:val="de-CH" w:eastAsia="de-CH"/>
        </w:rPr>
        <w:t>List&lt;Machine&gt; machinesList = new List&lt;Machine&gt;();</w:t>
      </w:r>
    </w:p>
    <w:p w:rsidR="00CC6898" w:rsidRPr="008361A1" w:rsidRDefault="00CC6898" w:rsidP="003221B7">
      <w:pPr>
        <w:pStyle w:val="Code4"/>
        <w:suppressAutoHyphens/>
        <w:rPr>
          <w:sz w:val="16"/>
          <w:lang w:val="de-CH" w:eastAsia="de-CH"/>
        </w:rPr>
      </w:pPr>
      <w:r w:rsidRPr="008361A1">
        <w:rPr>
          <w:sz w:val="16"/>
          <w:lang w:val="de-CH" w:eastAsia="de-CH"/>
        </w:rPr>
        <w:t>foreach (int key in machines.Keys)</w:t>
      </w:r>
    </w:p>
    <w:p w:rsidR="00CC6898" w:rsidRPr="008361A1" w:rsidRDefault="00CC6898" w:rsidP="003221B7">
      <w:pPr>
        <w:pStyle w:val="Code4"/>
        <w:suppressAutoHyphens/>
        <w:rPr>
          <w:sz w:val="16"/>
          <w:lang w:val="de-CH" w:eastAsia="de-CH"/>
        </w:rPr>
      </w:pPr>
      <w:r w:rsidRPr="008361A1">
        <w:rPr>
          <w:sz w:val="16"/>
          <w:lang w:val="de-CH" w:eastAsia="de-CH"/>
        </w:rPr>
        <w:t>{</w:t>
      </w:r>
    </w:p>
    <w:p w:rsidR="00CC6898" w:rsidRPr="008361A1" w:rsidRDefault="00CC6898" w:rsidP="003221B7">
      <w:pPr>
        <w:pStyle w:val="Code4"/>
        <w:suppressAutoHyphens/>
        <w:rPr>
          <w:sz w:val="16"/>
          <w:lang w:val="de-CH" w:eastAsia="de-CH"/>
        </w:rPr>
      </w:pPr>
      <w:r w:rsidRPr="008361A1">
        <w:rPr>
          <w:sz w:val="16"/>
          <w:lang w:val="de-CH" w:eastAsia="de-CH"/>
        </w:rPr>
        <w:t xml:space="preserve">    machinesList.Add(new Machine { Id = key, Properties = machines[key], Version = versions[key] });</w:t>
      </w:r>
    </w:p>
    <w:p w:rsidR="00CC6898" w:rsidRPr="00D913DA" w:rsidRDefault="00CC6898" w:rsidP="003221B7">
      <w:pPr>
        <w:pStyle w:val="Code4"/>
        <w:suppressAutoHyphens/>
        <w:rPr>
          <w:sz w:val="16"/>
          <w:lang w:eastAsia="de-CH"/>
        </w:rPr>
      </w:pPr>
      <w:r w:rsidRPr="00D913DA">
        <w:rPr>
          <w:sz w:val="16"/>
          <w:lang w:eastAsia="de-CH"/>
        </w:rPr>
        <w:t>}</w:t>
      </w:r>
    </w:p>
    <w:p w:rsidR="00CC6898" w:rsidRPr="00D913DA" w:rsidRDefault="00CC6898" w:rsidP="003221B7">
      <w:pPr>
        <w:pStyle w:val="Code4"/>
        <w:suppressAutoHyphens/>
        <w:rPr>
          <w:sz w:val="16"/>
          <w:szCs w:val="16"/>
          <w:lang w:eastAsia="de-CH"/>
        </w:rPr>
      </w:pPr>
      <w:r w:rsidRPr="00D913DA">
        <w:rPr>
          <w:sz w:val="16"/>
          <w:lang w:eastAsia="de-CH"/>
        </w:rPr>
        <w:t>return machinesList;</w:t>
      </w:r>
    </w:p>
    <w:p w:rsidR="00CC6898" w:rsidRPr="00D913DA" w:rsidRDefault="00CC6898" w:rsidP="003221B7">
      <w:pPr>
        <w:pStyle w:val="Code4"/>
        <w:suppressAutoHyphens/>
        <w:rPr>
          <w:sz w:val="16"/>
          <w:szCs w:val="16"/>
          <w:lang w:eastAsia="de-CH"/>
        </w:rPr>
      </w:pPr>
      <w:r w:rsidRPr="00D913DA">
        <w:rPr>
          <w:sz w:val="16"/>
          <w:szCs w:val="16"/>
          <w:lang w:eastAsia="de-CH"/>
        </w:rPr>
        <w:t>}</w:t>
      </w:r>
    </w:p>
    <w:p w:rsidR="00520366" w:rsidRPr="00D913DA" w:rsidRDefault="00BB568F" w:rsidP="003221B7">
      <w:pPr>
        <w:pStyle w:val="Retrait1"/>
        <w:suppressAutoHyphens/>
        <w:spacing w:before="120"/>
      </w:pPr>
      <w:r w:rsidRPr="00D913DA">
        <w:t>En premier lieu, la requête récupérant les machines de l’</w:t>
      </w:r>
      <w:r w:rsidR="00520366" w:rsidRPr="00D913DA">
        <w:t>ouvrage est lancée</w:t>
      </w:r>
      <w:r w:rsidR="00BD5102">
        <w:t>.</w:t>
      </w:r>
    </w:p>
    <w:p w:rsidR="00BB568F" w:rsidRPr="00D913DA" w:rsidRDefault="00074502" w:rsidP="003221B7">
      <w:pPr>
        <w:pStyle w:val="Retrait1"/>
        <w:suppressAutoHyphens/>
      </w:pPr>
      <w:r w:rsidRPr="00D913DA">
        <w:t xml:space="preserve">Si tout est OK, on construit un </w:t>
      </w:r>
      <w:r w:rsidRPr="00D913DA">
        <w:rPr>
          <w:rStyle w:val="Codeintext"/>
        </w:rPr>
        <w:t>Dictionary</w:t>
      </w:r>
      <w:r w:rsidRPr="00D913DA">
        <w:t xml:space="preserve"> composé de la clé de la machine et d’un objet </w:t>
      </w:r>
      <w:r w:rsidRPr="00D913DA">
        <w:rPr>
          <w:rStyle w:val="Codeintext"/>
        </w:rPr>
        <w:t>Info</w:t>
      </w:r>
      <w:r w:rsidRPr="00D913DA">
        <w:t xml:space="preserve"> (représentant les propriétés d’une machine).</w:t>
      </w:r>
    </w:p>
    <w:p w:rsidR="00520366" w:rsidRPr="00D913DA" w:rsidRDefault="00074502" w:rsidP="003221B7">
      <w:pPr>
        <w:pStyle w:val="Retrait1"/>
        <w:suppressAutoHyphens/>
      </w:pPr>
      <w:r w:rsidRPr="00D913DA">
        <w:t xml:space="preserve">On parcourt ensuite les données retournées afin de construire un objet </w:t>
      </w:r>
      <w:r w:rsidRPr="00D913DA">
        <w:rPr>
          <w:rStyle w:val="Codeintext"/>
        </w:rPr>
        <w:t>Info</w:t>
      </w:r>
      <w:r w:rsidRPr="00D913DA">
        <w:t xml:space="preserve">. Si la machine est déjà présente dans la structure, alors </w:t>
      </w:r>
      <w:r w:rsidR="00A957A7" w:rsidRPr="00D913DA">
        <w:t xml:space="preserve">on la récupère. </w:t>
      </w:r>
      <w:r w:rsidR="00B24D26" w:rsidRPr="00D913DA">
        <w:t xml:space="preserve">Notez le contrôle effectué quant à la conversion </w:t>
      </w:r>
      <w:r w:rsidR="00B24D26" w:rsidRPr="00D913DA">
        <w:rPr>
          <w:rStyle w:val="Codeintext"/>
        </w:rPr>
        <w:t>string</w:t>
      </w:r>
      <w:r w:rsidR="00B24D26" w:rsidRPr="00D913DA">
        <w:t xml:space="preserve"> en </w:t>
      </w:r>
      <w:r w:rsidR="00B24D26" w:rsidRPr="00D913DA">
        <w:rPr>
          <w:rStyle w:val="Codeintext"/>
        </w:rPr>
        <w:t>int</w:t>
      </w:r>
      <w:r w:rsidR="00B24D26" w:rsidRPr="00D913DA">
        <w:t xml:space="preserve"> pour les clés.</w:t>
      </w:r>
    </w:p>
    <w:p w:rsidR="00CC6898" w:rsidRPr="00D913DA" w:rsidRDefault="00CC6898" w:rsidP="003221B7">
      <w:pPr>
        <w:pStyle w:val="Retrait1"/>
        <w:suppressAutoHyphens/>
      </w:pPr>
      <w:r w:rsidRPr="00D913DA">
        <w:t xml:space="preserve">Puis, on utilise la méthode </w:t>
      </w:r>
      <w:r w:rsidRPr="00D913DA">
        <w:rPr>
          <w:rStyle w:val="Codeintext"/>
        </w:rPr>
        <w:t>SetMachineProperty</w:t>
      </w:r>
      <w:r w:rsidRPr="00D913DA">
        <w:t xml:space="preserve"> afin d’appliquer la propriété à l’objet </w:t>
      </w:r>
      <w:r w:rsidRPr="00D913DA">
        <w:rPr>
          <w:rStyle w:val="Codeintext"/>
        </w:rPr>
        <w:t>Info</w:t>
      </w:r>
      <w:r w:rsidRPr="00D913DA">
        <w:t xml:space="preserve"> (cf. : Chapitre « Helpers »).</w:t>
      </w:r>
    </w:p>
    <w:p w:rsidR="00B24D26" w:rsidRPr="00D913DA" w:rsidRDefault="00CC6898" w:rsidP="003221B7">
      <w:pPr>
        <w:pStyle w:val="Retrait1"/>
        <w:suppressAutoHyphens/>
      </w:pPr>
      <w:r w:rsidRPr="00D913DA">
        <w:t>Après</w:t>
      </w:r>
      <w:r w:rsidR="00520366" w:rsidRPr="00D913DA">
        <w:t>, on récupère les composants StreamX ainsi que les disques durs</w:t>
      </w:r>
      <w:r w:rsidRPr="00D913DA">
        <w:t xml:space="preserve"> et on les assigne aux objets </w:t>
      </w:r>
      <w:r w:rsidRPr="00D913DA">
        <w:rPr>
          <w:rStyle w:val="Codeintext"/>
        </w:rPr>
        <w:t>Info</w:t>
      </w:r>
      <w:r w:rsidRPr="00D913DA">
        <w:t xml:space="preserve"> du </w:t>
      </w:r>
      <w:r w:rsidRPr="00D913DA">
        <w:rPr>
          <w:rStyle w:val="Codeintext"/>
        </w:rPr>
        <w:t>Dictionary</w:t>
      </w:r>
      <w:r w:rsidRPr="00D913DA">
        <w:t>.</w:t>
      </w:r>
    </w:p>
    <w:p w:rsidR="000E2A25" w:rsidRDefault="00CC6898" w:rsidP="003221B7">
      <w:pPr>
        <w:pStyle w:val="Retrait1"/>
        <w:suppressAutoHyphens/>
      </w:pPr>
      <w:r w:rsidRPr="00D913DA">
        <w:t xml:space="preserve">Enfin, on construit une liste de </w:t>
      </w:r>
      <w:r w:rsidRPr="00D913DA">
        <w:rPr>
          <w:rStyle w:val="Codeintext"/>
        </w:rPr>
        <w:t>Machine</w:t>
      </w:r>
      <w:r w:rsidRPr="00D913DA">
        <w:t xml:space="preserve"> à partie du </w:t>
      </w:r>
      <w:r w:rsidRPr="00D913DA">
        <w:rPr>
          <w:rStyle w:val="Codeintext"/>
        </w:rPr>
        <w:t>Dictionary</w:t>
      </w:r>
      <w:r w:rsidRPr="00D913DA">
        <w:t>.</w:t>
      </w:r>
    </w:p>
    <w:p w:rsidR="000E2A25" w:rsidRDefault="000E2A25" w:rsidP="003221B7">
      <w:pPr>
        <w:suppressAutoHyphens/>
        <w:rPr>
          <w:rFonts w:ascii="Roboto Light" w:hAnsi="Roboto Light" w:cstheme="minorHAnsi"/>
          <w:sz w:val="22"/>
        </w:rPr>
      </w:pPr>
      <w:r>
        <w:br w:type="page"/>
      </w:r>
    </w:p>
    <w:p w:rsidR="002F245E" w:rsidRPr="00D913DA" w:rsidRDefault="002F245E" w:rsidP="003221B7">
      <w:pPr>
        <w:pStyle w:val="Titre3"/>
        <w:suppressAutoHyphens/>
      </w:pPr>
      <w:r w:rsidRPr="00D913DA">
        <w:lastRenderedPageBreak/>
        <w:t>Insertion d’une nouvelle machine StreamX</w:t>
      </w:r>
    </w:p>
    <w:p w:rsidR="00863706" w:rsidRPr="00D913DA" w:rsidRDefault="00863706" w:rsidP="003221B7">
      <w:pPr>
        <w:pStyle w:val="Retrait1"/>
        <w:suppressAutoHyphens/>
      </w:pPr>
      <w:r w:rsidRPr="00D913DA">
        <w:t>Cet exemple a été pris pour illustrer l’insertion et la suppression de données à cause de sa complexité et car on y effectue des requêtes INSERT et DELETE.</w:t>
      </w:r>
    </w:p>
    <w:p w:rsidR="00CC6898" w:rsidRPr="00D913DA" w:rsidRDefault="00CC6898" w:rsidP="003221B7">
      <w:pPr>
        <w:pStyle w:val="Code1"/>
        <w:suppressAutoHyphens/>
        <w:rPr>
          <w:sz w:val="16"/>
          <w:szCs w:val="16"/>
          <w:lang w:eastAsia="de-CH"/>
        </w:rPr>
      </w:pPr>
      <w:r w:rsidRPr="00D913DA">
        <w:rPr>
          <w:color w:val="0000FF"/>
          <w:sz w:val="16"/>
          <w:szCs w:val="16"/>
          <w:lang w:eastAsia="de-CH"/>
        </w:rPr>
        <w:t>public</w:t>
      </w:r>
      <w:r w:rsidRPr="00D913DA">
        <w:rPr>
          <w:sz w:val="16"/>
          <w:szCs w:val="16"/>
          <w:lang w:eastAsia="de-CH"/>
        </w:rPr>
        <w:t xml:space="preserve"> </w:t>
      </w:r>
      <w:r w:rsidRPr="00D913DA">
        <w:rPr>
          <w:color w:val="2B91AF"/>
          <w:sz w:val="16"/>
          <w:szCs w:val="16"/>
          <w:lang w:eastAsia="de-CH"/>
        </w:rPr>
        <w:t>MySqlReturn</w:t>
      </w:r>
      <w:r w:rsidRPr="00D913DA">
        <w:rPr>
          <w:sz w:val="16"/>
          <w:szCs w:val="16"/>
          <w:lang w:eastAsia="de-CH"/>
        </w:rPr>
        <w:t xml:space="preserve"> InsertMachine(</w:t>
      </w:r>
      <w:r w:rsidRPr="00D913DA">
        <w:rPr>
          <w:color w:val="0000FF"/>
          <w:sz w:val="16"/>
          <w:szCs w:val="16"/>
          <w:lang w:eastAsia="de-CH"/>
        </w:rPr>
        <w:t>int</w:t>
      </w:r>
      <w:r w:rsidRPr="00D913DA">
        <w:rPr>
          <w:sz w:val="16"/>
          <w:szCs w:val="16"/>
          <w:lang w:eastAsia="de-CH"/>
        </w:rPr>
        <w:t xml:space="preserve"> facility, </w:t>
      </w:r>
      <w:r w:rsidRPr="00D913DA">
        <w:rPr>
          <w:color w:val="2B91AF"/>
          <w:sz w:val="16"/>
          <w:szCs w:val="16"/>
          <w:lang w:eastAsia="de-CH"/>
        </w:rPr>
        <w:t>Info</w:t>
      </w:r>
      <w:r w:rsidRPr="00D913DA">
        <w:rPr>
          <w:sz w:val="16"/>
          <w:szCs w:val="16"/>
          <w:lang w:eastAsia="de-CH"/>
        </w:rPr>
        <w:t xml:space="preserve"> machine)</w:t>
      </w:r>
    </w:p>
    <w:p w:rsidR="00CC6898" w:rsidRPr="00D913DA" w:rsidRDefault="00CC6898" w:rsidP="003221B7">
      <w:pPr>
        <w:pStyle w:val="Code1"/>
        <w:suppressAutoHyphens/>
        <w:rPr>
          <w:sz w:val="16"/>
          <w:szCs w:val="16"/>
          <w:lang w:eastAsia="de-CH"/>
        </w:rPr>
      </w:pPr>
      <w:r w:rsidRPr="00D913DA">
        <w:rPr>
          <w:sz w:val="16"/>
          <w:szCs w:val="16"/>
          <w:lang w:eastAsia="de-CH"/>
        </w:rPr>
        <w:t>{</w:t>
      </w:r>
    </w:p>
    <w:p w:rsidR="00CC6898" w:rsidRPr="00D913DA" w:rsidRDefault="00CC6898" w:rsidP="003221B7">
      <w:pPr>
        <w:pStyle w:val="Code1"/>
        <w:shd w:val="clear" w:color="auto" w:fill="EAF1DD" w:themeFill="accent3" w:themeFillTint="33"/>
        <w:suppressAutoHyphens/>
        <w:rPr>
          <w:sz w:val="16"/>
          <w:szCs w:val="16"/>
          <w:lang w:eastAsia="de-CH"/>
        </w:rPr>
      </w:pPr>
      <w:r w:rsidRPr="00D913DA">
        <w:rPr>
          <w:color w:val="008000"/>
          <w:sz w:val="16"/>
          <w:szCs w:val="16"/>
          <w:lang w:eastAsia="de-CH"/>
        </w:rPr>
        <w:t>//On démarre la transaction</w:t>
      </w:r>
    </w:p>
    <w:p w:rsidR="00CC6898" w:rsidRPr="00D913DA" w:rsidRDefault="00CC6898" w:rsidP="003221B7">
      <w:pPr>
        <w:pStyle w:val="Code1"/>
        <w:shd w:val="clear" w:color="auto" w:fill="EAF1DD" w:themeFill="accent3" w:themeFillTint="33"/>
        <w:suppressAutoHyphens/>
        <w:rPr>
          <w:sz w:val="16"/>
          <w:szCs w:val="16"/>
          <w:lang w:eastAsia="de-CH"/>
        </w:rPr>
      </w:pPr>
      <w:r w:rsidRPr="00D913DA">
        <w:rPr>
          <w:color w:val="2B91AF"/>
          <w:sz w:val="16"/>
          <w:szCs w:val="16"/>
          <w:lang w:eastAsia="de-CH"/>
        </w:rPr>
        <w:t>Transaction</w:t>
      </w:r>
      <w:r w:rsidRPr="00D913DA">
        <w:rPr>
          <w:sz w:val="16"/>
          <w:szCs w:val="16"/>
          <w:lang w:eastAsia="de-CH"/>
        </w:rPr>
        <w:t xml:space="preserve"> transaction = db.BeginTransaction();</w:t>
      </w:r>
    </w:p>
    <w:p w:rsidR="00CC6898" w:rsidRPr="00D913DA" w:rsidRDefault="00CC6898" w:rsidP="003221B7">
      <w:pPr>
        <w:pStyle w:val="Code1"/>
        <w:suppressAutoHyphens/>
        <w:rPr>
          <w:sz w:val="16"/>
          <w:szCs w:val="16"/>
          <w:lang w:eastAsia="de-CH"/>
        </w:rPr>
      </w:pPr>
    </w:p>
    <w:p w:rsidR="00CC6898" w:rsidRPr="00D913DA" w:rsidRDefault="00CC6898" w:rsidP="003221B7">
      <w:pPr>
        <w:pStyle w:val="Code1"/>
        <w:shd w:val="clear" w:color="auto" w:fill="DBE5F1" w:themeFill="accent1" w:themeFillTint="33"/>
        <w:suppressAutoHyphens/>
        <w:rPr>
          <w:sz w:val="16"/>
          <w:szCs w:val="16"/>
          <w:lang w:eastAsia="de-CH"/>
        </w:rPr>
      </w:pPr>
      <w:r w:rsidRPr="00D913DA">
        <w:rPr>
          <w:color w:val="008000"/>
          <w:sz w:val="16"/>
          <w:szCs w:val="16"/>
          <w:lang w:eastAsia="de-CH"/>
        </w:rPr>
        <w:t>//On insert la machine dans la table "T_System"</w:t>
      </w:r>
    </w:p>
    <w:p w:rsidR="00CC6898" w:rsidRPr="00D913DA" w:rsidRDefault="00CC6898" w:rsidP="003221B7">
      <w:pPr>
        <w:pStyle w:val="Code1"/>
        <w:shd w:val="clear" w:color="auto" w:fill="DBE5F1" w:themeFill="accent1" w:themeFillTint="33"/>
        <w:suppressAutoHyphens/>
        <w:rPr>
          <w:sz w:val="16"/>
          <w:szCs w:val="16"/>
          <w:lang w:eastAsia="de-CH"/>
        </w:rPr>
      </w:pPr>
      <w:r w:rsidRPr="00D913DA">
        <w:rPr>
          <w:color w:val="2B91AF"/>
          <w:sz w:val="16"/>
          <w:szCs w:val="16"/>
          <w:lang w:eastAsia="de-CH"/>
        </w:rPr>
        <w:t>Dictionary</w:t>
      </w:r>
      <w:r w:rsidRPr="00D913DA">
        <w:rPr>
          <w:sz w:val="16"/>
          <w:szCs w:val="16"/>
          <w:lang w:eastAsia="de-CH"/>
        </w:rPr>
        <w:t>&lt;</w:t>
      </w:r>
      <w:r w:rsidRPr="00D913DA">
        <w:rPr>
          <w:color w:val="0000FF"/>
          <w:sz w:val="16"/>
          <w:szCs w:val="16"/>
          <w:lang w:eastAsia="de-CH"/>
        </w:rPr>
        <w:t>string</w:t>
      </w:r>
      <w:r w:rsidRPr="00D913DA">
        <w:rPr>
          <w:sz w:val="16"/>
          <w:szCs w:val="16"/>
          <w:lang w:eastAsia="de-CH"/>
        </w:rPr>
        <w:t xml:space="preserve">, </w:t>
      </w:r>
      <w:r w:rsidRPr="00D913DA">
        <w:rPr>
          <w:color w:val="2B91AF"/>
          <w:sz w:val="16"/>
          <w:szCs w:val="16"/>
          <w:lang w:eastAsia="de-CH"/>
        </w:rPr>
        <w:t>Object</w:t>
      </w:r>
      <w:r w:rsidRPr="00D913DA">
        <w:rPr>
          <w:sz w:val="16"/>
          <w:szCs w:val="16"/>
          <w:lang w:eastAsia="de-CH"/>
        </w:rPr>
        <w:t xml:space="preserve">&gt; parameters = </w:t>
      </w:r>
      <w:r w:rsidRPr="00D913DA">
        <w:rPr>
          <w:color w:val="0000FF"/>
          <w:sz w:val="16"/>
          <w:szCs w:val="16"/>
          <w:lang w:eastAsia="de-CH"/>
        </w:rPr>
        <w:t>new</w:t>
      </w:r>
      <w:r w:rsidRPr="00D913DA">
        <w:rPr>
          <w:sz w:val="16"/>
          <w:szCs w:val="16"/>
          <w:lang w:eastAsia="de-CH"/>
        </w:rPr>
        <w:t xml:space="preserve"> </w:t>
      </w:r>
      <w:r w:rsidRPr="00D913DA">
        <w:rPr>
          <w:color w:val="2B91AF"/>
          <w:sz w:val="16"/>
          <w:szCs w:val="16"/>
          <w:lang w:eastAsia="de-CH"/>
        </w:rPr>
        <w:t>Dictionary</w:t>
      </w:r>
      <w:r w:rsidRPr="00D913DA">
        <w:rPr>
          <w:sz w:val="16"/>
          <w:szCs w:val="16"/>
          <w:lang w:eastAsia="de-CH"/>
        </w:rPr>
        <w:t>&lt;</w:t>
      </w:r>
      <w:r w:rsidRPr="00D913DA">
        <w:rPr>
          <w:color w:val="0000FF"/>
          <w:sz w:val="16"/>
          <w:szCs w:val="16"/>
          <w:lang w:eastAsia="de-CH"/>
        </w:rPr>
        <w:t>string</w:t>
      </w:r>
      <w:r w:rsidRPr="00D913DA">
        <w:rPr>
          <w:sz w:val="16"/>
          <w:szCs w:val="16"/>
          <w:lang w:eastAsia="de-CH"/>
        </w:rPr>
        <w:t xml:space="preserve">, </w:t>
      </w:r>
      <w:r w:rsidRPr="00D913DA">
        <w:rPr>
          <w:color w:val="2B91AF"/>
          <w:sz w:val="16"/>
          <w:szCs w:val="16"/>
          <w:lang w:eastAsia="de-CH"/>
        </w:rPr>
        <w:t>Object</w:t>
      </w:r>
      <w:r w:rsidRPr="00D913DA">
        <w:rPr>
          <w:sz w:val="16"/>
          <w:szCs w:val="16"/>
          <w:lang w:eastAsia="de-CH"/>
        </w:rPr>
        <w:t>&gt;();</w:t>
      </w:r>
    </w:p>
    <w:p w:rsidR="00CC6898" w:rsidRPr="00D913DA" w:rsidRDefault="00CC6898" w:rsidP="003221B7">
      <w:pPr>
        <w:pStyle w:val="Code1"/>
        <w:shd w:val="clear" w:color="auto" w:fill="DBE5F1" w:themeFill="accent1" w:themeFillTint="33"/>
        <w:suppressAutoHyphens/>
        <w:rPr>
          <w:sz w:val="16"/>
          <w:szCs w:val="16"/>
          <w:lang w:eastAsia="de-CH"/>
        </w:rPr>
      </w:pPr>
      <w:r w:rsidRPr="00D913DA">
        <w:rPr>
          <w:sz w:val="16"/>
          <w:szCs w:val="16"/>
          <w:lang w:eastAsia="de-CH"/>
        </w:rPr>
        <w:t>parameters.Add(</w:t>
      </w:r>
      <w:r w:rsidRPr="00D913DA">
        <w:rPr>
          <w:color w:val="A31515"/>
          <w:sz w:val="16"/>
          <w:szCs w:val="16"/>
          <w:lang w:eastAsia="de-CH"/>
        </w:rPr>
        <w:t>"@facility"</w:t>
      </w:r>
      <w:r w:rsidRPr="00D913DA">
        <w:rPr>
          <w:sz w:val="16"/>
          <w:szCs w:val="16"/>
          <w:lang w:eastAsia="de-CH"/>
        </w:rPr>
        <w:t>, facility);</w:t>
      </w:r>
    </w:p>
    <w:p w:rsidR="00CC6898" w:rsidRPr="00D913DA" w:rsidRDefault="00CC6898" w:rsidP="003221B7">
      <w:pPr>
        <w:pStyle w:val="Code1"/>
        <w:shd w:val="clear" w:color="auto" w:fill="DBE5F1" w:themeFill="accent1" w:themeFillTint="33"/>
        <w:suppressAutoHyphens/>
        <w:rPr>
          <w:sz w:val="16"/>
          <w:szCs w:val="16"/>
          <w:lang w:eastAsia="de-CH"/>
        </w:rPr>
      </w:pPr>
      <w:r w:rsidRPr="00D913DA">
        <w:rPr>
          <w:color w:val="2B91AF"/>
          <w:sz w:val="16"/>
          <w:szCs w:val="16"/>
          <w:lang w:eastAsia="de-CH"/>
        </w:rPr>
        <w:t>MySqlReturn</w:t>
      </w:r>
      <w:r w:rsidRPr="00D913DA">
        <w:rPr>
          <w:sz w:val="16"/>
          <w:szCs w:val="16"/>
          <w:lang w:eastAsia="de-CH"/>
        </w:rPr>
        <w:t xml:space="preserve"> sqlR = transaction.ExecuteQuery(</w:t>
      </w:r>
      <w:r w:rsidRPr="00D913DA">
        <w:rPr>
          <w:color w:val="2B91AF"/>
          <w:sz w:val="16"/>
          <w:szCs w:val="16"/>
          <w:lang w:eastAsia="de-CH"/>
        </w:rPr>
        <w:t>CMachines</w:t>
      </w:r>
      <w:r w:rsidRPr="00D913DA">
        <w:rPr>
          <w:sz w:val="16"/>
          <w:szCs w:val="16"/>
          <w:lang w:eastAsia="de-CH"/>
        </w:rPr>
        <w:t>.INSERT_MACHINE, parameters);</w:t>
      </w:r>
    </w:p>
    <w:p w:rsidR="00CC6898" w:rsidRPr="00D913DA" w:rsidRDefault="00CC6898" w:rsidP="003221B7">
      <w:pPr>
        <w:pStyle w:val="Code1"/>
        <w:shd w:val="clear" w:color="auto" w:fill="DBE5F1" w:themeFill="accent1" w:themeFillTint="33"/>
        <w:suppressAutoHyphens/>
        <w:rPr>
          <w:sz w:val="16"/>
          <w:szCs w:val="16"/>
          <w:lang w:eastAsia="de-CH"/>
        </w:rPr>
      </w:pPr>
      <w:r w:rsidRPr="00D913DA">
        <w:rPr>
          <w:color w:val="0000FF"/>
          <w:sz w:val="16"/>
          <w:szCs w:val="16"/>
          <w:lang w:eastAsia="de-CH"/>
        </w:rPr>
        <w:t>if</w:t>
      </w:r>
      <w:r w:rsidRPr="00D913DA">
        <w:rPr>
          <w:sz w:val="16"/>
          <w:szCs w:val="16"/>
          <w:lang w:eastAsia="de-CH"/>
        </w:rPr>
        <w:t xml:space="preserve"> (!sqlR.IsOk)</w:t>
      </w:r>
    </w:p>
    <w:p w:rsidR="00CC6898" w:rsidRPr="00D913DA" w:rsidRDefault="00CC6898" w:rsidP="003221B7">
      <w:pPr>
        <w:pStyle w:val="Code1"/>
        <w:shd w:val="clear" w:color="auto" w:fill="DBE5F1" w:themeFill="accent1" w:themeFillTint="33"/>
        <w:suppressAutoHyphens/>
        <w:rPr>
          <w:sz w:val="16"/>
          <w:szCs w:val="16"/>
          <w:lang w:eastAsia="de-CH"/>
        </w:rPr>
      </w:pPr>
      <w:r w:rsidRPr="00D913DA">
        <w:rPr>
          <w:sz w:val="16"/>
          <w:szCs w:val="16"/>
          <w:lang w:eastAsia="de-CH"/>
        </w:rPr>
        <w:t>{</w:t>
      </w:r>
    </w:p>
    <w:p w:rsidR="00CC6898" w:rsidRPr="00D913DA" w:rsidRDefault="00CC6898" w:rsidP="003221B7">
      <w:pPr>
        <w:pStyle w:val="Code1"/>
        <w:shd w:val="clear" w:color="auto" w:fill="DBE5F1" w:themeFill="accent1" w:themeFillTint="33"/>
        <w:suppressAutoHyphens/>
        <w:rPr>
          <w:sz w:val="16"/>
          <w:szCs w:val="16"/>
          <w:lang w:eastAsia="de-CH"/>
        </w:rPr>
      </w:pPr>
      <w:r w:rsidRPr="00D913DA">
        <w:rPr>
          <w:sz w:val="16"/>
          <w:szCs w:val="16"/>
          <w:lang w:eastAsia="de-CH"/>
        </w:rPr>
        <w:t xml:space="preserve">    </w:t>
      </w:r>
      <w:r w:rsidRPr="00D913DA">
        <w:rPr>
          <w:color w:val="008000"/>
          <w:sz w:val="16"/>
          <w:szCs w:val="16"/>
          <w:lang w:eastAsia="de-CH"/>
        </w:rPr>
        <w:t>//On annule la transaction</w:t>
      </w:r>
    </w:p>
    <w:p w:rsidR="00CC6898" w:rsidRPr="00D913DA" w:rsidRDefault="00CC6898" w:rsidP="003221B7">
      <w:pPr>
        <w:pStyle w:val="Code1"/>
        <w:shd w:val="clear" w:color="auto" w:fill="DBE5F1" w:themeFill="accent1" w:themeFillTint="33"/>
        <w:suppressAutoHyphens/>
        <w:rPr>
          <w:sz w:val="16"/>
          <w:szCs w:val="16"/>
          <w:lang w:eastAsia="de-CH"/>
        </w:rPr>
      </w:pPr>
      <w:r w:rsidRPr="00D913DA">
        <w:rPr>
          <w:sz w:val="16"/>
          <w:szCs w:val="16"/>
          <w:lang w:eastAsia="de-CH"/>
        </w:rPr>
        <w:t xml:space="preserve">    transaction.Rollback();</w:t>
      </w:r>
    </w:p>
    <w:p w:rsidR="00CC6898" w:rsidRPr="00D913DA" w:rsidRDefault="00CC6898" w:rsidP="003221B7">
      <w:pPr>
        <w:pStyle w:val="Code1"/>
        <w:shd w:val="clear" w:color="auto" w:fill="DBE5F1" w:themeFill="accent1" w:themeFillTint="33"/>
        <w:suppressAutoHyphens/>
        <w:rPr>
          <w:sz w:val="16"/>
          <w:szCs w:val="16"/>
          <w:lang w:eastAsia="de-CH"/>
        </w:rPr>
      </w:pPr>
      <w:r w:rsidRPr="00D913DA">
        <w:rPr>
          <w:sz w:val="16"/>
          <w:szCs w:val="16"/>
          <w:lang w:eastAsia="de-CH"/>
        </w:rPr>
        <w:t xml:space="preserve">    </w:t>
      </w:r>
      <w:r w:rsidRPr="00D913DA">
        <w:rPr>
          <w:color w:val="0000FF"/>
          <w:sz w:val="16"/>
          <w:szCs w:val="16"/>
          <w:lang w:eastAsia="de-CH"/>
        </w:rPr>
        <w:t>if</w:t>
      </w:r>
      <w:r w:rsidRPr="00D913DA">
        <w:rPr>
          <w:sz w:val="16"/>
          <w:szCs w:val="16"/>
          <w:lang w:eastAsia="de-CH"/>
        </w:rPr>
        <w:t xml:space="preserve"> (sqlR.ErrorMessage == </w:t>
      </w:r>
      <w:r w:rsidRPr="00D913DA">
        <w:rPr>
          <w:color w:val="A31515"/>
          <w:sz w:val="16"/>
          <w:szCs w:val="16"/>
          <w:lang w:eastAsia="de-CH"/>
        </w:rPr>
        <w:t>""</w:t>
      </w:r>
      <w:r w:rsidRPr="00D913DA">
        <w:rPr>
          <w:sz w:val="16"/>
          <w:szCs w:val="16"/>
          <w:lang w:eastAsia="de-CH"/>
        </w:rPr>
        <w:t>)</w:t>
      </w:r>
    </w:p>
    <w:p w:rsidR="00CC6898" w:rsidRPr="00D913DA" w:rsidRDefault="00CC6898" w:rsidP="003221B7">
      <w:pPr>
        <w:pStyle w:val="Code1"/>
        <w:shd w:val="clear" w:color="auto" w:fill="DBE5F1" w:themeFill="accent1" w:themeFillTint="33"/>
        <w:suppressAutoHyphens/>
        <w:rPr>
          <w:sz w:val="16"/>
          <w:szCs w:val="16"/>
          <w:lang w:eastAsia="de-CH"/>
        </w:rPr>
      </w:pPr>
      <w:r w:rsidRPr="00D913DA">
        <w:rPr>
          <w:sz w:val="16"/>
          <w:szCs w:val="16"/>
          <w:lang w:eastAsia="de-CH"/>
        </w:rPr>
        <w:t xml:space="preserve">        sqlR.ErrorMessage = </w:t>
      </w:r>
      <w:r w:rsidRPr="00D913DA">
        <w:rPr>
          <w:color w:val="A31515"/>
          <w:sz w:val="16"/>
          <w:szCs w:val="16"/>
          <w:lang w:eastAsia="de-CH"/>
        </w:rPr>
        <w:t>"Can't insert the machine into the table \"T_System\""</w:t>
      </w:r>
      <w:r w:rsidRPr="00D913DA">
        <w:rPr>
          <w:sz w:val="16"/>
          <w:szCs w:val="16"/>
          <w:lang w:eastAsia="de-CH"/>
        </w:rPr>
        <w:t>;</w:t>
      </w:r>
    </w:p>
    <w:p w:rsidR="00CC6898" w:rsidRPr="00D913DA" w:rsidRDefault="00CC6898" w:rsidP="003221B7">
      <w:pPr>
        <w:pStyle w:val="Code1"/>
        <w:shd w:val="clear" w:color="auto" w:fill="DBE5F1" w:themeFill="accent1" w:themeFillTint="33"/>
        <w:suppressAutoHyphens/>
        <w:rPr>
          <w:sz w:val="16"/>
          <w:szCs w:val="16"/>
          <w:lang w:eastAsia="de-CH"/>
        </w:rPr>
      </w:pPr>
      <w:r w:rsidRPr="00D913DA">
        <w:rPr>
          <w:sz w:val="16"/>
          <w:szCs w:val="16"/>
          <w:lang w:eastAsia="de-CH"/>
        </w:rPr>
        <w:t xml:space="preserve">    </w:t>
      </w:r>
      <w:r w:rsidRPr="00D913DA">
        <w:rPr>
          <w:color w:val="0000FF"/>
          <w:sz w:val="16"/>
          <w:szCs w:val="16"/>
          <w:lang w:eastAsia="de-CH"/>
        </w:rPr>
        <w:t>return</w:t>
      </w:r>
      <w:r w:rsidRPr="00D913DA">
        <w:rPr>
          <w:sz w:val="16"/>
          <w:szCs w:val="16"/>
          <w:lang w:eastAsia="de-CH"/>
        </w:rPr>
        <w:t xml:space="preserve"> sqlR;</w:t>
      </w:r>
    </w:p>
    <w:p w:rsidR="00CC6898" w:rsidRPr="00D913DA" w:rsidRDefault="00CC6898" w:rsidP="003221B7">
      <w:pPr>
        <w:pStyle w:val="Code1"/>
        <w:shd w:val="clear" w:color="auto" w:fill="DBE5F1" w:themeFill="accent1" w:themeFillTint="33"/>
        <w:suppressAutoHyphens/>
        <w:rPr>
          <w:sz w:val="16"/>
          <w:szCs w:val="16"/>
          <w:lang w:eastAsia="de-CH"/>
        </w:rPr>
      </w:pPr>
      <w:r w:rsidRPr="00D913DA">
        <w:rPr>
          <w:sz w:val="16"/>
          <w:szCs w:val="16"/>
          <w:lang w:eastAsia="de-CH"/>
        </w:rPr>
        <w:t>}</w:t>
      </w:r>
    </w:p>
    <w:p w:rsidR="00CC6898" w:rsidRPr="00D913DA" w:rsidRDefault="00CC6898" w:rsidP="003221B7">
      <w:pPr>
        <w:pStyle w:val="Code1"/>
        <w:suppressAutoHyphens/>
        <w:rPr>
          <w:sz w:val="16"/>
          <w:szCs w:val="16"/>
          <w:lang w:eastAsia="de-CH"/>
        </w:rPr>
      </w:pPr>
    </w:p>
    <w:p w:rsidR="00CC6898" w:rsidRPr="00D913DA" w:rsidRDefault="00CC6898" w:rsidP="003221B7">
      <w:pPr>
        <w:pStyle w:val="Code1"/>
        <w:shd w:val="clear" w:color="auto" w:fill="FABF8F" w:themeFill="accent6" w:themeFillTint="99"/>
        <w:suppressAutoHyphens/>
        <w:rPr>
          <w:sz w:val="16"/>
          <w:szCs w:val="16"/>
          <w:lang w:eastAsia="de-CH"/>
        </w:rPr>
      </w:pPr>
      <w:r w:rsidRPr="00D913DA">
        <w:rPr>
          <w:color w:val="0000FF"/>
          <w:sz w:val="16"/>
          <w:szCs w:val="16"/>
          <w:lang w:eastAsia="de-CH"/>
        </w:rPr>
        <w:t>int</w:t>
      </w:r>
      <w:r w:rsidRPr="00D913DA">
        <w:rPr>
          <w:sz w:val="16"/>
          <w:szCs w:val="16"/>
          <w:lang w:eastAsia="de-CH"/>
        </w:rPr>
        <w:t xml:space="preserve"> systemId = sqlR.LastInsertedId;</w:t>
      </w:r>
    </w:p>
    <w:p w:rsidR="00CC6898" w:rsidRPr="00D913DA" w:rsidRDefault="00CC6898" w:rsidP="003221B7">
      <w:pPr>
        <w:pStyle w:val="Code1"/>
        <w:suppressAutoHyphens/>
        <w:rPr>
          <w:sz w:val="16"/>
          <w:szCs w:val="16"/>
          <w:lang w:eastAsia="de-CH"/>
        </w:rPr>
      </w:pPr>
    </w:p>
    <w:p w:rsidR="00CC6898" w:rsidRPr="00D913DA" w:rsidRDefault="00CC6898" w:rsidP="003221B7">
      <w:pPr>
        <w:pStyle w:val="Code1"/>
        <w:shd w:val="clear" w:color="auto" w:fill="EAF1DD" w:themeFill="accent3" w:themeFillTint="33"/>
        <w:suppressAutoHyphens/>
        <w:rPr>
          <w:sz w:val="16"/>
          <w:szCs w:val="16"/>
          <w:lang w:eastAsia="de-CH"/>
        </w:rPr>
      </w:pPr>
      <w:r w:rsidRPr="00D913DA">
        <w:rPr>
          <w:color w:val="008000"/>
          <w:sz w:val="16"/>
          <w:szCs w:val="16"/>
          <w:lang w:eastAsia="de-CH"/>
        </w:rPr>
        <w:t>//On insert chaque propriété de la machine dans la table "T_System_Property"</w:t>
      </w:r>
    </w:p>
    <w:p w:rsidR="00CC6898" w:rsidRPr="00D913DA" w:rsidRDefault="00CC6898" w:rsidP="003221B7">
      <w:pPr>
        <w:pStyle w:val="Code1"/>
        <w:shd w:val="clear" w:color="auto" w:fill="EAF1DD" w:themeFill="accent3" w:themeFillTint="33"/>
        <w:suppressAutoHyphens/>
        <w:rPr>
          <w:sz w:val="16"/>
          <w:szCs w:val="16"/>
          <w:lang w:eastAsia="de-CH"/>
        </w:rPr>
      </w:pPr>
      <w:r w:rsidRPr="00D913DA">
        <w:rPr>
          <w:color w:val="2B91AF"/>
          <w:sz w:val="16"/>
          <w:szCs w:val="16"/>
          <w:lang w:eastAsia="de-CH"/>
        </w:rPr>
        <w:t>Dictionary</w:t>
      </w:r>
      <w:r w:rsidRPr="00D913DA">
        <w:rPr>
          <w:sz w:val="16"/>
          <w:szCs w:val="16"/>
          <w:lang w:eastAsia="de-CH"/>
        </w:rPr>
        <w:t>&lt;</w:t>
      </w:r>
      <w:r w:rsidRPr="00D913DA">
        <w:rPr>
          <w:color w:val="0000FF"/>
          <w:sz w:val="16"/>
          <w:szCs w:val="16"/>
          <w:lang w:eastAsia="de-CH"/>
        </w:rPr>
        <w:t>int</w:t>
      </w:r>
      <w:r w:rsidRPr="00D913DA">
        <w:rPr>
          <w:sz w:val="16"/>
          <w:szCs w:val="16"/>
          <w:lang w:eastAsia="de-CH"/>
        </w:rPr>
        <w:t xml:space="preserve">, </w:t>
      </w:r>
      <w:r w:rsidRPr="00D913DA">
        <w:rPr>
          <w:color w:val="2B91AF"/>
          <w:sz w:val="16"/>
          <w:szCs w:val="16"/>
          <w:lang w:eastAsia="de-CH"/>
        </w:rPr>
        <w:t>Object</w:t>
      </w:r>
      <w:r w:rsidRPr="00D913DA">
        <w:rPr>
          <w:sz w:val="16"/>
          <w:szCs w:val="16"/>
          <w:lang w:eastAsia="de-CH"/>
        </w:rPr>
        <w:t xml:space="preserve">&gt; properties = </w:t>
      </w:r>
      <w:r w:rsidRPr="00D913DA">
        <w:rPr>
          <w:color w:val="2B91AF"/>
          <w:sz w:val="16"/>
          <w:szCs w:val="16"/>
          <w:lang w:eastAsia="de-CH"/>
        </w:rPr>
        <w:t>HMachines</w:t>
      </w:r>
      <w:r w:rsidRPr="00D913DA">
        <w:rPr>
          <w:sz w:val="16"/>
          <w:szCs w:val="16"/>
          <w:lang w:eastAsia="de-CH"/>
        </w:rPr>
        <w:t>.GetMachineProperties(machine);</w:t>
      </w:r>
    </w:p>
    <w:p w:rsidR="00CC6898" w:rsidRPr="008361A1" w:rsidRDefault="00CC6898" w:rsidP="003221B7">
      <w:pPr>
        <w:pStyle w:val="Code1"/>
        <w:shd w:val="clear" w:color="auto" w:fill="EAF1DD" w:themeFill="accent3" w:themeFillTint="33"/>
        <w:suppressAutoHyphens/>
        <w:rPr>
          <w:sz w:val="16"/>
          <w:szCs w:val="16"/>
          <w:lang w:val="de-CH" w:eastAsia="de-CH"/>
        </w:rPr>
      </w:pPr>
      <w:r w:rsidRPr="008361A1">
        <w:rPr>
          <w:color w:val="0000FF"/>
          <w:sz w:val="16"/>
          <w:szCs w:val="16"/>
          <w:lang w:val="de-CH" w:eastAsia="de-CH"/>
        </w:rPr>
        <w:t>foreach</w:t>
      </w:r>
      <w:r w:rsidRPr="008361A1">
        <w:rPr>
          <w:sz w:val="16"/>
          <w:szCs w:val="16"/>
          <w:lang w:val="de-CH" w:eastAsia="de-CH"/>
        </w:rPr>
        <w:t xml:space="preserve"> (</w:t>
      </w:r>
      <w:r w:rsidRPr="008361A1">
        <w:rPr>
          <w:color w:val="0000FF"/>
          <w:sz w:val="16"/>
          <w:szCs w:val="16"/>
          <w:lang w:val="de-CH" w:eastAsia="de-CH"/>
        </w:rPr>
        <w:t>int</w:t>
      </w:r>
      <w:r w:rsidRPr="008361A1">
        <w:rPr>
          <w:sz w:val="16"/>
          <w:szCs w:val="16"/>
          <w:lang w:val="de-CH" w:eastAsia="de-CH"/>
        </w:rPr>
        <w:t xml:space="preserve"> key </w:t>
      </w:r>
      <w:r w:rsidRPr="008361A1">
        <w:rPr>
          <w:color w:val="0000FF"/>
          <w:sz w:val="16"/>
          <w:szCs w:val="16"/>
          <w:lang w:val="de-CH" w:eastAsia="de-CH"/>
        </w:rPr>
        <w:t>in</w:t>
      </w:r>
      <w:r w:rsidRPr="008361A1">
        <w:rPr>
          <w:sz w:val="16"/>
          <w:szCs w:val="16"/>
          <w:lang w:val="de-CH" w:eastAsia="de-CH"/>
        </w:rPr>
        <w:t xml:space="preserve"> properties.Keys)</w:t>
      </w:r>
    </w:p>
    <w:p w:rsidR="00CC6898" w:rsidRPr="00D913DA" w:rsidRDefault="00CC6898" w:rsidP="003221B7">
      <w:pPr>
        <w:pStyle w:val="Code1"/>
        <w:shd w:val="clear" w:color="auto" w:fill="EAF1DD" w:themeFill="accent3" w:themeFillTint="33"/>
        <w:suppressAutoHyphens/>
        <w:rPr>
          <w:sz w:val="16"/>
          <w:szCs w:val="16"/>
          <w:lang w:eastAsia="de-CH"/>
        </w:rPr>
      </w:pPr>
      <w:r w:rsidRPr="00D913DA">
        <w:rPr>
          <w:sz w:val="16"/>
          <w:szCs w:val="16"/>
          <w:lang w:eastAsia="de-CH"/>
        </w:rPr>
        <w:t>{</w:t>
      </w:r>
    </w:p>
    <w:p w:rsidR="00CC6898" w:rsidRPr="00D913DA" w:rsidRDefault="00CC6898" w:rsidP="003221B7">
      <w:pPr>
        <w:pStyle w:val="Code1"/>
        <w:shd w:val="clear" w:color="auto" w:fill="EAF1DD" w:themeFill="accent3" w:themeFillTint="33"/>
        <w:suppressAutoHyphens/>
        <w:rPr>
          <w:sz w:val="16"/>
          <w:szCs w:val="16"/>
          <w:lang w:eastAsia="de-CH"/>
        </w:rPr>
      </w:pPr>
      <w:r w:rsidRPr="00D913DA">
        <w:rPr>
          <w:sz w:val="16"/>
          <w:szCs w:val="16"/>
          <w:lang w:eastAsia="de-CH"/>
        </w:rPr>
        <w:t xml:space="preserve">    </w:t>
      </w:r>
      <w:r w:rsidRPr="00D913DA">
        <w:rPr>
          <w:color w:val="0000FF"/>
          <w:sz w:val="16"/>
          <w:szCs w:val="16"/>
          <w:lang w:eastAsia="de-CH"/>
        </w:rPr>
        <w:t>string</w:t>
      </w:r>
      <w:r w:rsidRPr="00D913DA">
        <w:rPr>
          <w:sz w:val="16"/>
          <w:szCs w:val="16"/>
          <w:lang w:eastAsia="de-CH"/>
        </w:rPr>
        <w:t xml:space="preserve"> property = </w:t>
      </w:r>
      <w:r w:rsidRPr="00D913DA">
        <w:rPr>
          <w:color w:val="A31515"/>
          <w:sz w:val="16"/>
          <w:szCs w:val="16"/>
          <w:lang w:eastAsia="de-CH"/>
        </w:rPr>
        <w:t>""</w:t>
      </w:r>
      <w:r w:rsidRPr="00D913DA">
        <w:rPr>
          <w:sz w:val="16"/>
          <w:szCs w:val="16"/>
          <w:lang w:eastAsia="de-CH"/>
        </w:rPr>
        <w:t xml:space="preserve"> + properties[key];</w:t>
      </w:r>
    </w:p>
    <w:p w:rsidR="00CC6898" w:rsidRPr="00D913DA" w:rsidRDefault="00CC6898" w:rsidP="003221B7">
      <w:pPr>
        <w:pStyle w:val="Code1"/>
        <w:shd w:val="clear" w:color="auto" w:fill="EAF1DD" w:themeFill="accent3" w:themeFillTint="33"/>
        <w:suppressAutoHyphens/>
        <w:rPr>
          <w:sz w:val="16"/>
          <w:szCs w:val="16"/>
          <w:lang w:eastAsia="de-CH"/>
        </w:rPr>
      </w:pPr>
      <w:r w:rsidRPr="00D913DA">
        <w:rPr>
          <w:sz w:val="16"/>
          <w:szCs w:val="16"/>
          <w:lang w:eastAsia="de-CH"/>
        </w:rPr>
        <w:t xml:space="preserve">    parameters = </w:t>
      </w:r>
      <w:r w:rsidRPr="00D913DA">
        <w:rPr>
          <w:color w:val="0000FF"/>
          <w:sz w:val="16"/>
          <w:szCs w:val="16"/>
          <w:lang w:eastAsia="de-CH"/>
        </w:rPr>
        <w:t>new</w:t>
      </w:r>
      <w:r w:rsidRPr="00D913DA">
        <w:rPr>
          <w:sz w:val="16"/>
          <w:szCs w:val="16"/>
          <w:lang w:eastAsia="de-CH"/>
        </w:rPr>
        <w:t xml:space="preserve"> </w:t>
      </w:r>
      <w:r w:rsidRPr="00D913DA">
        <w:rPr>
          <w:color w:val="2B91AF"/>
          <w:sz w:val="16"/>
          <w:szCs w:val="16"/>
          <w:lang w:eastAsia="de-CH"/>
        </w:rPr>
        <w:t>Dictionary</w:t>
      </w:r>
      <w:r w:rsidRPr="00D913DA">
        <w:rPr>
          <w:sz w:val="16"/>
          <w:szCs w:val="16"/>
          <w:lang w:eastAsia="de-CH"/>
        </w:rPr>
        <w:t>&lt;</w:t>
      </w:r>
      <w:r w:rsidRPr="00D913DA">
        <w:rPr>
          <w:color w:val="0000FF"/>
          <w:sz w:val="16"/>
          <w:szCs w:val="16"/>
          <w:lang w:eastAsia="de-CH"/>
        </w:rPr>
        <w:t>string</w:t>
      </w:r>
      <w:r w:rsidRPr="00D913DA">
        <w:rPr>
          <w:sz w:val="16"/>
          <w:szCs w:val="16"/>
          <w:lang w:eastAsia="de-CH"/>
        </w:rPr>
        <w:t xml:space="preserve">, </w:t>
      </w:r>
      <w:r w:rsidRPr="00D913DA">
        <w:rPr>
          <w:color w:val="0000FF"/>
          <w:sz w:val="16"/>
          <w:szCs w:val="16"/>
          <w:lang w:eastAsia="de-CH"/>
        </w:rPr>
        <w:t>object</w:t>
      </w:r>
      <w:r w:rsidRPr="00D913DA">
        <w:rPr>
          <w:sz w:val="16"/>
          <w:szCs w:val="16"/>
          <w:lang w:eastAsia="de-CH"/>
        </w:rPr>
        <w:t>&gt;();</w:t>
      </w:r>
    </w:p>
    <w:p w:rsidR="00CC6898" w:rsidRPr="008361A1" w:rsidRDefault="00CC6898" w:rsidP="003221B7">
      <w:pPr>
        <w:pStyle w:val="Code1"/>
        <w:shd w:val="clear" w:color="auto" w:fill="EAF1DD" w:themeFill="accent3" w:themeFillTint="33"/>
        <w:suppressAutoHyphens/>
        <w:rPr>
          <w:sz w:val="16"/>
          <w:szCs w:val="16"/>
          <w:lang w:val="de-CH" w:eastAsia="de-CH"/>
        </w:rPr>
      </w:pPr>
      <w:r w:rsidRPr="00D913DA">
        <w:rPr>
          <w:sz w:val="16"/>
          <w:szCs w:val="16"/>
          <w:lang w:eastAsia="de-CH"/>
        </w:rPr>
        <w:t xml:space="preserve">    </w:t>
      </w:r>
      <w:r w:rsidRPr="008361A1">
        <w:rPr>
          <w:sz w:val="16"/>
          <w:szCs w:val="16"/>
          <w:lang w:val="de-CH" w:eastAsia="de-CH"/>
        </w:rPr>
        <w:t>parameters.Add(</w:t>
      </w:r>
      <w:r w:rsidRPr="008361A1">
        <w:rPr>
          <w:color w:val="A31515"/>
          <w:sz w:val="16"/>
          <w:szCs w:val="16"/>
          <w:lang w:val="de-CH" w:eastAsia="de-CH"/>
        </w:rPr>
        <w:t>"@systemId"</w:t>
      </w:r>
      <w:r w:rsidRPr="008361A1">
        <w:rPr>
          <w:sz w:val="16"/>
          <w:szCs w:val="16"/>
          <w:lang w:val="de-CH" w:eastAsia="de-CH"/>
        </w:rPr>
        <w:t>, systemId);</w:t>
      </w:r>
    </w:p>
    <w:p w:rsidR="00CC6898" w:rsidRPr="008361A1" w:rsidRDefault="00CC6898" w:rsidP="003221B7">
      <w:pPr>
        <w:pStyle w:val="Code1"/>
        <w:shd w:val="clear" w:color="auto" w:fill="EAF1DD" w:themeFill="accent3" w:themeFillTint="33"/>
        <w:suppressAutoHyphens/>
        <w:rPr>
          <w:sz w:val="16"/>
          <w:szCs w:val="16"/>
          <w:lang w:val="de-CH" w:eastAsia="de-CH"/>
        </w:rPr>
      </w:pPr>
      <w:r w:rsidRPr="008361A1">
        <w:rPr>
          <w:sz w:val="16"/>
          <w:szCs w:val="16"/>
          <w:lang w:val="de-CH" w:eastAsia="de-CH"/>
        </w:rPr>
        <w:t xml:space="preserve">    parameters.Add(</w:t>
      </w:r>
      <w:r w:rsidRPr="008361A1">
        <w:rPr>
          <w:color w:val="A31515"/>
          <w:sz w:val="16"/>
          <w:szCs w:val="16"/>
          <w:lang w:val="de-CH" w:eastAsia="de-CH"/>
        </w:rPr>
        <w:t>"@propertyId"</w:t>
      </w:r>
      <w:r w:rsidRPr="008361A1">
        <w:rPr>
          <w:sz w:val="16"/>
          <w:szCs w:val="16"/>
          <w:lang w:val="de-CH" w:eastAsia="de-CH"/>
        </w:rPr>
        <w:t>, key);</w:t>
      </w:r>
    </w:p>
    <w:p w:rsidR="00CC6898" w:rsidRPr="00D913DA" w:rsidRDefault="00CC6898" w:rsidP="003221B7">
      <w:pPr>
        <w:pStyle w:val="Code1"/>
        <w:shd w:val="clear" w:color="auto" w:fill="EAF1DD" w:themeFill="accent3" w:themeFillTint="33"/>
        <w:suppressAutoHyphens/>
        <w:rPr>
          <w:sz w:val="16"/>
          <w:szCs w:val="16"/>
          <w:lang w:eastAsia="de-CH"/>
        </w:rPr>
      </w:pPr>
      <w:r w:rsidRPr="008361A1">
        <w:rPr>
          <w:sz w:val="16"/>
          <w:szCs w:val="16"/>
          <w:lang w:val="de-CH" w:eastAsia="de-CH"/>
        </w:rPr>
        <w:t xml:space="preserve">    </w:t>
      </w:r>
      <w:r w:rsidRPr="00D913DA">
        <w:rPr>
          <w:sz w:val="16"/>
          <w:szCs w:val="16"/>
          <w:lang w:eastAsia="de-CH"/>
        </w:rPr>
        <w:t>parameters.Add(</w:t>
      </w:r>
      <w:r w:rsidRPr="00D913DA">
        <w:rPr>
          <w:color w:val="A31515"/>
          <w:sz w:val="16"/>
          <w:szCs w:val="16"/>
          <w:lang w:eastAsia="de-CH"/>
        </w:rPr>
        <w:t>"@value"</w:t>
      </w:r>
      <w:r w:rsidRPr="00D913DA">
        <w:rPr>
          <w:sz w:val="16"/>
          <w:szCs w:val="16"/>
          <w:lang w:eastAsia="de-CH"/>
        </w:rPr>
        <w:t>, property);</w:t>
      </w:r>
    </w:p>
    <w:p w:rsidR="00CC6898" w:rsidRPr="00D913DA" w:rsidRDefault="00CC6898" w:rsidP="003221B7">
      <w:pPr>
        <w:pStyle w:val="Code1"/>
        <w:shd w:val="clear" w:color="auto" w:fill="EAF1DD" w:themeFill="accent3" w:themeFillTint="33"/>
        <w:suppressAutoHyphens/>
        <w:rPr>
          <w:sz w:val="16"/>
          <w:szCs w:val="16"/>
          <w:lang w:eastAsia="de-CH"/>
        </w:rPr>
      </w:pPr>
      <w:r w:rsidRPr="00D913DA">
        <w:rPr>
          <w:sz w:val="16"/>
          <w:szCs w:val="16"/>
          <w:lang w:eastAsia="de-CH"/>
        </w:rPr>
        <w:t xml:space="preserve">    sqlR = transaction.ExecuteQuery(</w:t>
      </w:r>
      <w:r w:rsidRPr="00D913DA">
        <w:rPr>
          <w:color w:val="2B91AF"/>
          <w:sz w:val="16"/>
          <w:szCs w:val="16"/>
          <w:lang w:eastAsia="de-CH"/>
        </w:rPr>
        <w:t>CMachines</w:t>
      </w:r>
      <w:r w:rsidRPr="00D913DA">
        <w:rPr>
          <w:sz w:val="16"/>
          <w:szCs w:val="16"/>
          <w:lang w:eastAsia="de-CH"/>
        </w:rPr>
        <w:t>.INSERT_MACHINE_PROPERTIES, parameters);</w:t>
      </w:r>
    </w:p>
    <w:p w:rsidR="00CC6898" w:rsidRPr="00D913DA" w:rsidRDefault="00CC6898" w:rsidP="003221B7">
      <w:pPr>
        <w:pStyle w:val="Code1"/>
        <w:shd w:val="clear" w:color="auto" w:fill="EAF1DD" w:themeFill="accent3" w:themeFillTint="33"/>
        <w:suppressAutoHyphens/>
        <w:rPr>
          <w:sz w:val="16"/>
          <w:szCs w:val="16"/>
          <w:lang w:eastAsia="de-CH"/>
        </w:rPr>
      </w:pPr>
      <w:r w:rsidRPr="00D913DA">
        <w:rPr>
          <w:sz w:val="16"/>
          <w:szCs w:val="16"/>
          <w:lang w:eastAsia="de-CH"/>
        </w:rPr>
        <w:t xml:space="preserve">    </w:t>
      </w:r>
      <w:r w:rsidRPr="00D913DA">
        <w:rPr>
          <w:color w:val="0000FF"/>
          <w:sz w:val="16"/>
          <w:szCs w:val="16"/>
          <w:lang w:eastAsia="de-CH"/>
        </w:rPr>
        <w:t>if</w:t>
      </w:r>
      <w:r w:rsidRPr="00D913DA">
        <w:rPr>
          <w:sz w:val="16"/>
          <w:szCs w:val="16"/>
          <w:lang w:eastAsia="de-CH"/>
        </w:rPr>
        <w:t xml:space="preserve"> (!sqlR.IsOk)</w:t>
      </w:r>
    </w:p>
    <w:p w:rsidR="00CC6898" w:rsidRPr="00D913DA" w:rsidRDefault="00CC6898" w:rsidP="003221B7">
      <w:pPr>
        <w:pStyle w:val="Code1"/>
        <w:shd w:val="clear" w:color="auto" w:fill="EAF1DD" w:themeFill="accent3" w:themeFillTint="33"/>
        <w:suppressAutoHyphens/>
        <w:rPr>
          <w:sz w:val="16"/>
          <w:szCs w:val="16"/>
          <w:lang w:eastAsia="de-CH"/>
        </w:rPr>
      </w:pPr>
      <w:r w:rsidRPr="00D913DA">
        <w:rPr>
          <w:sz w:val="16"/>
          <w:szCs w:val="16"/>
          <w:lang w:eastAsia="de-CH"/>
        </w:rPr>
        <w:t xml:space="preserve">    {</w:t>
      </w:r>
    </w:p>
    <w:p w:rsidR="00CC6898" w:rsidRPr="00D913DA" w:rsidRDefault="00CC6898" w:rsidP="003221B7">
      <w:pPr>
        <w:pStyle w:val="Code1"/>
        <w:shd w:val="clear" w:color="auto" w:fill="EAF1DD" w:themeFill="accent3" w:themeFillTint="33"/>
        <w:suppressAutoHyphens/>
        <w:rPr>
          <w:sz w:val="16"/>
          <w:szCs w:val="16"/>
          <w:lang w:eastAsia="de-CH"/>
        </w:rPr>
      </w:pPr>
      <w:r w:rsidRPr="00D913DA">
        <w:rPr>
          <w:sz w:val="16"/>
          <w:szCs w:val="16"/>
          <w:lang w:eastAsia="de-CH"/>
        </w:rPr>
        <w:t xml:space="preserve">        transaction.Rollback();</w:t>
      </w:r>
    </w:p>
    <w:p w:rsidR="00CC6898" w:rsidRPr="00D913DA" w:rsidRDefault="00CC6898" w:rsidP="003221B7">
      <w:pPr>
        <w:pStyle w:val="Code1"/>
        <w:shd w:val="clear" w:color="auto" w:fill="EAF1DD" w:themeFill="accent3" w:themeFillTint="33"/>
        <w:suppressAutoHyphens/>
        <w:rPr>
          <w:sz w:val="16"/>
          <w:szCs w:val="16"/>
          <w:lang w:eastAsia="de-CH"/>
        </w:rPr>
      </w:pPr>
      <w:r w:rsidRPr="00D913DA">
        <w:rPr>
          <w:sz w:val="16"/>
          <w:szCs w:val="16"/>
          <w:lang w:eastAsia="de-CH"/>
        </w:rPr>
        <w:t xml:space="preserve">        </w:t>
      </w:r>
      <w:r w:rsidRPr="00D913DA">
        <w:rPr>
          <w:color w:val="0000FF"/>
          <w:sz w:val="16"/>
          <w:szCs w:val="16"/>
          <w:lang w:eastAsia="de-CH"/>
        </w:rPr>
        <w:t>if</w:t>
      </w:r>
      <w:r w:rsidRPr="00D913DA">
        <w:rPr>
          <w:sz w:val="16"/>
          <w:szCs w:val="16"/>
          <w:lang w:eastAsia="de-CH"/>
        </w:rPr>
        <w:t xml:space="preserve"> (sqlR.ErrorMessage == </w:t>
      </w:r>
      <w:r w:rsidRPr="00D913DA">
        <w:rPr>
          <w:color w:val="A31515"/>
          <w:sz w:val="16"/>
          <w:szCs w:val="16"/>
          <w:lang w:eastAsia="de-CH"/>
        </w:rPr>
        <w:t>""</w:t>
      </w:r>
      <w:r w:rsidRPr="00D913DA">
        <w:rPr>
          <w:sz w:val="16"/>
          <w:szCs w:val="16"/>
          <w:lang w:eastAsia="de-CH"/>
        </w:rPr>
        <w:t>)</w:t>
      </w:r>
    </w:p>
    <w:p w:rsidR="00CC6898" w:rsidRPr="00D913DA" w:rsidRDefault="00CC6898" w:rsidP="003221B7">
      <w:pPr>
        <w:pStyle w:val="Code1"/>
        <w:shd w:val="clear" w:color="auto" w:fill="EAF1DD" w:themeFill="accent3" w:themeFillTint="33"/>
        <w:suppressAutoHyphens/>
        <w:rPr>
          <w:sz w:val="16"/>
          <w:szCs w:val="16"/>
          <w:lang w:eastAsia="de-CH"/>
        </w:rPr>
      </w:pPr>
      <w:r w:rsidRPr="00D913DA">
        <w:rPr>
          <w:sz w:val="16"/>
          <w:szCs w:val="16"/>
          <w:lang w:eastAsia="de-CH"/>
        </w:rPr>
        <w:t xml:space="preserve">            sqlR.ErrorMessage = </w:t>
      </w:r>
      <w:r w:rsidRPr="00D913DA">
        <w:rPr>
          <w:color w:val="A31515"/>
          <w:sz w:val="16"/>
          <w:szCs w:val="16"/>
          <w:lang w:eastAsia="de-CH"/>
        </w:rPr>
        <w:t>"An error occured during adding the properties"</w:t>
      </w:r>
      <w:r w:rsidRPr="00D913DA">
        <w:rPr>
          <w:sz w:val="16"/>
          <w:szCs w:val="16"/>
          <w:lang w:eastAsia="de-CH"/>
        </w:rPr>
        <w:t>;</w:t>
      </w:r>
    </w:p>
    <w:p w:rsidR="00CC6898" w:rsidRPr="00D913DA" w:rsidRDefault="00CC6898" w:rsidP="003221B7">
      <w:pPr>
        <w:pStyle w:val="Code1"/>
        <w:shd w:val="clear" w:color="auto" w:fill="EAF1DD" w:themeFill="accent3" w:themeFillTint="33"/>
        <w:suppressAutoHyphens/>
        <w:rPr>
          <w:sz w:val="16"/>
          <w:szCs w:val="16"/>
          <w:lang w:eastAsia="de-CH"/>
        </w:rPr>
      </w:pPr>
      <w:r w:rsidRPr="00D913DA">
        <w:rPr>
          <w:sz w:val="16"/>
          <w:szCs w:val="16"/>
          <w:lang w:eastAsia="de-CH"/>
        </w:rPr>
        <w:t xml:space="preserve">        </w:t>
      </w:r>
      <w:r w:rsidRPr="00D913DA">
        <w:rPr>
          <w:color w:val="0000FF"/>
          <w:sz w:val="16"/>
          <w:szCs w:val="16"/>
          <w:lang w:eastAsia="de-CH"/>
        </w:rPr>
        <w:t>return</w:t>
      </w:r>
      <w:r w:rsidRPr="00D913DA">
        <w:rPr>
          <w:sz w:val="16"/>
          <w:szCs w:val="16"/>
          <w:lang w:eastAsia="de-CH"/>
        </w:rPr>
        <w:t xml:space="preserve"> sqlR;</w:t>
      </w:r>
    </w:p>
    <w:p w:rsidR="00CC6898" w:rsidRPr="00D913DA" w:rsidRDefault="00CC6898" w:rsidP="003221B7">
      <w:pPr>
        <w:pStyle w:val="Code1"/>
        <w:shd w:val="clear" w:color="auto" w:fill="EAF1DD" w:themeFill="accent3" w:themeFillTint="33"/>
        <w:suppressAutoHyphens/>
        <w:rPr>
          <w:sz w:val="16"/>
          <w:szCs w:val="16"/>
          <w:lang w:eastAsia="de-CH"/>
        </w:rPr>
      </w:pPr>
      <w:r w:rsidRPr="00D913DA">
        <w:rPr>
          <w:sz w:val="16"/>
          <w:szCs w:val="16"/>
          <w:lang w:eastAsia="de-CH"/>
        </w:rPr>
        <w:t xml:space="preserve">    }</w:t>
      </w:r>
    </w:p>
    <w:p w:rsidR="00CC6898" w:rsidRPr="00D913DA" w:rsidRDefault="00CC6898" w:rsidP="003221B7">
      <w:pPr>
        <w:pStyle w:val="Code1"/>
        <w:shd w:val="clear" w:color="auto" w:fill="EAF1DD" w:themeFill="accent3" w:themeFillTint="33"/>
        <w:suppressAutoHyphens/>
        <w:rPr>
          <w:sz w:val="16"/>
          <w:szCs w:val="16"/>
          <w:lang w:eastAsia="de-CH"/>
        </w:rPr>
      </w:pPr>
      <w:r w:rsidRPr="00D913DA">
        <w:rPr>
          <w:sz w:val="16"/>
          <w:szCs w:val="16"/>
          <w:lang w:eastAsia="de-CH"/>
        </w:rPr>
        <w:t>}</w:t>
      </w:r>
    </w:p>
    <w:p w:rsidR="00CC6898" w:rsidRPr="00D913DA" w:rsidRDefault="00CC6898" w:rsidP="003221B7">
      <w:pPr>
        <w:pStyle w:val="Code1"/>
        <w:shd w:val="clear" w:color="auto" w:fill="DAEEF3" w:themeFill="accent5" w:themeFillTint="33"/>
        <w:suppressAutoHyphens/>
        <w:rPr>
          <w:sz w:val="16"/>
          <w:szCs w:val="16"/>
          <w:lang w:eastAsia="de-CH"/>
        </w:rPr>
      </w:pPr>
      <w:r w:rsidRPr="00D913DA">
        <w:rPr>
          <w:color w:val="008000"/>
          <w:sz w:val="16"/>
          <w:szCs w:val="16"/>
          <w:lang w:eastAsia="de-CH"/>
        </w:rPr>
        <w:t>//On insert les composents StreamX</w:t>
      </w:r>
    </w:p>
    <w:p w:rsidR="00CC6898" w:rsidRPr="00D913DA" w:rsidRDefault="00CC6898" w:rsidP="003221B7">
      <w:pPr>
        <w:pStyle w:val="Code1"/>
        <w:shd w:val="clear" w:color="auto" w:fill="DAEEF3" w:themeFill="accent5" w:themeFillTint="33"/>
        <w:suppressAutoHyphens/>
        <w:rPr>
          <w:sz w:val="16"/>
          <w:szCs w:val="16"/>
          <w:lang w:eastAsia="de-CH"/>
        </w:rPr>
      </w:pPr>
      <w:r w:rsidRPr="00D913DA">
        <w:rPr>
          <w:color w:val="0000FF"/>
          <w:sz w:val="16"/>
          <w:szCs w:val="16"/>
          <w:lang w:eastAsia="de-CH"/>
        </w:rPr>
        <w:t>foreach</w:t>
      </w:r>
      <w:r w:rsidRPr="00D913DA">
        <w:rPr>
          <w:sz w:val="16"/>
          <w:szCs w:val="16"/>
          <w:lang w:eastAsia="de-CH"/>
        </w:rPr>
        <w:t xml:space="preserve"> (</w:t>
      </w:r>
      <w:r w:rsidRPr="00D913DA">
        <w:rPr>
          <w:color w:val="2B91AF"/>
          <w:sz w:val="16"/>
          <w:szCs w:val="16"/>
          <w:lang w:eastAsia="de-CH"/>
        </w:rPr>
        <w:t>StreamXComponent</w:t>
      </w:r>
      <w:r w:rsidRPr="00D913DA">
        <w:rPr>
          <w:sz w:val="16"/>
          <w:szCs w:val="16"/>
          <w:lang w:eastAsia="de-CH"/>
        </w:rPr>
        <w:t xml:space="preserve"> component </w:t>
      </w:r>
      <w:r w:rsidRPr="00D913DA">
        <w:rPr>
          <w:color w:val="0000FF"/>
          <w:sz w:val="16"/>
          <w:szCs w:val="16"/>
          <w:lang w:eastAsia="de-CH"/>
        </w:rPr>
        <w:t>in</w:t>
      </w:r>
      <w:r w:rsidRPr="00D913DA">
        <w:rPr>
          <w:sz w:val="16"/>
          <w:szCs w:val="16"/>
          <w:lang w:eastAsia="de-CH"/>
        </w:rPr>
        <w:t xml:space="preserve"> machine.InfosStreamX.StreamXComponents)</w:t>
      </w:r>
    </w:p>
    <w:p w:rsidR="00CC6898" w:rsidRPr="00D913DA" w:rsidRDefault="00CC6898" w:rsidP="003221B7">
      <w:pPr>
        <w:pStyle w:val="Code1"/>
        <w:shd w:val="clear" w:color="auto" w:fill="DAEEF3" w:themeFill="accent5" w:themeFillTint="33"/>
        <w:suppressAutoHyphens/>
        <w:rPr>
          <w:sz w:val="16"/>
          <w:szCs w:val="16"/>
          <w:lang w:eastAsia="de-CH"/>
        </w:rPr>
      </w:pPr>
      <w:r w:rsidRPr="00D913DA">
        <w:rPr>
          <w:sz w:val="16"/>
          <w:szCs w:val="16"/>
          <w:lang w:eastAsia="de-CH"/>
        </w:rPr>
        <w:t>{</w:t>
      </w:r>
    </w:p>
    <w:p w:rsidR="00CC6898" w:rsidRPr="00D913DA" w:rsidRDefault="00CC6898" w:rsidP="003221B7">
      <w:pPr>
        <w:pStyle w:val="Code1"/>
        <w:shd w:val="clear" w:color="auto" w:fill="DAEEF3" w:themeFill="accent5" w:themeFillTint="33"/>
        <w:suppressAutoHyphens/>
        <w:rPr>
          <w:sz w:val="16"/>
          <w:szCs w:val="16"/>
          <w:lang w:eastAsia="de-CH"/>
        </w:rPr>
      </w:pPr>
      <w:r w:rsidRPr="00D913DA">
        <w:rPr>
          <w:sz w:val="16"/>
          <w:szCs w:val="16"/>
          <w:lang w:eastAsia="de-CH"/>
        </w:rPr>
        <w:t xml:space="preserve">    parameters = </w:t>
      </w:r>
      <w:r w:rsidRPr="00D913DA">
        <w:rPr>
          <w:color w:val="0000FF"/>
          <w:sz w:val="16"/>
          <w:szCs w:val="16"/>
          <w:lang w:eastAsia="de-CH"/>
        </w:rPr>
        <w:t>new</w:t>
      </w:r>
      <w:r w:rsidRPr="00D913DA">
        <w:rPr>
          <w:sz w:val="16"/>
          <w:szCs w:val="16"/>
          <w:lang w:eastAsia="de-CH"/>
        </w:rPr>
        <w:t xml:space="preserve"> </w:t>
      </w:r>
      <w:r w:rsidRPr="00D913DA">
        <w:rPr>
          <w:color w:val="2B91AF"/>
          <w:sz w:val="16"/>
          <w:szCs w:val="16"/>
          <w:lang w:eastAsia="de-CH"/>
        </w:rPr>
        <w:t>Dictionary</w:t>
      </w:r>
      <w:r w:rsidRPr="00D913DA">
        <w:rPr>
          <w:sz w:val="16"/>
          <w:szCs w:val="16"/>
          <w:lang w:eastAsia="de-CH"/>
        </w:rPr>
        <w:t>&lt;</w:t>
      </w:r>
      <w:r w:rsidRPr="00D913DA">
        <w:rPr>
          <w:color w:val="0000FF"/>
          <w:sz w:val="16"/>
          <w:szCs w:val="16"/>
          <w:lang w:eastAsia="de-CH"/>
        </w:rPr>
        <w:t>string</w:t>
      </w:r>
      <w:r w:rsidRPr="00D913DA">
        <w:rPr>
          <w:sz w:val="16"/>
          <w:szCs w:val="16"/>
          <w:lang w:eastAsia="de-CH"/>
        </w:rPr>
        <w:t xml:space="preserve">, </w:t>
      </w:r>
      <w:r w:rsidRPr="00D913DA">
        <w:rPr>
          <w:color w:val="2B91AF"/>
          <w:sz w:val="16"/>
          <w:szCs w:val="16"/>
          <w:lang w:eastAsia="de-CH"/>
        </w:rPr>
        <w:t>Object</w:t>
      </w:r>
      <w:r w:rsidRPr="00D913DA">
        <w:rPr>
          <w:sz w:val="16"/>
          <w:szCs w:val="16"/>
          <w:lang w:eastAsia="de-CH"/>
        </w:rPr>
        <w:t>&gt;();</w:t>
      </w:r>
    </w:p>
    <w:p w:rsidR="00CC6898" w:rsidRPr="00D913DA" w:rsidRDefault="00CC6898" w:rsidP="003221B7">
      <w:pPr>
        <w:pStyle w:val="Code1"/>
        <w:shd w:val="clear" w:color="auto" w:fill="DAEEF3" w:themeFill="accent5" w:themeFillTint="33"/>
        <w:suppressAutoHyphens/>
        <w:rPr>
          <w:sz w:val="16"/>
          <w:szCs w:val="16"/>
          <w:lang w:eastAsia="de-CH"/>
        </w:rPr>
      </w:pPr>
      <w:r w:rsidRPr="00D913DA">
        <w:rPr>
          <w:sz w:val="16"/>
          <w:szCs w:val="16"/>
          <w:lang w:eastAsia="de-CH"/>
        </w:rPr>
        <w:t xml:space="preserve">    parameters.Add(</w:t>
      </w:r>
      <w:r w:rsidRPr="00D913DA">
        <w:rPr>
          <w:color w:val="A31515"/>
          <w:sz w:val="16"/>
          <w:szCs w:val="16"/>
          <w:lang w:eastAsia="de-CH"/>
        </w:rPr>
        <w:t>"@version"</w:t>
      </w:r>
      <w:r w:rsidRPr="00D913DA">
        <w:rPr>
          <w:sz w:val="16"/>
          <w:szCs w:val="16"/>
          <w:lang w:eastAsia="de-CH"/>
        </w:rPr>
        <w:t>, component.Version);</w:t>
      </w:r>
    </w:p>
    <w:p w:rsidR="00CC6898" w:rsidRPr="00D913DA" w:rsidRDefault="00CC6898" w:rsidP="003221B7">
      <w:pPr>
        <w:pStyle w:val="Code1"/>
        <w:shd w:val="clear" w:color="auto" w:fill="DAEEF3" w:themeFill="accent5" w:themeFillTint="33"/>
        <w:suppressAutoHyphens/>
        <w:rPr>
          <w:sz w:val="16"/>
          <w:szCs w:val="16"/>
          <w:lang w:eastAsia="de-CH"/>
        </w:rPr>
      </w:pPr>
      <w:r w:rsidRPr="00D913DA">
        <w:rPr>
          <w:sz w:val="16"/>
          <w:szCs w:val="16"/>
          <w:lang w:eastAsia="de-CH"/>
        </w:rPr>
        <w:t xml:space="preserve">    parameters.Add(</w:t>
      </w:r>
      <w:r w:rsidRPr="00D913DA">
        <w:rPr>
          <w:color w:val="A31515"/>
          <w:sz w:val="16"/>
          <w:szCs w:val="16"/>
          <w:lang w:eastAsia="de-CH"/>
        </w:rPr>
        <w:t>"@name"</w:t>
      </w:r>
      <w:r w:rsidRPr="00D913DA">
        <w:rPr>
          <w:sz w:val="16"/>
          <w:szCs w:val="16"/>
          <w:lang w:eastAsia="de-CH"/>
        </w:rPr>
        <w:t>, component.Name);</w:t>
      </w:r>
    </w:p>
    <w:p w:rsidR="00CC6898" w:rsidRPr="008361A1" w:rsidRDefault="00CC6898" w:rsidP="003221B7">
      <w:pPr>
        <w:pStyle w:val="Code1"/>
        <w:shd w:val="clear" w:color="auto" w:fill="DAEEF3" w:themeFill="accent5" w:themeFillTint="33"/>
        <w:suppressAutoHyphens/>
        <w:rPr>
          <w:sz w:val="16"/>
          <w:szCs w:val="16"/>
          <w:lang w:val="de-CH" w:eastAsia="de-CH"/>
        </w:rPr>
      </w:pPr>
      <w:r w:rsidRPr="00D913DA">
        <w:rPr>
          <w:sz w:val="16"/>
          <w:szCs w:val="16"/>
          <w:lang w:eastAsia="de-CH"/>
        </w:rPr>
        <w:t xml:space="preserve">    </w:t>
      </w:r>
      <w:r w:rsidRPr="008361A1">
        <w:rPr>
          <w:sz w:val="16"/>
          <w:szCs w:val="16"/>
          <w:lang w:val="de-CH" w:eastAsia="de-CH"/>
        </w:rPr>
        <w:t>parameters.Add(</w:t>
      </w:r>
      <w:r w:rsidRPr="008361A1">
        <w:rPr>
          <w:color w:val="A31515"/>
          <w:sz w:val="16"/>
          <w:szCs w:val="16"/>
          <w:lang w:val="de-CH" w:eastAsia="de-CH"/>
        </w:rPr>
        <w:t>"@log"</w:t>
      </w:r>
      <w:r w:rsidRPr="008361A1">
        <w:rPr>
          <w:sz w:val="16"/>
          <w:szCs w:val="16"/>
          <w:lang w:val="de-CH" w:eastAsia="de-CH"/>
        </w:rPr>
        <w:t>, 0);</w:t>
      </w:r>
    </w:p>
    <w:p w:rsidR="00CC6898" w:rsidRPr="008361A1" w:rsidRDefault="00CC6898" w:rsidP="003221B7">
      <w:pPr>
        <w:pStyle w:val="Code1"/>
        <w:shd w:val="clear" w:color="auto" w:fill="DAEEF3" w:themeFill="accent5" w:themeFillTint="33"/>
        <w:suppressAutoHyphens/>
        <w:rPr>
          <w:sz w:val="16"/>
          <w:szCs w:val="16"/>
          <w:lang w:val="de-CH" w:eastAsia="de-CH"/>
        </w:rPr>
      </w:pPr>
      <w:r w:rsidRPr="008361A1">
        <w:rPr>
          <w:sz w:val="16"/>
          <w:szCs w:val="16"/>
          <w:lang w:val="de-CH" w:eastAsia="de-CH"/>
        </w:rPr>
        <w:t xml:space="preserve">    parameters.Add(</w:t>
      </w:r>
      <w:r w:rsidRPr="008361A1">
        <w:rPr>
          <w:color w:val="A31515"/>
          <w:sz w:val="16"/>
          <w:szCs w:val="16"/>
          <w:lang w:val="de-CH" w:eastAsia="de-CH"/>
        </w:rPr>
        <w:t>"@systemId"</w:t>
      </w:r>
      <w:r w:rsidRPr="008361A1">
        <w:rPr>
          <w:sz w:val="16"/>
          <w:szCs w:val="16"/>
          <w:lang w:val="de-CH" w:eastAsia="de-CH"/>
        </w:rPr>
        <w:t>, systemId);</w:t>
      </w:r>
    </w:p>
    <w:p w:rsidR="00CC6898" w:rsidRPr="00D913DA" w:rsidRDefault="00CC6898" w:rsidP="003221B7">
      <w:pPr>
        <w:pStyle w:val="Code1"/>
        <w:shd w:val="clear" w:color="auto" w:fill="DAEEF3" w:themeFill="accent5" w:themeFillTint="33"/>
        <w:suppressAutoHyphens/>
        <w:rPr>
          <w:sz w:val="16"/>
          <w:szCs w:val="16"/>
          <w:lang w:eastAsia="de-CH"/>
        </w:rPr>
      </w:pPr>
      <w:r w:rsidRPr="008361A1">
        <w:rPr>
          <w:sz w:val="16"/>
          <w:szCs w:val="16"/>
          <w:lang w:val="de-CH" w:eastAsia="de-CH"/>
        </w:rPr>
        <w:t xml:space="preserve">    </w:t>
      </w:r>
      <w:r w:rsidRPr="00D913DA">
        <w:rPr>
          <w:sz w:val="16"/>
          <w:szCs w:val="16"/>
          <w:lang w:eastAsia="de-CH"/>
        </w:rPr>
        <w:t>sqlR = transaction.ExecuteQuery(</w:t>
      </w:r>
      <w:r w:rsidRPr="00D913DA">
        <w:rPr>
          <w:color w:val="2B91AF"/>
          <w:sz w:val="16"/>
          <w:szCs w:val="16"/>
          <w:lang w:eastAsia="de-CH"/>
        </w:rPr>
        <w:t>CMachines</w:t>
      </w:r>
      <w:r w:rsidRPr="00D913DA">
        <w:rPr>
          <w:sz w:val="16"/>
          <w:szCs w:val="16"/>
          <w:lang w:eastAsia="de-CH"/>
        </w:rPr>
        <w:t>.INSERT_COMPONENT, parameters);</w:t>
      </w:r>
    </w:p>
    <w:p w:rsidR="00CC6898" w:rsidRPr="00D913DA" w:rsidRDefault="00CC6898" w:rsidP="003221B7">
      <w:pPr>
        <w:pStyle w:val="Code1"/>
        <w:shd w:val="clear" w:color="auto" w:fill="DAEEF3" w:themeFill="accent5" w:themeFillTint="33"/>
        <w:suppressAutoHyphens/>
        <w:rPr>
          <w:sz w:val="16"/>
          <w:szCs w:val="16"/>
          <w:lang w:eastAsia="de-CH"/>
        </w:rPr>
      </w:pPr>
      <w:r w:rsidRPr="00D913DA">
        <w:rPr>
          <w:sz w:val="16"/>
          <w:szCs w:val="16"/>
          <w:lang w:eastAsia="de-CH"/>
        </w:rPr>
        <w:t xml:space="preserve">    </w:t>
      </w:r>
      <w:r w:rsidRPr="00D913DA">
        <w:rPr>
          <w:color w:val="0000FF"/>
          <w:sz w:val="16"/>
          <w:szCs w:val="16"/>
          <w:lang w:eastAsia="de-CH"/>
        </w:rPr>
        <w:t>if</w:t>
      </w:r>
      <w:r w:rsidRPr="00D913DA">
        <w:rPr>
          <w:sz w:val="16"/>
          <w:szCs w:val="16"/>
          <w:lang w:eastAsia="de-CH"/>
        </w:rPr>
        <w:t xml:space="preserve"> (!sqlR.IsOk)</w:t>
      </w:r>
    </w:p>
    <w:p w:rsidR="00CC6898" w:rsidRPr="00D913DA" w:rsidRDefault="00CC6898" w:rsidP="003221B7">
      <w:pPr>
        <w:pStyle w:val="Code1"/>
        <w:shd w:val="clear" w:color="auto" w:fill="DAEEF3" w:themeFill="accent5" w:themeFillTint="33"/>
        <w:suppressAutoHyphens/>
        <w:rPr>
          <w:sz w:val="16"/>
          <w:szCs w:val="16"/>
          <w:lang w:eastAsia="de-CH"/>
        </w:rPr>
      </w:pPr>
      <w:r w:rsidRPr="00D913DA">
        <w:rPr>
          <w:sz w:val="16"/>
          <w:szCs w:val="16"/>
          <w:lang w:eastAsia="de-CH"/>
        </w:rPr>
        <w:t xml:space="preserve">    {</w:t>
      </w:r>
    </w:p>
    <w:p w:rsidR="00CC6898" w:rsidRPr="00D913DA" w:rsidRDefault="00CC6898" w:rsidP="003221B7">
      <w:pPr>
        <w:pStyle w:val="Code1"/>
        <w:shd w:val="clear" w:color="auto" w:fill="DAEEF3" w:themeFill="accent5" w:themeFillTint="33"/>
        <w:suppressAutoHyphens/>
        <w:rPr>
          <w:sz w:val="16"/>
          <w:szCs w:val="16"/>
          <w:lang w:eastAsia="de-CH"/>
        </w:rPr>
      </w:pPr>
      <w:r w:rsidRPr="00D913DA">
        <w:rPr>
          <w:sz w:val="16"/>
          <w:szCs w:val="16"/>
          <w:lang w:eastAsia="de-CH"/>
        </w:rPr>
        <w:t xml:space="preserve">        transaction.Rollback();</w:t>
      </w:r>
    </w:p>
    <w:p w:rsidR="00CC6898" w:rsidRPr="00D913DA" w:rsidRDefault="00CC6898" w:rsidP="003221B7">
      <w:pPr>
        <w:pStyle w:val="Code1"/>
        <w:shd w:val="clear" w:color="auto" w:fill="DAEEF3" w:themeFill="accent5" w:themeFillTint="33"/>
        <w:suppressAutoHyphens/>
        <w:rPr>
          <w:sz w:val="16"/>
          <w:szCs w:val="16"/>
          <w:lang w:eastAsia="de-CH"/>
        </w:rPr>
      </w:pPr>
      <w:r w:rsidRPr="00D913DA">
        <w:rPr>
          <w:sz w:val="16"/>
          <w:szCs w:val="16"/>
          <w:lang w:eastAsia="de-CH"/>
        </w:rPr>
        <w:t xml:space="preserve">        </w:t>
      </w:r>
      <w:r w:rsidRPr="00D913DA">
        <w:rPr>
          <w:color w:val="0000FF"/>
          <w:sz w:val="16"/>
          <w:szCs w:val="16"/>
          <w:lang w:eastAsia="de-CH"/>
        </w:rPr>
        <w:t>if</w:t>
      </w:r>
      <w:r w:rsidRPr="00D913DA">
        <w:rPr>
          <w:sz w:val="16"/>
          <w:szCs w:val="16"/>
          <w:lang w:eastAsia="de-CH"/>
        </w:rPr>
        <w:t xml:space="preserve"> (sqlR.ErrorMessage == </w:t>
      </w:r>
      <w:r w:rsidRPr="00D913DA">
        <w:rPr>
          <w:color w:val="A31515"/>
          <w:sz w:val="16"/>
          <w:szCs w:val="16"/>
          <w:lang w:eastAsia="de-CH"/>
        </w:rPr>
        <w:t>""</w:t>
      </w:r>
      <w:r w:rsidRPr="00D913DA">
        <w:rPr>
          <w:sz w:val="16"/>
          <w:szCs w:val="16"/>
          <w:lang w:eastAsia="de-CH"/>
        </w:rPr>
        <w:t>)</w:t>
      </w:r>
    </w:p>
    <w:p w:rsidR="00CC6898" w:rsidRPr="00D913DA" w:rsidRDefault="00CC6898" w:rsidP="003221B7">
      <w:pPr>
        <w:pStyle w:val="Code1"/>
        <w:shd w:val="clear" w:color="auto" w:fill="DAEEF3" w:themeFill="accent5" w:themeFillTint="33"/>
        <w:suppressAutoHyphens/>
        <w:rPr>
          <w:sz w:val="16"/>
          <w:szCs w:val="16"/>
          <w:lang w:eastAsia="de-CH"/>
        </w:rPr>
      </w:pPr>
      <w:r w:rsidRPr="00D913DA">
        <w:rPr>
          <w:sz w:val="16"/>
          <w:szCs w:val="16"/>
          <w:lang w:eastAsia="de-CH"/>
        </w:rPr>
        <w:t xml:space="preserve">            sqlR.ErrorMessage = </w:t>
      </w:r>
      <w:r w:rsidRPr="00D913DA">
        <w:rPr>
          <w:color w:val="A31515"/>
          <w:sz w:val="16"/>
          <w:szCs w:val="16"/>
          <w:lang w:eastAsia="de-CH"/>
        </w:rPr>
        <w:t>"An error occured during adding the components"</w:t>
      </w:r>
      <w:r w:rsidRPr="00D913DA">
        <w:rPr>
          <w:sz w:val="16"/>
          <w:szCs w:val="16"/>
          <w:lang w:eastAsia="de-CH"/>
        </w:rPr>
        <w:t>;</w:t>
      </w:r>
    </w:p>
    <w:p w:rsidR="00CC6898" w:rsidRPr="00D913DA" w:rsidRDefault="00CC6898" w:rsidP="003221B7">
      <w:pPr>
        <w:pStyle w:val="Code1"/>
        <w:shd w:val="clear" w:color="auto" w:fill="DAEEF3" w:themeFill="accent5" w:themeFillTint="33"/>
        <w:suppressAutoHyphens/>
        <w:rPr>
          <w:sz w:val="16"/>
          <w:szCs w:val="16"/>
          <w:lang w:eastAsia="de-CH"/>
        </w:rPr>
      </w:pPr>
      <w:r w:rsidRPr="00D913DA">
        <w:rPr>
          <w:sz w:val="16"/>
          <w:szCs w:val="16"/>
          <w:lang w:eastAsia="de-CH"/>
        </w:rPr>
        <w:t xml:space="preserve">        </w:t>
      </w:r>
      <w:r w:rsidRPr="00D913DA">
        <w:rPr>
          <w:color w:val="0000FF"/>
          <w:sz w:val="16"/>
          <w:szCs w:val="16"/>
          <w:lang w:eastAsia="de-CH"/>
        </w:rPr>
        <w:t>return</w:t>
      </w:r>
      <w:r w:rsidRPr="00D913DA">
        <w:rPr>
          <w:sz w:val="16"/>
          <w:szCs w:val="16"/>
          <w:lang w:eastAsia="de-CH"/>
        </w:rPr>
        <w:t xml:space="preserve"> sqlR;</w:t>
      </w:r>
    </w:p>
    <w:p w:rsidR="00CC6898" w:rsidRPr="00D913DA" w:rsidRDefault="00CC6898" w:rsidP="003221B7">
      <w:pPr>
        <w:pStyle w:val="Code1"/>
        <w:shd w:val="clear" w:color="auto" w:fill="DAEEF3" w:themeFill="accent5" w:themeFillTint="33"/>
        <w:suppressAutoHyphens/>
        <w:rPr>
          <w:sz w:val="16"/>
          <w:szCs w:val="16"/>
          <w:lang w:eastAsia="de-CH"/>
        </w:rPr>
      </w:pPr>
      <w:r w:rsidRPr="00D913DA">
        <w:rPr>
          <w:sz w:val="16"/>
          <w:szCs w:val="16"/>
          <w:lang w:eastAsia="de-CH"/>
        </w:rPr>
        <w:t xml:space="preserve">    }</w:t>
      </w:r>
    </w:p>
    <w:p w:rsidR="00CC6898" w:rsidRPr="00D913DA" w:rsidRDefault="00CC6898" w:rsidP="003221B7">
      <w:pPr>
        <w:pStyle w:val="Code1"/>
        <w:shd w:val="clear" w:color="auto" w:fill="DAEEF3" w:themeFill="accent5" w:themeFillTint="33"/>
        <w:suppressAutoHyphens/>
        <w:rPr>
          <w:sz w:val="16"/>
          <w:szCs w:val="16"/>
          <w:lang w:eastAsia="de-CH"/>
        </w:rPr>
      </w:pPr>
      <w:r w:rsidRPr="00D913DA">
        <w:rPr>
          <w:sz w:val="16"/>
          <w:szCs w:val="16"/>
          <w:lang w:eastAsia="de-CH"/>
        </w:rPr>
        <w:t>}</w:t>
      </w:r>
    </w:p>
    <w:p w:rsidR="00CC6898" w:rsidRPr="00D913DA" w:rsidRDefault="00CC6898" w:rsidP="003221B7">
      <w:pPr>
        <w:pStyle w:val="Code1"/>
        <w:shd w:val="clear" w:color="auto" w:fill="F2DBDB" w:themeFill="accent2" w:themeFillTint="33"/>
        <w:suppressAutoHyphens/>
        <w:rPr>
          <w:sz w:val="16"/>
          <w:szCs w:val="16"/>
          <w:lang w:eastAsia="de-CH"/>
        </w:rPr>
      </w:pPr>
      <w:r w:rsidRPr="00D913DA">
        <w:rPr>
          <w:color w:val="008000"/>
          <w:sz w:val="16"/>
          <w:szCs w:val="16"/>
          <w:lang w:eastAsia="de-CH"/>
        </w:rPr>
        <w:t>//On insert les disques durs</w:t>
      </w:r>
    </w:p>
    <w:p w:rsidR="00CC6898" w:rsidRPr="00D913DA" w:rsidRDefault="00CC6898" w:rsidP="003221B7">
      <w:pPr>
        <w:pStyle w:val="Code1"/>
        <w:shd w:val="clear" w:color="auto" w:fill="F2DBDB" w:themeFill="accent2" w:themeFillTint="33"/>
        <w:suppressAutoHyphens/>
        <w:rPr>
          <w:sz w:val="16"/>
          <w:szCs w:val="16"/>
          <w:lang w:eastAsia="de-CH"/>
        </w:rPr>
      </w:pPr>
      <w:r w:rsidRPr="00D913DA">
        <w:rPr>
          <w:color w:val="0000FF"/>
          <w:sz w:val="16"/>
          <w:szCs w:val="16"/>
          <w:lang w:eastAsia="de-CH"/>
        </w:rPr>
        <w:t>foreach</w:t>
      </w:r>
      <w:r w:rsidRPr="00D913DA">
        <w:rPr>
          <w:sz w:val="16"/>
          <w:szCs w:val="16"/>
          <w:lang w:eastAsia="de-CH"/>
        </w:rPr>
        <w:t xml:space="preserve"> (</w:t>
      </w:r>
      <w:r w:rsidRPr="00D913DA">
        <w:rPr>
          <w:color w:val="2B91AF"/>
          <w:sz w:val="16"/>
          <w:szCs w:val="16"/>
          <w:lang w:eastAsia="de-CH"/>
        </w:rPr>
        <w:t>CustomDrive</w:t>
      </w:r>
      <w:r w:rsidRPr="00D913DA">
        <w:rPr>
          <w:sz w:val="16"/>
          <w:szCs w:val="16"/>
          <w:lang w:eastAsia="de-CH"/>
        </w:rPr>
        <w:t xml:space="preserve"> drive </w:t>
      </w:r>
      <w:r w:rsidRPr="00D913DA">
        <w:rPr>
          <w:color w:val="0000FF"/>
          <w:sz w:val="16"/>
          <w:szCs w:val="16"/>
          <w:lang w:eastAsia="de-CH"/>
        </w:rPr>
        <w:t>in</w:t>
      </w:r>
      <w:r w:rsidRPr="00D913DA">
        <w:rPr>
          <w:sz w:val="16"/>
          <w:szCs w:val="16"/>
          <w:lang w:eastAsia="de-CH"/>
        </w:rPr>
        <w:t xml:space="preserve"> machine.InfosMachine.CustomDrives)</w:t>
      </w:r>
    </w:p>
    <w:p w:rsidR="00CC6898" w:rsidRPr="00D913DA" w:rsidRDefault="00CC6898" w:rsidP="003221B7">
      <w:pPr>
        <w:pStyle w:val="Code1"/>
        <w:shd w:val="clear" w:color="auto" w:fill="F2DBDB" w:themeFill="accent2" w:themeFillTint="33"/>
        <w:suppressAutoHyphens/>
        <w:rPr>
          <w:sz w:val="16"/>
          <w:szCs w:val="16"/>
          <w:lang w:eastAsia="de-CH"/>
        </w:rPr>
      </w:pPr>
      <w:r w:rsidRPr="00D913DA">
        <w:rPr>
          <w:sz w:val="16"/>
          <w:szCs w:val="16"/>
          <w:lang w:eastAsia="de-CH"/>
        </w:rPr>
        <w:t>{</w:t>
      </w:r>
    </w:p>
    <w:p w:rsidR="00CC6898" w:rsidRPr="00D913DA" w:rsidRDefault="00CC6898" w:rsidP="003221B7">
      <w:pPr>
        <w:pStyle w:val="Code1"/>
        <w:shd w:val="clear" w:color="auto" w:fill="F2DBDB" w:themeFill="accent2" w:themeFillTint="33"/>
        <w:suppressAutoHyphens/>
        <w:rPr>
          <w:sz w:val="16"/>
          <w:szCs w:val="16"/>
          <w:lang w:eastAsia="de-CH"/>
        </w:rPr>
      </w:pPr>
      <w:r w:rsidRPr="00D913DA">
        <w:rPr>
          <w:sz w:val="16"/>
          <w:szCs w:val="16"/>
          <w:lang w:eastAsia="de-CH"/>
        </w:rPr>
        <w:t xml:space="preserve">    parameters = </w:t>
      </w:r>
      <w:r w:rsidRPr="00D913DA">
        <w:rPr>
          <w:color w:val="0000FF"/>
          <w:sz w:val="16"/>
          <w:szCs w:val="16"/>
          <w:lang w:eastAsia="de-CH"/>
        </w:rPr>
        <w:t>new</w:t>
      </w:r>
      <w:r w:rsidRPr="00D913DA">
        <w:rPr>
          <w:sz w:val="16"/>
          <w:szCs w:val="16"/>
          <w:lang w:eastAsia="de-CH"/>
        </w:rPr>
        <w:t xml:space="preserve"> </w:t>
      </w:r>
      <w:r w:rsidRPr="00D913DA">
        <w:rPr>
          <w:color w:val="2B91AF"/>
          <w:sz w:val="16"/>
          <w:szCs w:val="16"/>
          <w:lang w:eastAsia="de-CH"/>
        </w:rPr>
        <w:t>Dictionary</w:t>
      </w:r>
      <w:r w:rsidRPr="00D913DA">
        <w:rPr>
          <w:sz w:val="16"/>
          <w:szCs w:val="16"/>
          <w:lang w:eastAsia="de-CH"/>
        </w:rPr>
        <w:t>&lt;</w:t>
      </w:r>
      <w:r w:rsidRPr="00D913DA">
        <w:rPr>
          <w:color w:val="0000FF"/>
          <w:sz w:val="16"/>
          <w:szCs w:val="16"/>
          <w:lang w:eastAsia="de-CH"/>
        </w:rPr>
        <w:t>string</w:t>
      </w:r>
      <w:r w:rsidRPr="00D913DA">
        <w:rPr>
          <w:sz w:val="16"/>
          <w:szCs w:val="16"/>
          <w:lang w:eastAsia="de-CH"/>
        </w:rPr>
        <w:t xml:space="preserve">, </w:t>
      </w:r>
      <w:r w:rsidRPr="00D913DA">
        <w:rPr>
          <w:color w:val="2B91AF"/>
          <w:sz w:val="16"/>
          <w:szCs w:val="16"/>
          <w:lang w:eastAsia="de-CH"/>
        </w:rPr>
        <w:t>Object</w:t>
      </w:r>
      <w:r w:rsidRPr="00D913DA">
        <w:rPr>
          <w:sz w:val="16"/>
          <w:szCs w:val="16"/>
          <w:lang w:eastAsia="de-CH"/>
        </w:rPr>
        <w:t>&gt;();</w:t>
      </w:r>
    </w:p>
    <w:p w:rsidR="00CC6898" w:rsidRPr="008361A1" w:rsidRDefault="00CC6898" w:rsidP="003221B7">
      <w:pPr>
        <w:pStyle w:val="Code1"/>
        <w:shd w:val="clear" w:color="auto" w:fill="F2DBDB" w:themeFill="accent2" w:themeFillTint="33"/>
        <w:suppressAutoHyphens/>
        <w:rPr>
          <w:sz w:val="16"/>
          <w:szCs w:val="16"/>
          <w:lang w:val="de-CH" w:eastAsia="de-CH"/>
        </w:rPr>
      </w:pPr>
      <w:r w:rsidRPr="00D913DA">
        <w:rPr>
          <w:sz w:val="16"/>
          <w:szCs w:val="16"/>
          <w:lang w:eastAsia="de-CH"/>
        </w:rPr>
        <w:t xml:space="preserve">    </w:t>
      </w:r>
      <w:r w:rsidRPr="008361A1">
        <w:rPr>
          <w:sz w:val="16"/>
          <w:szCs w:val="16"/>
          <w:lang w:val="de-CH" w:eastAsia="de-CH"/>
        </w:rPr>
        <w:t>parameters.Add(</w:t>
      </w:r>
      <w:r w:rsidRPr="008361A1">
        <w:rPr>
          <w:color w:val="A31515"/>
          <w:sz w:val="16"/>
          <w:szCs w:val="16"/>
          <w:lang w:val="de-CH" w:eastAsia="de-CH"/>
        </w:rPr>
        <w:t>"@name"</w:t>
      </w:r>
      <w:r w:rsidRPr="008361A1">
        <w:rPr>
          <w:sz w:val="16"/>
          <w:szCs w:val="16"/>
          <w:lang w:val="de-CH" w:eastAsia="de-CH"/>
        </w:rPr>
        <w:t>, drive.Name);</w:t>
      </w:r>
    </w:p>
    <w:p w:rsidR="00CC6898" w:rsidRPr="00D913DA" w:rsidRDefault="00CC6898" w:rsidP="003221B7">
      <w:pPr>
        <w:pStyle w:val="Code1"/>
        <w:shd w:val="clear" w:color="auto" w:fill="F2DBDB" w:themeFill="accent2" w:themeFillTint="33"/>
        <w:suppressAutoHyphens/>
        <w:rPr>
          <w:sz w:val="16"/>
          <w:szCs w:val="16"/>
          <w:lang w:eastAsia="de-CH"/>
        </w:rPr>
      </w:pPr>
      <w:r w:rsidRPr="008361A1">
        <w:rPr>
          <w:sz w:val="16"/>
          <w:szCs w:val="16"/>
          <w:lang w:val="de-CH" w:eastAsia="de-CH"/>
        </w:rPr>
        <w:t xml:space="preserve">    </w:t>
      </w:r>
      <w:r w:rsidRPr="00D913DA">
        <w:rPr>
          <w:sz w:val="16"/>
          <w:szCs w:val="16"/>
          <w:lang w:eastAsia="de-CH"/>
        </w:rPr>
        <w:t>parameters.Add(</w:t>
      </w:r>
      <w:r w:rsidRPr="00D913DA">
        <w:rPr>
          <w:color w:val="A31515"/>
          <w:sz w:val="16"/>
          <w:szCs w:val="16"/>
          <w:lang w:eastAsia="de-CH"/>
        </w:rPr>
        <w:t>"@label"</w:t>
      </w:r>
      <w:r w:rsidRPr="00D913DA">
        <w:rPr>
          <w:sz w:val="16"/>
          <w:szCs w:val="16"/>
          <w:lang w:eastAsia="de-CH"/>
        </w:rPr>
        <w:t>, drive.VolumeLabel);</w:t>
      </w:r>
    </w:p>
    <w:p w:rsidR="00CC6898" w:rsidRPr="00D913DA" w:rsidRDefault="00CC6898" w:rsidP="003221B7">
      <w:pPr>
        <w:pStyle w:val="Code1"/>
        <w:shd w:val="clear" w:color="auto" w:fill="F2DBDB" w:themeFill="accent2" w:themeFillTint="33"/>
        <w:suppressAutoHyphens/>
        <w:rPr>
          <w:sz w:val="16"/>
          <w:szCs w:val="16"/>
          <w:lang w:eastAsia="de-CH"/>
        </w:rPr>
      </w:pPr>
      <w:r w:rsidRPr="00D913DA">
        <w:rPr>
          <w:sz w:val="16"/>
          <w:szCs w:val="16"/>
          <w:lang w:eastAsia="de-CH"/>
        </w:rPr>
        <w:t xml:space="preserve">    parameters.Add(</w:t>
      </w:r>
      <w:r w:rsidRPr="00D913DA">
        <w:rPr>
          <w:color w:val="A31515"/>
          <w:sz w:val="16"/>
          <w:szCs w:val="16"/>
          <w:lang w:eastAsia="de-CH"/>
        </w:rPr>
        <w:t>"@capacity"</w:t>
      </w:r>
      <w:r w:rsidRPr="00D913DA">
        <w:rPr>
          <w:sz w:val="16"/>
          <w:szCs w:val="16"/>
          <w:lang w:eastAsia="de-CH"/>
        </w:rPr>
        <w:t>, drive.TotalSize);</w:t>
      </w:r>
    </w:p>
    <w:p w:rsidR="00CC6898" w:rsidRPr="00D913DA" w:rsidRDefault="00CC6898" w:rsidP="003221B7">
      <w:pPr>
        <w:pStyle w:val="Code1"/>
        <w:shd w:val="clear" w:color="auto" w:fill="F2DBDB" w:themeFill="accent2" w:themeFillTint="33"/>
        <w:suppressAutoHyphens/>
        <w:rPr>
          <w:sz w:val="16"/>
          <w:szCs w:val="16"/>
          <w:lang w:eastAsia="de-CH"/>
        </w:rPr>
      </w:pPr>
      <w:r w:rsidRPr="00D913DA">
        <w:rPr>
          <w:sz w:val="16"/>
          <w:szCs w:val="16"/>
          <w:lang w:eastAsia="de-CH"/>
        </w:rPr>
        <w:t xml:space="preserve">    parameters.Add(</w:t>
      </w:r>
      <w:r w:rsidRPr="00D913DA">
        <w:rPr>
          <w:color w:val="A31515"/>
          <w:sz w:val="16"/>
          <w:szCs w:val="16"/>
          <w:lang w:eastAsia="de-CH"/>
        </w:rPr>
        <w:t>"@usedSpace"</w:t>
      </w:r>
      <w:r w:rsidRPr="00D913DA">
        <w:rPr>
          <w:sz w:val="16"/>
          <w:szCs w:val="16"/>
          <w:lang w:eastAsia="de-CH"/>
        </w:rPr>
        <w:t>, drive.TotalSize - drive.TotalFreeSpace);</w:t>
      </w:r>
    </w:p>
    <w:p w:rsidR="00CC6898" w:rsidRPr="00D913DA" w:rsidRDefault="00CC6898" w:rsidP="003221B7">
      <w:pPr>
        <w:pStyle w:val="Code1"/>
        <w:shd w:val="clear" w:color="auto" w:fill="F2DBDB" w:themeFill="accent2" w:themeFillTint="33"/>
        <w:suppressAutoHyphens/>
        <w:rPr>
          <w:sz w:val="16"/>
          <w:szCs w:val="16"/>
          <w:lang w:eastAsia="de-CH"/>
        </w:rPr>
      </w:pPr>
      <w:r w:rsidRPr="00D913DA">
        <w:rPr>
          <w:sz w:val="16"/>
          <w:szCs w:val="16"/>
          <w:lang w:eastAsia="de-CH"/>
        </w:rPr>
        <w:t xml:space="preserve">    parameters.Add(</w:t>
      </w:r>
      <w:r w:rsidRPr="00D913DA">
        <w:rPr>
          <w:color w:val="A31515"/>
          <w:sz w:val="16"/>
          <w:szCs w:val="16"/>
          <w:lang w:eastAsia="de-CH"/>
        </w:rPr>
        <w:t>"@systemId"</w:t>
      </w:r>
      <w:r w:rsidRPr="00D913DA">
        <w:rPr>
          <w:sz w:val="16"/>
          <w:szCs w:val="16"/>
          <w:lang w:eastAsia="de-CH"/>
        </w:rPr>
        <w:t>, systemId);</w:t>
      </w:r>
    </w:p>
    <w:p w:rsidR="00CC6898" w:rsidRPr="00D913DA" w:rsidRDefault="00CC6898" w:rsidP="003221B7">
      <w:pPr>
        <w:pStyle w:val="Code1"/>
        <w:shd w:val="clear" w:color="auto" w:fill="F2DBDB" w:themeFill="accent2" w:themeFillTint="33"/>
        <w:suppressAutoHyphens/>
        <w:rPr>
          <w:sz w:val="16"/>
          <w:szCs w:val="16"/>
          <w:lang w:eastAsia="de-CH"/>
        </w:rPr>
      </w:pPr>
      <w:r w:rsidRPr="00D913DA">
        <w:rPr>
          <w:sz w:val="16"/>
          <w:szCs w:val="16"/>
          <w:lang w:eastAsia="de-CH"/>
        </w:rPr>
        <w:t xml:space="preserve">    sqlR = transaction.ExecuteQuery(</w:t>
      </w:r>
      <w:r w:rsidRPr="00D913DA">
        <w:rPr>
          <w:color w:val="2B91AF"/>
          <w:sz w:val="16"/>
          <w:szCs w:val="16"/>
          <w:lang w:eastAsia="de-CH"/>
        </w:rPr>
        <w:t>CMachines</w:t>
      </w:r>
      <w:r w:rsidRPr="00D913DA">
        <w:rPr>
          <w:sz w:val="16"/>
          <w:szCs w:val="16"/>
          <w:lang w:eastAsia="de-CH"/>
        </w:rPr>
        <w:t>.INSERT_HARDDRIVE, parameters);</w:t>
      </w:r>
    </w:p>
    <w:p w:rsidR="00CC6898" w:rsidRPr="00D913DA" w:rsidRDefault="00CC6898" w:rsidP="003221B7">
      <w:pPr>
        <w:pStyle w:val="Code1"/>
        <w:shd w:val="clear" w:color="auto" w:fill="F2DBDB" w:themeFill="accent2" w:themeFillTint="33"/>
        <w:suppressAutoHyphens/>
        <w:rPr>
          <w:sz w:val="16"/>
          <w:szCs w:val="16"/>
          <w:lang w:eastAsia="de-CH"/>
        </w:rPr>
      </w:pPr>
      <w:r w:rsidRPr="00D913DA">
        <w:rPr>
          <w:sz w:val="16"/>
          <w:szCs w:val="16"/>
          <w:lang w:eastAsia="de-CH"/>
        </w:rPr>
        <w:lastRenderedPageBreak/>
        <w:t xml:space="preserve">    </w:t>
      </w:r>
      <w:r w:rsidRPr="00D913DA">
        <w:rPr>
          <w:color w:val="0000FF"/>
          <w:sz w:val="16"/>
          <w:szCs w:val="16"/>
          <w:lang w:eastAsia="de-CH"/>
        </w:rPr>
        <w:t>if</w:t>
      </w:r>
      <w:r w:rsidRPr="00D913DA">
        <w:rPr>
          <w:sz w:val="16"/>
          <w:szCs w:val="16"/>
          <w:lang w:eastAsia="de-CH"/>
        </w:rPr>
        <w:t xml:space="preserve"> (!sqlR.IsOk)</w:t>
      </w:r>
    </w:p>
    <w:p w:rsidR="00CC6898" w:rsidRPr="00D913DA" w:rsidRDefault="00CC6898" w:rsidP="003221B7">
      <w:pPr>
        <w:pStyle w:val="Code1"/>
        <w:shd w:val="clear" w:color="auto" w:fill="F2DBDB" w:themeFill="accent2" w:themeFillTint="33"/>
        <w:suppressAutoHyphens/>
        <w:rPr>
          <w:sz w:val="16"/>
          <w:szCs w:val="16"/>
          <w:lang w:eastAsia="de-CH"/>
        </w:rPr>
      </w:pPr>
      <w:r w:rsidRPr="00D913DA">
        <w:rPr>
          <w:sz w:val="16"/>
          <w:szCs w:val="16"/>
          <w:lang w:eastAsia="de-CH"/>
        </w:rPr>
        <w:t xml:space="preserve">    {</w:t>
      </w:r>
    </w:p>
    <w:p w:rsidR="00CC6898" w:rsidRPr="00D913DA" w:rsidRDefault="00CC6898" w:rsidP="003221B7">
      <w:pPr>
        <w:pStyle w:val="Code1"/>
        <w:shd w:val="clear" w:color="auto" w:fill="F2DBDB" w:themeFill="accent2" w:themeFillTint="33"/>
        <w:suppressAutoHyphens/>
        <w:rPr>
          <w:sz w:val="16"/>
          <w:szCs w:val="16"/>
          <w:lang w:eastAsia="de-CH"/>
        </w:rPr>
      </w:pPr>
      <w:r w:rsidRPr="00D913DA">
        <w:rPr>
          <w:sz w:val="16"/>
          <w:szCs w:val="16"/>
          <w:lang w:eastAsia="de-CH"/>
        </w:rPr>
        <w:t xml:space="preserve">        transaction.Rollback();</w:t>
      </w:r>
    </w:p>
    <w:p w:rsidR="00CC6898" w:rsidRPr="00D913DA" w:rsidRDefault="00CC6898" w:rsidP="003221B7">
      <w:pPr>
        <w:pStyle w:val="Code1"/>
        <w:shd w:val="clear" w:color="auto" w:fill="F2DBDB" w:themeFill="accent2" w:themeFillTint="33"/>
        <w:suppressAutoHyphens/>
        <w:rPr>
          <w:sz w:val="16"/>
          <w:szCs w:val="16"/>
          <w:lang w:eastAsia="de-CH"/>
        </w:rPr>
      </w:pPr>
      <w:r w:rsidRPr="00D913DA">
        <w:rPr>
          <w:sz w:val="16"/>
          <w:szCs w:val="16"/>
          <w:lang w:eastAsia="de-CH"/>
        </w:rPr>
        <w:t xml:space="preserve">        </w:t>
      </w:r>
      <w:r w:rsidRPr="00D913DA">
        <w:rPr>
          <w:color w:val="0000FF"/>
          <w:sz w:val="16"/>
          <w:szCs w:val="16"/>
          <w:lang w:eastAsia="de-CH"/>
        </w:rPr>
        <w:t>if</w:t>
      </w:r>
      <w:r w:rsidRPr="00D913DA">
        <w:rPr>
          <w:sz w:val="16"/>
          <w:szCs w:val="16"/>
          <w:lang w:eastAsia="de-CH"/>
        </w:rPr>
        <w:t xml:space="preserve"> (sqlR.ErrorMessage == </w:t>
      </w:r>
      <w:r w:rsidRPr="00D913DA">
        <w:rPr>
          <w:color w:val="A31515"/>
          <w:sz w:val="16"/>
          <w:szCs w:val="16"/>
          <w:lang w:eastAsia="de-CH"/>
        </w:rPr>
        <w:t>""</w:t>
      </w:r>
      <w:r w:rsidRPr="00D913DA">
        <w:rPr>
          <w:sz w:val="16"/>
          <w:szCs w:val="16"/>
          <w:lang w:eastAsia="de-CH"/>
        </w:rPr>
        <w:t>)</w:t>
      </w:r>
    </w:p>
    <w:p w:rsidR="00CC6898" w:rsidRPr="00D913DA" w:rsidRDefault="00CC6898" w:rsidP="003221B7">
      <w:pPr>
        <w:pStyle w:val="Code1"/>
        <w:shd w:val="clear" w:color="auto" w:fill="F2DBDB" w:themeFill="accent2" w:themeFillTint="33"/>
        <w:suppressAutoHyphens/>
        <w:rPr>
          <w:sz w:val="16"/>
          <w:szCs w:val="16"/>
          <w:lang w:eastAsia="de-CH"/>
        </w:rPr>
      </w:pPr>
      <w:r w:rsidRPr="00D913DA">
        <w:rPr>
          <w:sz w:val="16"/>
          <w:szCs w:val="16"/>
          <w:lang w:eastAsia="de-CH"/>
        </w:rPr>
        <w:t xml:space="preserve">            sqlR.ErrorMessage = </w:t>
      </w:r>
      <w:r w:rsidRPr="00D913DA">
        <w:rPr>
          <w:color w:val="A31515"/>
          <w:sz w:val="16"/>
          <w:szCs w:val="16"/>
          <w:lang w:eastAsia="de-CH"/>
        </w:rPr>
        <w:t>"An error occured during adding the hard drives"</w:t>
      </w:r>
      <w:r w:rsidRPr="00D913DA">
        <w:rPr>
          <w:sz w:val="16"/>
          <w:szCs w:val="16"/>
          <w:lang w:eastAsia="de-CH"/>
        </w:rPr>
        <w:t>;</w:t>
      </w:r>
    </w:p>
    <w:p w:rsidR="00CC6898" w:rsidRPr="00D913DA" w:rsidRDefault="00CC6898" w:rsidP="003221B7">
      <w:pPr>
        <w:pStyle w:val="Code1"/>
        <w:shd w:val="clear" w:color="auto" w:fill="F2DBDB" w:themeFill="accent2" w:themeFillTint="33"/>
        <w:suppressAutoHyphens/>
        <w:rPr>
          <w:sz w:val="16"/>
          <w:szCs w:val="16"/>
          <w:lang w:eastAsia="de-CH"/>
        </w:rPr>
      </w:pPr>
      <w:r w:rsidRPr="00D913DA">
        <w:rPr>
          <w:sz w:val="16"/>
          <w:szCs w:val="16"/>
          <w:lang w:eastAsia="de-CH"/>
        </w:rPr>
        <w:t xml:space="preserve">        </w:t>
      </w:r>
      <w:r w:rsidRPr="00D913DA">
        <w:rPr>
          <w:color w:val="0000FF"/>
          <w:sz w:val="16"/>
          <w:szCs w:val="16"/>
          <w:lang w:eastAsia="de-CH"/>
        </w:rPr>
        <w:t>return</w:t>
      </w:r>
      <w:r w:rsidRPr="00D913DA">
        <w:rPr>
          <w:sz w:val="16"/>
          <w:szCs w:val="16"/>
          <w:lang w:eastAsia="de-CH"/>
        </w:rPr>
        <w:t xml:space="preserve"> sqlR;</w:t>
      </w:r>
    </w:p>
    <w:p w:rsidR="00CC6898" w:rsidRPr="00D913DA" w:rsidRDefault="00CC6898" w:rsidP="003221B7">
      <w:pPr>
        <w:pStyle w:val="Code1"/>
        <w:shd w:val="clear" w:color="auto" w:fill="F2DBDB" w:themeFill="accent2" w:themeFillTint="33"/>
        <w:suppressAutoHyphens/>
        <w:rPr>
          <w:sz w:val="16"/>
          <w:szCs w:val="16"/>
          <w:lang w:eastAsia="de-CH"/>
        </w:rPr>
      </w:pPr>
      <w:r w:rsidRPr="00D913DA">
        <w:rPr>
          <w:sz w:val="16"/>
          <w:szCs w:val="16"/>
          <w:lang w:eastAsia="de-CH"/>
        </w:rPr>
        <w:t xml:space="preserve">    }</w:t>
      </w:r>
    </w:p>
    <w:p w:rsidR="00CC6898" w:rsidRPr="00D913DA" w:rsidRDefault="00CC6898" w:rsidP="003221B7">
      <w:pPr>
        <w:pStyle w:val="Code1"/>
        <w:shd w:val="clear" w:color="auto" w:fill="F2DBDB" w:themeFill="accent2" w:themeFillTint="33"/>
        <w:suppressAutoHyphens/>
        <w:rPr>
          <w:sz w:val="16"/>
          <w:szCs w:val="16"/>
          <w:lang w:eastAsia="de-CH"/>
        </w:rPr>
      </w:pPr>
      <w:r w:rsidRPr="00D913DA">
        <w:rPr>
          <w:sz w:val="16"/>
          <w:szCs w:val="16"/>
          <w:lang w:eastAsia="de-CH"/>
        </w:rPr>
        <w:t>}</w:t>
      </w:r>
    </w:p>
    <w:p w:rsidR="00CC6898" w:rsidRPr="00D913DA" w:rsidRDefault="00CC6898" w:rsidP="003221B7">
      <w:pPr>
        <w:pStyle w:val="Code1"/>
        <w:suppressAutoHyphens/>
        <w:rPr>
          <w:sz w:val="16"/>
          <w:szCs w:val="16"/>
          <w:lang w:eastAsia="de-CH"/>
        </w:rPr>
      </w:pPr>
    </w:p>
    <w:p w:rsidR="00CC6898" w:rsidRPr="00D913DA" w:rsidRDefault="00CC6898" w:rsidP="003221B7">
      <w:pPr>
        <w:pStyle w:val="Code1"/>
        <w:suppressAutoHyphens/>
        <w:rPr>
          <w:sz w:val="16"/>
          <w:szCs w:val="16"/>
          <w:lang w:eastAsia="de-CH"/>
        </w:rPr>
      </w:pPr>
      <w:r w:rsidRPr="00D913DA">
        <w:rPr>
          <w:sz w:val="16"/>
          <w:szCs w:val="16"/>
          <w:lang w:eastAsia="de-CH"/>
        </w:rPr>
        <w:t>transaction.Commit();</w:t>
      </w:r>
    </w:p>
    <w:p w:rsidR="00CC6898" w:rsidRPr="00D913DA" w:rsidRDefault="00CC6898" w:rsidP="003221B7">
      <w:pPr>
        <w:pStyle w:val="Code1"/>
        <w:suppressAutoHyphens/>
        <w:rPr>
          <w:sz w:val="16"/>
          <w:szCs w:val="16"/>
          <w:lang w:eastAsia="de-CH"/>
        </w:rPr>
      </w:pPr>
      <w:r w:rsidRPr="00D913DA">
        <w:rPr>
          <w:sz w:val="16"/>
          <w:szCs w:val="16"/>
          <w:lang w:eastAsia="de-CH"/>
        </w:rPr>
        <w:t>transaction.EndTransaction();</w:t>
      </w:r>
    </w:p>
    <w:p w:rsidR="00CC6898" w:rsidRPr="00D913DA" w:rsidRDefault="00CC6898" w:rsidP="003221B7">
      <w:pPr>
        <w:pStyle w:val="Code1"/>
        <w:suppressAutoHyphens/>
        <w:rPr>
          <w:sz w:val="16"/>
          <w:szCs w:val="16"/>
          <w:lang w:eastAsia="de-CH"/>
        </w:rPr>
      </w:pPr>
      <w:r w:rsidRPr="00D913DA">
        <w:rPr>
          <w:color w:val="0000FF"/>
          <w:sz w:val="16"/>
          <w:szCs w:val="16"/>
          <w:lang w:eastAsia="de-CH"/>
        </w:rPr>
        <w:t>return</w:t>
      </w:r>
      <w:r w:rsidRPr="00D913DA">
        <w:rPr>
          <w:sz w:val="16"/>
          <w:szCs w:val="16"/>
          <w:lang w:eastAsia="de-CH"/>
        </w:rPr>
        <w:t xml:space="preserve"> </w:t>
      </w:r>
      <w:r w:rsidRPr="00D913DA">
        <w:rPr>
          <w:color w:val="0000FF"/>
          <w:sz w:val="16"/>
          <w:szCs w:val="16"/>
          <w:lang w:eastAsia="de-CH"/>
        </w:rPr>
        <w:t>new</w:t>
      </w:r>
      <w:r w:rsidRPr="00D913DA">
        <w:rPr>
          <w:sz w:val="16"/>
          <w:szCs w:val="16"/>
          <w:lang w:eastAsia="de-CH"/>
        </w:rPr>
        <w:t xml:space="preserve"> </w:t>
      </w:r>
      <w:r w:rsidRPr="00D913DA">
        <w:rPr>
          <w:color w:val="2B91AF"/>
          <w:sz w:val="16"/>
          <w:szCs w:val="16"/>
          <w:lang w:eastAsia="de-CH"/>
        </w:rPr>
        <w:t>MySqlReturn</w:t>
      </w:r>
      <w:r w:rsidRPr="00D913DA">
        <w:rPr>
          <w:sz w:val="16"/>
          <w:szCs w:val="16"/>
          <w:lang w:eastAsia="de-CH"/>
        </w:rPr>
        <w:t xml:space="preserve"> { IsOk = </w:t>
      </w:r>
      <w:r w:rsidRPr="00D913DA">
        <w:rPr>
          <w:color w:val="0000FF"/>
          <w:sz w:val="16"/>
          <w:szCs w:val="16"/>
          <w:lang w:eastAsia="de-CH"/>
        </w:rPr>
        <w:t>true</w:t>
      </w:r>
      <w:r w:rsidRPr="00D913DA">
        <w:rPr>
          <w:sz w:val="16"/>
          <w:szCs w:val="16"/>
          <w:lang w:eastAsia="de-CH"/>
        </w:rPr>
        <w:t xml:space="preserve"> };</w:t>
      </w:r>
    </w:p>
    <w:p w:rsidR="00CC6898" w:rsidRPr="00D913DA" w:rsidRDefault="00CC6898" w:rsidP="003221B7">
      <w:pPr>
        <w:pStyle w:val="Code1"/>
        <w:suppressAutoHyphens/>
        <w:rPr>
          <w:sz w:val="16"/>
          <w:szCs w:val="16"/>
          <w:lang w:eastAsia="de-CH"/>
        </w:rPr>
      </w:pPr>
      <w:r w:rsidRPr="00D913DA">
        <w:rPr>
          <w:sz w:val="16"/>
          <w:szCs w:val="16"/>
          <w:lang w:eastAsia="de-CH"/>
        </w:rPr>
        <w:t>}</w:t>
      </w:r>
    </w:p>
    <w:p w:rsidR="002F245E" w:rsidRPr="00D913DA" w:rsidRDefault="002F245E" w:rsidP="003221B7">
      <w:pPr>
        <w:pStyle w:val="Retrait1"/>
        <w:suppressAutoHyphens/>
        <w:spacing w:before="120"/>
      </w:pPr>
      <w:r w:rsidRPr="00D913DA">
        <w:t>Comme on effectue une série de requête, une transaction est utilisée afin de garantir l’exécution de l’entièreté des requêtes. Voici le déroulement des requêtes :</w:t>
      </w:r>
    </w:p>
    <w:p w:rsidR="005E1221" w:rsidRPr="00D913DA" w:rsidRDefault="005E1221" w:rsidP="003221B7">
      <w:pPr>
        <w:pStyle w:val="Retrait1"/>
        <w:numPr>
          <w:ilvl w:val="0"/>
          <w:numId w:val="36"/>
        </w:numPr>
        <w:suppressAutoHyphens/>
        <w:spacing w:after="0" w:line="276" w:lineRule="auto"/>
        <w:ind w:left="426" w:hanging="284"/>
      </w:pPr>
      <w:r w:rsidRPr="00D913DA">
        <w:t>Démarrage de la transaction</w:t>
      </w:r>
    </w:p>
    <w:p w:rsidR="005E1221" w:rsidRPr="00D913DA" w:rsidRDefault="005E1221" w:rsidP="003221B7">
      <w:pPr>
        <w:pStyle w:val="Retrait1"/>
        <w:numPr>
          <w:ilvl w:val="0"/>
          <w:numId w:val="36"/>
        </w:numPr>
        <w:suppressAutoHyphens/>
        <w:spacing w:after="0" w:line="276" w:lineRule="auto"/>
        <w:ind w:left="426" w:hanging="284"/>
      </w:pPr>
      <w:r w:rsidRPr="00D913DA">
        <w:t>Insertion de la machine dans la table « T_System »</w:t>
      </w:r>
    </w:p>
    <w:p w:rsidR="00863706" w:rsidRPr="00D913DA" w:rsidRDefault="00863706" w:rsidP="003221B7">
      <w:pPr>
        <w:pStyle w:val="Retrait1"/>
        <w:numPr>
          <w:ilvl w:val="0"/>
          <w:numId w:val="36"/>
        </w:numPr>
        <w:suppressAutoHyphens/>
        <w:spacing w:after="0" w:line="276" w:lineRule="auto"/>
        <w:ind w:left="426" w:hanging="284"/>
      </w:pPr>
      <w:r w:rsidRPr="00D913DA">
        <w:t>Récupération de la dernière PK insérée</w:t>
      </w:r>
    </w:p>
    <w:p w:rsidR="005E1221" w:rsidRPr="00D913DA" w:rsidRDefault="002A5301" w:rsidP="003221B7">
      <w:pPr>
        <w:pStyle w:val="Retrait1"/>
        <w:numPr>
          <w:ilvl w:val="0"/>
          <w:numId w:val="36"/>
        </w:numPr>
        <w:suppressAutoHyphens/>
        <w:spacing w:after="0" w:line="276" w:lineRule="auto"/>
        <w:ind w:left="426" w:hanging="284"/>
      </w:pPr>
      <w:r w:rsidRPr="00D913DA">
        <w:t>Insertion de chaque propriété dans la table « T_System_Property »</w:t>
      </w:r>
    </w:p>
    <w:p w:rsidR="00863706" w:rsidRPr="00D913DA" w:rsidRDefault="00863706" w:rsidP="003221B7">
      <w:pPr>
        <w:pStyle w:val="Retrait1"/>
        <w:numPr>
          <w:ilvl w:val="0"/>
          <w:numId w:val="36"/>
        </w:numPr>
        <w:suppressAutoHyphens/>
        <w:spacing w:after="0" w:line="276" w:lineRule="auto"/>
        <w:ind w:left="426" w:hanging="284"/>
      </w:pPr>
      <w:r w:rsidRPr="00D913DA">
        <w:t>Insertion des composants StreamX</w:t>
      </w:r>
    </w:p>
    <w:p w:rsidR="00863706" w:rsidRPr="00D913DA" w:rsidRDefault="00863706" w:rsidP="003221B7">
      <w:pPr>
        <w:pStyle w:val="Retrait1"/>
        <w:numPr>
          <w:ilvl w:val="0"/>
          <w:numId w:val="36"/>
        </w:numPr>
        <w:suppressAutoHyphens/>
        <w:spacing w:after="0" w:line="276" w:lineRule="auto"/>
        <w:ind w:left="426" w:hanging="284"/>
      </w:pPr>
      <w:r w:rsidRPr="00D913DA">
        <w:t>Insertion des disques durs</w:t>
      </w:r>
    </w:p>
    <w:p w:rsidR="004D2B10" w:rsidRPr="00D913DA" w:rsidRDefault="002A5301" w:rsidP="003221B7">
      <w:pPr>
        <w:pStyle w:val="Retrait1"/>
        <w:numPr>
          <w:ilvl w:val="0"/>
          <w:numId w:val="36"/>
        </w:numPr>
        <w:suppressAutoHyphens/>
        <w:spacing w:line="276" w:lineRule="auto"/>
        <w:ind w:left="426" w:hanging="284"/>
      </w:pPr>
      <w:r w:rsidRPr="00D913DA">
        <w:t>Si tout s’est bien passé durant la transaction, on la « commit »</w:t>
      </w:r>
    </w:p>
    <w:p w:rsidR="004D2B10" w:rsidRPr="00D913DA" w:rsidRDefault="004D2B10" w:rsidP="003221B7">
      <w:pPr>
        <w:pStyle w:val="Titre3"/>
        <w:suppressAutoHyphens/>
      </w:pPr>
      <w:r w:rsidRPr="00D913DA">
        <w:t>Hel</w:t>
      </w:r>
      <w:r w:rsidR="00CB3E97" w:rsidRPr="00D913DA">
        <w:t>pers</w:t>
      </w:r>
    </w:p>
    <w:p w:rsidR="004D2B10" w:rsidRPr="00D913DA" w:rsidRDefault="004D2B10" w:rsidP="003221B7">
      <w:pPr>
        <w:pStyle w:val="Retrait1"/>
        <w:suppressAutoHyphens/>
      </w:pPr>
      <w:r w:rsidRPr="00D913DA">
        <w:t xml:space="preserve">Comme la table « T_System_Property » n’est qu’une association clé - valeur, il doit être possible d’identifier à quelle propriété de l’objet </w:t>
      </w:r>
      <w:r w:rsidRPr="00D913DA">
        <w:rPr>
          <w:rStyle w:val="Codeintext"/>
        </w:rPr>
        <w:t>Info</w:t>
      </w:r>
      <w:r w:rsidRPr="00D913DA">
        <w:t xml:space="preserve"> appartient la donnée retournée depuis la base. Pour ce faire, on fait appel à une classe « Helper » </w:t>
      </w:r>
      <w:r w:rsidR="00586661" w:rsidRPr="00D913DA">
        <w:t xml:space="preserve">qui contient différentes méthodes utiles à la classe </w:t>
      </w:r>
      <w:r w:rsidR="00586661" w:rsidRPr="00D913DA">
        <w:rPr>
          <w:rStyle w:val="Codeintext"/>
        </w:rPr>
        <w:t>DalMachine</w:t>
      </w:r>
      <w:r w:rsidR="00586661" w:rsidRPr="00D913DA">
        <w:t> :</w:t>
      </w:r>
    </w:p>
    <w:p w:rsidR="00950A07" w:rsidRPr="00D913DA" w:rsidRDefault="00950A07" w:rsidP="003221B7">
      <w:pPr>
        <w:pStyle w:val="Puce1"/>
        <w:rPr>
          <w:rStyle w:val="Codeintext"/>
        </w:rPr>
      </w:pPr>
      <w:r w:rsidRPr="00D913DA">
        <w:rPr>
          <w:rStyle w:val="Codeintext"/>
        </w:rPr>
        <w:t>SetMachineProperty(Info machine, int idProperty, string value)</w:t>
      </w:r>
    </w:p>
    <w:p w:rsidR="00950A07" w:rsidRPr="00D913DA" w:rsidRDefault="00950A07" w:rsidP="003221B7">
      <w:pPr>
        <w:pStyle w:val="Retrait1"/>
        <w:suppressAutoHyphens/>
        <w:ind w:left="426"/>
        <w:rPr>
          <w:rFonts w:ascii="Consolas" w:hAnsi="Consolas"/>
          <w:noProof/>
          <w:color w:val="548DD4" w:themeColor="text2" w:themeTint="99"/>
        </w:rPr>
      </w:pPr>
      <w:r w:rsidRPr="00D913DA">
        <w:t>On utilise cette méthode afin d’ajouter à l’objet Info donné, la propriété donnée. La méthode fonctionne ainsi :</w:t>
      </w:r>
    </w:p>
    <w:p w:rsidR="00950A07" w:rsidRPr="00D913DA" w:rsidRDefault="00950A07" w:rsidP="003221B7">
      <w:pPr>
        <w:pStyle w:val="Code1"/>
        <w:suppressAutoHyphens/>
        <w:rPr>
          <w:lang w:eastAsia="de-CH"/>
        </w:rPr>
      </w:pPr>
      <w:r w:rsidRPr="00D913DA">
        <w:rPr>
          <w:color w:val="0000FF"/>
          <w:lang w:eastAsia="de-CH"/>
        </w:rPr>
        <w:t>switch</w:t>
      </w:r>
      <w:r w:rsidRPr="00D913DA">
        <w:rPr>
          <w:lang w:eastAsia="de-CH"/>
        </w:rPr>
        <w:t xml:space="preserve"> (idProperty)</w:t>
      </w:r>
    </w:p>
    <w:p w:rsidR="00950A07" w:rsidRPr="00D913DA" w:rsidRDefault="00950A07" w:rsidP="003221B7">
      <w:pPr>
        <w:pStyle w:val="Code1"/>
        <w:suppressAutoHyphens/>
        <w:rPr>
          <w:lang w:eastAsia="de-CH"/>
        </w:rPr>
      </w:pPr>
      <w:r w:rsidRPr="00D913DA">
        <w:rPr>
          <w:lang w:eastAsia="de-CH"/>
        </w:rPr>
        <w:t>{</w:t>
      </w:r>
    </w:p>
    <w:p w:rsidR="00950A07" w:rsidRPr="00D913DA" w:rsidRDefault="00950A07" w:rsidP="003221B7">
      <w:pPr>
        <w:pStyle w:val="Code1"/>
        <w:suppressAutoHyphens/>
        <w:rPr>
          <w:lang w:eastAsia="de-CH"/>
        </w:rPr>
      </w:pPr>
      <w:r w:rsidRPr="00D913DA">
        <w:rPr>
          <w:lang w:eastAsia="de-CH"/>
        </w:rPr>
        <w:t xml:space="preserve">    </w:t>
      </w:r>
      <w:r w:rsidRPr="00D913DA">
        <w:rPr>
          <w:color w:val="0000FF"/>
          <w:lang w:eastAsia="de-CH"/>
        </w:rPr>
        <w:t>case</w:t>
      </w:r>
      <w:r w:rsidRPr="00D913DA">
        <w:rPr>
          <w:lang w:eastAsia="de-CH"/>
        </w:rPr>
        <w:t xml:space="preserve"> </w:t>
      </w:r>
      <w:r w:rsidRPr="00D913DA">
        <w:rPr>
          <w:color w:val="2B91AF"/>
          <w:lang w:eastAsia="de-CH"/>
        </w:rPr>
        <w:t>CSystemProperties</w:t>
      </w:r>
      <w:r w:rsidRPr="00D913DA">
        <w:rPr>
          <w:lang w:eastAsia="de-CH"/>
        </w:rPr>
        <w:t>.STREAMX_VERSION:</w:t>
      </w:r>
    </w:p>
    <w:p w:rsidR="00950A07" w:rsidRPr="00D913DA" w:rsidRDefault="00950A07" w:rsidP="003221B7">
      <w:pPr>
        <w:pStyle w:val="Code1"/>
        <w:suppressAutoHyphens/>
        <w:rPr>
          <w:lang w:eastAsia="de-CH"/>
        </w:rPr>
      </w:pPr>
      <w:r w:rsidRPr="00D913DA">
        <w:rPr>
          <w:lang w:eastAsia="de-CH"/>
        </w:rPr>
        <w:t xml:space="preserve">        machine.InfosStreamX.Version = value;</w:t>
      </w:r>
    </w:p>
    <w:p w:rsidR="00950A07" w:rsidRPr="00D913DA" w:rsidRDefault="00950A07" w:rsidP="003221B7">
      <w:pPr>
        <w:pStyle w:val="Code1"/>
        <w:suppressAutoHyphens/>
        <w:rPr>
          <w:lang w:eastAsia="de-CH"/>
        </w:rPr>
      </w:pPr>
      <w:r w:rsidRPr="00D913DA">
        <w:rPr>
          <w:lang w:eastAsia="de-CH"/>
        </w:rPr>
        <w:t xml:space="preserve">        </w:t>
      </w:r>
      <w:r w:rsidRPr="00D913DA">
        <w:rPr>
          <w:color w:val="0000FF"/>
          <w:lang w:eastAsia="de-CH"/>
        </w:rPr>
        <w:t>break</w:t>
      </w:r>
      <w:r w:rsidRPr="00D913DA">
        <w:rPr>
          <w:lang w:eastAsia="de-CH"/>
        </w:rPr>
        <w:t>;</w:t>
      </w:r>
    </w:p>
    <w:p w:rsidR="00950A07" w:rsidRPr="00D913DA" w:rsidRDefault="00950A07" w:rsidP="003221B7">
      <w:pPr>
        <w:pStyle w:val="Code1"/>
        <w:suppressAutoHyphens/>
        <w:rPr>
          <w:lang w:eastAsia="de-CH"/>
        </w:rPr>
      </w:pPr>
      <w:r w:rsidRPr="00D913DA">
        <w:rPr>
          <w:lang w:eastAsia="de-CH"/>
        </w:rPr>
        <w:t xml:space="preserve">    </w:t>
      </w:r>
      <w:r w:rsidRPr="00D913DA">
        <w:rPr>
          <w:color w:val="0000FF"/>
          <w:lang w:eastAsia="de-CH"/>
        </w:rPr>
        <w:t>case</w:t>
      </w:r>
      <w:r w:rsidRPr="00D913DA">
        <w:rPr>
          <w:lang w:eastAsia="de-CH"/>
        </w:rPr>
        <w:t xml:space="preserve"> </w:t>
      </w:r>
      <w:r w:rsidRPr="00D913DA">
        <w:rPr>
          <w:color w:val="2B91AF"/>
          <w:lang w:eastAsia="de-CH"/>
        </w:rPr>
        <w:t>CSystemProperties</w:t>
      </w:r>
      <w:r w:rsidRPr="00D913DA">
        <w:rPr>
          <w:lang w:eastAsia="de-CH"/>
        </w:rPr>
        <w:t>.STREAMX_FILENAME:</w:t>
      </w:r>
    </w:p>
    <w:p w:rsidR="00950A07" w:rsidRPr="00D913DA" w:rsidRDefault="00950A07" w:rsidP="003221B7">
      <w:pPr>
        <w:pStyle w:val="Code1"/>
        <w:suppressAutoHyphens/>
        <w:rPr>
          <w:lang w:eastAsia="de-CH"/>
        </w:rPr>
      </w:pPr>
      <w:r w:rsidRPr="00D913DA">
        <w:rPr>
          <w:lang w:eastAsia="de-CH"/>
        </w:rPr>
        <w:t xml:space="preserve">        machine.InfosStreamX.Filename = value;</w:t>
      </w:r>
    </w:p>
    <w:p w:rsidR="00950A07" w:rsidRPr="00D913DA" w:rsidRDefault="00950A07" w:rsidP="003221B7">
      <w:pPr>
        <w:pStyle w:val="Code1"/>
        <w:suppressAutoHyphens/>
        <w:rPr>
          <w:lang w:eastAsia="de-CH"/>
        </w:rPr>
      </w:pPr>
      <w:r w:rsidRPr="00D913DA">
        <w:rPr>
          <w:lang w:eastAsia="de-CH"/>
        </w:rPr>
        <w:t xml:space="preserve">        </w:t>
      </w:r>
      <w:r w:rsidRPr="00D913DA">
        <w:rPr>
          <w:color w:val="0000FF"/>
          <w:lang w:eastAsia="de-CH"/>
        </w:rPr>
        <w:t>break</w:t>
      </w:r>
      <w:r w:rsidRPr="00D913DA">
        <w:rPr>
          <w:lang w:eastAsia="de-CH"/>
        </w:rPr>
        <w:t>;</w:t>
      </w:r>
    </w:p>
    <w:p w:rsidR="00950A07" w:rsidRPr="00D913DA" w:rsidRDefault="00950A07" w:rsidP="003221B7">
      <w:pPr>
        <w:pStyle w:val="Code1"/>
        <w:suppressAutoHyphens/>
      </w:pPr>
      <w:r w:rsidRPr="00D913DA">
        <w:rPr>
          <w:color w:val="0000FF"/>
          <w:lang w:eastAsia="de-CH"/>
        </w:rPr>
        <w:tab/>
      </w:r>
      <w:r w:rsidRPr="00D913DA">
        <w:t>...</w:t>
      </w:r>
    </w:p>
    <w:p w:rsidR="00950A07" w:rsidRPr="00D913DA" w:rsidRDefault="00950A07" w:rsidP="003221B7">
      <w:pPr>
        <w:pStyle w:val="Code1"/>
        <w:suppressAutoHyphens/>
      </w:pPr>
      <w:r w:rsidRPr="00D913DA">
        <w:t>}</w:t>
      </w:r>
    </w:p>
    <w:p w:rsidR="00950A07" w:rsidRPr="00D913DA" w:rsidRDefault="00950A07" w:rsidP="003221B7">
      <w:pPr>
        <w:pStyle w:val="Code1"/>
        <w:suppressAutoHyphens/>
      </w:pPr>
      <w:r w:rsidRPr="00D913DA">
        <w:rPr>
          <w:color w:val="0000FF"/>
          <w:lang w:eastAsia="de-CH"/>
        </w:rPr>
        <w:t>return</w:t>
      </w:r>
      <w:r w:rsidRPr="00D913DA">
        <w:t xml:space="preserve"> machine;</w:t>
      </w:r>
    </w:p>
    <w:p w:rsidR="000E2A25" w:rsidRDefault="00950A07" w:rsidP="003221B7">
      <w:pPr>
        <w:pStyle w:val="Retrait1"/>
        <w:suppressAutoHyphens/>
        <w:spacing w:before="120"/>
        <w:ind w:left="426"/>
      </w:pPr>
      <w:r w:rsidRPr="00D913DA">
        <w:t>On assigne la valeur de la propriété à la machine donnée en fonction de l’ID de la propriété. Comme on peut le voir, les ID sont stockés sont forme de constante.</w:t>
      </w:r>
    </w:p>
    <w:p w:rsidR="00950A07" w:rsidRPr="000E2A25" w:rsidRDefault="000E2A25" w:rsidP="003221B7">
      <w:pPr>
        <w:suppressAutoHyphens/>
        <w:rPr>
          <w:rFonts w:ascii="Roboto Light" w:hAnsi="Roboto Light" w:cstheme="minorHAnsi"/>
          <w:sz w:val="22"/>
        </w:rPr>
      </w:pPr>
      <w:r>
        <w:br w:type="page"/>
      </w:r>
    </w:p>
    <w:p w:rsidR="00950A07" w:rsidRPr="00D913DA" w:rsidRDefault="00950A07" w:rsidP="003221B7">
      <w:pPr>
        <w:pStyle w:val="Puce1"/>
        <w:rPr>
          <w:rStyle w:val="Codeintext"/>
        </w:rPr>
      </w:pPr>
      <w:r w:rsidRPr="00D913DA">
        <w:rPr>
          <w:rStyle w:val="Codeintext"/>
        </w:rPr>
        <w:lastRenderedPageBreak/>
        <w:t>GetMachineProperties(Info machine)</w:t>
      </w:r>
    </w:p>
    <w:p w:rsidR="00950A07" w:rsidRPr="00D913DA" w:rsidRDefault="00CB7232" w:rsidP="003221B7">
      <w:pPr>
        <w:pStyle w:val="Retrait1"/>
        <w:suppressAutoHyphens/>
        <w:ind w:left="426"/>
      </w:pPr>
      <w:r w:rsidRPr="00D913DA">
        <w:t xml:space="preserve">Cette méthode convertit un objet </w:t>
      </w:r>
      <w:r w:rsidRPr="00D913DA">
        <w:rPr>
          <w:rStyle w:val="Codeintext"/>
        </w:rPr>
        <w:t>Info</w:t>
      </w:r>
      <w:r w:rsidRPr="00D913DA">
        <w:t xml:space="preserve"> en </w:t>
      </w:r>
      <w:r w:rsidRPr="00D913DA">
        <w:rPr>
          <w:rStyle w:val="Codeintext"/>
        </w:rPr>
        <w:t>Dictionary&lt;int, Object&gt;</w:t>
      </w:r>
      <w:r w:rsidRPr="00D913DA">
        <w:t>.</w:t>
      </w:r>
      <w:r w:rsidR="00E86E47" w:rsidRPr="00D913DA">
        <w:t xml:space="preserve"> Elle est utilisée lors de l’insertion d’une machine dans la base de données :</w:t>
      </w:r>
    </w:p>
    <w:p w:rsidR="00E86E47" w:rsidRPr="00D913DA" w:rsidRDefault="00E86E47" w:rsidP="003221B7">
      <w:pPr>
        <w:pStyle w:val="Code1"/>
        <w:suppressAutoHyphens/>
        <w:rPr>
          <w:color w:val="000000"/>
          <w:lang w:eastAsia="de-CH"/>
        </w:rPr>
      </w:pPr>
      <w:r w:rsidRPr="00D913DA">
        <w:rPr>
          <w:lang w:eastAsia="de-CH"/>
        </w:rPr>
        <w:t>Dictionary</w:t>
      </w:r>
      <w:r w:rsidRPr="00D913DA">
        <w:rPr>
          <w:color w:val="000000"/>
          <w:lang w:eastAsia="de-CH"/>
        </w:rPr>
        <w:t>&lt;</w:t>
      </w:r>
      <w:r w:rsidRPr="00D913DA">
        <w:rPr>
          <w:color w:val="0000FF"/>
          <w:lang w:eastAsia="de-CH"/>
        </w:rPr>
        <w:t>int</w:t>
      </w:r>
      <w:r w:rsidRPr="00D913DA">
        <w:rPr>
          <w:color w:val="000000"/>
          <w:lang w:eastAsia="de-CH"/>
        </w:rPr>
        <w:t xml:space="preserve">, </w:t>
      </w:r>
      <w:r w:rsidRPr="00D913DA">
        <w:rPr>
          <w:lang w:eastAsia="de-CH"/>
        </w:rPr>
        <w:t>Object</w:t>
      </w:r>
      <w:r w:rsidRPr="00D913DA">
        <w:rPr>
          <w:color w:val="000000"/>
          <w:lang w:eastAsia="de-CH"/>
        </w:rPr>
        <w:t xml:space="preserve">&gt; properties = </w:t>
      </w:r>
      <w:r w:rsidRPr="00D913DA">
        <w:rPr>
          <w:color w:val="0000FF"/>
          <w:lang w:eastAsia="de-CH"/>
        </w:rPr>
        <w:t>new</w:t>
      </w:r>
      <w:r w:rsidRPr="00D913DA">
        <w:rPr>
          <w:color w:val="000000"/>
          <w:lang w:eastAsia="de-CH"/>
        </w:rPr>
        <w:t xml:space="preserve"> </w:t>
      </w:r>
      <w:r w:rsidRPr="00D913DA">
        <w:rPr>
          <w:lang w:eastAsia="de-CH"/>
        </w:rPr>
        <w:t>Dictionary</w:t>
      </w:r>
      <w:r w:rsidRPr="00D913DA">
        <w:rPr>
          <w:color w:val="000000"/>
          <w:lang w:eastAsia="de-CH"/>
        </w:rPr>
        <w:t>&lt;</w:t>
      </w:r>
      <w:r w:rsidRPr="00D913DA">
        <w:rPr>
          <w:color w:val="0000FF"/>
          <w:lang w:eastAsia="de-CH"/>
        </w:rPr>
        <w:t>int</w:t>
      </w:r>
      <w:r w:rsidRPr="00D913DA">
        <w:rPr>
          <w:color w:val="000000"/>
          <w:lang w:eastAsia="de-CH"/>
        </w:rPr>
        <w:t xml:space="preserve">, </w:t>
      </w:r>
      <w:r w:rsidRPr="00D913DA">
        <w:rPr>
          <w:color w:val="0000FF"/>
          <w:lang w:eastAsia="de-CH"/>
        </w:rPr>
        <w:t>object</w:t>
      </w:r>
      <w:r w:rsidRPr="00D913DA">
        <w:rPr>
          <w:color w:val="000000"/>
          <w:lang w:eastAsia="de-CH"/>
        </w:rPr>
        <w:t>&gt;</w:t>
      </w:r>
    </w:p>
    <w:p w:rsidR="00E86E47" w:rsidRPr="00D913DA" w:rsidRDefault="00E86E47" w:rsidP="003221B7">
      <w:pPr>
        <w:pStyle w:val="Code1"/>
        <w:suppressAutoHyphens/>
        <w:rPr>
          <w:color w:val="000000"/>
          <w:lang w:eastAsia="de-CH"/>
        </w:rPr>
      </w:pPr>
      <w:r w:rsidRPr="00D913DA">
        <w:rPr>
          <w:color w:val="000000"/>
          <w:lang w:eastAsia="de-CH"/>
        </w:rPr>
        <w:t>{</w:t>
      </w:r>
    </w:p>
    <w:p w:rsidR="00E86E47" w:rsidRPr="00D913DA" w:rsidRDefault="00E86E47" w:rsidP="003221B7">
      <w:pPr>
        <w:pStyle w:val="Code1"/>
        <w:suppressAutoHyphens/>
        <w:rPr>
          <w:color w:val="000000"/>
          <w:lang w:eastAsia="de-CH"/>
        </w:rPr>
      </w:pPr>
      <w:r w:rsidRPr="00D913DA">
        <w:rPr>
          <w:color w:val="000000"/>
          <w:lang w:eastAsia="de-CH"/>
        </w:rPr>
        <w:t xml:space="preserve">    { </w:t>
      </w:r>
      <w:r w:rsidRPr="00D913DA">
        <w:rPr>
          <w:lang w:eastAsia="de-CH"/>
        </w:rPr>
        <w:t>CSystemProperties</w:t>
      </w:r>
      <w:r w:rsidRPr="00D913DA">
        <w:rPr>
          <w:color w:val="000000"/>
          <w:lang w:eastAsia="de-CH"/>
        </w:rPr>
        <w:t xml:space="preserve">.STREAMX_VERSION, </w:t>
      </w:r>
      <w:r w:rsidR="00CB3E97" w:rsidRPr="00D913DA">
        <w:rPr>
          <w:color w:val="000000"/>
          <w:lang w:eastAsia="de-CH"/>
        </w:rPr>
        <w:t xml:space="preserve"> </w:t>
      </w:r>
      <w:r w:rsidRPr="00D913DA">
        <w:rPr>
          <w:color w:val="000000"/>
          <w:lang w:eastAsia="de-CH"/>
        </w:rPr>
        <w:t>machine.InfosStreamX.Version },</w:t>
      </w:r>
    </w:p>
    <w:p w:rsidR="00E86E47" w:rsidRPr="00D913DA" w:rsidRDefault="00E86E47" w:rsidP="003221B7">
      <w:pPr>
        <w:pStyle w:val="Code1"/>
        <w:suppressAutoHyphens/>
        <w:rPr>
          <w:color w:val="000000"/>
          <w:lang w:eastAsia="de-CH"/>
        </w:rPr>
      </w:pPr>
      <w:r w:rsidRPr="00D913DA">
        <w:rPr>
          <w:color w:val="000000"/>
          <w:lang w:eastAsia="de-CH"/>
        </w:rPr>
        <w:t xml:space="preserve">    { </w:t>
      </w:r>
      <w:r w:rsidRPr="00D913DA">
        <w:rPr>
          <w:lang w:eastAsia="de-CH"/>
        </w:rPr>
        <w:t>CSystemProperties</w:t>
      </w:r>
      <w:r w:rsidRPr="00D913DA">
        <w:rPr>
          <w:color w:val="000000"/>
          <w:lang w:eastAsia="de-CH"/>
        </w:rPr>
        <w:t>.STREAMX_FILENAME, machine.InfosStreamX.Filename },</w:t>
      </w:r>
    </w:p>
    <w:p w:rsidR="00CB3E97" w:rsidRPr="00D913DA" w:rsidRDefault="00CB3E97" w:rsidP="003221B7">
      <w:pPr>
        <w:pStyle w:val="Code1"/>
        <w:suppressAutoHyphens/>
        <w:rPr>
          <w:color w:val="000000"/>
          <w:lang w:eastAsia="de-CH"/>
        </w:rPr>
      </w:pPr>
      <w:r w:rsidRPr="00D913DA">
        <w:rPr>
          <w:color w:val="000000"/>
          <w:lang w:eastAsia="de-CH"/>
        </w:rPr>
        <w:t xml:space="preserve">    ...</w:t>
      </w:r>
    </w:p>
    <w:p w:rsidR="00CB3E97" w:rsidRPr="00D913DA" w:rsidRDefault="00CB3E97" w:rsidP="003221B7">
      <w:pPr>
        <w:pStyle w:val="Code1"/>
        <w:suppressAutoHyphens/>
        <w:rPr>
          <w:color w:val="000000"/>
          <w:lang w:eastAsia="de-CH"/>
        </w:rPr>
      </w:pPr>
      <w:r w:rsidRPr="00D913DA">
        <w:rPr>
          <w:color w:val="000000"/>
          <w:lang w:eastAsia="de-CH"/>
        </w:rPr>
        <w:t>};</w:t>
      </w:r>
    </w:p>
    <w:p w:rsidR="00CB3E97" w:rsidRPr="00D913DA" w:rsidRDefault="00CB3E97" w:rsidP="003221B7">
      <w:pPr>
        <w:pStyle w:val="Code1"/>
        <w:suppressAutoHyphens/>
        <w:rPr>
          <w:rFonts w:cs="Consolas"/>
          <w:color w:val="000000"/>
          <w:sz w:val="19"/>
          <w:szCs w:val="19"/>
          <w:lang w:eastAsia="de-CH"/>
        </w:rPr>
      </w:pPr>
      <w:r w:rsidRPr="00D913DA">
        <w:rPr>
          <w:rFonts w:cs="Consolas"/>
          <w:color w:val="0000FF"/>
          <w:sz w:val="19"/>
          <w:szCs w:val="19"/>
          <w:lang w:eastAsia="de-CH"/>
        </w:rPr>
        <w:t>return</w:t>
      </w:r>
      <w:r w:rsidRPr="00D913DA">
        <w:rPr>
          <w:rFonts w:cs="Consolas"/>
          <w:color w:val="000000"/>
          <w:sz w:val="19"/>
          <w:szCs w:val="19"/>
          <w:lang w:eastAsia="de-CH"/>
        </w:rPr>
        <w:t xml:space="preserve"> properties;</w:t>
      </w:r>
    </w:p>
    <w:p w:rsidR="00CB3E97" w:rsidRPr="00D913DA" w:rsidRDefault="000305EB" w:rsidP="003221B7">
      <w:pPr>
        <w:pStyle w:val="Titre2"/>
      </w:pPr>
      <w:bookmarkStart w:id="53" w:name="_Toc485134854"/>
      <w:r w:rsidRPr="00D913DA">
        <w:t>Controllers</w:t>
      </w:r>
      <w:bookmarkEnd w:id="53"/>
    </w:p>
    <w:p w:rsidR="00A14DC7" w:rsidRPr="00D913DA" w:rsidRDefault="00563984" w:rsidP="003221B7">
      <w:pPr>
        <w:pStyle w:val="Retrait1"/>
        <w:suppressAutoHyphens/>
      </w:pPr>
      <w:r w:rsidRPr="00D913DA">
        <w:t>Les Controllers servent de liaison entre la Dal et les vues. En effet, lorsqu’on souhaite afficher une vue on appelle l’action du Controller liée. Généralement, un appel vers la Dal y est effectué et on agit en fonction du résultat (affichage de la vue</w:t>
      </w:r>
      <w:r w:rsidR="009F3C27" w:rsidRPr="00D913DA">
        <w:t>, redirection, affichage d’un message d’erreur/succès</w:t>
      </w:r>
      <w:r w:rsidRPr="00D913DA">
        <w:t>)</w:t>
      </w:r>
      <w:r w:rsidR="009F3C27" w:rsidRPr="00D913DA">
        <w:t>.</w:t>
      </w:r>
      <w:r w:rsidR="00D43319" w:rsidRPr="00D913DA">
        <w:t xml:space="preserve"> Par exemple, prenons l’action </w:t>
      </w:r>
      <w:r w:rsidR="00D43319" w:rsidRPr="00D913DA">
        <w:rPr>
          <w:rStyle w:val="Codeintext"/>
        </w:rPr>
        <w:t>Index</w:t>
      </w:r>
      <w:r w:rsidR="00D43319" w:rsidRPr="00D913DA">
        <w:t xml:space="preserve"> du Controller </w:t>
      </w:r>
      <w:r w:rsidR="00D43319" w:rsidRPr="00D913DA">
        <w:rPr>
          <w:rStyle w:val="Codeintext"/>
        </w:rPr>
        <w:t>FacilitiesController</w:t>
      </w:r>
      <w:r w:rsidR="00D43319" w:rsidRPr="00D913DA">
        <w:t> :</w:t>
      </w:r>
    </w:p>
    <w:p w:rsidR="00AC3EF0" w:rsidRPr="00D913DA" w:rsidRDefault="00AC3EF0" w:rsidP="003221B7">
      <w:pPr>
        <w:pStyle w:val="Code1"/>
        <w:suppressAutoHyphens/>
        <w:rPr>
          <w:lang w:eastAsia="de-CH"/>
        </w:rPr>
      </w:pPr>
      <w:r w:rsidRPr="00D913DA">
        <w:rPr>
          <w:color w:val="0000FF"/>
          <w:lang w:eastAsia="de-CH"/>
        </w:rPr>
        <w:t>public</w:t>
      </w:r>
      <w:r w:rsidRPr="00D913DA">
        <w:rPr>
          <w:lang w:eastAsia="de-CH"/>
        </w:rPr>
        <w:t xml:space="preserve"> </w:t>
      </w:r>
      <w:r w:rsidRPr="00D913DA">
        <w:rPr>
          <w:color w:val="2B91AF"/>
          <w:lang w:eastAsia="de-CH"/>
        </w:rPr>
        <w:t>ActionResult</w:t>
      </w:r>
      <w:r w:rsidRPr="00D913DA">
        <w:rPr>
          <w:lang w:eastAsia="de-CH"/>
        </w:rPr>
        <w:t xml:space="preserve"> Index(</w:t>
      </w:r>
      <w:r w:rsidRPr="00D913DA">
        <w:rPr>
          <w:color w:val="0000FF"/>
          <w:lang w:eastAsia="de-CH"/>
        </w:rPr>
        <w:t>int</w:t>
      </w:r>
      <w:r w:rsidRPr="00D913DA">
        <w:rPr>
          <w:lang w:eastAsia="de-CH"/>
        </w:rPr>
        <w:t xml:space="preserve"> enterprise)</w:t>
      </w:r>
    </w:p>
    <w:p w:rsidR="00AC3EF0" w:rsidRPr="00D913DA" w:rsidRDefault="00AC3EF0" w:rsidP="003221B7">
      <w:pPr>
        <w:pStyle w:val="Code1"/>
        <w:suppressAutoHyphens/>
        <w:rPr>
          <w:lang w:eastAsia="de-CH"/>
        </w:rPr>
      </w:pPr>
      <w:r w:rsidRPr="00D913DA">
        <w:rPr>
          <w:lang w:eastAsia="de-CH"/>
        </w:rPr>
        <w:t>{</w:t>
      </w:r>
    </w:p>
    <w:p w:rsidR="00AC3EF0" w:rsidRPr="00D913DA" w:rsidRDefault="00AC3EF0" w:rsidP="003221B7">
      <w:pPr>
        <w:pStyle w:val="Code1"/>
        <w:suppressAutoHyphens/>
        <w:rPr>
          <w:lang w:eastAsia="de-CH"/>
        </w:rPr>
      </w:pPr>
      <w:r w:rsidRPr="00D913DA">
        <w:rPr>
          <w:lang w:eastAsia="de-CH"/>
        </w:rPr>
        <w:t xml:space="preserve">    </w:t>
      </w:r>
      <w:r w:rsidRPr="00D913DA">
        <w:rPr>
          <w:color w:val="2B91AF"/>
          <w:lang w:eastAsia="de-CH"/>
        </w:rPr>
        <w:t>List</w:t>
      </w:r>
      <w:r w:rsidRPr="00D913DA">
        <w:rPr>
          <w:lang w:eastAsia="de-CH"/>
        </w:rPr>
        <w:t>&lt;</w:t>
      </w:r>
      <w:r w:rsidRPr="00D913DA">
        <w:rPr>
          <w:color w:val="2B91AF"/>
          <w:lang w:eastAsia="de-CH"/>
        </w:rPr>
        <w:t>Facility</w:t>
      </w:r>
      <w:r w:rsidRPr="00D913DA">
        <w:rPr>
          <w:lang w:eastAsia="de-CH"/>
        </w:rPr>
        <w:t>&gt; facilities = dal.GetFacilities(enterprise);</w:t>
      </w:r>
    </w:p>
    <w:p w:rsidR="00AC3EF0" w:rsidRPr="00D913DA" w:rsidRDefault="00AC3EF0" w:rsidP="003221B7">
      <w:pPr>
        <w:pStyle w:val="Code1"/>
        <w:suppressAutoHyphens/>
        <w:rPr>
          <w:lang w:eastAsia="de-CH"/>
        </w:rPr>
      </w:pPr>
      <w:r w:rsidRPr="00D913DA">
        <w:rPr>
          <w:lang w:eastAsia="de-CH"/>
        </w:rPr>
        <w:t xml:space="preserve">    </w:t>
      </w:r>
      <w:r w:rsidRPr="00D913DA">
        <w:rPr>
          <w:color w:val="2B91AF"/>
          <w:lang w:eastAsia="de-CH"/>
        </w:rPr>
        <w:t>Enterprise</w:t>
      </w:r>
      <w:r w:rsidRPr="00D913DA">
        <w:rPr>
          <w:lang w:eastAsia="de-CH"/>
        </w:rPr>
        <w:t xml:space="preserve"> enterpriseObj = </w:t>
      </w:r>
      <w:r w:rsidRPr="00D913DA">
        <w:rPr>
          <w:color w:val="0000FF"/>
          <w:lang w:eastAsia="de-CH"/>
        </w:rPr>
        <w:t>null</w:t>
      </w:r>
      <w:r w:rsidRPr="00D913DA">
        <w:rPr>
          <w:lang w:eastAsia="de-CH"/>
        </w:rPr>
        <w:t>;</w:t>
      </w:r>
    </w:p>
    <w:p w:rsidR="00AC3EF0" w:rsidRPr="00D913DA" w:rsidRDefault="00AC3EF0" w:rsidP="003221B7">
      <w:pPr>
        <w:pStyle w:val="Code1"/>
        <w:suppressAutoHyphens/>
        <w:rPr>
          <w:lang w:eastAsia="de-CH"/>
        </w:rPr>
      </w:pPr>
      <w:r w:rsidRPr="00D913DA">
        <w:rPr>
          <w:lang w:eastAsia="de-CH"/>
        </w:rPr>
        <w:t xml:space="preserve">    </w:t>
      </w:r>
      <w:r w:rsidRPr="00D913DA">
        <w:rPr>
          <w:color w:val="0000FF"/>
          <w:lang w:eastAsia="de-CH"/>
        </w:rPr>
        <w:t>try</w:t>
      </w:r>
    </w:p>
    <w:p w:rsidR="00AC3EF0" w:rsidRPr="00D913DA" w:rsidRDefault="00AC3EF0" w:rsidP="003221B7">
      <w:pPr>
        <w:pStyle w:val="Code1"/>
        <w:suppressAutoHyphens/>
        <w:rPr>
          <w:lang w:eastAsia="de-CH"/>
        </w:rPr>
      </w:pPr>
      <w:r w:rsidRPr="00D913DA">
        <w:rPr>
          <w:lang w:eastAsia="de-CH"/>
        </w:rPr>
        <w:t xml:space="preserve">    {</w:t>
      </w:r>
    </w:p>
    <w:p w:rsidR="00AC3EF0" w:rsidRPr="00D913DA" w:rsidRDefault="00AC3EF0" w:rsidP="003221B7">
      <w:pPr>
        <w:pStyle w:val="Code1"/>
        <w:suppressAutoHyphens/>
        <w:rPr>
          <w:lang w:eastAsia="de-CH"/>
        </w:rPr>
      </w:pPr>
      <w:r w:rsidRPr="00D913DA">
        <w:rPr>
          <w:lang w:eastAsia="de-CH"/>
        </w:rPr>
        <w:t xml:space="preserve">        enterpriseObj = dal.GetEnterprise(enterprise);</w:t>
      </w:r>
    </w:p>
    <w:p w:rsidR="00AC3EF0" w:rsidRPr="00D913DA" w:rsidRDefault="00AC3EF0" w:rsidP="003221B7">
      <w:pPr>
        <w:pStyle w:val="Code1"/>
        <w:suppressAutoHyphens/>
        <w:rPr>
          <w:lang w:eastAsia="de-CH"/>
        </w:rPr>
      </w:pPr>
      <w:r w:rsidRPr="00D913DA">
        <w:rPr>
          <w:lang w:eastAsia="de-CH"/>
        </w:rPr>
        <w:t xml:space="preserve">    }</w:t>
      </w:r>
    </w:p>
    <w:p w:rsidR="00AC3EF0" w:rsidRPr="00D913DA" w:rsidRDefault="00AC3EF0" w:rsidP="003221B7">
      <w:pPr>
        <w:pStyle w:val="Code1"/>
        <w:suppressAutoHyphens/>
        <w:rPr>
          <w:lang w:eastAsia="de-CH"/>
        </w:rPr>
      </w:pPr>
      <w:r w:rsidRPr="00D913DA">
        <w:rPr>
          <w:lang w:eastAsia="de-CH"/>
        </w:rPr>
        <w:t xml:space="preserve">    </w:t>
      </w:r>
      <w:r w:rsidRPr="00D913DA">
        <w:rPr>
          <w:color w:val="0000FF"/>
          <w:lang w:eastAsia="de-CH"/>
        </w:rPr>
        <w:t>catch</w:t>
      </w:r>
      <w:r w:rsidRPr="00D913DA">
        <w:rPr>
          <w:lang w:eastAsia="de-CH"/>
        </w:rPr>
        <w:t xml:space="preserve"> (</w:t>
      </w:r>
      <w:r w:rsidRPr="00D913DA">
        <w:rPr>
          <w:color w:val="2B91AF"/>
          <w:lang w:eastAsia="de-CH"/>
        </w:rPr>
        <w:t>ArgumentOutOfRangeException</w:t>
      </w:r>
      <w:r w:rsidRPr="00D913DA">
        <w:rPr>
          <w:lang w:eastAsia="de-CH"/>
        </w:rPr>
        <w:t>)</w:t>
      </w:r>
    </w:p>
    <w:p w:rsidR="00AC3EF0" w:rsidRPr="00D913DA" w:rsidRDefault="00AC3EF0" w:rsidP="003221B7">
      <w:pPr>
        <w:pStyle w:val="Code1"/>
        <w:suppressAutoHyphens/>
        <w:rPr>
          <w:lang w:eastAsia="de-CH"/>
        </w:rPr>
      </w:pPr>
      <w:r w:rsidRPr="00D913DA">
        <w:rPr>
          <w:lang w:eastAsia="de-CH"/>
        </w:rPr>
        <w:t xml:space="preserve">    {</w:t>
      </w:r>
    </w:p>
    <w:p w:rsidR="00AC3EF0" w:rsidRPr="00D913DA" w:rsidRDefault="00AC3EF0" w:rsidP="003221B7">
      <w:pPr>
        <w:pStyle w:val="Code1"/>
        <w:suppressAutoHyphens/>
        <w:rPr>
          <w:lang w:eastAsia="de-CH"/>
        </w:rPr>
      </w:pPr>
      <w:r w:rsidRPr="00D913DA">
        <w:rPr>
          <w:lang w:eastAsia="de-CH"/>
        </w:rPr>
        <w:t xml:space="preserve">        TempData[</w:t>
      </w:r>
      <w:r w:rsidRPr="00D913DA">
        <w:rPr>
          <w:color w:val="A31515"/>
          <w:lang w:eastAsia="de-CH"/>
        </w:rPr>
        <w:t>"Error"</w:t>
      </w:r>
      <w:r w:rsidRPr="00D913DA">
        <w:rPr>
          <w:lang w:eastAsia="de-CH"/>
        </w:rPr>
        <w:t xml:space="preserve">] = </w:t>
      </w:r>
      <w:r w:rsidRPr="00D913DA">
        <w:rPr>
          <w:color w:val="A31515"/>
          <w:lang w:eastAsia="de-CH"/>
        </w:rPr>
        <w:t>"The enterprise you request doesn't exist anymore."</w:t>
      </w:r>
      <w:r w:rsidRPr="00D913DA">
        <w:rPr>
          <w:lang w:eastAsia="de-CH"/>
        </w:rPr>
        <w:t>;</w:t>
      </w:r>
    </w:p>
    <w:p w:rsidR="00AC3EF0" w:rsidRPr="00D913DA" w:rsidRDefault="00AC3EF0" w:rsidP="003221B7">
      <w:pPr>
        <w:pStyle w:val="Code1"/>
        <w:suppressAutoHyphens/>
        <w:rPr>
          <w:lang w:eastAsia="de-CH"/>
        </w:rPr>
      </w:pPr>
      <w:r w:rsidRPr="00D913DA">
        <w:rPr>
          <w:lang w:eastAsia="de-CH"/>
        </w:rPr>
        <w:t xml:space="preserve">        </w:t>
      </w:r>
      <w:r w:rsidRPr="00D913DA">
        <w:rPr>
          <w:color w:val="0000FF"/>
          <w:lang w:eastAsia="de-CH"/>
        </w:rPr>
        <w:t>return</w:t>
      </w:r>
      <w:r w:rsidRPr="00D913DA">
        <w:rPr>
          <w:lang w:eastAsia="de-CH"/>
        </w:rPr>
        <w:t xml:space="preserve"> Redirect(</w:t>
      </w:r>
      <w:r w:rsidRPr="00D913DA">
        <w:rPr>
          <w:color w:val="A31515"/>
          <w:lang w:eastAsia="de-CH"/>
        </w:rPr>
        <w:t>"/Enterprises/Index"</w:t>
      </w:r>
      <w:r w:rsidRPr="00D913DA">
        <w:rPr>
          <w:lang w:eastAsia="de-CH"/>
        </w:rPr>
        <w:t>);</w:t>
      </w:r>
    </w:p>
    <w:p w:rsidR="00AC3EF0" w:rsidRPr="00D913DA" w:rsidRDefault="00AC3EF0" w:rsidP="003221B7">
      <w:pPr>
        <w:pStyle w:val="Code1"/>
        <w:suppressAutoHyphens/>
        <w:rPr>
          <w:lang w:eastAsia="de-CH"/>
        </w:rPr>
      </w:pPr>
      <w:r w:rsidRPr="00D913DA">
        <w:rPr>
          <w:lang w:eastAsia="de-CH"/>
        </w:rPr>
        <w:t xml:space="preserve">    }</w:t>
      </w:r>
    </w:p>
    <w:p w:rsidR="00AC3EF0" w:rsidRPr="00D913DA" w:rsidRDefault="00AC3EF0" w:rsidP="003221B7">
      <w:pPr>
        <w:pStyle w:val="Code1"/>
        <w:suppressAutoHyphens/>
        <w:rPr>
          <w:lang w:eastAsia="de-CH"/>
        </w:rPr>
      </w:pPr>
      <w:r w:rsidRPr="00D913DA">
        <w:rPr>
          <w:lang w:eastAsia="de-CH"/>
        </w:rPr>
        <w:t xml:space="preserve">    </w:t>
      </w:r>
      <w:r w:rsidRPr="00D913DA">
        <w:rPr>
          <w:color w:val="0000FF"/>
          <w:lang w:eastAsia="de-CH"/>
        </w:rPr>
        <w:t>return</w:t>
      </w:r>
      <w:r w:rsidRPr="00D913DA">
        <w:rPr>
          <w:lang w:eastAsia="de-CH"/>
        </w:rPr>
        <w:t xml:space="preserve"> View(</w:t>
      </w:r>
      <w:r w:rsidRPr="00D913DA">
        <w:rPr>
          <w:color w:val="0000FF"/>
          <w:lang w:eastAsia="de-CH"/>
        </w:rPr>
        <w:t>new</w:t>
      </w:r>
      <w:r w:rsidRPr="00D913DA">
        <w:rPr>
          <w:lang w:eastAsia="de-CH"/>
        </w:rPr>
        <w:t xml:space="preserve"> </w:t>
      </w:r>
      <w:r w:rsidRPr="00D913DA">
        <w:rPr>
          <w:color w:val="2B91AF"/>
          <w:lang w:eastAsia="de-CH"/>
        </w:rPr>
        <w:t>FacilitiesViewModel</w:t>
      </w:r>
      <w:r w:rsidRPr="00D913DA">
        <w:rPr>
          <w:lang w:eastAsia="de-CH"/>
        </w:rPr>
        <w:t xml:space="preserve"> {</w:t>
      </w:r>
    </w:p>
    <w:p w:rsidR="00AC3EF0" w:rsidRPr="00D913DA" w:rsidRDefault="00AC3EF0" w:rsidP="003221B7">
      <w:pPr>
        <w:pStyle w:val="Code1"/>
        <w:suppressAutoHyphens/>
        <w:rPr>
          <w:lang w:eastAsia="de-CH"/>
        </w:rPr>
      </w:pPr>
      <w:r w:rsidRPr="00D913DA">
        <w:rPr>
          <w:lang w:eastAsia="de-CH"/>
        </w:rPr>
        <w:t xml:space="preserve">        Enterprise = enterpriseObj,</w:t>
      </w:r>
    </w:p>
    <w:p w:rsidR="00AC3EF0" w:rsidRPr="00D913DA" w:rsidRDefault="00AC3EF0" w:rsidP="003221B7">
      <w:pPr>
        <w:pStyle w:val="Code1"/>
        <w:suppressAutoHyphens/>
        <w:rPr>
          <w:lang w:eastAsia="de-CH"/>
        </w:rPr>
      </w:pPr>
      <w:r w:rsidRPr="00D913DA">
        <w:rPr>
          <w:lang w:eastAsia="de-CH"/>
        </w:rPr>
        <w:t xml:space="preserve">        Facilities = facilities</w:t>
      </w:r>
    </w:p>
    <w:p w:rsidR="00AC3EF0" w:rsidRPr="00D913DA" w:rsidRDefault="00AC3EF0" w:rsidP="003221B7">
      <w:pPr>
        <w:pStyle w:val="Code1"/>
        <w:suppressAutoHyphens/>
        <w:rPr>
          <w:lang w:eastAsia="de-CH"/>
        </w:rPr>
      </w:pPr>
      <w:r w:rsidRPr="00D913DA">
        <w:rPr>
          <w:lang w:eastAsia="de-CH"/>
        </w:rPr>
        <w:t xml:space="preserve">    });</w:t>
      </w:r>
    </w:p>
    <w:p w:rsidR="00AC3EF0" w:rsidRPr="00D913DA" w:rsidRDefault="00AC3EF0" w:rsidP="003221B7">
      <w:pPr>
        <w:pStyle w:val="Code1"/>
        <w:suppressAutoHyphens/>
        <w:rPr>
          <w:lang w:eastAsia="de-CH"/>
        </w:rPr>
      </w:pPr>
      <w:r w:rsidRPr="00D913DA">
        <w:rPr>
          <w:lang w:eastAsia="de-CH"/>
        </w:rPr>
        <w:t>}</w:t>
      </w:r>
    </w:p>
    <w:p w:rsidR="00AC3EF0" w:rsidRPr="00D913DA" w:rsidRDefault="00AC3EF0" w:rsidP="003221B7">
      <w:pPr>
        <w:pStyle w:val="Retrait1"/>
        <w:suppressAutoHyphens/>
        <w:spacing w:before="120"/>
        <w:rPr>
          <w:lang w:eastAsia="de-CH"/>
        </w:rPr>
      </w:pPr>
      <w:r w:rsidRPr="00D913DA">
        <w:rPr>
          <w:lang w:eastAsia="de-CH"/>
        </w:rPr>
        <w:t>Ici, nous récupérons les ouvrages de l’entreprise dont l’ID est obtenu via les paramètres de l’URL. Ensuite, nous tentons d’obtenir l’entreprise elle-même à l’aide de l’ID.</w:t>
      </w:r>
    </w:p>
    <w:p w:rsidR="00AC3EF0" w:rsidRPr="00D913DA" w:rsidRDefault="00AC3EF0" w:rsidP="003221B7">
      <w:pPr>
        <w:pStyle w:val="Retrait1"/>
        <w:suppressAutoHyphens/>
        <w:spacing w:before="120"/>
        <w:rPr>
          <w:lang w:eastAsia="de-CH"/>
        </w:rPr>
      </w:pPr>
      <w:r w:rsidRPr="00D913DA">
        <w:rPr>
          <w:lang w:eastAsia="de-CH"/>
        </w:rPr>
        <w:t xml:space="preserve">Si l’exception </w:t>
      </w:r>
      <w:r w:rsidRPr="00D913DA">
        <w:rPr>
          <w:rStyle w:val="Codeintext"/>
        </w:rPr>
        <w:t>ArgumentOutOfRangeException</w:t>
      </w:r>
      <w:r w:rsidRPr="00D913DA">
        <w:rPr>
          <w:color w:val="2B91AF"/>
          <w:lang w:eastAsia="de-CH"/>
        </w:rPr>
        <w:t xml:space="preserve"> </w:t>
      </w:r>
      <w:r w:rsidRPr="00D913DA">
        <w:rPr>
          <w:lang w:eastAsia="de-CH"/>
        </w:rPr>
        <w:t>se produit, nous plaçons un message d’erreur dans le « TempData » afin de l’afficher après la redirection.</w:t>
      </w:r>
    </w:p>
    <w:p w:rsidR="000E2A25" w:rsidRDefault="00AC3EF0" w:rsidP="003221B7">
      <w:pPr>
        <w:pStyle w:val="Retrait1"/>
        <w:suppressAutoHyphens/>
        <w:spacing w:before="120"/>
        <w:rPr>
          <w:lang w:eastAsia="de-CH"/>
        </w:rPr>
      </w:pPr>
      <w:r w:rsidRPr="00D913DA">
        <w:rPr>
          <w:lang w:eastAsia="de-CH"/>
        </w:rPr>
        <w:t xml:space="preserve">Dans le cas contraire, nous retournons la vue en lui passant le </w:t>
      </w:r>
      <w:r w:rsidRPr="00D913DA">
        <w:rPr>
          <w:rStyle w:val="Codeintext"/>
        </w:rPr>
        <w:t>ViewModel</w:t>
      </w:r>
      <w:r w:rsidRPr="00D913DA">
        <w:rPr>
          <w:lang w:eastAsia="de-CH"/>
        </w:rPr>
        <w:t>.</w:t>
      </w:r>
    </w:p>
    <w:p w:rsidR="00AC3EF0" w:rsidRPr="000E2A25" w:rsidRDefault="000E2A25" w:rsidP="003221B7">
      <w:pPr>
        <w:suppressAutoHyphens/>
        <w:rPr>
          <w:rFonts w:ascii="Roboto Light" w:hAnsi="Roboto Light" w:cstheme="minorHAnsi"/>
          <w:sz w:val="22"/>
          <w:lang w:eastAsia="de-CH"/>
        </w:rPr>
      </w:pPr>
      <w:r>
        <w:rPr>
          <w:lang w:eastAsia="de-CH"/>
        </w:rPr>
        <w:br w:type="page"/>
      </w:r>
    </w:p>
    <w:p w:rsidR="0081341A" w:rsidRPr="00D913DA" w:rsidRDefault="0081341A" w:rsidP="003221B7">
      <w:pPr>
        <w:pStyle w:val="Titre2"/>
        <w:rPr>
          <w:lang w:eastAsia="de-CH"/>
        </w:rPr>
      </w:pPr>
      <w:bookmarkStart w:id="54" w:name="_Toc485134855"/>
      <w:r w:rsidRPr="00D913DA">
        <w:rPr>
          <w:lang w:eastAsia="de-CH"/>
        </w:rPr>
        <w:lastRenderedPageBreak/>
        <w:t>Vues (Views)</w:t>
      </w:r>
      <w:bookmarkEnd w:id="54"/>
    </w:p>
    <w:p w:rsidR="0081341A" w:rsidRPr="00D913DA" w:rsidRDefault="0081341A" w:rsidP="003221B7">
      <w:pPr>
        <w:pStyle w:val="Retrait1"/>
        <w:suppressAutoHyphens/>
        <w:rPr>
          <w:lang w:eastAsia="de-CH"/>
        </w:rPr>
      </w:pPr>
      <w:r w:rsidRPr="00D913DA">
        <w:rPr>
          <w:lang w:eastAsia="de-CH"/>
        </w:rPr>
        <w:t>Les vues sont les différentes pages du site web. Elles sont appelées depuis un Controller. Le code écrit est en HTML mais on peut le mélanger à du C# afin d’afficher des informations serveur. Prenons comme exemple la page de connexion :</w:t>
      </w:r>
    </w:p>
    <w:p w:rsidR="0081341A" w:rsidRPr="00D913DA" w:rsidRDefault="0081341A" w:rsidP="003221B7">
      <w:pPr>
        <w:pStyle w:val="Code1"/>
        <w:suppressAutoHyphens/>
        <w:rPr>
          <w:sz w:val="16"/>
          <w:szCs w:val="16"/>
          <w:lang w:eastAsia="de-CH"/>
        </w:rPr>
      </w:pPr>
      <w:r w:rsidRPr="00D913DA">
        <w:rPr>
          <w:sz w:val="16"/>
          <w:szCs w:val="16"/>
          <w:highlight w:val="yellow"/>
          <w:lang w:eastAsia="de-CH"/>
        </w:rPr>
        <w:t xml:space="preserve">@model </w:t>
      </w:r>
      <w:r w:rsidRPr="00D913DA">
        <w:rPr>
          <w:sz w:val="16"/>
          <w:szCs w:val="16"/>
          <w:lang w:eastAsia="de-CH"/>
        </w:rPr>
        <w:t>StreamScan.Models.</w:t>
      </w:r>
      <w:r w:rsidRPr="00D913DA">
        <w:rPr>
          <w:color w:val="2B91AF"/>
          <w:sz w:val="16"/>
          <w:szCs w:val="16"/>
          <w:lang w:eastAsia="de-CH"/>
        </w:rPr>
        <w:t>Login</w:t>
      </w:r>
    </w:p>
    <w:p w:rsidR="0081341A" w:rsidRPr="00D913DA" w:rsidRDefault="0081341A" w:rsidP="003221B7">
      <w:pPr>
        <w:pStyle w:val="Code1"/>
        <w:suppressAutoHyphens/>
        <w:rPr>
          <w:sz w:val="16"/>
          <w:szCs w:val="16"/>
          <w:lang w:eastAsia="de-CH"/>
        </w:rPr>
      </w:pPr>
      <w:r w:rsidRPr="00D913DA">
        <w:rPr>
          <w:sz w:val="16"/>
          <w:szCs w:val="16"/>
          <w:highlight w:val="yellow"/>
          <w:lang w:eastAsia="de-CH"/>
        </w:rPr>
        <w:t>@{</w:t>
      </w:r>
    </w:p>
    <w:p w:rsidR="0081341A" w:rsidRPr="00D913DA" w:rsidRDefault="0081341A" w:rsidP="003221B7">
      <w:pPr>
        <w:pStyle w:val="Code1"/>
        <w:suppressAutoHyphens/>
        <w:rPr>
          <w:sz w:val="16"/>
          <w:szCs w:val="16"/>
          <w:lang w:eastAsia="de-CH"/>
        </w:rPr>
      </w:pPr>
      <w:r w:rsidRPr="00D913DA">
        <w:rPr>
          <w:sz w:val="16"/>
          <w:szCs w:val="16"/>
          <w:lang w:eastAsia="de-CH"/>
        </w:rPr>
        <w:t xml:space="preserve">    Layout = </w:t>
      </w:r>
      <w:r w:rsidRPr="00D913DA">
        <w:rPr>
          <w:color w:val="A31515"/>
          <w:sz w:val="16"/>
          <w:szCs w:val="16"/>
          <w:lang w:eastAsia="de-CH"/>
        </w:rPr>
        <w:t>"~/Views/Shared/_Layout.cshtml"</w:t>
      </w:r>
      <w:r w:rsidRPr="00D913DA">
        <w:rPr>
          <w:sz w:val="16"/>
          <w:szCs w:val="16"/>
          <w:lang w:eastAsia="de-CH"/>
        </w:rPr>
        <w:t>;</w:t>
      </w:r>
    </w:p>
    <w:p w:rsidR="0081341A" w:rsidRPr="00D913DA" w:rsidRDefault="0081341A" w:rsidP="003221B7">
      <w:pPr>
        <w:pStyle w:val="Code1"/>
        <w:suppressAutoHyphens/>
        <w:rPr>
          <w:sz w:val="16"/>
          <w:szCs w:val="16"/>
          <w:lang w:eastAsia="de-CH"/>
        </w:rPr>
      </w:pPr>
      <w:r w:rsidRPr="00D913DA">
        <w:rPr>
          <w:sz w:val="16"/>
          <w:szCs w:val="16"/>
          <w:lang w:eastAsia="de-CH"/>
        </w:rPr>
        <w:t xml:space="preserve">    ViewBag.Title = </w:t>
      </w:r>
      <w:r w:rsidRPr="00D913DA">
        <w:rPr>
          <w:color w:val="A31515"/>
          <w:sz w:val="16"/>
          <w:szCs w:val="16"/>
          <w:lang w:eastAsia="de-CH"/>
        </w:rPr>
        <w:t>"Login"</w:t>
      </w:r>
      <w:r w:rsidRPr="00D913DA">
        <w:rPr>
          <w:sz w:val="16"/>
          <w:szCs w:val="16"/>
          <w:lang w:eastAsia="de-CH"/>
        </w:rPr>
        <w:t>;</w:t>
      </w:r>
    </w:p>
    <w:p w:rsidR="0081341A" w:rsidRPr="00D913DA" w:rsidRDefault="0081341A" w:rsidP="003221B7">
      <w:pPr>
        <w:pStyle w:val="Code1"/>
        <w:suppressAutoHyphens/>
        <w:rPr>
          <w:sz w:val="16"/>
          <w:szCs w:val="16"/>
          <w:lang w:eastAsia="de-CH"/>
        </w:rPr>
      </w:pPr>
      <w:r w:rsidRPr="00D913DA">
        <w:rPr>
          <w:sz w:val="16"/>
          <w:szCs w:val="16"/>
          <w:highlight w:val="yellow"/>
          <w:lang w:eastAsia="de-CH"/>
        </w:rPr>
        <w:t>}</w:t>
      </w:r>
    </w:p>
    <w:p w:rsidR="0081341A" w:rsidRPr="00D913DA" w:rsidRDefault="0081341A" w:rsidP="003221B7">
      <w:pPr>
        <w:pStyle w:val="Code1"/>
        <w:suppressAutoHyphens/>
        <w:rPr>
          <w:sz w:val="16"/>
          <w:szCs w:val="16"/>
          <w:lang w:eastAsia="de-CH"/>
        </w:rPr>
      </w:pPr>
      <w:r w:rsidRPr="00D913DA">
        <w:rPr>
          <w:color w:val="0000FF"/>
          <w:sz w:val="16"/>
          <w:szCs w:val="16"/>
          <w:lang w:eastAsia="de-CH"/>
        </w:rPr>
        <w:t>&lt;</w:t>
      </w:r>
      <w:r w:rsidRPr="00D913DA">
        <w:rPr>
          <w:color w:val="800000"/>
          <w:sz w:val="16"/>
          <w:szCs w:val="16"/>
          <w:lang w:eastAsia="de-CH"/>
        </w:rPr>
        <w:t>script</w:t>
      </w:r>
      <w:r w:rsidRPr="00D913DA">
        <w:rPr>
          <w:color w:val="0000FF"/>
          <w:sz w:val="16"/>
          <w:szCs w:val="16"/>
          <w:lang w:eastAsia="de-CH"/>
        </w:rPr>
        <w:t>&gt;</w:t>
      </w:r>
    </w:p>
    <w:p w:rsidR="0081341A" w:rsidRPr="00D913DA" w:rsidRDefault="0081341A" w:rsidP="003221B7">
      <w:pPr>
        <w:pStyle w:val="Code1"/>
        <w:suppressAutoHyphens/>
        <w:rPr>
          <w:sz w:val="16"/>
          <w:szCs w:val="16"/>
          <w:lang w:eastAsia="de-CH"/>
        </w:rPr>
      </w:pPr>
      <w:r w:rsidRPr="00D913DA">
        <w:rPr>
          <w:sz w:val="16"/>
          <w:szCs w:val="16"/>
          <w:lang w:eastAsia="de-CH"/>
        </w:rPr>
        <w:t xml:space="preserve">    </w:t>
      </w:r>
      <w:r w:rsidRPr="00D913DA">
        <w:rPr>
          <w:color w:val="008000"/>
          <w:sz w:val="16"/>
          <w:szCs w:val="16"/>
          <w:lang w:eastAsia="de-CH"/>
        </w:rPr>
        <w:t>//Sélectionne le bon menu dans la barre de navigation</w:t>
      </w:r>
    </w:p>
    <w:p w:rsidR="0081341A" w:rsidRPr="00D913DA" w:rsidRDefault="0081341A" w:rsidP="003221B7">
      <w:pPr>
        <w:pStyle w:val="Code1"/>
        <w:suppressAutoHyphens/>
        <w:rPr>
          <w:sz w:val="16"/>
          <w:szCs w:val="16"/>
          <w:lang w:eastAsia="de-CH"/>
        </w:rPr>
      </w:pPr>
      <w:r w:rsidRPr="00D913DA">
        <w:rPr>
          <w:sz w:val="16"/>
          <w:szCs w:val="16"/>
          <w:lang w:eastAsia="de-CH"/>
        </w:rPr>
        <w:t xml:space="preserve">    document.querySelectorAll(</w:t>
      </w:r>
      <w:r w:rsidRPr="00D913DA">
        <w:rPr>
          <w:color w:val="A31515"/>
          <w:sz w:val="16"/>
          <w:szCs w:val="16"/>
          <w:lang w:eastAsia="de-CH"/>
        </w:rPr>
        <w:t>".nv-login"</w:t>
      </w:r>
      <w:r w:rsidRPr="00D913DA">
        <w:rPr>
          <w:sz w:val="16"/>
          <w:szCs w:val="16"/>
          <w:lang w:eastAsia="de-CH"/>
        </w:rPr>
        <w:t>).forEach(</w:t>
      </w:r>
      <w:r w:rsidRPr="00D913DA">
        <w:rPr>
          <w:color w:val="0000FF"/>
          <w:sz w:val="16"/>
          <w:szCs w:val="16"/>
          <w:lang w:eastAsia="de-CH"/>
        </w:rPr>
        <w:t>function</w:t>
      </w:r>
      <w:r w:rsidRPr="00D913DA">
        <w:rPr>
          <w:sz w:val="16"/>
          <w:szCs w:val="16"/>
          <w:lang w:eastAsia="de-CH"/>
        </w:rPr>
        <w:t xml:space="preserve"> (el) {</w:t>
      </w:r>
    </w:p>
    <w:p w:rsidR="0081341A" w:rsidRPr="00D913DA" w:rsidRDefault="0081341A" w:rsidP="003221B7">
      <w:pPr>
        <w:pStyle w:val="Code1"/>
        <w:suppressAutoHyphens/>
        <w:rPr>
          <w:sz w:val="16"/>
          <w:szCs w:val="16"/>
          <w:lang w:eastAsia="de-CH"/>
        </w:rPr>
      </w:pPr>
      <w:r w:rsidRPr="00D913DA">
        <w:rPr>
          <w:sz w:val="16"/>
          <w:szCs w:val="16"/>
          <w:lang w:eastAsia="de-CH"/>
        </w:rPr>
        <w:t xml:space="preserve">        el.className += </w:t>
      </w:r>
      <w:r w:rsidRPr="00D913DA">
        <w:rPr>
          <w:color w:val="A31515"/>
          <w:sz w:val="16"/>
          <w:szCs w:val="16"/>
          <w:lang w:eastAsia="de-CH"/>
        </w:rPr>
        <w:t>" active"</w:t>
      </w:r>
      <w:r w:rsidRPr="00D913DA">
        <w:rPr>
          <w:sz w:val="16"/>
          <w:szCs w:val="16"/>
          <w:lang w:eastAsia="de-CH"/>
        </w:rPr>
        <w:t>;</w:t>
      </w:r>
    </w:p>
    <w:p w:rsidR="0081341A" w:rsidRPr="00D913DA" w:rsidRDefault="0081341A" w:rsidP="003221B7">
      <w:pPr>
        <w:pStyle w:val="Code1"/>
        <w:suppressAutoHyphens/>
        <w:rPr>
          <w:sz w:val="16"/>
          <w:szCs w:val="16"/>
          <w:lang w:eastAsia="de-CH"/>
        </w:rPr>
      </w:pPr>
      <w:r w:rsidRPr="00D913DA">
        <w:rPr>
          <w:sz w:val="16"/>
          <w:szCs w:val="16"/>
          <w:lang w:eastAsia="de-CH"/>
        </w:rPr>
        <w:t xml:space="preserve">    })</w:t>
      </w:r>
    </w:p>
    <w:p w:rsidR="0081341A" w:rsidRPr="00D913DA" w:rsidRDefault="0081341A" w:rsidP="003221B7">
      <w:pPr>
        <w:pStyle w:val="Code1"/>
        <w:suppressAutoHyphens/>
        <w:rPr>
          <w:sz w:val="16"/>
          <w:szCs w:val="16"/>
          <w:lang w:eastAsia="de-CH"/>
        </w:rPr>
      </w:pPr>
      <w:r w:rsidRPr="00D913DA">
        <w:rPr>
          <w:color w:val="0000FF"/>
          <w:sz w:val="16"/>
          <w:szCs w:val="16"/>
          <w:lang w:eastAsia="de-CH"/>
        </w:rPr>
        <w:t>&lt;/</w:t>
      </w:r>
      <w:r w:rsidRPr="00D913DA">
        <w:rPr>
          <w:color w:val="800000"/>
          <w:sz w:val="16"/>
          <w:szCs w:val="16"/>
          <w:lang w:eastAsia="de-CH"/>
        </w:rPr>
        <w:t>script</w:t>
      </w:r>
      <w:r w:rsidRPr="00D913DA">
        <w:rPr>
          <w:color w:val="0000FF"/>
          <w:sz w:val="16"/>
          <w:szCs w:val="16"/>
          <w:lang w:eastAsia="de-CH"/>
        </w:rPr>
        <w:t>&gt;</w:t>
      </w:r>
    </w:p>
    <w:p w:rsidR="0081341A" w:rsidRPr="00D913DA" w:rsidRDefault="0081341A" w:rsidP="003221B7">
      <w:pPr>
        <w:pStyle w:val="Code1"/>
        <w:suppressAutoHyphens/>
        <w:rPr>
          <w:sz w:val="16"/>
          <w:szCs w:val="16"/>
          <w:lang w:eastAsia="de-CH"/>
        </w:rPr>
      </w:pPr>
      <w:r w:rsidRPr="00D913DA">
        <w:rPr>
          <w:sz w:val="16"/>
          <w:szCs w:val="16"/>
          <w:highlight w:val="yellow"/>
          <w:lang w:eastAsia="de-CH"/>
        </w:rPr>
        <w:t>@</w:t>
      </w:r>
      <w:r w:rsidRPr="00D913DA">
        <w:rPr>
          <w:color w:val="0000FF"/>
          <w:sz w:val="16"/>
          <w:szCs w:val="16"/>
          <w:lang w:eastAsia="de-CH"/>
        </w:rPr>
        <w:t>if</w:t>
      </w:r>
      <w:r w:rsidRPr="00D913DA">
        <w:rPr>
          <w:sz w:val="16"/>
          <w:szCs w:val="16"/>
          <w:lang w:eastAsia="de-CH"/>
        </w:rPr>
        <w:t xml:space="preserve"> (User.Identity.IsAuthenticated)</w:t>
      </w:r>
    </w:p>
    <w:p w:rsidR="0081341A" w:rsidRPr="00D913DA" w:rsidRDefault="0081341A" w:rsidP="003221B7">
      <w:pPr>
        <w:pStyle w:val="Code1"/>
        <w:suppressAutoHyphens/>
        <w:rPr>
          <w:sz w:val="16"/>
          <w:szCs w:val="16"/>
          <w:lang w:eastAsia="de-CH"/>
        </w:rPr>
      </w:pPr>
      <w:r w:rsidRPr="00D913DA">
        <w:rPr>
          <w:sz w:val="16"/>
          <w:szCs w:val="16"/>
          <w:lang w:eastAsia="de-CH"/>
        </w:rPr>
        <w:t>{</w:t>
      </w:r>
    </w:p>
    <w:p w:rsidR="0081341A" w:rsidRPr="00D913DA" w:rsidRDefault="0081341A" w:rsidP="003221B7">
      <w:pPr>
        <w:pStyle w:val="Code1"/>
        <w:suppressAutoHyphens/>
        <w:rPr>
          <w:sz w:val="16"/>
          <w:szCs w:val="16"/>
          <w:lang w:eastAsia="de-CH"/>
        </w:rPr>
      </w:pPr>
      <w:r w:rsidRPr="00D913DA">
        <w:rPr>
          <w:sz w:val="16"/>
          <w:szCs w:val="16"/>
          <w:lang w:eastAsia="de-CH"/>
        </w:rPr>
        <w:t xml:space="preserve">    </w:t>
      </w:r>
      <w:r w:rsidRPr="00D913DA">
        <w:rPr>
          <w:color w:val="0000FF"/>
          <w:sz w:val="16"/>
          <w:szCs w:val="16"/>
          <w:lang w:eastAsia="de-CH"/>
        </w:rPr>
        <w:t>&lt;</w:t>
      </w:r>
      <w:r w:rsidRPr="00D913DA">
        <w:rPr>
          <w:color w:val="800000"/>
          <w:sz w:val="16"/>
          <w:szCs w:val="16"/>
          <w:lang w:eastAsia="de-CH"/>
        </w:rPr>
        <w:t>p</w:t>
      </w:r>
      <w:r w:rsidRPr="00D913DA">
        <w:rPr>
          <w:color w:val="0000FF"/>
          <w:sz w:val="16"/>
          <w:szCs w:val="16"/>
          <w:lang w:eastAsia="de-CH"/>
        </w:rPr>
        <w:t>&gt;</w:t>
      </w:r>
      <w:r w:rsidRPr="00D913DA">
        <w:rPr>
          <w:sz w:val="16"/>
          <w:szCs w:val="16"/>
          <w:lang w:eastAsia="de-CH"/>
        </w:rPr>
        <w:t>You are already authenticated.</w:t>
      </w:r>
      <w:r w:rsidR="00D12A7F" w:rsidRPr="00D913DA">
        <w:rPr>
          <w:color w:val="0000FF"/>
          <w:sz w:val="16"/>
          <w:szCs w:val="16"/>
          <w:lang w:eastAsia="de-CH"/>
        </w:rPr>
        <w:t>&lt;</w:t>
      </w:r>
      <w:r w:rsidRPr="00D913DA">
        <w:rPr>
          <w:color w:val="800000"/>
          <w:sz w:val="16"/>
          <w:szCs w:val="16"/>
          <w:lang w:eastAsia="de-CH"/>
        </w:rPr>
        <w:t>p</w:t>
      </w:r>
      <w:r w:rsidRPr="00D913DA">
        <w:rPr>
          <w:color w:val="0000FF"/>
          <w:sz w:val="16"/>
          <w:szCs w:val="16"/>
          <w:lang w:eastAsia="de-CH"/>
        </w:rPr>
        <w:t>&gt;</w:t>
      </w:r>
    </w:p>
    <w:p w:rsidR="0081341A" w:rsidRPr="00D913DA" w:rsidRDefault="0081341A" w:rsidP="003221B7">
      <w:pPr>
        <w:pStyle w:val="Code1"/>
        <w:suppressAutoHyphens/>
        <w:rPr>
          <w:sz w:val="16"/>
          <w:szCs w:val="16"/>
          <w:lang w:eastAsia="de-CH"/>
        </w:rPr>
      </w:pPr>
      <w:r w:rsidRPr="00D913DA">
        <w:rPr>
          <w:sz w:val="16"/>
          <w:szCs w:val="16"/>
          <w:lang w:eastAsia="de-CH"/>
        </w:rPr>
        <w:t>}</w:t>
      </w:r>
    </w:p>
    <w:p w:rsidR="0081341A" w:rsidRPr="00D913DA" w:rsidRDefault="0081341A" w:rsidP="003221B7">
      <w:pPr>
        <w:pStyle w:val="Code1"/>
        <w:suppressAutoHyphens/>
        <w:rPr>
          <w:sz w:val="16"/>
          <w:szCs w:val="16"/>
          <w:lang w:eastAsia="de-CH"/>
        </w:rPr>
      </w:pPr>
      <w:r w:rsidRPr="00D913DA">
        <w:rPr>
          <w:color w:val="0000FF"/>
          <w:sz w:val="16"/>
          <w:szCs w:val="16"/>
          <w:lang w:eastAsia="de-CH"/>
        </w:rPr>
        <w:t>else</w:t>
      </w:r>
    </w:p>
    <w:p w:rsidR="0081341A" w:rsidRPr="00D913DA" w:rsidRDefault="0081341A" w:rsidP="003221B7">
      <w:pPr>
        <w:pStyle w:val="Code1"/>
        <w:suppressAutoHyphens/>
        <w:rPr>
          <w:sz w:val="16"/>
          <w:szCs w:val="16"/>
          <w:lang w:eastAsia="de-CH"/>
        </w:rPr>
      </w:pPr>
      <w:r w:rsidRPr="00D913DA">
        <w:rPr>
          <w:sz w:val="16"/>
          <w:szCs w:val="16"/>
          <w:lang w:eastAsia="de-CH"/>
        </w:rPr>
        <w:t>{</w:t>
      </w:r>
    </w:p>
    <w:p w:rsidR="0081341A" w:rsidRPr="00D913DA" w:rsidRDefault="0081341A" w:rsidP="003221B7">
      <w:pPr>
        <w:pStyle w:val="Code1"/>
        <w:suppressAutoHyphens/>
        <w:rPr>
          <w:sz w:val="16"/>
          <w:szCs w:val="16"/>
          <w:lang w:eastAsia="de-CH"/>
        </w:rPr>
      </w:pPr>
      <w:r w:rsidRPr="00D913DA">
        <w:rPr>
          <w:sz w:val="16"/>
          <w:szCs w:val="16"/>
          <w:lang w:eastAsia="de-CH"/>
        </w:rPr>
        <w:t xml:space="preserve">    </w:t>
      </w:r>
      <w:r w:rsidRPr="00D913DA">
        <w:rPr>
          <w:color w:val="0000FF"/>
          <w:sz w:val="16"/>
          <w:szCs w:val="16"/>
          <w:lang w:eastAsia="de-CH"/>
        </w:rPr>
        <w:t>using</w:t>
      </w:r>
      <w:r w:rsidRPr="00D913DA">
        <w:rPr>
          <w:sz w:val="16"/>
          <w:szCs w:val="16"/>
          <w:lang w:eastAsia="de-CH"/>
        </w:rPr>
        <w:t xml:space="preserve"> (</w:t>
      </w:r>
      <w:r w:rsidRPr="00D913DA">
        <w:rPr>
          <w:color w:val="0000FF"/>
          <w:sz w:val="16"/>
          <w:szCs w:val="16"/>
          <w:lang w:eastAsia="de-CH"/>
        </w:rPr>
        <w:t>var</w:t>
      </w:r>
      <w:r w:rsidRPr="00D913DA">
        <w:rPr>
          <w:sz w:val="16"/>
          <w:szCs w:val="16"/>
          <w:lang w:eastAsia="de-CH"/>
        </w:rPr>
        <w:t xml:space="preserve"> form = Html.Bootstrap().Form().AddCss(</w:t>
      </w:r>
      <w:r w:rsidRPr="00D913DA">
        <w:rPr>
          <w:color w:val="2B91AF"/>
          <w:sz w:val="16"/>
          <w:szCs w:val="16"/>
          <w:lang w:eastAsia="de-CH"/>
        </w:rPr>
        <w:t>Css</w:t>
      </w:r>
      <w:r w:rsidRPr="00D913DA">
        <w:rPr>
          <w:sz w:val="16"/>
          <w:szCs w:val="16"/>
          <w:lang w:eastAsia="de-CH"/>
        </w:rPr>
        <w:t xml:space="preserve">.ColMd6, </w:t>
      </w:r>
      <w:r w:rsidRPr="00D913DA">
        <w:rPr>
          <w:color w:val="2B91AF"/>
          <w:sz w:val="16"/>
          <w:szCs w:val="16"/>
          <w:lang w:eastAsia="de-CH"/>
        </w:rPr>
        <w:t>Css</w:t>
      </w:r>
      <w:r w:rsidRPr="00D913DA">
        <w:rPr>
          <w:sz w:val="16"/>
          <w:szCs w:val="16"/>
          <w:lang w:eastAsia="de-CH"/>
        </w:rPr>
        <w:t>.Row).Begin())</w:t>
      </w:r>
    </w:p>
    <w:p w:rsidR="0081341A" w:rsidRPr="008361A1" w:rsidRDefault="0081341A" w:rsidP="003221B7">
      <w:pPr>
        <w:pStyle w:val="Code1"/>
        <w:suppressAutoHyphens/>
        <w:rPr>
          <w:sz w:val="16"/>
          <w:szCs w:val="16"/>
          <w:lang w:val="de-CH" w:eastAsia="de-CH"/>
        </w:rPr>
      </w:pPr>
      <w:r w:rsidRPr="00D913DA">
        <w:rPr>
          <w:sz w:val="16"/>
          <w:szCs w:val="16"/>
          <w:lang w:eastAsia="de-CH"/>
        </w:rPr>
        <w:t xml:space="preserve">    </w:t>
      </w:r>
      <w:r w:rsidRPr="008361A1">
        <w:rPr>
          <w:sz w:val="16"/>
          <w:szCs w:val="16"/>
          <w:lang w:val="de-CH" w:eastAsia="de-CH"/>
        </w:rPr>
        <w:t>{</w:t>
      </w:r>
    </w:p>
    <w:p w:rsidR="0081341A" w:rsidRPr="008361A1" w:rsidRDefault="0081341A" w:rsidP="003221B7">
      <w:pPr>
        <w:pStyle w:val="Code1"/>
        <w:suppressAutoHyphens/>
        <w:rPr>
          <w:sz w:val="16"/>
          <w:szCs w:val="16"/>
          <w:lang w:val="de-CH" w:eastAsia="de-CH"/>
        </w:rPr>
      </w:pPr>
      <w:r w:rsidRPr="008361A1">
        <w:rPr>
          <w:sz w:val="16"/>
          <w:szCs w:val="16"/>
          <w:lang w:val="de-CH" w:eastAsia="de-CH"/>
        </w:rPr>
        <w:t xml:space="preserve">        </w:t>
      </w:r>
      <w:r w:rsidRPr="008361A1">
        <w:rPr>
          <w:sz w:val="16"/>
          <w:szCs w:val="16"/>
          <w:highlight w:val="yellow"/>
          <w:lang w:val="de-CH" w:eastAsia="de-CH"/>
        </w:rPr>
        <w:t>@</w:t>
      </w:r>
      <w:r w:rsidRPr="008361A1">
        <w:rPr>
          <w:sz w:val="16"/>
          <w:szCs w:val="16"/>
          <w:lang w:val="de-CH" w:eastAsia="de-CH"/>
        </w:rPr>
        <w:t>form.InputFor(m =&gt; m.Username).AddLabelCss(</w:t>
      </w:r>
      <w:r w:rsidRPr="008361A1">
        <w:rPr>
          <w:color w:val="A31515"/>
          <w:sz w:val="16"/>
          <w:szCs w:val="16"/>
          <w:lang w:val="de-CH" w:eastAsia="de-CH"/>
        </w:rPr>
        <w:t>"required"</w:t>
      </w:r>
      <w:r w:rsidRPr="008361A1">
        <w:rPr>
          <w:sz w:val="16"/>
          <w:szCs w:val="16"/>
          <w:lang w:val="de-CH" w:eastAsia="de-CH"/>
        </w:rPr>
        <w:t>)</w:t>
      </w:r>
    </w:p>
    <w:p w:rsidR="0081341A" w:rsidRPr="008361A1" w:rsidRDefault="0081341A" w:rsidP="003221B7">
      <w:pPr>
        <w:pStyle w:val="Code1"/>
        <w:suppressAutoHyphens/>
        <w:rPr>
          <w:sz w:val="16"/>
          <w:szCs w:val="16"/>
          <w:lang w:val="de-CH" w:eastAsia="de-CH"/>
        </w:rPr>
      </w:pPr>
      <w:r w:rsidRPr="008361A1">
        <w:rPr>
          <w:sz w:val="16"/>
          <w:szCs w:val="16"/>
          <w:lang w:val="de-CH" w:eastAsia="de-CH"/>
        </w:rPr>
        <w:t xml:space="preserve">        </w:t>
      </w:r>
      <w:r w:rsidRPr="008361A1">
        <w:rPr>
          <w:sz w:val="16"/>
          <w:szCs w:val="16"/>
          <w:highlight w:val="yellow"/>
          <w:lang w:val="de-CH" w:eastAsia="de-CH"/>
        </w:rPr>
        <w:t>@</w:t>
      </w:r>
      <w:r w:rsidRPr="008361A1">
        <w:rPr>
          <w:sz w:val="16"/>
          <w:szCs w:val="16"/>
          <w:lang w:val="de-CH" w:eastAsia="de-CH"/>
        </w:rPr>
        <w:t>Html.ValidationMessageFor(m =&gt; m.Username)</w:t>
      </w:r>
    </w:p>
    <w:p w:rsidR="0081341A" w:rsidRPr="008361A1" w:rsidRDefault="0081341A" w:rsidP="003221B7">
      <w:pPr>
        <w:pStyle w:val="Code1"/>
        <w:suppressAutoHyphens/>
        <w:rPr>
          <w:sz w:val="16"/>
          <w:szCs w:val="16"/>
          <w:lang w:val="de-CH" w:eastAsia="de-CH"/>
        </w:rPr>
      </w:pPr>
      <w:r w:rsidRPr="008361A1">
        <w:rPr>
          <w:sz w:val="16"/>
          <w:szCs w:val="16"/>
          <w:lang w:val="de-CH" w:eastAsia="de-CH"/>
        </w:rPr>
        <w:t xml:space="preserve">        </w:t>
      </w:r>
      <w:r w:rsidRPr="008361A1">
        <w:rPr>
          <w:sz w:val="16"/>
          <w:szCs w:val="16"/>
          <w:highlight w:val="yellow"/>
          <w:lang w:val="de-CH" w:eastAsia="de-CH"/>
        </w:rPr>
        <w:t>@</w:t>
      </w:r>
      <w:r w:rsidRPr="008361A1">
        <w:rPr>
          <w:sz w:val="16"/>
          <w:szCs w:val="16"/>
          <w:lang w:val="de-CH" w:eastAsia="de-CH"/>
        </w:rPr>
        <w:t xml:space="preserve">form.InputFor(m =&gt; m.Password, </w:t>
      </w:r>
      <w:r w:rsidRPr="008361A1">
        <w:rPr>
          <w:color w:val="2B91AF"/>
          <w:sz w:val="16"/>
          <w:szCs w:val="16"/>
          <w:lang w:val="de-CH" w:eastAsia="de-CH"/>
        </w:rPr>
        <w:t>FormInputType</w:t>
      </w:r>
      <w:r w:rsidRPr="008361A1">
        <w:rPr>
          <w:sz w:val="16"/>
          <w:szCs w:val="16"/>
          <w:lang w:val="de-CH" w:eastAsia="de-CH"/>
        </w:rPr>
        <w:t>.Password).AddLabelCss(</w:t>
      </w:r>
      <w:r w:rsidRPr="008361A1">
        <w:rPr>
          <w:color w:val="A31515"/>
          <w:sz w:val="16"/>
          <w:szCs w:val="16"/>
          <w:lang w:val="de-CH" w:eastAsia="de-CH"/>
        </w:rPr>
        <w:t>"required"</w:t>
      </w:r>
      <w:r w:rsidRPr="008361A1">
        <w:rPr>
          <w:sz w:val="16"/>
          <w:szCs w:val="16"/>
          <w:lang w:val="de-CH" w:eastAsia="de-CH"/>
        </w:rPr>
        <w:t>)</w:t>
      </w:r>
    </w:p>
    <w:p w:rsidR="0081341A" w:rsidRPr="008361A1" w:rsidRDefault="0081341A" w:rsidP="003221B7">
      <w:pPr>
        <w:pStyle w:val="Code1"/>
        <w:suppressAutoHyphens/>
        <w:rPr>
          <w:sz w:val="16"/>
          <w:szCs w:val="16"/>
          <w:lang w:val="de-CH" w:eastAsia="de-CH"/>
        </w:rPr>
      </w:pPr>
      <w:r w:rsidRPr="008361A1">
        <w:rPr>
          <w:sz w:val="16"/>
          <w:szCs w:val="16"/>
          <w:lang w:val="de-CH" w:eastAsia="de-CH"/>
        </w:rPr>
        <w:t xml:space="preserve">        </w:t>
      </w:r>
      <w:r w:rsidRPr="008361A1">
        <w:rPr>
          <w:sz w:val="16"/>
          <w:szCs w:val="16"/>
          <w:highlight w:val="yellow"/>
          <w:lang w:val="de-CH" w:eastAsia="de-CH"/>
        </w:rPr>
        <w:t>@</w:t>
      </w:r>
      <w:r w:rsidRPr="008361A1">
        <w:rPr>
          <w:sz w:val="16"/>
          <w:szCs w:val="16"/>
          <w:lang w:val="de-CH" w:eastAsia="de-CH"/>
        </w:rPr>
        <w:t>Html.ValidationMessageFor(m =&gt; m.Password)</w:t>
      </w:r>
    </w:p>
    <w:p w:rsidR="0081341A" w:rsidRPr="008361A1" w:rsidRDefault="0081341A" w:rsidP="003221B7">
      <w:pPr>
        <w:pStyle w:val="Code1"/>
        <w:suppressAutoHyphens/>
        <w:rPr>
          <w:sz w:val="16"/>
          <w:szCs w:val="16"/>
          <w:lang w:val="de-CH" w:eastAsia="de-CH"/>
        </w:rPr>
      </w:pPr>
    </w:p>
    <w:p w:rsidR="0081341A" w:rsidRPr="00D913DA" w:rsidRDefault="0081341A" w:rsidP="003221B7">
      <w:pPr>
        <w:pStyle w:val="Code1"/>
        <w:suppressAutoHyphens/>
        <w:rPr>
          <w:sz w:val="16"/>
          <w:szCs w:val="16"/>
          <w:lang w:eastAsia="de-CH"/>
        </w:rPr>
      </w:pPr>
      <w:r w:rsidRPr="008361A1">
        <w:rPr>
          <w:sz w:val="16"/>
          <w:szCs w:val="16"/>
          <w:lang w:val="de-CH" w:eastAsia="de-CH"/>
        </w:rPr>
        <w:t xml:space="preserve">        </w:t>
      </w:r>
      <w:r w:rsidRPr="00D913DA">
        <w:rPr>
          <w:sz w:val="16"/>
          <w:szCs w:val="16"/>
          <w:highlight w:val="yellow"/>
          <w:lang w:eastAsia="de-CH"/>
        </w:rPr>
        <w:t>@</w:t>
      </w:r>
      <w:r w:rsidRPr="00D913DA">
        <w:rPr>
          <w:sz w:val="16"/>
          <w:szCs w:val="16"/>
          <w:lang w:eastAsia="de-CH"/>
        </w:rPr>
        <w:t>form.Submit(</w:t>
      </w:r>
      <w:r w:rsidRPr="00D913DA">
        <w:rPr>
          <w:color w:val="A31515"/>
          <w:sz w:val="16"/>
          <w:szCs w:val="16"/>
          <w:lang w:eastAsia="de-CH"/>
        </w:rPr>
        <w:t>"Login"</w:t>
      </w:r>
      <w:r w:rsidRPr="00D913DA">
        <w:rPr>
          <w:sz w:val="16"/>
          <w:szCs w:val="16"/>
          <w:lang w:eastAsia="de-CH"/>
        </w:rPr>
        <w:t>);</w:t>
      </w:r>
    </w:p>
    <w:p w:rsidR="0081341A" w:rsidRPr="00D913DA" w:rsidRDefault="0081341A" w:rsidP="003221B7">
      <w:pPr>
        <w:pStyle w:val="Code1"/>
        <w:suppressAutoHyphens/>
        <w:rPr>
          <w:sz w:val="16"/>
          <w:szCs w:val="16"/>
          <w:lang w:eastAsia="de-CH"/>
        </w:rPr>
      </w:pPr>
      <w:r w:rsidRPr="00D913DA">
        <w:rPr>
          <w:sz w:val="16"/>
          <w:szCs w:val="16"/>
          <w:lang w:eastAsia="de-CH"/>
        </w:rPr>
        <w:t xml:space="preserve">    }</w:t>
      </w:r>
    </w:p>
    <w:p w:rsidR="0081341A" w:rsidRPr="00D913DA" w:rsidRDefault="0081341A" w:rsidP="003221B7">
      <w:pPr>
        <w:pStyle w:val="Code1"/>
        <w:suppressAutoHyphens/>
        <w:rPr>
          <w:sz w:val="16"/>
          <w:szCs w:val="16"/>
          <w:lang w:eastAsia="de-CH"/>
        </w:rPr>
      </w:pPr>
      <w:r w:rsidRPr="00D913DA">
        <w:rPr>
          <w:sz w:val="16"/>
          <w:szCs w:val="16"/>
          <w:lang w:eastAsia="de-CH"/>
        </w:rPr>
        <w:t>}</w:t>
      </w:r>
    </w:p>
    <w:p w:rsidR="00D12A7F" w:rsidRPr="00D913DA" w:rsidRDefault="00D12A7F" w:rsidP="003221B7">
      <w:pPr>
        <w:pStyle w:val="Retrait1"/>
        <w:suppressAutoHyphens/>
        <w:spacing w:before="120"/>
        <w:rPr>
          <w:lang w:eastAsia="de-CH"/>
        </w:rPr>
      </w:pPr>
      <w:r w:rsidRPr="00D913DA">
        <w:rPr>
          <w:lang w:eastAsia="de-CH"/>
        </w:rPr>
        <w:t>Le symbole « @ » est utilisé afin de dire à l’application qu’il s’agit de code C#.</w:t>
      </w:r>
    </w:p>
    <w:p w:rsidR="0081341A" w:rsidRPr="00D913DA" w:rsidRDefault="0081341A" w:rsidP="003221B7">
      <w:pPr>
        <w:pStyle w:val="Retrait1"/>
        <w:suppressAutoHyphens/>
        <w:rPr>
          <w:lang w:eastAsia="de-CH"/>
        </w:rPr>
      </w:pPr>
      <w:r w:rsidRPr="00D913DA">
        <w:rPr>
          <w:lang w:eastAsia="de-CH"/>
        </w:rPr>
        <w:t xml:space="preserve">En première ligne, on peut voir le modèle de la page. </w:t>
      </w:r>
      <w:r w:rsidR="00D12A7F" w:rsidRPr="00D913DA">
        <w:rPr>
          <w:lang w:eastAsia="de-CH"/>
        </w:rPr>
        <w:t>Ce dernier est un objet passé depuis le Controller. On peut alors l’utiliser afin d’afficher les informations contenues.</w:t>
      </w:r>
    </w:p>
    <w:p w:rsidR="00D12A7F" w:rsidRPr="00D913DA" w:rsidRDefault="00D12A7F" w:rsidP="003221B7">
      <w:pPr>
        <w:pStyle w:val="Retrait1"/>
        <w:suppressAutoHyphens/>
        <w:rPr>
          <w:lang w:eastAsia="de-CH"/>
        </w:rPr>
      </w:pPr>
      <w:r w:rsidRPr="00D913DA">
        <w:rPr>
          <w:lang w:eastAsia="de-CH"/>
        </w:rPr>
        <w:t>Le Layout représente la mise en page de chaque page du site.</w:t>
      </w:r>
    </w:p>
    <w:p w:rsidR="00D12A7F" w:rsidRPr="00D913DA" w:rsidRDefault="00D12A7F" w:rsidP="003221B7">
      <w:pPr>
        <w:pStyle w:val="Retrait1"/>
        <w:suppressAutoHyphens/>
        <w:rPr>
          <w:rStyle w:val="Codeintext"/>
        </w:rPr>
      </w:pPr>
      <w:r w:rsidRPr="00D913DA">
        <w:rPr>
          <w:lang w:eastAsia="de-CH"/>
        </w:rPr>
        <w:t xml:space="preserve">Le </w:t>
      </w:r>
      <w:r w:rsidRPr="00D913DA">
        <w:rPr>
          <w:rStyle w:val="Codeintext"/>
        </w:rPr>
        <w:t>ViewBag</w:t>
      </w:r>
      <w:r w:rsidRPr="00D913DA">
        <w:rPr>
          <w:lang w:eastAsia="de-CH"/>
        </w:rPr>
        <w:t xml:space="preserve"> est un autre moyen, comme le modèle, pour passer des informations. Ici, on définit le titre de la page qui sera utilisé dans le Layout.</w:t>
      </w:r>
    </w:p>
    <w:p w:rsidR="00D12A7F" w:rsidRPr="00D913DA" w:rsidRDefault="00D12A7F" w:rsidP="003221B7">
      <w:pPr>
        <w:pStyle w:val="Retrait1"/>
        <w:suppressAutoHyphens/>
        <w:rPr>
          <w:lang w:eastAsia="de-CH"/>
        </w:rPr>
      </w:pPr>
      <w:r w:rsidRPr="00D913DA">
        <w:rPr>
          <w:lang w:eastAsia="de-CH"/>
        </w:rPr>
        <w:t>Ensuite, on test si l’utilisateur est authentifié. Si ce n’est pas le cas, on affiche le formulaire de connexion.</w:t>
      </w:r>
    </w:p>
    <w:p w:rsidR="00D12A7F" w:rsidRPr="00D913DA" w:rsidRDefault="00D12A7F" w:rsidP="003221B7">
      <w:pPr>
        <w:pStyle w:val="Retrait1"/>
        <w:suppressAutoHyphens/>
        <w:rPr>
          <w:lang w:eastAsia="de-CH"/>
        </w:rPr>
      </w:pPr>
      <w:r w:rsidRPr="00D913DA">
        <w:rPr>
          <w:lang w:eastAsia="de-CH"/>
        </w:rPr>
        <w:t xml:space="preserve">Le formulaire en question est réalisé avec du code C# et non pas du HTML. On utilise ici le framework </w:t>
      </w:r>
      <w:r w:rsidRPr="00D913DA">
        <w:rPr>
          <w:b/>
          <w:lang w:eastAsia="de-CH"/>
        </w:rPr>
        <w:t>FluentBootstrap</w:t>
      </w:r>
      <w:r w:rsidRPr="00D913DA">
        <w:rPr>
          <w:lang w:eastAsia="de-CH"/>
        </w:rPr>
        <w:t xml:space="preserve"> qui permet de générer du code HTML avec Bootstrap intégré.</w:t>
      </w:r>
    </w:p>
    <w:p w:rsidR="007450F6" w:rsidRPr="00D913DA" w:rsidRDefault="007450F6" w:rsidP="003221B7">
      <w:pPr>
        <w:pStyle w:val="Titre3"/>
        <w:suppressAutoHyphens/>
        <w:rPr>
          <w:lang w:eastAsia="de-CH"/>
        </w:rPr>
      </w:pPr>
      <w:r w:rsidRPr="00D913DA">
        <w:rPr>
          <w:lang w:eastAsia="de-CH"/>
        </w:rPr>
        <w:t>Layout</w:t>
      </w:r>
    </w:p>
    <w:p w:rsidR="007450F6" w:rsidRPr="00D913DA" w:rsidRDefault="007450F6" w:rsidP="003221B7">
      <w:pPr>
        <w:pStyle w:val="Retrait1"/>
        <w:suppressAutoHyphens/>
        <w:rPr>
          <w:lang w:eastAsia="de-CH"/>
        </w:rPr>
      </w:pPr>
      <w:r w:rsidRPr="00D913DA">
        <w:rPr>
          <w:lang w:eastAsia="de-CH"/>
        </w:rPr>
        <w:t>Le Layout permet d’avoir la même mise en page pour chaque page de l’application.</w:t>
      </w:r>
      <w:r w:rsidR="0037135B">
        <w:rPr>
          <w:lang w:eastAsia="de-CH"/>
        </w:rPr>
        <w:t xml:space="preserve"> En effet, le Layout est défini</w:t>
      </w:r>
      <w:r w:rsidRPr="00D913DA">
        <w:rPr>
          <w:lang w:eastAsia="de-CH"/>
        </w:rPr>
        <w:t xml:space="preserve"> sur chaque page afin que ces dernières ne contiennent que le contenu de la page. On retrouve donc dans le Layout les éléments comme :</w:t>
      </w:r>
    </w:p>
    <w:p w:rsidR="007450F6" w:rsidRPr="00D913DA" w:rsidRDefault="007450F6" w:rsidP="003221B7">
      <w:pPr>
        <w:pStyle w:val="Puce1"/>
        <w:rPr>
          <w:lang w:eastAsia="de-CH"/>
        </w:rPr>
      </w:pPr>
      <w:r w:rsidRPr="00D913DA">
        <w:rPr>
          <w:lang w:eastAsia="de-CH"/>
        </w:rPr>
        <w:t xml:space="preserve">Le </w:t>
      </w:r>
      <w:r w:rsidRPr="00D913DA">
        <w:rPr>
          <w:rStyle w:val="Codeintext"/>
        </w:rPr>
        <w:t>head</w:t>
      </w:r>
    </w:p>
    <w:p w:rsidR="007450F6" w:rsidRPr="00D913DA" w:rsidRDefault="007450F6" w:rsidP="003221B7">
      <w:pPr>
        <w:pStyle w:val="Puce1"/>
        <w:rPr>
          <w:lang w:eastAsia="de-CH"/>
        </w:rPr>
      </w:pPr>
      <w:r w:rsidRPr="00D913DA">
        <w:rPr>
          <w:lang w:eastAsia="de-CH"/>
        </w:rPr>
        <w:t>La barre de navigation</w:t>
      </w:r>
    </w:p>
    <w:p w:rsidR="007450F6" w:rsidRPr="00D913DA" w:rsidRDefault="007450F6" w:rsidP="003221B7">
      <w:pPr>
        <w:pStyle w:val="Puce1"/>
        <w:rPr>
          <w:lang w:eastAsia="de-CH"/>
        </w:rPr>
      </w:pPr>
      <w:r w:rsidRPr="00D913DA">
        <w:rPr>
          <w:lang w:eastAsia="de-CH"/>
        </w:rPr>
        <w:t xml:space="preserve">Le </w:t>
      </w:r>
      <w:r w:rsidRPr="00D913DA">
        <w:rPr>
          <w:rStyle w:val="Codeintext"/>
        </w:rPr>
        <w:t>footer</w:t>
      </w:r>
    </w:p>
    <w:p w:rsidR="000E2A25" w:rsidRDefault="000E2A25" w:rsidP="003221B7">
      <w:pPr>
        <w:suppressAutoHyphens/>
        <w:rPr>
          <w:rFonts w:ascii="Roboto Light" w:hAnsi="Roboto Light" w:cstheme="minorHAnsi"/>
          <w:sz w:val="22"/>
          <w:lang w:eastAsia="de-CH"/>
        </w:rPr>
      </w:pPr>
      <w:r>
        <w:rPr>
          <w:lang w:eastAsia="de-CH"/>
        </w:rPr>
        <w:br w:type="page"/>
      </w:r>
    </w:p>
    <w:p w:rsidR="007450F6" w:rsidRPr="00D913DA" w:rsidRDefault="00634E73" w:rsidP="003221B7">
      <w:pPr>
        <w:pStyle w:val="Retrait1"/>
        <w:suppressAutoHyphens/>
        <w:rPr>
          <w:lang w:eastAsia="de-CH"/>
        </w:rPr>
      </w:pPr>
      <w:r w:rsidRPr="00D913DA">
        <w:rPr>
          <w:lang w:eastAsia="de-CH"/>
        </w:rPr>
        <w:lastRenderedPageBreak/>
        <w:t>On y gère, par exemple, les menus affichés en fonction de l’authentification :</w:t>
      </w:r>
    </w:p>
    <w:p w:rsidR="00634E73" w:rsidRPr="00D913DA" w:rsidRDefault="00634E73" w:rsidP="003221B7">
      <w:pPr>
        <w:pStyle w:val="Code1"/>
        <w:suppressAutoHyphens/>
        <w:rPr>
          <w:color w:val="000000"/>
          <w:sz w:val="16"/>
          <w:lang w:eastAsia="de-CH"/>
        </w:rPr>
      </w:pPr>
      <w:r w:rsidRPr="00D913DA">
        <w:rPr>
          <w:sz w:val="16"/>
          <w:lang w:eastAsia="de-CH"/>
        </w:rPr>
        <w:t>&lt;</w:t>
      </w:r>
      <w:r w:rsidRPr="00D913DA">
        <w:rPr>
          <w:color w:val="800000"/>
          <w:sz w:val="16"/>
          <w:lang w:eastAsia="de-CH"/>
        </w:rPr>
        <w:t>ul</w:t>
      </w:r>
      <w:r w:rsidRPr="00D913DA">
        <w:rPr>
          <w:color w:val="000000"/>
          <w:sz w:val="16"/>
          <w:lang w:eastAsia="de-CH"/>
        </w:rPr>
        <w:t xml:space="preserve"> </w:t>
      </w:r>
      <w:r w:rsidRPr="00D913DA">
        <w:rPr>
          <w:color w:val="FF0000"/>
          <w:sz w:val="16"/>
          <w:lang w:eastAsia="de-CH"/>
        </w:rPr>
        <w:t>class</w:t>
      </w:r>
      <w:r w:rsidRPr="00D913DA">
        <w:rPr>
          <w:sz w:val="16"/>
          <w:lang w:eastAsia="de-CH"/>
        </w:rPr>
        <w:t>="nav navbar-nav navbar-left"&gt;</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r w:rsidRPr="00D913DA">
        <w:rPr>
          <w:color w:val="000000"/>
          <w:sz w:val="16"/>
          <w:highlight w:val="yellow"/>
          <w:lang w:eastAsia="de-CH"/>
        </w:rPr>
        <w:t>@</w:t>
      </w:r>
      <w:r w:rsidRPr="00D913DA">
        <w:rPr>
          <w:sz w:val="16"/>
          <w:lang w:eastAsia="de-CH"/>
        </w:rPr>
        <w:t>if</w:t>
      </w:r>
      <w:r w:rsidRPr="00D913DA">
        <w:rPr>
          <w:color w:val="000000"/>
          <w:sz w:val="16"/>
          <w:lang w:eastAsia="de-CH"/>
        </w:rPr>
        <w:t xml:space="preserve"> (Request.IsAuthenticated)</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r w:rsidRPr="00D913DA">
        <w:rPr>
          <w:sz w:val="16"/>
          <w:lang w:eastAsia="de-CH"/>
        </w:rPr>
        <w:t>&lt;</w:t>
      </w:r>
      <w:r w:rsidRPr="00D913DA">
        <w:rPr>
          <w:color w:val="800000"/>
          <w:sz w:val="16"/>
          <w:lang w:eastAsia="de-CH"/>
        </w:rPr>
        <w:t>li</w:t>
      </w:r>
      <w:r w:rsidRPr="00D913DA">
        <w:rPr>
          <w:color w:val="000000"/>
          <w:sz w:val="16"/>
          <w:lang w:eastAsia="de-CH"/>
        </w:rPr>
        <w:t xml:space="preserve"> </w:t>
      </w:r>
      <w:r w:rsidRPr="00D913DA">
        <w:rPr>
          <w:color w:val="FF0000"/>
          <w:sz w:val="16"/>
          <w:lang w:eastAsia="de-CH"/>
        </w:rPr>
        <w:t>class</w:t>
      </w:r>
      <w:r w:rsidRPr="00D913DA">
        <w:rPr>
          <w:sz w:val="16"/>
          <w:lang w:eastAsia="de-CH"/>
        </w:rPr>
        <w:t>="nv-scan"&gt;</w:t>
      </w:r>
      <w:r w:rsidRPr="00D913DA">
        <w:rPr>
          <w:color w:val="000000"/>
          <w:sz w:val="16"/>
          <w:highlight w:val="yellow"/>
          <w:lang w:eastAsia="de-CH"/>
        </w:rPr>
        <w:t>@</w:t>
      </w:r>
      <w:r w:rsidRPr="00D913DA">
        <w:rPr>
          <w:color w:val="000000"/>
          <w:sz w:val="16"/>
          <w:lang w:eastAsia="de-CH"/>
        </w:rPr>
        <w:t>Html.ActionLink(</w:t>
      </w:r>
      <w:r w:rsidRPr="00D913DA">
        <w:rPr>
          <w:color w:val="A31515"/>
          <w:sz w:val="16"/>
          <w:lang w:eastAsia="de-CH"/>
        </w:rPr>
        <w:t>"Scan"</w:t>
      </w:r>
      <w:r w:rsidRPr="00D913DA">
        <w:rPr>
          <w:color w:val="000000"/>
          <w:sz w:val="16"/>
          <w:lang w:eastAsia="de-CH"/>
        </w:rPr>
        <w:t xml:space="preserve">, </w:t>
      </w:r>
      <w:r w:rsidRPr="00D913DA">
        <w:rPr>
          <w:color w:val="A31515"/>
          <w:sz w:val="16"/>
          <w:lang w:eastAsia="de-CH"/>
        </w:rPr>
        <w:t>"Index"</w:t>
      </w:r>
      <w:r w:rsidRPr="00D913DA">
        <w:rPr>
          <w:color w:val="000000"/>
          <w:sz w:val="16"/>
          <w:lang w:eastAsia="de-CH"/>
        </w:rPr>
        <w:t xml:space="preserve">, </w:t>
      </w:r>
      <w:r w:rsidRPr="00D913DA">
        <w:rPr>
          <w:color w:val="A31515"/>
          <w:sz w:val="16"/>
          <w:lang w:eastAsia="de-CH"/>
        </w:rPr>
        <w:t>"Scan"</w:t>
      </w:r>
      <w:r w:rsidRPr="00D913DA">
        <w:rPr>
          <w:color w:val="000000"/>
          <w:sz w:val="16"/>
          <w:lang w:eastAsia="de-CH"/>
        </w:rPr>
        <w:t>)</w:t>
      </w:r>
      <w:r w:rsidRPr="00D913DA">
        <w:rPr>
          <w:sz w:val="16"/>
          <w:lang w:eastAsia="de-CH"/>
        </w:rPr>
        <w:t>&lt;/</w:t>
      </w:r>
      <w:r w:rsidRPr="00D913DA">
        <w:rPr>
          <w:color w:val="800000"/>
          <w:sz w:val="16"/>
          <w:lang w:eastAsia="de-CH"/>
        </w:rPr>
        <w:t>li</w:t>
      </w:r>
      <w:r w:rsidRPr="00D913DA">
        <w:rPr>
          <w:sz w:val="16"/>
          <w:lang w:eastAsia="de-CH"/>
        </w:rPr>
        <w:t>&gt;</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r w:rsidRPr="00D913DA">
        <w:rPr>
          <w:sz w:val="16"/>
          <w:lang w:eastAsia="de-CH"/>
        </w:rPr>
        <w:t>&lt;</w:t>
      </w:r>
      <w:r w:rsidRPr="00D913DA">
        <w:rPr>
          <w:color w:val="800000"/>
          <w:sz w:val="16"/>
          <w:lang w:eastAsia="de-CH"/>
        </w:rPr>
        <w:t>li</w:t>
      </w:r>
      <w:r w:rsidRPr="00D913DA">
        <w:rPr>
          <w:color w:val="000000"/>
          <w:sz w:val="16"/>
          <w:lang w:eastAsia="de-CH"/>
        </w:rPr>
        <w:t xml:space="preserve"> </w:t>
      </w:r>
      <w:r w:rsidRPr="00D913DA">
        <w:rPr>
          <w:color w:val="FF0000"/>
          <w:sz w:val="16"/>
          <w:lang w:eastAsia="de-CH"/>
        </w:rPr>
        <w:t>class</w:t>
      </w:r>
      <w:r w:rsidRPr="00D913DA">
        <w:rPr>
          <w:sz w:val="16"/>
          <w:lang w:eastAsia="de-CH"/>
        </w:rPr>
        <w:t>="nv-machines"&gt;</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r w:rsidRPr="00D913DA">
        <w:rPr>
          <w:color w:val="000000"/>
          <w:sz w:val="16"/>
          <w:highlight w:val="yellow"/>
          <w:lang w:eastAsia="de-CH"/>
        </w:rPr>
        <w:t>@</w:t>
      </w:r>
      <w:r w:rsidRPr="00D913DA">
        <w:rPr>
          <w:color w:val="000000"/>
          <w:sz w:val="16"/>
          <w:lang w:eastAsia="de-CH"/>
        </w:rPr>
        <w:t>Html.ActionLink(</w:t>
      </w:r>
      <w:r w:rsidRPr="00D913DA">
        <w:rPr>
          <w:color w:val="A31515"/>
          <w:sz w:val="16"/>
          <w:lang w:eastAsia="de-CH"/>
        </w:rPr>
        <w:t>"StreamX Machines"</w:t>
      </w:r>
      <w:r w:rsidRPr="00D913DA">
        <w:rPr>
          <w:color w:val="000000"/>
          <w:sz w:val="16"/>
          <w:lang w:eastAsia="de-CH"/>
        </w:rPr>
        <w:t xml:space="preserve">, </w:t>
      </w:r>
      <w:r w:rsidRPr="00D913DA">
        <w:rPr>
          <w:color w:val="A31515"/>
          <w:sz w:val="16"/>
          <w:lang w:eastAsia="de-CH"/>
        </w:rPr>
        <w:t>"Index"</w:t>
      </w:r>
      <w:r w:rsidRPr="00D913DA">
        <w:rPr>
          <w:color w:val="000000"/>
          <w:sz w:val="16"/>
          <w:lang w:eastAsia="de-CH"/>
        </w:rPr>
        <w:t xml:space="preserve">, </w:t>
      </w:r>
      <w:r w:rsidRPr="00D913DA">
        <w:rPr>
          <w:color w:val="A31515"/>
          <w:sz w:val="16"/>
          <w:lang w:eastAsia="de-CH"/>
        </w:rPr>
        <w:t>"Machines"</w:t>
      </w:r>
      <w:r w:rsidRPr="00D913DA">
        <w:rPr>
          <w:color w:val="000000"/>
          <w:sz w:val="16"/>
          <w:lang w:eastAsia="de-CH"/>
        </w:rPr>
        <w:t>)</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r w:rsidRPr="00D913DA">
        <w:rPr>
          <w:sz w:val="16"/>
          <w:lang w:eastAsia="de-CH"/>
        </w:rPr>
        <w:t>&lt;/</w:t>
      </w:r>
      <w:r w:rsidRPr="00D913DA">
        <w:rPr>
          <w:color w:val="800000"/>
          <w:sz w:val="16"/>
          <w:lang w:eastAsia="de-CH"/>
        </w:rPr>
        <w:t>li</w:t>
      </w:r>
      <w:r w:rsidRPr="00D913DA">
        <w:rPr>
          <w:sz w:val="16"/>
          <w:lang w:eastAsia="de-CH"/>
        </w:rPr>
        <w:t>&gt;</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r w:rsidRPr="00D913DA">
        <w:rPr>
          <w:sz w:val="16"/>
          <w:lang w:eastAsia="de-CH"/>
        </w:rPr>
        <w:t>&lt;</w:t>
      </w:r>
      <w:r w:rsidRPr="00D913DA">
        <w:rPr>
          <w:color w:val="800000"/>
          <w:sz w:val="16"/>
          <w:lang w:eastAsia="de-CH"/>
        </w:rPr>
        <w:t>li</w:t>
      </w:r>
      <w:r w:rsidRPr="00D913DA">
        <w:rPr>
          <w:color w:val="000000"/>
          <w:sz w:val="16"/>
          <w:lang w:eastAsia="de-CH"/>
        </w:rPr>
        <w:t xml:space="preserve"> </w:t>
      </w:r>
      <w:r w:rsidRPr="00D913DA">
        <w:rPr>
          <w:color w:val="FF0000"/>
          <w:sz w:val="16"/>
          <w:lang w:eastAsia="de-CH"/>
        </w:rPr>
        <w:t>class</w:t>
      </w:r>
      <w:r w:rsidRPr="00D913DA">
        <w:rPr>
          <w:sz w:val="16"/>
          <w:lang w:eastAsia="de-CH"/>
        </w:rPr>
        <w:t>="nv-entfac"&gt;</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r w:rsidRPr="00D913DA">
        <w:rPr>
          <w:color w:val="000000"/>
          <w:sz w:val="16"/>
          <w:highlight w:val="yellow"/>
          <w:lang w:eastAsia="de-CH"/>
        </w:rPr>
        <w:t>@</w:t>
      </w:r>
      <w:r w:rsidRPr="00D913DA">
        <w:rPr>
          <w:color w:val="000000"/>
          <w:sz w:val="16"/>
          <w:lang w:eastAsia="de-CH"/>
        </w:rPr>
        <w:t>Html.ActionLink(</w:t>
      </w:r>
      <w:r w:rsidRPr="00D913DA">
        <w:rPr>
          <w:color w:val="A31515"/>
          <w:sz w:val="16"/>
          <w:lang w:eastAsia="de-CH"/>
        </w:rPr>
        <w:t>"Enterprises and facilities"</w:t>
      </w:r>
      <w:r w:rsidRPr="00D913DA">
        <w:rPr>
          <w:color w:val="000000"/>
          <w:sz w:val="16"/>
          <w:lang w:eastAsia="de-CH"/>
        </w:rPr>
        <w:t xml:space="preserve">, </w:t>
      </w:r>
      <w:r w:rsidRPr="00D913DA">
        <w:rPr>
          <w:color w:val="A31515"/>
          <w:sz w:val="16"/>
          <w:lang w:eastAsia="de-CH"/>
        </w:rPr>
        <w:t>"Index"</w:t>
      </w:r>
      <w:r w:rsidRPr="00D913DA">
        <w:rPr>
          <w:color w:val="000000"/>
          <w:sz w:val="16"/>
          <w:lang w:eastAsia="de-CH"/>
        </w:rPr>
        <w:t xml:space="preserve">, </w:t>
      </w:r>
      <w:r w:rsidRPr="00D913DA">
        <w:rPr>
          <w:color w:val="A31515"/>
          <w:sz w:val="16"/>
          <w:lang w:eastAsia="de-CH"/>
        </w:rPr>
        <w:t>"Enterprises"</w:t>
      </w:r>
      <w:r w:rsidRPr="00D913DA">
        <w:rPr>
          <w:color w:val="000000"/>
          <w:sz w:val="16"/>
          <w:lang w:eastAsia="de-CH"/>
        </w:rPr>
        <w:t>)</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r w:rsidRPr="00D913DA">
        <w:rPr>
          <w:sz w:val="16"/>
          <w:lang w:eastAsia="de-CH"/>
        </w:rPr>
        <w:t>&lt;/</w:t>
      </w:r>
      <w:r w:rsidRPr="00D913DA">
        <w:rPr>
          <w:color w:val="800000"/>
          <w:sz w:val="16"/>
          <w:lang w:eastAsia="de-CH"/>
        </w:rPr>
        <w:t>li</w:t>
      </w:r>
      <w:r w:rsidRPr="00D913DA">
        <w:rPr>
          <w:sz w:val="16"/>
          <w:lang w:eastAsia="de-CH"/>
        </w:rPr>
        <w:t>&gt;</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p>
    <w:p w:rsidR="00634E73" w:rsidRPr="00D913DA" w:rsidRDefault="00634E73" w:rsidP="003221B7">
      <w:pPr>
        <w:pStyle w:val="Code1"/>
        <w:suppressAutoHyphens/>
        <w:rPr>
          <w:color w:val="000000"/>
          <w:sz w:val="16"/>
          <w:lang w:eastAsia="de-CH"/>
        </w:rPr>
      </w:pPr>
      <w:r w:rsidRPr="00D913DA">
        <w:rPr>
          <w:sz w:val="16"/>
          <w:lang w:eastAsia="de-CH"/>
        </w:rPr>
        <w:t>&lt;/</w:t>
      </w:r>
      <w:r w:rsidRPr="00D913DA">
        <w:rPr>
          <w:color w:val="800000"/>
          <w:sz w:val="16"/>
          <w:lang w:eastAsia="de-CH"/>
        </w:rPr>
        <w:t>ul</w:t>
      </w:r>
      <w:r w:rsidRPr="00D913DA">
        <w:rPr>
          <w:sz w:val="16"/>
          <w:lang w:eastAsia="de-CH"/>
        </w:rPr>
        <w:t>&gt;</w:t>
      </w:r>
    </w:p>
    <w:p w:rsidR="00634E73" w:rsidRPr="00D913DA" w:rsidRDefault="00634E73" w:rsidP="003221B7">
      <w:pPr>
        <w:pStyle w:val="Code1"/>
        <w:suppressAutoHyphens/>
        <w:rPr>
          <w:color w:val="000000"/>
          <w:sz w:val="16"/>
          <w:lang w:eastAsia="de-CH"/>
        </w:rPr>
      </w:pPr>
      <w:r w:rsidRPr="00D913DA">
        <w:rPr>
          <w:sz w:val="16"/>
          <w:lang w:eastAsia="de-CH"/>
        </w:rPr>
        <w:t>&lt;</w:t>
      </w:r>
      <w:r w:rsidRPr="00D913DA">
        <w:rPr>
          <w:color w:val="800000"/>
          <w:sz w:val="16"/>
          <w:lang w:eastAsia="de-CH"/>
        </w:rPr>
        <w:t>ul</w:t>
      </w:r>
      <w:r w:rsidRPr="00D913DA">
        <w:rPr>
          <w:color w:val="000000"/>
          <w:sz w:val="16"/>
          <w:lang w:eastAsia="de-CH"/>
        </w:rPr>
        <w:t xml:space="preserve"> </w:t>
      </w:r>
      <w:r w:rsidRPr="00D913DA">
        <w:rPr>
          <w:color w:val="FF0000"/>
          <w:sz w:val="16"/>
          <w:lang w:eastAsia="de-CH"/>
        </w:rPr>
        <w:t>class</w:t>
      </w:r>
      <w:r w:rsidRPr="00D913DA">
        <w:rPr>
          <w:sz w:val="16"/>
          <w:lang w:eastAsia="de-CH"/>
        </w:rPr>
        <w:t>="nav navbar-nav navbar-right"&gt;</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r w:rsidRPr="00D913DA">
        <w:rPr>
          <w:color w:val="000000"/>
          <w:sz w:val="16"/>
          <w:highlight w:val="yellow"/>
          <w:lang w:eastAsia="de-CH"/>
        </w:rPr>
        <w:t>@</w:t>
      </w:r>
      <w:r w:rsidRPr="00D913DA">
        <w:rPr>
          <w:sz w:val="16"/>
          <w:lang w:eastAsia="de-CH"/>
        </w:rPr>
        <w:t>if</w:t>
      </w:r>
      <w:r w:rsidRPr="00D913DA">
        <w:rPr>
          <w:color w:val="000000"/>
          <w:sz w:val="16"/>
          <w:lang w:eastAsia="de-CH"/>
        </w:rPr>
        <w:t xml:space="preserve"> (!Request.IsAuthenticated)</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r w:rsidRPr="00D913DA">
        <w:rPr>
          <w:sz w:val="16"/>
          <w:lang w:eastAsia="de-CH"/>
        </w:rPr>
        <w:t>&lt;</w:t>
      </w:r>
      <w:r w:rsidRPr="00D913DA">
        <w:rPr>
          <w:color w:val="800000"/>
          <w:sz w:val="16"/>
          <w:lang w:eastAsia="de-CH"/>
        </w:rPr>
        <w:t>li</w:t>
      </w:r>
      <w:r w:rsidRPr="00D913DA">
        <w:rPr>
          <w:color w:val="000000"/>
          <w:sz w:val="16"/>
          <w:lang w:eastAsia="de-CH"/>
        </w:rPr>
        <w:t xml:space="preserve"> </w:t>
      </w:r>
      <w:r w:rsidRPr="00D913DA">
        <w:rPr>
          <w:color w:val="FF0000"/>
          <w:sz w:val="16"/>
          <w:lang w:eastAsia="de-CH"/>
        </w:rPr>
        <w:t>class</w:t>
      </w:r>
      <w:r w:rsidRPr="00D913DA">
        <w:rPr>
          <w:sz w:val="16"/>
          <w:lang w:eastAsia="de-CH"/>
        </w:rPr>
        <w:t>="nv-login"&gt;</w:t>
      </w:r>
      <w:r w:rsidRPr="00D913DA">
        <w:rPr>
          <w:color w:val="000000"/>
          <w:sz w:val="16"/>
          <w:highlight w:val="yellow"/>
          <w:lang w:eastAsia="de-CH"/>
        </w:rPr>
        <w:t>@</w:t>
      </w:r>
      <w:r w:rsidRPr="00D913DA">
        <w:rPr>
          <w:color w:val="000000"/>
          <w:sz w:val="16"/>
          <w:lang w:eastAsia="de-CH"/>
        </w:rPr>
        <w:t>Html.ActionLink(</w:t>
      </w:r>
      <w:r w:rsidRPr="00D913DA">
        <w:rPr>
          <w:color w:val="A31515"/>
          <w:sz w:val="16"/>
          <w:lang w:eastAsia="de-CH"/>
        </w:rPr>
        <w:t>"Login"</w:t>
      </w:r>
      <w:r w:rsidRPr="00D913DA">
        <w:rPr>
          <w:color w:val="000000"/>
          <w:sz w:val="16"/>
          <w:lang w:eastAsia="de-CH"/>
        </w:rPr>
        <w:t xml:space="preserve">, </w:t>
      </w:r>
      <w:r w:rsidRPr="00D913DA">
        <w:rPr>
          <w:color w:val="A31515"/>
          <w:sz w:val="16"/>
          <w:lang w:eastAsia="de-CH"/>
        </w:rPr>
        <w:t>"Index"</w:t>
      </w:r>
      <w:r w:rsidRPr="00D913DA">
        <w:rPr>
          <w:color w:val="000000"/>
          <w:sz w:val="16"/>
          <w:lang w:eastAsia="de-CH"/>
        </w:rPr>
        <w:t xml:space="preserve">, </w:t>
      </w:r>
      <w:r w:rsidRPr="00D913DA">
        <w:rPr>
          <w:color w:val="A31515"/>
          <w:sz w:val="16"/>
          <w:lang w:eastAsia="de-CH"/>
        </w:rPr>
        <w:t>"Account"</w:t>
      </w:r>
      <w:r w:rsidRPr="00D913DA">
        <w:rPr>
          <w:color w:val="000000"/>
          <w:sz w:val="16"/>
          <w:lang w:eastAsia="de-CH"/>
        </w:rPr>
        <w:t>)</w:t>
      </w:r>
      <w:r w:rsidRPr="00D913DA">
        <w:rPr>
          <w:sz w:val="16"/>
          <w:lang w:eastAsia="de-CH"/>
        </w:rPr>
        <w:t>&lt;/</w:t>
      </w:r>
      <w:r w:rsidRPr="00D913DA">
        <w:rPr>
          <w:color w:val="800000"/>
          <w:sz w:val="16"/>
          <w:lang w:eastAsia="de-CH"/>
        </w:rPr>
        <w:t>li</w:t>
      </w:r>
      <w:r w:rsidRPr="00D913DA">
        <w:rPr>
          <w:sz w:val="16"/>
          <w:lang w:eastAsia="de-CH"/>
        </w:rPr>
        <w:t>&gt;</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r w:rsidRPr="00D913DA">
        <w:rPr>
          <w:sz w:val="16"/>
          <w:lang w:eastAsia="de-CH"/>
        </w:rPr>
        <w:t>else</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r w:rsidRPr="00D913DA">
        <w:rPr>
          <w:sz w:val="16"/>
          <w:lang w:eastAsia="de-CH"/>
        </w:rPr>
        <w:t>&lt;</w:t>
      </w:r>
      <w:r w:rsidRPr="00D913DA">
        <w:rPr>
          <w:color w:val="800000"/>
          <w:sz w:val="16"/>
          <w:lang w:eastAsia="de-CH"/>
        </w:rPr>
        <w:t>li</w:t>
      </w:r>
      <w:r w:rsidRPr="00D913DA">
        <w:rPr>
          <w:color w:val="000000"/>
          <w:sz w:val="16"/>
          <w:lang w:eastAsia="de-CH"/>
        </w:rPr>
        <w:t xml:space="preserve"> </w:t>
      </w:r>
      <w:r w:rsidRPr="00D913DA">
        <w:rPr>
          <w:color w:val="FF0000"/>
          <w:sz w:val="16"/>
          <w:lang w:eastAsia="de-CH"/>
        </w:rPr>
        <w:t>class</w:t>
      </w:r>
      <w:r w:rsidRPr="00D913DA">
        <w:rPr>
          <w:sz w:val="16"/>
          <w:lang w:eastAsia="de-CH"/>
        </w:rPr>
        <w:t>="nav-item dropdown"&gt;</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r w:rsidRPr="00D913DA">
        <w:rPr>
          <w:sz w:val="16"/>
          <w:lang w:eastAsia="de-CH"/>
        </w:rPr>
        <w:t>&lt;</w:t>
      </w:r>
      <w:r w:rsidRPr="00D913DA">
        <w:rPr>
          <w:color w:val="800000"/>
          <w:sz w:val="16"/>
          <w:lang w:eastAsia="de-CH"/>
        </w:rPr>
        <w:t>a</w:t>
      </w:r>
      <w:r w:rsidRPr="00D913DA">
        <w:rPr>
          <w:color w:val="000000"/>
          <w:sz w:val="16"/>
          <w:lang w:eastAsia="de-CH"/>
        </w:rPr>
        <w:t xml:space="preserve"> </w:t>
      </w:r>
      <w:r w:rsidRPr="00D913DA">
        <w:rPr>
          <w:color w:val="FF0000"/>
          <w:sz w:val="16"/>
          <w:lang w:eastAsia="de-CH"/>
        </w:rPr>
        <w:t>href</w:t>
      </w:r>
      <w:r w:rsidRPr="00D913DA">
        <w:rPr>
          <w:sz w:val="16"/>
          <w:lang w:eastAsia="de-CH"/>
        </w:rPr>
        <w:t>="#"</w:t>
      </w:r>
      <w:r w:rsidRPr="00D913DA">
        <w:rPr>
          <w:color w:val="000000"/>
          <w:sz w:val="16"/>
          <w:lang w:eastAsia="de-CH"/>
        </w:rPr>
        <w:t xml:space="preserve"> </w:t>
      </w:r>
      <w:r w:rsidRPr="00D913DA">
        <w:rPr>
          <w:color w:val="FF0000"/>
          <w:sz w:val="16"/>
          <w:lang w:eastAsia="de-CH"/>
        </w:rPr>
        <w:t>class</w:t>
      </w:r>
      <w:r w:rsidRPr="00D913DA">
        <w:rPr>
          <w:sz w:val="16"/>
          <w:lang w:eastAsia="de-CH"/>
        </w:rPr>
        <w:t>="dropdown-toggle"</w:t>
      </w:r>
      <w:r w:rsidRPr="00D913DA">
        <w:rPr>
          <w:color w:val="000000"/>
          <w:sz w:val="16"/>
          <w:lang w:eastAsia="de-CH"/>
        </w:rPr>
        <w:t xml:space="preserve"> </w:t>
      </w:r>
      <w:r w:rsidRPr="00D913DA">
        <w:rPr>
          <w:color w:val="FF0000"/>
          <w:sz w:val="16"/>
          <w:lang w:eastAsia="de-CH"/>
        </w:rPr>
        <w:t>data-toggle</w:t>
      </w:r>
      <w:r w:rsidRPr="00D913DA">
        <w:rPr>
          <w:sz w:val="16"/>
          <w:lang w:eastAsia="de-CH"/>
        </w:rPr>
        <w:t>="dropdown"</w:t>
      </w:r>
      <w:r w:rsidRPr="00D913DA">
        <w:rPr>
          <w:color w:val="000000"/>
          <w:sz w:val="16"/>
          <w:lang w:eastAsia="de-CH"/>
        </w:rPr>
        <w:t xml:space="preserve"> </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r w:rsidRPr="00D913DA">
        <w:rPr>
          <w:color w:val="FF0000"/>
          <w:sz w:val="16"/>
          <w:lang w:eastAsia="de-CH"/>
        </w:rPr>
        <w:t>role</w:t>
      </w:r>
      <w:r w:rsidRPr="00D913DA">
        <w:rPr>
          <w:sz w:val="16"/>
          <w:lang w:eastAsia="de-CH"/>
        </w:rPr>
        <w:t>="button"</w:t>
      </w:r>
      <w:r w:rsidRPr="00D913DA">
        <w:rPr>
          <w:color w:val="000000"/>
          <w:sz w:val="16"/>
          <w:lang w:eastAsia="de-CH"/>
        </w:rPr>
        <w:t xml:space="preserve"> </w:t>
      </w:r>
      <w:r w:rsidRPr="00D913DA">
        <w:rPr>
          <w:color w:val="FF0000"/>
          <w:sz w:val="16"/>
          <w:lang w:eastAsia="de-CH"/>
        </w:rPr>
        <w:t>aria-haspopup</w:t>
      </w:r>
      <w:r w:rsidRPr="00D913DA">
        <w:rPr>
          <w:sz w:val="16"/>
          <w:lang w:eastAsia="de-CH"/>
        </w:rPr>
        <w:t>="true"</w:t>
      </w:r>
      <w:r w:rsidRPr="00D913DA">
        <w:rPr>
          <w:color w:val="000000"/>
          <w:sz w:val="16"/>
          <w:lang w:eastAsia="de-CH"/>
        </w:rPr>
        <w:t xml:space="preserve"> </w:t>
      </w:r>
      <w:r w:rsidRPr="00D913DA">
        <w:rPr>
          <w:color w:val="FF0000"/>
          <w:sz w:val="16"/>
          <w:lang w:eastAsia="de-CH"/>
        </w:rPr>
        <w:t>aria-expanded</w:t>
      </w:r>
      <w:r w:rsidRPr="00D913DA">
        <w:rPr>
          <w:sz w:val="16"/>
          <w:lang w:eastAsia="de-CH"/>
        </w:rPr>
        <w:t>="false"&gt;</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r w:rsidRPr="00D913DA">
        <w:rPr>
          <w:color w:val="000000"/>
          <w:sz w:val="16"/>
          <w:highlight w:val="yellow"/>
          <w:lang w:eastAsia="de-CH"/>
        </w:rPr>
        <w:t>@</w:t>
      </w:r>
      <w:r w:rsidRPr="00D913DA">
        <w:rPr>
          <w:color w:val="000000"/>
          <w:sz w:val="16"/>
          <w:lang w:eastAsia="de-CH"/>
        </w:rPr>
        <w:t xml:space="preserve">User.Identity.Name </w:t>
      </w:r>
      <w:r w:rsidRPr="00D913DA">
        <w:rPr>
          <w:sz w:val="16"/>
          <w:lang w:eastAsia="de-CH"/>
        </w:rPr>
        <w:t>&lt;</w:t>
      </w:r>
      <w:r w:rsidRPr="00D913DA">
        <w:rPr>
          <w:color w:val="800000"/>
          <w:sz w:val="16"/>
          <w:lang w:eastAsia="de-CH"/>
        </w:rPr>
        <w:t>span</w:t>
      </w:r>
      <w:r w:rsidRPr="00D913DA">
        <w:rPr>
          <w:color w:val="000000"/>
          <w:sz w:val="16"/>
          <w:lang w:eastAsia="de-CH"/>
        </w:rPr>
        <w:t xml:space="preserve"> </w:t>
      </w:r>
      <w:r w:rsidRPr="00D913DA">
        <w:rPr>
          <w:color w:val="FF0000"/>
          <w:sz w:val="16"/>
          <w:lang w:eastAsia="de-CH"/>
        </w:rPr>
        <w:t>class</w:t>
      </w:r>
      <w:r w:rsidRPr="00D913DA">
        <w:rPr>
          <w:sz w:val="16"/>
          <w:lang w:eastAsia="de-CH"/>
        </w:rPr>
        <w:t>="caret"&gt;&lt;/</w:t>
      </w:r>
      <w:r w:rsidRPr="00D913DA">
        <w:rPr>
          <w:color w:val="800000"/>
          <w:sz w:val="16"/>
          <w:lang w:eastAsia="de-CH"/>
        </w:rPr>
        <w:t>span</w:t>
      </w:r>
      <w:r w:rsidRPr="00D913DA">
        <w:rPr>
          <w:sz w:val="16"/>
          <w:lang w:eastAsia="de-CH"/>
        </w:rPr>
        <w:t>&gt;</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r w:rsidRPr="00D913DA">
        <w:rPr>
          <w:sz w:val="16"/>
          <w:lang w:eastAsia="de-CH"/>
        </w:rPr>
        <w:t>&lt;/</w:t>
      </w:r>
      <w:r w:rsidRPr="00D913DA">
        <w:rPr>
          <w:color w:val="800000"/>
          <w:sz w:val="16"/>
          <w:lang w:eastAsia="de-CH"/>
        </w:rPr>
        <w:t>a</w:t>
      </w:r>
      <w:r w:rsidRPr="00D913DA">
        <w:rPr>
          <w:sz w:val="16"/>
          <w:lang w:eastAsia="de-CH"/>
        </w:rPr>
        <w:t>&gt;</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r w:rsidRPr="00D913DA">
        <w:rPr>
          <w:sz w:val="16"/>
          <w:lang w:eastAsia="de-CH"/>
        </w:rPr>
        <w:t>&lt;</w:t>
      </w:r>
      <w:r w:rsidRPr="00D913DA">
        <w:rPr>
          <w:color w:val="800000"/>
          <w:sz w:val="16"/>
          <w:lang w:eastAsia="de-CH"/>
        </w:rPr>
        <w:t>ul</w:t>
      </w:r>
      <w:r w:rsidRPr="00D913DA">
        <w:rPr>
          <w:color w:val="000000"/>
          <w:sz w:val="16"/>
          <w:lang w:eastAsia="de-CH"/>
        </w:rPr>
        <w:t xml:space="preserve"> </w:t>
      </w:r>
      <w:r w:rsidRPr="00D913DA">
        <w:rPr>
          <w:color w:val="FF0000"/>
          <w:sz w:val="16"/>
          <w:lang w:eastAsia="de-CH"/>
        </w:rPr>
        <w:t>class</w:t>
      </w:r>
      <w:r w:rsidRPr="00D913DA">
        <w:rPr>
          <w:sz w:val="16"/>
          <w:lang w:eastAsia="de-CH"/>
        </w:rPr>
        <w:t>="dropdown-menu"&gt;</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r w:rsidRPr="00D913DA">
        <w:rPr>
          <w:sz w:val="16"/>
          <w:lang w:eastAsia="de-CH"/>
        </w:rPr>
        <w:t>&lt;</w:t>
      </w:r>
      <w:r w:rsidRPr="00D913DA">
        <w:rPr>
          <w:color w:val="800000"/>
          <w:sz w:val="16"/>
          <w:lang w:eastAsia="de-CH"/>
        </w:rPr>
        <w:t>li</w:t>
      </w:r>
      <w:r w:rsidRPr="00D913DA">
        <w:rPr>
          <w:sz w:val="16"/>
          <w:lang w:eastAsia="de-CH"/>
        </w:rPr>
        <w:t>&gt;</w:t>
      </w:r>
      <w:r w:rsidRPr="00D913DA">
        <w:rPr>
          <w:color w:val="000000"/>
          <w:sz w:val="16"/>
          <w:lang w:eastAsia="de-CH"/>
        </w:rPr>
        <w:t xml:space="preserve"> </w:t>
      </w:r>
      <w:r w:rsidRPr="00D913DA">
        <w:rPr>
          <w:color w:val="000000"/>
          <w:sz w:val="16"/>
          <w:highlight w:val="yellow"/>
          <w:lang w:eastAsia="de-CH"/>
        </w:rPr>
        <w:t>@</w:t>
      </w:r>
      <w:r w:rsidRPr="00D913DA">
        <w:rPr>
          <w:color w:val="000000"/>
          <w:sz w:val="16"/>
          <w:lang w:eastAsia="de-CH"/>
        </w:rPr>
        <w:t>Html.ActionLink(</w:t>
      </w:r>
      <w:r w:rsidRPr="00D913DA">
        <w:rPr>
          <w:color w:val="A31515"/>
          <w:sz w:val="16"/>
          <w:lang w:eastAsia="de-CH"/>
        </w:rPr>
        <w:t>"Logout"</w:t>
      </w:r>
      <w:r w:rsidRPr="00D913DA">
        <w:rPr>
          <w:color w:val="000000"/>
          <w:sz w:val="16"/>
          <w:lang w:eastAsia="de-CH"/>
        </w:rPr>
        <w:t xml:space="preserve">, </w:t>
      </w:r>
      <w:r w:rsidRPr="00D913DA">
        <w:rPr>
          <w:color w:val="A31515"/>
          <w:sz w:val="16"/>
          <w:lang w:eastAsia="de-CH"/>
        </w:rPr>
        <w:t>"Logout"</w:t>
      </w:r>
      <w:r w:rsidRPr="00D913DA">
        <w:rPr>
          <w:color w:val="000000"/>
          <w:sz w:val="16"/>
          <w:lang w:eastAsia="de-CH"/>
        </w:rPr>
        <w:t xml:space="preserve">, </w:t>
      </w:r>
      <w:r w:rsidRPr="00D913DA">
        <w:rPr>
          <w:color w:val="A31515"/>
          <w:sz w:val="16"/>
          <w:lang w:eastAsia="de-CH"/>
        </w:rPr>
        <w:t>"Account"</w:t>
      </w:r>
      <w:r w:rsidRPr="00D913DA">
        <w:rPr>
          <w:color w:val="000000"/>
          <w:sz w:val="16"/>
          <w:lang w:eastAsia="de-CH"/>
        </w:rPr>
        <w:t>)</w:t>
      </w:r>
      <w:r w:rsidRPr="00D913DA">
        <w:rPr>
          <w:sz w:val="16"/>
          <w:lang w:eastAsia="de-CH"/>
        </w:rPr>
        <w:t>&lt;/</w:t>
      </w:r>
      <w:r w:rsidRPr="00D913DA">
        <w:rPr>
          <w:color w:val="800000"/>
          <w:sz w:val="16"/>
          <w:lang w:eastAsia="de-CH"/>
        </w:rPr>
        <w:t>li</w:t>
      </w:r>
      <w:r w:rsidRPr="00D913DA">
        <w:rPr>
          <w:sz w:val="16"/>
          <w:lang w:eastAsia="de-CH"/>
        </w:rPr>
        <w:t>&gt;</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r w:rsidRPr="00D913DA">
        <w:rPr>
          <w:sz w:val="16"/>
          <w:lang w:eastAsia="de-CH"/>
        </w:rPr>
        <w:t>&lt;/</w:t>
      </w:r>
      <w:r w:rsidRPr="00D913DA">
        <w:rPr>
          <w:color w:val="800000"/>
          <w:sz w:val="16"/>
          <w:lang w:eastAsia="de-CH"/>
        </w:rPr>
        <w:t>ul</w:t>
      </w:r>
      <w:r w:rsidRPr="00D913DA">
        <w:rPr>
          <w:sz w:val="16"/>
          <w:lang w:eastAsia="de-CH"/>
        </w:rPr>
        <w:t>&gt;</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r w:rsidRPr="00D913DA">
        <w:rPr>
          <w:sz w:val="16"/>
          <w:lang w:eastAsia="de-CH"/>
        </w:rPr>
        <w:t>&lt;/</w:t>
      </w:r>
      <w:r w:rsidRPr="00D913DA">
        <w:rPr>
          <w:color w:val="800000"/>
          <w:sz w:val="16"/>
          <w:lang w:eastAsia="de-CH"/>
        </w:rPr>
        <w:t>li</w:t>
      </w:r>
      <w:r w:rsidRPr="00D913DA">
        <w:rPr>
          <w:sz w:val="16"/>
          <w:lang w:eastAsia="de-CH"/>
        </w:rPr>
        <w:t>&gt;</w:t>
      </w:r>
    </w:p>
    <w:p w:rsidR="00634E73" w:rsidRPr="00D913DA" w:rsidRDefault="00634E73" w:rsidP="003221B7">
      <w:pPr>
        <w:pStyle w:val="Code1"/>
        <w:suppressAutoHyphens/>
        <w:rPr>
          <w:color w:val="000000"/>
          <w:sz w:val="16"/>
          <w:lang w:eastAsia="de-CH"/>
        </w:rPr>
      </w:pPr>
      <w:r w:rsidRPr="00D913DA">
        <w:rPr>
          <w:color w:val="000000"/>
          <w:sz w:val="16"/>
          <w:lang w:eastAsia="de-CH"/>
        </w:rPr>
        <w:t xml:space="preserve">    }</w:t>
      </w:r>
    </w:p>
    <w:p w:rsidR="00634E73" w:rsidRPr="00D913DA" w:rsidRDefault="00634E73" w:rsidP="003221B7">
      <w:pPr>
        <w:pStyle w:val="Code1"/>
        <w:suppressAutoHyphens/>
        <w:rPr>
          <w:sz w:val="16"/>
          <w:lang w:eastAsia="de-CH"/>
        </w:rPr>
      </w:pPr>
      <w:r w:rsidRPr="00D913DA">
        <w:rPr>
          <w:sz w:val="16"/>
          <w:lang w:eastAsia="de-CH"/>
        </w:rPr>
        <w:t>&lt;/</w:t>
      </w:r>
      <w:r w:rsidRPr="00D913DA">
        <w:rPr>
          <w:color w:val="800000"/>
          <w:sz w:val="16"/>
          <w:lang w:eastAsia="de-CH"/>
        </w:rPr>
        <w:t>ul</w:t>
      </w:r>
      <w:r w:rsidRPr="00D913DA">
        <w:rPr>
          <w:sz w:val="16"/>
          <w:lang w:eastAsia="de-CH"/>
        </w:rPr>
        <w:t>&gt;</w:t>
      </w:r>
    </w:p>
    <w:p w:rsidR="00634E73" w:rsidRPr="00D913DA" w:rsidRDefault="00634E73" w:rsidP="003221B7">
      <w:pPr>
        <w:pStyle w:val="Retrait1"/>
        <w:suppressAutoHyphens/>
        <w:rPr>
          <w:lang w:eastAsia="de-CH"/>
        </w:rPr>
      </w:pPr>
      <w:r w:rsidRPr="00D913DA">
        <w:rPr>
          <w:rStyle w:val="Codeintext"/>
        </w:rPr>
        <w:t>Html.ActionLink</w:t>
      </w:r>
      <w:r w:rsidRPr="00D913DA">
        <w:rPr>
          <w:lang w:eastAsia="de-CH"/>
        </w:rPr>
        <w:t xml:space="preserve"> génère un lien vers une certaine action spécifiée.</w:t>
      </w:r>
    </w:p>
    <w:p w:rsidR="00A2371C" w:rsidRPr="00D913DA" w:rsidRDefault="00A2371C" w:rsidP="003221B7">
      <w:pPr>
        <w:pStyle w:val="Retrait1"/>
        <w:suppressAutoHyphens/>
        <w:rPr>
          <w:lang w:eastAsia="de-CH"/>
        </w:rPr>
      </w:pPr>
      <w:r w:rsidRPr="00D913DA">
        <w:rPr>
          <w:lang w:eastAsia="de-CH"/>
        </w:rPr>
        <w:t>On définit à quel endroit sera intégrée la page avec :</w:t>
      </w:r>
    </w:p>
    <w:p w:rsidR="00A2371C" w:rsidRPr="00D913DA" w:rsidRDefault="00A2371C" w:rsidP="003221B7">
      <w:pPr>
        <w:pStyle w:val="Code1"/>
        <w:suppressAutoHyphens/>
        <w:rPr>
          <w:lang w:eastAsia="de-CH"/>
        </w:rPr>
      </w:pPr>
      <w:r w:rsidRPr="00D913DA">
        <w:rPr>
          <w:rFonts w:cs="Consolas"/>
          <w:color w:val="000000"/>
          <w:sz w:val="19"/>
          <w:szCs w:val="19"/>
          <w:highlight w:val="yellow"/>
          <w:lang w:eastAsia="de-CH"/>
        </w:rPr>
        <w:t>@</w:t>
      </w:r>
      <w:r w:rsidRPr="00D913DA">
        <w:rPr>
          <w:rFonts w:cs="Consolas"/>
          <w:color w:val="000000"/>
          <w:sz w:val="19"/>
          <w:szCs w:val="19"/>
          <w:lang w:eastAsia="de-CH"/>
        </w:rPr>
        <w:t>RenderBody()</w:t>
      </w:r>
    </w:p>
    <w:p w:rsidR="00634E73" w:rsidRPr="00D913DA" w:rsidRDefault="00634E73" w:rsidP="003221B7">
      <w:pPr>
        <w:pStyle w:val="Titre4"/>
        <w:suppressAutoHyphens/>
        <w:rPr>
          <w:lang w:eastAsia="de-CH"/>
        </w:rPr>
      </w:pPr>
      <w:r w:rsidRPr="00D913DA">
        <w:rPr>
          <w:lang w:eastAsia="de-CH"/>
        </w:rPr>
        <w:t>TempData</w:t>
      </w:r>
    </w:p>
    <w:p w:rsidR="00634E73" w:rsidRPr="00D913DA" w:rsidRDefault="00634E73" w:rsidP="003221B7">
      <w:pPr>
        <w:pStyle w:val="Retrait1"/>
        <w:suppressAutoHyphens/>
        <w:rPr>
          <w:lang w:eastAsia="de-CH"/>
        </w:rPr>
      </w:pPr>
      <w:r w:rsidRPr="00D913DA">
        <w:rPr>
          <w:lang w:eastAsia="de-CH"/>
        </w:rPr>
        <w:t xml:space="preserve">Le </w:t>
      </w:r>
      <w:r w:rsidRPr="00D913DA">
        <w:rPr>
          <w:rStyle w:val="Codeintext"/>
        </w:rPr>
        <w:t>TempData</w:t>
      </w:r>
      <w:r w:rsidR="00A2371C" w:rsidRPr="00D913DA">
        <w:rPr>
          <w:lang w:eastAsia="de-CH"/>
        </w:rPr>
        <w:t xml:space="preserve">, comme le </w:t>
      </w:r>
      <w:r w:rsidR="00A2371C" w:rsidRPr="00D913DA">
        <w:rPr>
          <w:rStyle w:val="Codeintext"/>
        </w:rPr>
        <w:t>Model</w:t>
      </w:r>
      <w:r w:rsidR="00A2371C" w:rsidRPr="00D913DA">
        <w:rPr>
          <w:lang w:eastAsia="de-CH"/>
        </w:rPr>
        <w:t xml:space="preserve"> ou le </w:t>
      </w:r>
      <w:r w:rsidR="00A2371C" w:rsidRPr="00D913DA">
        <w:rPr>
          <w:rStyle w:val="Codeintext"/>
        </w:rPr>
        <w:t>ViewBag</w:t>
      </w:r>
      <w:r w:rsidR="00A2371C" w:rsidRPr="00D913DA">
        <w:rPr>
          <w:lang w:eastAsia="de-CH"/>
        </w:rPr>
        <w:t xml:space="preserve">, permet de stocker des données. L’avantage de celui-ci est qu’il garde en mémoire ses variables après un </w:t>
      </w:r>
      <w:r w:rsidR="00A2371C" w:rsidRPr="00D913DA">
        <w:rPr>
          <w:rStyle w:val="Codeintext"/>
        </w:rPr>
        <w:t>Redirect</w:t>
      </w:r>
      <w:r w:rsidR="00A2371C" w:rsidRPr="00D913DA">
        <w:rPr>
          <w:lang w:eastAsia="de-CH"/>
        </w:rPr>
        <w:t>. Il est utilisé dans le Layout afin d’afficher des messages de succès ou d’erreur après une redirection.</w:t>
      </w:r>
    </w:p>
    <w:p w:rsidR="00A2371C" w:rsidRPr="00D913DA" w:rsidRDefault="00A2371C" w:rsidP="003221B7">
      <w:pPr>
        <w:pStyle w:val="Code1"/>
        <w:suppressAutoHyphens/>
        <w:rPr>
          <w:lang w:eastAsia="de-CH"/>
        </w:rPr>
      </w:pPr>
      <w:r w:rsidRPr="00D913DA">
        <w:rPr>
          <w:highlight w:val="yellow"/>
          <w:lang w:eastAsia="de-CH"/>
        </w:rPr>
        <w:t>@</w:t>
      </w:r>
      <w:r w:rsidRPr="00D913DA">
        <w:rPr>
          <w:color w:val="0000FF"/>
          <w:lang w:eastAsia="de-CH"/>
        </w:rPr>
        <w:t>if</w:t>
      </w:r>
      <w:r w:rsidRPr="00D913DA">
        <w:rPr>
          <w:lang w:eastAsia="de-CH"/>
        </w:rPr>
        <w:t xml:space="preserve"> (@TempData[</w:t>
      </w:r>
      <w:r w:rsidRPr="00D913DA">
        <w:rPr>
          <w:color w:val="A31515"/>
          <w:lang w:eastAsia="de-CH"/>
        </w:rPr>
        <w:t>"Message"</w:t>
      </w:r>
      <w:r w:rsidRPr="00D913DA">
        <w:rPr>
          <w:lang w:eastAsia="de-CH"/>
        </w:rPr>
        <w:t xml:space="preserve">] != </w:t>
      </w:r>
      <w:r w:rsidRPr="00D913DA">
        <w:rPr>
          <w:color w:val="0000FF"/>
          <w:lang w:eastAsia="de-CH"/>
        </w:rPr>
        <w:t>null</w:t>
      </w:r>
      <w:r w:rsidRPr="00D913DA">
        <w:rPr>
          <w:lang w:eastAsia="de-CH"/>
        </w:rPr>
        <w:t>)</w:t>
      </w:r>
    </w:p>
    <w:p w:rsidR="00A2371C" w:rsidRPr="00D913DA" w:rsidRDefault="00A2371C" w:rsidP="003221B7">
      <w:pPr>
        <w:pStyle w:val="Code1"/>
        <w:suppressAutoHyphens/>
        <w:rPr>
          <w:lang w:eastAsia="de-CH"/>
        </w:rPr>
      </w:pPr>
      <w:r w:rsidRPr="00D913DA">
        <w:rPr>
          <w:lang w:eastAsia="de-CH"/>
        </w:rPr>
        <w:t>{</w:t>
      </w:r>
    </w:p>
    <w:p w:rsidR="00A2371C" w:rsidRPr="00D913DA" w:rsidRDefault="00A2371C" w:rsidP="003221B7">
      <w:pPr>
        <w:pStyle w:val="Code1"/>
        <w:suppressAutoHyphens/>
        <w:rPr>
          <w:lang w:eastAsia="de-CH"/>
        </w:rPr>
      </w:pPr>
      <w:r w:rsidRPr="00D913DA">
        <w:rPr>
          <w:lang w:eastAsia="de-CH"/>
        </w:rPr>
        <w:t xml:space="preserve">    </w:t>
      </w:r>
      <w:r w:rsidRPr="00D913DA">
        <w:rPr>
          <w:highlight w:val="yellow"/>
          <w:lang w:eastAsia="de-CH"/>
        </w:rPr>
        <w:t>@</w:t>
      </w:r>
      <w:r w:rsidRPr="00D913DA">
        <w:rPr>
          <w:lang w:eastAsia="de-CH"/>
        </w:rPr>
        <w:t>Html.Bootstrap().Alert(</w:t>
      </w:r>
      <w:r w:rsidRPr="00D913DA">
        <w:rPr>
          <w:color w:val="2B91AF"/>
          <w:lang w:eastAsia="de-CH"/>
        </w:rPr>
        <w:t>AlertState</w:t>
      </w:r>
      <w:r w:rsidRPr="00D913DA">
        <w:rPr>
          <w:lang w:eastAsia="de-CH"/>
        </w:rPr>
        <w:t xml:space="preserve">.Success, </w:t>
      </w:r>
      <w:r w:rsidRPr="00D913DA">
        <w:rPr>
          <w:color w:val="A31515"/>
          <w:lang w:eastAsia="de-CH"/>
        </w:rPr>
        <w:t>""</w:t>
      </w:r>
      <w:r w:rsidRPr="00D913DA">
        <w:rPr>
          <w:lang w:eastAsia="de-CH"/>
        </w:rPr>
        <w:t xml:space="preserve"> + TempData[</w:t>
      </w:r>
      <w:r w:rsidRPr="00D913DA">
        <w:rPr>
          <w:color w:val="A31515"/>
          <w:lang w:eastAsia="de-CH"/>
        </w:rPr>
        <w:t>"Message"</w:t>
      </w:r>
      <w:r w:rsidRPr="00D913DA">
        <w:rPr>
          <w:lang w:eastAsia="de-CH"/>
        </w:rPr>
        <w:t>])</w:t>
      </w:r>
    </w:p>
    <w:p w:rsidR="00A2371C" w:rsidRPr="008361A1" w:rsidRDefault="00A2371C" w:rsidP="003221B7">
      <w:pPr>
        <w:pStyle w:val="Code1"/>
        <w:suppressAutoHyphens/>
        <w:rPr>
          <w:lang w:val="de-CH" w:eastAsia="de-CH"/>
        </w:rPr>
      </w:pPr>
      <w:r w:rsidRPr="008361A1">
        <w:rPr>
          <w:lang w:val="de-CH" w:eastAsia="de-CH"/>
        </w:rPr>
        <w:t>}</w:t>
      </w:r>
    </w:p>
    <w:p w:rsidR="00A2371C" w:rsidRPr="008361A1" w:rsidRDefault="00A2371C" w:rsidP="003221B7">
      <w:pPr>
        <w:pStyle w:val="Code1"/>
        <w:suppressAutoHyphens/>
        <w:rPr>
          <w:lang w:val="de-CH" w:eastAsia="de-CH"/>
        </w:rPr>
      </w:pPr>
      <w:r w:rsidRPr="008361A1">
        <w:rPr>
          <w:highlight w:val="yellow"/>
          <w:lang w:val="de-CH" w:eastAsia="de-CH"/>
        </w:rPr>
        <w:t>@</w:t>
      </w:r>
      <w:r w:rsidRPr="008361A1">
        <w:rPr>
          <w:color w:val="0000FF"/>
          <w:lang w:val="de-CH" w:eastAsia="de-CH"/>
        </w:rPr>
        <w:t>if</w:t>
      </w:r>
      <w:r w:rsidRPr="008361A1">
        <w:rPr>
          <w:lang w:val="de-CH" w:eastAsia="de-CH"/>
        </w:rPr>
        <w:t xml:space="preserve"> (@TempData[</w:t>
      </w:r>
      <w:r w:rsidRPr="008361A1">
        <w:rPr>
          <w:color w:val="A31515"/>
          <w:lang w:val="de-CH" w:eastAsia="de-CH"/>
        </w:rPr>
        <w:t>"Error"</w:t>
      </w:r>
      <w:r w:rsidRPr="008361A1">
        <w:rPr>
          <w:lang w:val="de-CH" w:eastAsia="de-CH"/>
        </w:rPr>
        <w:t xml:space="preserve">] != </w:t>
      </w:r>
      <w:r w:rsidRPr="008361A1">
        <w:rPr>
          <w:color w:val="0000FF"/>
          <w:lang w:val="de-CH" w:eastAsia="de-CH"/>
        </w:rPr>
        <w:t>null</w:t>
      </w:r>
      <w:r w:rsidRPr="008361A1">
        <w:rPr>
          <w:lang w:val="de-CH" w:eastAsia="de-CH"/>
        </w:rPr>
        <w:t>)</w:t>
      </w:r>
    </w:p>
    <w:p w:rsidR="00A2371C" w:rsidRPr="008361A1" w:rsidRDefault="00A2371C" w:rsidP="003221B7">
      <w:pPr>
        <w:pStyle w:val="Code1"/>
        <w:suppressAutoHyphens/>
        <w:rPr>
          <w:lang w:val="de-CH" w:eastAsia="de-CH"/>
        </w:rPr>
      </w:pPr>
      <w:r w:rsidRPr="008361A1">
        <w:rPr>
          <w:lang w:val="de-CH" w:eastAsia="de-CH"/>
        </w:rPr>
        <w:t>{</w:t>
      </w:r>
    </w:p>
    <w:p w:rsidR="00A2371C" w:rsidRPr="008361A1" w:rsidRDefault="00A2371C" w:rsidP="003221B7">
      <w:pPr>
        <w:pStyle w:val="Code1"/>
        <w:suppressAutoHyphens/>
        <w:rPr>
          <w:lang w:val="de-CH" w:eastAsia="de-CH"/>
        </w:rPr>
      </w:pPr>
      <w:r w:rsidRPr="008361A1">
        <w:rPr>
          <w:lang w:val="de-CH" w:eastAsia="de-CH"/>
        </w:rPr>
        <w:t xml:space="preserve">    </w:t>
      </w:r>
      <w:r w:rsidRPr="008361A1">
        <w:rPr>
          <w:highlight w:val="yellow"/>
          <w:lang w:val="de-CH" w:eastAsia="de-CH"/>
        </w:rPr>
        <w:t>@</w:t>
      </w:r>
      <w:r w:rsidRPr="008361A1">
        <w:rPr>
          <w:lang w:val="de-CH" w:eastAsia="de-CH"/>
        </w:rPr>
        <w:t>Html.Bootstrap().Alert(</w:t>
      </w:r>
      <w:r w:rsidRPr="008361A1">
        <w:rPr>
          <w:color w:val="2B91AF"/>
          <w:lang w:val="de-CH" w:eastAsia="de-CH"/>
        </w:rPr>
        <w:t>AlertState</w:t>
      </w:r>
      <w:r w:rsidRPr="008361A1">
        <w:rPr>
          <w:lang w:val="de-CH" w:eastAsia="de-CH"/>
        </w:rPr>
        <w:t xml:space="preserve">.Danger, </w:t>
      </w:r>
      <w:r w:rsidRPr="008361A1">
        <w:rPr>
          <w:color w:val="A31515"/>
          <w:lang w:val="de-CH" w:eastAsia="de-CH"/>
        </w:rPr>
        <w:t>""</w:t>
      </w:r>
      <w:r w:rsidRPr="008361A1">
        <w:rPr>
          <w:lang w:val="de-CH" w:eastAsia="de-CH"/>
        </w:rPr>
        <w:t xml:space="preserve"> + TempData[</w:t>
      </w:r>
      <w:r w:rsidRPr="008361A1">
        <w:rPr>
          <w:color w:val="A31515"/>
          <w:lang w:val="de-CH" w:eastAsia="de-CH"/>
        </w:rPr>
        <w:t>"Error"</w:t>
      </w:r>
      <w:r w:rsidRPr="008361A1">
        <w:rPr>
          <w:lang w:val="de-CH" w:eastAsia="de-CH"/>
        </w:rPr>
        <w:t>])</w:t>
      </w:r>
    </w:p>
    <w:p w:rsidR="00A2371C" w:rsidRPr="00D913DA" w:rsidRDefault="00A2371C" w:rsidP="003221B7">
      <w:pPr>
        <w:pStyle w:val="Code1"/>
        <w:suppressAutoHyphens/>
      </w:pPr>
      <w:r w:rsidRPr="00D913DA">
        <w:rPr>
          <w:lang w:eastAsia="de-CH"/>
        </w:rPr>
        <w:t>}</w:t>
      </w:r>
      <w:r w:rsidRPr="00D913DA">
        <w:t xml:space="preserve"> </w:t>
      </w:r>
    </w:p>
    <w:p w:rsidR="00064CD8" w:rsidRPr="00D913DA" w:rsidRDefault="00064CD8" w:rsidP="003221B7">
      <w:pPr>
        <w:pStyle w:val="Titre2"/>
      </w:pPr>
      <w:bookmarkStart w:id="55" w:name="_Toc485134856"/>
      <w:r w:rsidRPr="00D913DA">
        <w:t>ViewModels</w:t>
      </w:r>
      <w:bookmarkEnd w:id="55"/>
    </w:p>
    <w:p w:rsidR="000E2A25" w:rsidRDefault="00064CD8" w:rsidP="003221B7">
      <w:pPr>
        <w:pStyle w:val="Retrait1"/>
        <w:suppressAutoHyphens/>
      </w:pPr>
      <w:r w:rsidRPr="00D913DA">
        <w:t xml:space="preserve">Les ViewModels permettent de stocker des informations depuis un Controller afin de les transmettre à la vue. De la même manière qu’on utilise un </w:t>
      </w:r>
      <w:r w:rsidRPr="00D913DA">
        <w:rPr>
          <w:rStyle w:val="Codeintext"/>
        </w:rPr>
        <w:t>model</w:t>
      </w:r>
      <w:r w:rsidRPr="00D913DA">
        <w:t xml:space="preserve"> dans la vue, le ViewModel permet de stocker, en plus d’un </w:t>
      </w:r>
      <w:r w:rsidRPr="00D913DA">
        <w:rPr>
          <w:rStyle w:val="Codeintext"/>
        </w:rPr>
        <w:t>model</w:t>
      </w:r>
      <w:r w:rsidRPr="00D913DA">
        <w:t>, d’autres informations.</w:t>
      </w:r>
      <w:r w:rsidR="001D04C0" w:rsidRPr="00D913DA">
        <w:t xml:space="preserve"> Par exemple, le ViewModel </w:t>
      </w:r>
      <w:r w:rsidR="001D04C0" w:rsidRPr="00D913DA">
        <w:rPr>
          <w:rStyle w:val="Codeintext"/>
        </w:rPr>
        <w:t>FacilitiesViewModel</w:t>
      </w:r>
      <w:r w:rsidR="001D04C0" w:rsidRPr="00D913DA">
        <w:t xml:space="preserve"> est utilisé sur la page </w:t>
      </w:r>
      <w:r w:rsidR="001D04C0" w:rsidRPr="00D913DA">
        <w:rPr>
          <w:rStyle w:val="Codeintext"/>
        </w:rPr>
        <w:t>Index</w:t>
      </w:r>
      <w:r w:rsidR="001D04C0" w:rsidRPr="00D913DA">
        <w:t xml:space="preserve"> du Controller </w:t>
      </w:r>
      <w:r w:rsidR="001D04C0" w:rsidRPr="00D913DA">
        <w:rPr>
          <w:rStyle w:val="Codeintext"/>
        </w:rPr>
        <w:t>Facilities</w:t>
      </w:r>
      <w:r w:rsidR="001D04C0" w:rsidRPr="00D913DA">
        <w:t>.</w:t>
      </w:r>
    </w:p>
    <w:p w:rsidR="000E2A25" w:rsidRDefault="000E2A25" w:rsidP="003221B7">
      <w:pPr>
        <w:suppressAutoHyphens/>
        <w:rPr>
          <w:rFonts w:ascii="Roboto Light" w:hAnsi="Roboto Light" w:cstheme="minorHAnsi"/>
          <w:sz w:val="22"/>
        </w:rPr>
      </w:pPr>
      <w:r>
        <w:br w:type="page"/>
      </w:r>
    </w:p>
    <w:p w:rsidR="00064CD8" w:rsidRPr="00D913DA" w:rsidRDefault="001D04C0" w:rsidP="003221B7">
      <w:pPr>
        <w:pStyle w:val="Retrait1"/>
        <w:suppressAutoHyphens/>
      </w:pPr>
      <w:r w:rsidRPr="00D913DA">
        <w:lastRenderedPageBreak/>
        <w:t>En effet, on y affiche la liste des ouvrages. Cependant, nous avons également besoin d’avoir l’entreprise qui les contient pour afficher son nom ainsi que connaître son ID pour le transmettre aux pages de mise à jour ou d’ajout. Ces dernières en ont besoin pour savoir dans que</w:t>
      </w:r>
      <w:r w:rsidR="0037135B">
        <w:t>l</w:t>
      </w:r>
      <w:r w:rsidRPr="00D913DA">
        <w:t>l</w:t>
      </w:r>
      <w:r w:rsidR="0037135B">
        <w:t>e</w:t>
      </w:r>
      <w:r w:rsidRPr="00D913DA">
        <w:t xml:space="preserve"> entreprise on ajoute/met à jour l’ouvrage.</w:t>
      </w:r>
    </w:p>
    <w:p w:rsidR="001D04C0" w:rsidRPr="00D913DA" w:rsidRDefault="001D04C0" w:rsidP="003221B7">
      <w:pPr>
        <w:pStyle w:val="Code1"/>
        <w:suppressAutoHyphens/>
        <w:rPr>
          <w:color w:val="000000"/>
          <w:lang w:eastAsia="de-CH"/>
        </w:rPr>
      </w:pPr>
      <w:r w:rsidRPr="00D913DA">
        <w:rPr>
          <w:color w:val="0000FF"/>
          <w:lang w:eastAsia="de-CH"/>
        </w:rPr>
        <w:t>public</w:t>
      </w:r>
      <w:r w:rsidRPr="00D913DA">
        <w:rPr>
          <w:color w:val="000000"/>
          <w:lang w:eastAsia="de-CH"/>
        </w:rPr>
        <w:t xml:space="preserve"> </w:t>
      </w:r>
      <w:r w:rsidRPr="00D913DA">
        <w:rPr>
          <w:color w:val="0000FF"/>
          <w:lang w:eastAsia="de-CH"/>
        </w:rPr>
        <w:t>class</w:t>
      </w:r>
      <w:r w:rsidRPr="00D913DA">
        <w:rPr>
          <w:color w:val="000000"/>
          <w:lang w:eastAsia="de-CH"/>
        </w:rPr>
        <w:t xml:space="preserve"> </w:t>
      </w:r>
      <w:r w:rsidRPr="00D913DA">
        <w:rPr>
          <w:lang w:eastAsia="de-CH"/>
        </w:rPr>
        <w:t>FacilitiesViewModel</w:t>
      </w:r>
    </w:p>
    <w:p w:rsidR="001D04C0" w:rsidRPr="00D913DA" w:rsidRDefault="001D04C0" w:rsidP="003221B7">
      <w:pPr>
        <w:pStyle w:val="Code1"/>
        <w:suppressAutoHyphens/>
        <w:rPr>
          <w:color w:val="000000"/>
          <w:lang w:eastAsia="de-CH"/>
        </w:rPr>
      </w:pPr>
      <w:r w:rsidRPr="00D913DA">
        <w:rPr>
          <w:color w:val="000000"/>
          <w:lang w:eastAsia="de-CH"/>
        </w:rPr>
        <w:t>{</w:t>
      </w:r>
    </w:p>
    <w:p w:rsidR="001D04C0" w:rsidRPr="00D913DA" w:rsidRDefault="001D04C0" w:rsidP="003221B7">
      <w:pPr>
        <w:pStyle w:val="Code1"/>
        <w:suppressAutoHyphens/>
        <w:rPr>
          <w:color w:val="000000"/>
          <w:lang w:eastAsia="de-CH"/>
        </w:rPr>
      </w:pPr>
      <w:r w:rsidRPr="00D913DA">
        <w:rPr>
          <w:color w:val="000000"/>
          <w:lang w:eastAsia="de-CH"/>
        </w:rPr>
        <w:t xml:space="preserve">    </w:t>
      </w:r>
      <w:r w:rsidRPr="00D913DA">
        <w:rPr>
          <w:color w:val="0000FF"/>
          <w:lang w:eastAsia="de-CH"/>
        </w:rPr>
        <w:t>public</w:t>
      </w:r>
      <w:r w:rsidRPr="00D913DA">
        <w:rPr>
          <w:color w:val="000000"/>
          <w:lang w:eastAsia="de-CH"/>
        </w:rPr>
        <w:t xml:space="preserve"> </w:t>
      </w:r>
      <w:r w:rsidRPr="00D913DA">
        <w:rPr>
          <w:lang w:eastAsia="de-CH"/>
        </w:rPr>
        <w:t>Enterprise</w:t>
      </w:r>
      <w:r w:rsidRPr="00D913DA">
        <w:rPr>
          <w:color w:val="000000"/>
          <w:lang w:eastAsia="de-CH"/>
        </w:rPr>
        <w:t xml:space="preserve"> Enterprise { </w:t>
      </w:r>
      <w:r w:rsidRPr="00D913DA">
        <w:rPr>
          <w:color w:val="0000FF"/>
          <w:lang w:eastAsia="de-CH"/>
        </w:rPr>
        <w:t>get</w:t>
      </w:r>
      <w:r w:rsidRPr="00D913DA">
        <w:rPr>
          <w:color w:val="000000"/>
          <w:lang w:eastAsia="de-CH"/>
        </w:rPr>
        <w:t xml:space="preserve">; </w:t>
      </w:r>
      <w:r w:rsidRPr="00D913DA">
        <w:rPr>
          <w:color w:val="0000FF"/>
          <w:lang w:eastAsia="de-CH"/>
        </w:rPr>
        <w:t>set</w:t>
      </w:r>
      <w:r w:rsidRPr="00D913DA">
        <w:rPr>
          <w:color w:val="000000"/>
          <w:lang w:eastAsia="de-CH"/>
        </w:rPr>
        <w:t>; }</w:t>
      </w:r>
    </w:p>
    <w:p w:rsidR="001D04C0" w:rsidRPr="00D913DA" w:rsidRDefault="001D04C0" w:rsidP="003221B7">
      <w:pPr>
        <w:pStyle w:val="Code1"/>
        <w:suppressAutoHyphens/>
        <w:rPr>
          <w:color w:val="000000"/>
          <w:lang w:eastAsia="de-CH"/>
        </w:rPr>
      </w:pPr>
    </w:p>
    <w:p w:rsidR="001D04C0" w:rsidRPr="00D913DA" w:rsidRDefault="001D04C0" w:rsidP="003221B7">
      <w:pPr>
        <w:pStyle w:val="Code1"/>
        <w:suppressAutoHyphens/>
        <w:rPr>
          <w:color w:val="000000"/>
          <w:lang w:eastAsia="de-CH"/>
        </w:rPr>
      </w:pPr>
      <w:r w:rsidRPr="00D913DA">
        <w:rPr>
          <w:color w:val="000000"/>
          <w:lang w:eastAsia="de-CH"/>
        </w:rPr>
        <w:t xml:space="preserve">    </w:t>
      </w:r>
      <w:r w:rsidRPr="00D913DA">
        <w:rPr>
          <w:color w:val="0000FF"/>
          <w:lang w:eastAsia="de-CH"/>
        </w:rPr>
        <w:t>public</w:t>
      </w:r>
      <w:r w:rsidRPr="00D913DA">
        <w:rPr>
          <w:color w:val="000000"/>
          <w:lang w:eastAsia="de-CH"/>
        </w:rPr>
        <w:t xml:space="preserve"> </w:t>
      </w:r>
      <w:r w:rsidRPr="00D913DA">
        <w:rPr>
          <w:lang w:eastAsia="de-CH"/>
        </w:rPr>
        <w:t>List</w:t>
      </w:r>
      <w:r w:rsidRPr="00D913DA">
        <w:rPr>
          <w:color w:val="000000"/>
          <w:lang w:eastAsia="de-CH"/>
        </w:rPr>
        <w:t>&lt;</w:t>
      </w:r>
      <w:r w:rsidRPr="00D913DA">
        <w:rPr>
          <w:lang w:eastAsia="de-CH"/>
        </w:rPr>
        <w:t>Facility</w:t>
      </w:r>
      <w:r w:rsidRPr="00D913DA">
        <w:rPr>
          <w:color w:val="000000"/>
          <w:lang w:eastAsia="de-CH"/>
        </w:rPr>
        <w:t xml:space="preserve">&gt; Facilities { </w:t>
      </w:r>
      <w:r w:rsidRPr="00D913DA">
        <w:rPr>
          <w:color w:val="0000FF"/>
          <w:lang w:eastAsia="de-CH"/>
        </w:rPr>
        <w:t>get</w:t>
      </w:r>
      <w:r w:rsidRPr="00D913DA">
        <w:rPr>
          <w:color w:val="000000"/>
          <w:lang w:eastAsia="de-CH"/>
        </w:rPr>
        <w:t xml:space="preserve">; </w:t>
      </w:r>
      <w:r w:rsidRPr="00D913DA">
        <w:rPr>
          <w:color w:val="0000FF"/>
          <w:lang w:eastAsia="de-CH"/>
        </w:rPr>
        <w:t>set</w:t>
      </w:r>
      <w:r w:rsidRPr="00D913DA">
        <w:rPr>
          <w:color w:val="000000"/>
          <w:lang w:eastAsia="de-CH"/>
        </w:rPr>
        <w:t>; }</w:t>
      </w:r>
    </w:p>
    <w:p w:rsidR="001D04C0" w:rsidRPr="00D913DA" w:rsidRDefault="001D04C0" w:rsidP="003221B7">
      <w:pPr>
        <w:pStyle w:val="Code1"/>
        <w:suppressAutoHyphens/>
      </w:pPr>
      <w:r w:rsidRPr="00D913DA">
        <w:rPr>
          <w:color w:val="000000"/>
          <w:lang w:eastAsia="de-CH"/>
        </w:rPr>
        <w:t>}</w:t>
      </w:r>
    </w:p>
    <w:p w:rsidR="00581F42" w:rsidRDefault="00581F42" w:rsidP="003221B7">
      <w:pPr>
        <w:pStyle w:val="Titre2"/>
      </w:pPr>
      <w:bookmarkStart w:id="56" w:name="_Toc485134857"/>
      <w:r>
        <w:t>Pages d’erreur</w:t>
      </w:r>
      <w:bookmarkEnd w:id="56"/>
    </w:p>
    <w:p w:rsidR="00581F42" w:rsidRDefault="00581F42" w:rsidP="003221B7">
      <w:pPr>
        <w:pStyle w:val="Retrait1"/>
        <w:suppressAutoHyphens/>
      </w:pPr>
      <w:r>
        <w:t>Afin d</w:t>
      </w:r>
      <w:r w:rsidR="005E47A7">
        <w:t xml:space="preserve">e ne pas </w:t>
      </w:r>
      <w:r>
        <w:t xml:space="preserve">avoir des pages d’erreur </w:t>
      </w:r>
      <w:r w:rsidR="005E47A7">
        <w:t>comme ci-dessous, des pages d’erreur personnalisées ont été mises en place.</w:t>
      </w:r>
    </w:p>
    <w:p w:rsidR="005E47A7" w:rsidRDefault="005E47A7" w:rsidP="003221B7">
      <w:pPr>
        <w:pStyle w:val="Retrait1"/>
        <w:suppressAutoHyphens/>
        <w:jc w:val="center"/>
      </w:pPr>
      <w:r>
        <w:rPr>
          <w:noProof/>
          <w:lang w:eastAsia="fr-CH"/>
        </w:rPr>
        <w:drawing>
          <wp:inline distT="0" distB="0" distL="0" distR="0" wp14:anchorId="3B7B23C1" wp14:editId="7E176533">
            <wp:extent cx="3387334" cy="1343025"/>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88723" cy="1343576"/>
                    </a:xfrm>
                    <a:prstGeom prst="rect">
                      <a:avLst/>
                    </a:prstGeom>
                  </pic:spPr>
                </pic:pic>
              </a:graphicData>
            </a:graphic>
          </wp:inline>
        </w:drawing>
      </w:r>
    </w:p>
    <w:p w:rsidR="005E47A7" w:rsidRDefault="005E47A7" w:rsidP="003221B7">
      <w:pPr>
        <w:pStyle w:val="Retrait1"/>
        <w:suppressAutoHyphens/>
      </w:pPr>
      <w:r>
        <w:t xml:space="preserve">La redirection en cas d’erreur ou d’exception se fait en ajoutant le code suivant dans le </w:t>
      </w:r>
      <w:r w:rsidRPr="005E47A7">
        <w:rPr>
          <w:rStyle w:val="Codeintext"/>
        </w:rPr>
        <w:t>Web.config</w:t>
      </w:r>
      <w:r>
        <w:t> :</w:t>
      </w:r>
    </w:p>
    <w:p w:rsidR="005E47A7" w:rsidRDefault="005E47A7" w:rsidP="003221B7">
      <w:pPr>
        <w:pStyle w:val="Code1"/>
        <w:suppressAutoHyphens/>
        <w:rPr>
          <w:color w:val="000000"/>
          <w:lang w:eastAsia="de-CH"/>
        </w:rPr>
      </w:pPr>
      <w:r>
        <w:rPr>
          <w:color w:val="0000FF"/>
          <w:lang w:eastAsia="de-CH"/>
        </w:rPr>
        <w:t>&lt;</w:t>
      </w:r>
      <w:r>
        <w:rPr>
          <w:color w:val="A31515"/>
          <w:lang w:eastAsia="de-CH"/>
        </w:rPr>
        <w:t>customErrors</w:t>
      </w:r>
      <w:r>
        <w:rPr>
          <w:color w:val="0000FF"/>
          <w:lang w:eastAsia="de-CH"/>
        </w:rPr>
        <w:t xml:space="preserve"> </w:t>
      </w:r>
      <w:r>
        <w:rPr>
          <w:lang w:eastAsia="de-CH"/>
        </w:rPr>
        <w:t>defaultRedirect</w:t>
      </w:r>
      <w:r>
        <w:rPr>
          <w:color w:val="0000FF"/>
          <w:lang w:eastAsia="de-CH"/>
        </w:rPr>
        <w:t>=</w:t>
      </w:r>
      <w:r>
        <w:rPr>
          <w:color w:val="000000"/>
          <w:lang w:eastAsia="de-CH"/>
        </w:rPr>
        <w:t>"</w:t>
      </w:r>
      <w:r>
        <w:rPr>
          <w:color w:val="0000FF"/>
          <w:lang w:eastAsia="de-CH"/>
        </w:rPr>
        <w:t>/Error</w:t>
      </w:r>
      <w:r>
        <w:rPr>
          <w:color w:val="000000"/>
          <w:lang w:eastAsia="de-CH"/>
        </w:rPr>
        <w:t>"</w:t>
      </w:r>
      <w:r>
        <w:rPr>
          <w:color w:val="0000FF"/>
          <w:lang w:eastAsia="de-CH"/>
        </w:rPr>
        <w:t xml:space="preserve"> </w:t>
      </w:r>
      <w:r>
        <w:rPr>
          <w:lang w:eastAsia="de-CH"/>
        </w:rPr>
        <w:t>mode</w:t>
      </w:r>
      <w:r>
        <w:rPr>
          <w:color w:val="0000FF"/>
          <w:lang w:eastAsia="de-CH"/>
        </w:rPr>
        <w:t>=</w:t>
      </w:r>
      <w:r>
        <w:rPr>
          <w:color w:val="000000"/>
          <w:lang w:eastAsia="de-CH"/>
        </w:rPr>
        <w:t>"</w:t>
      </w:r>
      <w:r>
        <w:rPr>
          <w:color w:val="0000FF"/>
          <w:lang w:eastAsia="de-CH"/>
        </w:rPr>
        <w:t>On</w:t>
      </w:r>
      <w:r>
        <w:rPr>
          <w:color w:val="000000"/>
          <w:lang w:eastAsia="de-CH"/>
        </w:rPr>
        <w:t>"</w:t>
      </w:r>
      <w:r>
        <w:rPr>
          <w:color w:val="0000FF"/>
          <w:lang w:eastAsia="de-CH"/>
        </w:rPr>
        <w:t xml:space="preserve"> &gt;</w:t>
      </w:r>
    </w:p>
    <w:p w:rsidR="005E47A7" w:rsidRPr="005E47A7" w:rsidRDefault="005E47A7" w:rsidP="003221B7">
      <w:pPr>
        <w:pStyle w:val="Code1"/>
        <w:suppressAutoHyphens/>
        <w:rPr>
          <w:color w:val="000000"/>
          <w:lang w:val="de-CH" w:eastAsia="de-CH"/>
        </w:rPr>
      </w:pPr>
      <w:r>
        <w:rPr>
          <w:color w:val="0000FF"/>
          <w:lang w:eastAsia="de-CH"/>
        </w:rPr>
        <w:t xml:space="preserve">  </w:t>
      </w:r>
      <w:r w:rsidRPr="005E47A7">
        <w:rPr>
          <w:color w:val="0000FF"/>
          <w:lang w:val="de-CH" w:eastAsia="de-CH"/>
        </w:rPr>
        <w:t>&lt;</w:t>
      </w:r>
      <w:r w:rsidRPr="005E47A7">
        <w:rPr>
          <w:color w:val="A31515"/>
          <w:lang w:val="de-CH" w:eastAsia="de-CH"/>
        </w:rPr>
        <w:t>error</w:t>
      </w:r>
      <w:r w:rsidRPr="005E47A7">
        <w:rPr>
          <w:color w:val="0000FF"/>
          <w:lang w:val="de-CH" w:eastAsia="de-CH"/>
        </w:rPr>
        <w:t xml:space="preserve"> </w:t>
      </w:r>
      <w:r w:rsidRPr="005E47A7">
        <w:rPr>
          <w:lang w:val="de-CH" w:eastAsia="de-CH"/>
        </w:rPr>
        <w:t>statusCode</w:t>
      </w:r>
      <w:r w:rsidRPr="005E47A7">
        <w:rPr>
          <w:color w:val="0000FF"/>
          <w:lang w:val="de-CH" w:eastAsia="de-CH"/>
        </w:rPr>
        <w:t>=</w:t>
      </w:r>
      <w:r w:rsidRPr="005E47A7">
        <w:rPr>
          <w:color w:val="000000"/>
          <w:lang w:val="de-CH" w:eastAsia="de-CH"/>
        </w:rPr>
        <w:t>"</w:t>
      </w:r>
      <w:r w:rsidRPr="005E47A7">
        <w:rPr>
          <w:color w:val="0000FF"/>
          <w:lang w:val="de-CH" w:eastAsia="de-CH"/>
        </w:rPr>
        <w:t>403</w:t>
      </w:r>
      <w:r w:rsidRPr="005E47A7">
        <w:rPr>
          <w:color w:val="000000"/>
          <w:lang w:val="de-CH" w:eastAsia="de-CH"/>
        </w:rPr>
        <w:t>"</w:t>
      </w:r>
      <w:r w:rsidRPr="005E47A7">
        <w:rPr>
          <w:color w:val="0000FF"/>
          <w:lang w:val="de-CH" w:eastAsia="de-CH"/>
        </w:rPr>
        <w:t xml:space="preserve"> </w:t>
      </w:r>
      <w:r w:rsidRPr="005E47A7">
        <w:rPr>
          <w:lang w:val="de-CH" w:eastAsia="de-CH"/>
        </w:rPr>
        <w:t>redirect</w:t>
      </w:r>
      <w:r w:rsidRPr="005E47A7">
        <w:rPr>
          <w:color w:val="0000FF"/>
          <w:lang w:val="de-CH" w:eastAsia="de-CH"/>
        </w:rPr>
        <w:t>=</w:t>
      </w:r>
      <w:r w:rsidRPr="005E47A7">
        <w:rPr>
          <w:color w:val="000000"/>
          <w:lang w:val="de-CH" w:eastAsia="de-CH"/>
        </w:rPr>
        <w:t>"</w:t>
      </w:r>
      <w:r w:rsidRPr="005E47A7">
        <w:rPr>
          <w:color w:val="0000FF"/>
          <w:lang w:val="de-CH" w:eastAsia="de-CH"/>
        </w:rPr>
        <w:t>/Error/Error403</w:t>
      </w:r>
      <w:r w:rsidRPr="005E47A7">
        <w:rPr>
          <w:color w:val="000000"/>
          <w:lang w:val="de-CH" w:eastAsia="de-CH"/>
        </w:rPr>
        <w:t>"</w:t>
      </w:r>
      <w:r w:rsidRPr="005E47A7">
        <w:rPr>
          <w:color w:val="0000FF"/>
          <w:lang w:val="de-CH" w:eastAsia="de-CH"/>
        </w:rPr>
        <w:t xml:space="preserve"> /&gt;</w:t>
      </w:r>
    </w:p>
    <w:p w:rsidR="005E47A7" w:rsidRPr="005E47A7" w:rsidRDefault="005E47A7" w:rsidP="003221B7">
      <w:pPr>
        <w:pStyle w:val="Code1"/>
        <w:suppressAutoHyphens/>
        <w:rPr>
          <w:color w:val="000000"/>
          <w:lang w:val="de-CH" w:eastAsia="de-CH"/>
        </w:rPr>
      </w:pPr>
      <w:r w:rsidRPr="005E47A7">
        <w:rPr>
          <w:color w:val="0000FF"/>
          <w:lang w:val="de-CH" w:eastAsia="de-CH"/>
        </w:rPr>
        <w:t xml:space="preserve">  &lt;</w:t>
      </w:r>
      <w:r w:rsidRPr="005E47A7">
        <w:rPr>
          <w:color w:val="A31515"/>
          <w:lang w:val="de-CH" w:eastAsia="de-CH"/>
        </w:rPr>
        <w:t>error</w:t>
      </w:r>
      <w:r w:rsidRPr="005E47A7">
        <w:rPr>
          <w:color w:val="0000FF"/>
          <w:lang w:val="de-CH" w:eastAsia="de-CH"/>
        </w:rPr>
        <w:t xml:space="preserve"> </w:t>
      </w:r>
      <w:r w:rsidRPr="005E47A7">
        <w:rPr>
          <w:lang w:val="de-CH" w:eastAsia="de-CH"/>
        </w:rPr>
        <w:t>statusCode</w:t>
      </w:r>
      <w:r w:rsidRPr="005E47A7">
        <w:rPr>
          <w:color w:val="0000FF"/>
          <w:lang w:val="de-CH" w:eastAsia="de-CH"/>
        </w:rPr>
        <w:t>=</w:t>
      </w:r>
      <w:r w:rsidRPr="005E47A7">
        <w:rPr>
          <w:color w:val="000000"/>
          <w:lang w:val="de-CH" w:eastAsia="de-CH"/>
        </w:rPr>
        <w:t>"</w:t>
      </w:r>
      <w:r w:rsidRPr="005E47A7">
        <w:rPr>
          <w:color w:val="0000FF"/>
          <w:lang w:val="de-CH" w:eastAsia="de-CH"/>
        </w:rPr>
        <w:t>404</w:t>
      </w:r>
      <w:r w:rsidRPr="005E47A7">
        <w:rPr>
          <w:color w:val="000000"/>
          <w:lang w:val="de-CH" w:eastAsia="de-CH"/>
        </w:rPr>
        <w:t>"</w:t>
      </w:r>
      <w:r w:rsidRPr="005E47A7">
        <w:rPr>
          <w:color w:val="0000FF"/>
          <w:lang w:val="de-CH" w:eastAsia="de-CH"/>
        </w:rPr>
        <w:t xml:space="preserve"> </w:t>
      </w:r>
      <w:r w:rsidRPr="005E47A7">
        <w:rPr>
          <w:lang w:val="de-CH" w:eastAsia="de-CH"/>
        </w:rPr>
        <w:t>redirect</w:t>
      </w:r>
      <w:r w:rsidRPr="005E47A7">
        <w:rPr>
          <w:color w:val="0000FF"/>
          <w:lang w:val="de-CH" w:eastAsia="de-CH"/>
        </w:rPr>
        <w:t>=</w:t>
      </w:r>
      <w:r w:rsidRPr="005E47A7">
        <w:rPr>
          <w:color w:val="000000"/>
          <w:lang w:val="de-CH" w:eastAsia="de-CH"/>
        </w:rPr>
        <w:t>"</w:t>
      </w:r>
      <w:r w:rsidRPr="005E47A7">
        <w:rPr>
          <w:color w:val="0000FF"/>
          <w:lang w:val="de-CH" w:eastAsia="de-CH"/>
        </w:rPr>
        <w:t>/Error/Error404</w:t>
      </w:r>
      <w:r w:rsidRPr="005E47A7">
        <w:rPr>
          <w:color w:val="000000"/>
          <w:lang w:val="de-CH" w:eastAsia="de-CH"/>
        </w:rPr>
        <w:t>"</w:t>
      </w:r>
      <w:r w:rsidRPr="005E47A7">
        <w:rPr>
          <w:color w:val="0000FF"/>
          <w:lang w:val="de-CH" w:eastAsia="de-CH"/>
        </w:rPr>
        <w:t xml:space="preserve"> /&gt;</w:t>
      </w:r>
    </w:p>
    <w:p w:rsidR="005E47A7" w:rsidRPr="005E47A7" w:rsidRDefault="005E47A7" w:rsidP="003221B7">
      <w:pPr>
        <w:pStyle w:val="Code1"/>
        <w:suppressAutoHyphens/>
        <w:rPr>
          <w:color w:val="000000"/>
          <w:lang w:val="de-CH" w:eastAsia="de-CH"/>
        </w:rPr>
      </w:pPr>
      <w:r w:rsidRPr="005E47A7">
        <w:rPr>
          <w:color w:val="0000FF"/>
          <w:lang w:val="de-CH" w:eastAsia="de-CH"/>
        </w:rPr>
        <w:t xml:space="preserve">  &lt;</w:t>
      </w:r>
      <w:r w:rsidRPr="005E47A7">
        <w:rPr>
          <w:color w:val="A31515"/>
          <w:lang w:val="de-CH" w:eastAsia="de-CH"/>
        </w:rPr>
        <w:t>error</w:t>
      </w:r>
      <w:r w:rsidRPr="005E47A7">
        <w:rPr>
          <w:color w:val="0000FF"/>
          <w:lang w:val="de-CH" w:eastAsia="de-CH"/>
        </w:rPr>
        <w:t xml:space="preserve"> </w:t>
      </w:r>
      <w:r w:rsidRPr="005E47A7">
        <w:rPr>
          <w:lang w:val="de-CH" w:eastAsia="de-CH"/>
        </w:rPr>
        <w:t>statusCode</w:t>
      </w:r>
      <w:r w:rsidRPr="005E47A7">
        <w:rPr>
          <w:color w:val="0000FF"/>
          <w:lang w:val="de-CH" w:eastAsia="de-CH"/>
        </w:rPr>
        <w:t>=</w:t>
      </w:r>
      <w:r w:rsidRPr="005E47A7">
        <w:rPr>
          <w:color w:val="000000"/>
          <w:lang w:val="de-CH" w:eastAsia="de-CH"/>
        </w:rPr>
        <w:t>"</w:t>
      </w:r>
      <w:r w:rsidRPr="005E47A7">
        <w:rPr>
          <w:color w:val="0000FF"/>
          <w:lang w:val="de-CH" w:eastAsia="de-CH"/>
        </w:rPr>
        <w:t>500</w:t>
      </w:r>
      <w:r w:rsidRPr="005E47A7">
        <w:rPr>
          <w:color w:val="000000"/>
          <w:lang w:val="de-CH" w:eastAsia="de-CH"/>
        </w:rPr>
        <w:t>"</w:t>
      </w:r>
      <w:r w:rsidRPr="005E47A7">
        <w:rPr>
          <w:color w:val="0000FF"/>
          <w:lang w:val="de-CH" w:eastAsia="de-CH"/>
        </w:rPr>
        <w:t xml:space="preserve"> </w:t>
      </w:r>
      <w:r w:rsidRPr="005E47A7">
        <w:rPr>
          <w:lang w:val="de-CH" w:eastAsia="de-CH"/>
        </w:rPr>
        <w:t>redirect</w:t>
      </w:r>
      <w:r w:rsidRPr="005E47A7">
        <w:rPr>
          <w:color w:val="0000FF"/>
          <w:lang w:val="de-CH" w:eastAsia="de-CH"/>
        </w:rPr>
        <w:t>=</w:t>
      </w:r>
      <w:r w:rsidRPr="005E47A7">
        <w:rPr>
          <w:color w:val="000000"/>
          <w:lang w:val="de-CH" w:eastAsia="de-CH"/>
        </w:rPr>
        <w:t>"</w:t>
      </w:r>
      <w:r w:rsidRPr="005E47A7">
        <w:rPr>
          <w:color w:val="0000FF"/>
          <w:lang w:val="de-CH" w:eastAsia="de-CH"/>
        </w:rPr>
        <w:t>/Error/Error500</w:t>
      </w:r>
      <w:r w:rsidRPr="005E47A7">
        <w:rPr>
          <w:color w:val="000000"/>
          <w:lang w:val="de-CH" w:eastAsia="de-CH"/>
        </w:rPr>
        <w:t>"</w:t>
      </w:r>
      <w:r w:rsidRPr="005E47A7">
        <w:rPr>
          <w:color w:val="0000FF"/>
          <w:lang w:val="de-CH" w:eastAsia="de-CH"/>
        </w:rPr>
        <w:t xml:space="preserve"> /&gt;</w:t>
      </w:r>
    </w:p>
    <w:p w:rsidR="005E47A7" w:rsidRDefault="005E47A7" w:rsidP="003221B7">
      <w:pPr>
        <w:pStyle w:val="Code1"/>
        <w:suppressAutoHyphens/>
        <w:rPr>
          <w:color w:val="0000FF"/>
          <w:lang w:eastAsia="de-CH"/>
        </w:rPr>
      </w:pPr>
      <w:r>
        <w:rPr>
          <w:color w:val="0000FF"/>
          <w:lang w:eastAsia="de-CH"/>
        </w:rPr>
        <w:t>&lt;/</w:t>
      </w:r>
      <w:r>
        <w:rPr>
          <w:color w:val="A31515"/>
          <w:lang w:eastAsia="de-CH"/>
        </w:rPr>
        <w:t>customErrors</w:t>
      </w:r>
      <w:r>
        <w:rPr>
          <w:color w:val="0000FF"/>
          <w:lang w:eastAsia="de-CH"/>
        </w:rPr>
        <w:t>&gt;</w:t>
      </w:r>
    </w:p>
    <w:p w:rsidR="005E47A7" w:rsidRDefault="005E47A7" w:rsidP="003221B7">
      <w:pPr>
        <w:pStyle w:val="Retrait1"/>
        <w:suppressAutoHyphens/>
        <w:spacing w:before="120"/>
      </w:pPr>
      <w:r>
        <w:t>On redirige sur une page d’erreur en fonction du code d’erreur ou sur celle par défaut si l’erreur est inconnue.</w:t>
      </w:r>
    </w:p>
    <w:p w:rsidR="005E47A7" w:rsidRDefault="005E47A7" w:rsidP="003221B7">
      <w:pPr>
        <w:pStyle w:val="Retrait1"/>
        <w:suppressAutoHyphens/>
        <w:spacing w:before="120"/>
      </w:pPr>
      <w:r>
        <w:t xml:space="preserve">Les exceptions sont également gérées manuellement dans certains Controllers, ce qui permet de transmettre le message de l’exception à la page d’erreur via le </w:t>
      </w:r>
      <w:r w:rsidRPr="005E47A7">
        <w:rPr>
          <w:rStyle w:val="Codeintext"/>
        </w:rPr>
        <w:t>TempData</w:t>
      </w:r>
      <w:r>
        <w:t xml:space="preserve"> avant la redirection.</w:t>
      </w:r>
    </w:p>
    <w:p w:rsidR="0037135B" w:rsidRDefault="0037135B" w:rsidP="003221B7">
      <w:pPr>
        <w:pStyle w:val="Retrait1"/>
        <w:suppressAutoHyphens/>
        <w:spacing w:before="120"/>
      </w:pPr>
      <w:r>
        <w:t>Voici ce qu’on obtient pour une erreur 404 :</w:t>
      </w:r>
    </w:p>
    <w:p w:rsidR="0037135B" w:rsidRDefault="0037135B" w:rsidP="0037135B">
      <w:pPr>
        <w:pStyle w:val="Image"/>
      </w:pPr>
      <w:r>
        <w:rPr>
          <w:noProof/>
          <w:lang w:eastAsia="fr-CH"/>
        </w:rPr>
        <w:drawing>
          <wp:inline distT="0" distB="0" distL="0" distR="0" wp14:anchorId="73FFA778" wp14:editId="6408813B">
            <wp:extent cx="5340985" cy="1102230"/>
            <wp:effectExtent l="0" t="0" r="0" b="317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61952" cy="1106557"/>
                    </a:xfrm>
                    <a:prstGeom prst="rect">
                      <a:avLst/>
                    </a:prstGeom>
                  </pic:spPr>
                </pic:pic>
              </a:graphicData>
            </a:graphic>
          </wp:inline>
        </w:drawing>
      </w:r>
    </w:p>
    <w:p w:rsidR="0037135B" w:rsidRDefault="0037135B">
      <w:pPr>
        <w:rPr>
          <w:rFonts w:ascii="Roboto Light" w:hAnsi="Roboto Light" w:cstheme="minorHAnsi"/>
          <w:sz w:val="22"/>
        </w:rPr>
      </w:pPr>
      <w:r>
        <w:br w:type="page"/>
      </w:r>
    </w:p>
    <w:p w:rsidR="004363D4" w:rsidRPr="00D913DA" w:rsidRDefault="004363D4" w:rsidP="003221B7">
      <w:pPr>
        <w:pStyle w:val="Titre2"/>
      </w:pPr>
      <w:bookmarkStart w:id="57" w:name="_Toc485134858"/>
      <w:r w:rsidRPr="00D913DA">
        <w:lastRenderedPageBreak/>
        <w:t>Problèmes rencontrés</w:t>
      </w:r>
      <w:bookmarkEnd w:id="57"/>
    </w:p>
    <w:p w:rsidR="00D12A7F" w:rsidRPr="00D913DA" w:rsidRDefault="00D12A7F" w:rsidP="003221B7">
      <w:pPr>
        <w:pStyle w:val="Retrait1"/>
        <w:suppressAutoHyphens/>
      </w:pPr>
      <w:r w:rsidRPr="00D913DA">
        <w:t xml:space="preserve">Très peu de problèmes </w:t>
      </w:r>
      <w:r w:rsidR="007450F6" w:rsidRPr="00D913DA">
        <w:t xml:space="preserve">sérieux </w:t>
      </w:r>
      <w:r w:rsidRPr="00D913DA">
        <w:t xml:space="preserve">ont été rencontrés. </w:t>
      </w:r>
      <w:r w:rsidR="007450F6" w:rsidRPr="00D913DA">
        <w:t>Ceux expliqués ci-dessous illustrent des erreurs « d’oubli » résolues entre 30 minutes et 1 heure.</w:t>
      </w:r>
    </w:p>
    <w:p w:rsidR="004363D4" w:rsidRPr="00D913DA" w:rsidRDefault="004363D4" w:rsidP="003221B7">
      <w:pPr>
        <w:pStyle w:val="Titre3"/>
        <w:suppressAutoHyphens/>
      </w:pPr>
      <w:r w:rsidRPr="00D913DA">
        <w:t>Version de la librairie StreamScanCommon différente</w:t>
      </w:r>
    </w:p>
    <w:p w:rsidR="004363D4" w:rsidRPr="00D913DA" w:rsidRDefault="004363D4" w:rsidP="003221B7">
      <w:pPr>
        <w:pStyle w:val="Retrait1"/>
        <w:suppressAutoHyphens/>
      </w:pPr>
      <w:r w:rsidRPr="00D913DA">
        <w:t xml:space="preserve">La librairie « StreamScanCommon », utilisée pour stocker les classes utilisées par le client et le serveur, se doit d’être </w:t>
      </w:r>
      <w:r w:rsidRPr="00D913DA">
        <w:rPr>
          <w:b/>
        </w:rPr>
        <w:t>exactement</w:t>
      </w:r>
      <w:r w:rsidRPr="00D913DA">
        <w:t xml:space="preserve"> la même entre le serveur et le client. En effet, l’objet </w:t>
      </w:r>
      <w:r w:rsidRPr="00D913DA">
        <w:rPr>
          <w:rStyle w:val="Codeintext"/>
        </w:rPr>
        <w:t>Info</w:t>
      </w:r>
      <w:r w:rsidRPr="00D913DA">
        <w:t xml:space="preserve"> y est stocké et il est utilisé lors de la récupération des </w:t>
      </w:r>
      <w:r w:rsidR="00773DD8">
        <w:t>informations</w:t>
      </w:r>
      <w:r w:rsidR="00773DD8" w:rsidRPr="00D913DA">
        <w:t xml:space="preserve"> </w:t>
      </w:r>
      <w:r w:rsidRPr="00D913DA">
        <w:t>(= sérialisation). L’exception suivante est obtenue :</w:t>
      </w:r>
    </w:p>
    <w:p w:rsidR="004363D4" w:rsidRPr="00D913DA" w:rsidRDefault="004363D4" w:rsidP="003221B7">
      <w:pPr>
        <w:pStyle w:val="Code1"/>
        <w:suppressAutoHyphens/>
        <w:rPr>
          <w:color w:val="393318"/>
          <w:lang w:eastAsia="fr-CH"/>
        </w:rPr>
      </w:pPr>
      <w:r w:rsidRPr="00D913DA">
        <w:rPr>
          <w:bdr w:val="none" w:sz="0" w:space="0" w:color="auto" w:frame="1"/>
          <w:lang w:eastAsia="fr-CH"/>
        </w:rPr>
        <w:t>System</w:t>
      </w:r>
      <w:r w:rsidRPr="00D913DA">
        <w:rPr>
          <w:color w:val="303336"/>
          <w:bdr w:val="none" w:sz="0" w:space="0" w:color="auto" w:frame="1"/>
          <w:lang w:eastAsia="fr-CH"/>
        </w:rPr>
        <w:t>.</w:t>
      </w:r>
      <w:r w:rsidRPr="00D913DA">
        <w:rPr>
          <w:bdr w:val="none" w:sz="0" w:space="0" w:color="auto" w:frame="1"/>
          <w:lang w:eastAsia="fr-CH"/>
        </w:rPr>
        <w:t>ServiceModel</w:t>
      </w:r>
      <w:r w:rsidRPr="00D913DA">
        <w:rPr>
          <w:color w:val="303336"/>
          <w:bdr w:val="none" w:sz="0" w:space="0" w:color="auto" w:frame="1"/>
          <w:lang w:eastAsia="fr-CH"/>
        </w:rPr>
        <w:t>.</w:t>
      </w:r>
      <w:r w:rsidRPr="00D913DA">
        <w:rPr>
          <w:bdr w:val="none" w:sz="0" w:space="0" w:color="auto" w:frame="1"/>
          <w:lang w:eastAsia="fr-CH"/>
        </w:rPr>
        <w:t>Dispatcher</w:t>
      </w:r>
      <w:r w:rsidRPr="00D913DA">
        <w:rPr>
          <w:color w:val="303336"/>
          <w:bdr w:val="none" w:sz="0" w:space="0" w:color="auto" w:frame="1"/>
          <w:lang w:eastAsia="fr-CH"/>
        </w:rPr>
        <w:t>.</w:t>
      </w:r>
      <w:r w:rsidRPr="00D913DA">
        <w:rPr>
          <w:bdr w:val="none" w:sz="0" w:space="0" w:color="auto" w:frame="1"/>
          <w:lang w:eastAsia="fr-CH"/>
        </w:rPr>
        <w:t>DataContractSerializerOperationFormatter</w:t>
      </w:r>
      <w:r w:rsidRPr="00D913DA">
        <w:rPr>
          <w:color w:val="303336"/>
          <w:bdr w:val="none" w:sz="0" w:space="0" w:color="auto" w:frame="1"/>
          <w:lang w:eastAsia="fr-CH"/>
        </w:rPr>
        <w:t>.</w:t>
      </w:r>
      <w:r w:rsidRPr="00D913DA">
        <w:rPr>
          <w:color w:val="393318"/>
          <w:lang w:eastAsia="fr-CH"/>
        </w:rPr>
        <w:t>..</w:t>
      </w:r>
    </w:p>
    <w:p w:rsidR="004363D4" w:rsidRPr="00D913DA" w:rsidRDefault="004363D4" w:rsidP="003221B7">
      <w:pPr>
        <w:pStyle w:val="Titre3"/>
        <w:suppressAutoHyphens/>
        <w:rPr>
          <w:lang w:eastAsia="fr-CH"/>
        </w:rPr>
      </w:pPr>
      <w:r w:rsidRPr="00D913DA">
        <w:rPr>
          <w:lang w:eastAsia="fr-CH"/>
        </w:rPr>
        <w:t>Paramètres de la route non-optionnels</w:t>
      </w:r>
    </w:p>
    <w:p w:rsidR="004363D4" w:rsidRPr="00D913DA" w:rsidRDefault="004363D4" w:rsidP="003221B7">
      <w:pPr>
        <w:pStyle w:val="Retrait1"/>
        <w:suppressAutoHyphens/>
        <w:jc w:val="center"/>
        <w:rPr>
          <w:lang w:eastAsia="fr-CH"/>
        </w:rPr>
      </w:pPr>
      <w:r w:rsidRPr="00D913DA">
        <w:rPr>
          <w:noProof/>
          <w:lang w:eastAsia="fr-CH"/>
        </w:rPr>
        <w:drawing>
          <wp:inline distT="0" distB="0" distL="0" distR="0" wp14:anchorId="62924E4F" wp14:editId="21D32569">
            <wp:extent cx="2409190" cy="1649418"/>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9783" cy="1656670"/>
                    </a:xfrm>
                    <a:prstGeom prst="rect">
                      <a:avLst/>
                    </a:prstGeom>
                  </pic:spPr>
                </pic:pic>
              </a:graphicData>
            </a:graphic>
          </wp:inline>
        </w:drawing>
      </w:r>
    </w:p>
    <w:p w:rsidR="004363D4" w:rsidRDefault="004363D4" w:rsidP="003221B7">
      <w:pPr>
        <w:pStyle w:val="Retrait1"/>
        <w:suppressAutoHyphens/>
        <w:rPr>
          <w:lang w:eastAsia="fr-CH"/>
        </w:rPr>
      </w:pPr>
      <w:r w:rsidRPr="00D913DA">
        <w:rPr>
          <w:lang w:eastAsia="fr-CH"/>
        </w:rPr>
        <w:t>L’erreur ci-dessus apparaît lorsqu’on donne une valeur NULL à une action qui attend un Int32.</w:t>
      </w:r>
      <w:r w:rsidR="000D09F0">
        <w:rPr>
          <w:lang w:eastAsia="fr-CH"/>
        </w:rPr>
        <w:t xml:space="preserve"> Par exemple :</w:t>
      </w:r>
    </w:p>
    <w:p w:rsidR="000D09F0" w:rsidRDefault="000D09F0" w:rsidP="003221B7">
      <w:pPr>
        <w:pStyle w:val="Code1"/>
        <w:suppressAutoHyphens/>
        <w:rPr>
          <w:lang w:eastAsia="de-CH"/>
        </w:rPr>
      </w:pPr>
      <w:r>
        <w:rPr>
          <w:color w:val="0000FF"/>
          <w:lang w:eastAsia="de-CH"/>
        </w:rPr>
        <w:t>public</w:t>
      </w:r>
      <w:r>
        <w:rPr>
          <w:lang w:eastAsia="de-CH"/>
        </w:rPr>
        <w:t xml:space="preserve"> </w:t>
      </w:r>
      <w:r>
        <w:rPr>
          <w:color w:val="2B91AF"/>
          <w:lang w:eastAsia="de-CH"/>
        </w:rPr>
        <w:t>ActionResult</w:t>
      </w:r>
      <w:r>
        <w:rPr>
          <w:lang w:eastAsia="de-CH"/>
        </w:rPr>
        <w:t xml:space="preserve"> New(</w:t>
      </w:r>
      <w:r>
        <w:rPr>
          <w:color w:val="0000FF"/>
          <w:lang w:eastAsia="de-CH"/>
        </w:rPr>
        <w:t>int</w:t>
      </w:r>
      <w:r>
        <w:rPr>
          <w:lang w:eastAsia="de-CH"/>
        </w:rPr>
        <w:t xml:space="preserve"> enterprise)</w:t>
      </w:r>
    </w:p>
    <w:p w:rsidR="000D09F0" w:rsidRDefault="000D09F0" w:rsidP="003221B7">
      <w:pPr>
        <w:pStyle w:val="Code1"/>
        <w:suppressAutoHyphens/>
        <w:rPr>
          <w:lang w:eastAsia="de-CH"/>
        </w:rPr>
      </w:pPr>
      <w:r>
        <w:rPr>
          <w:lang w:eastAsia="de-CH"/>
        </w:rPr>
        <w:t>{</w:t>
      </w:r>
    </w:p>
    <w:p w:rsidR="000D09F0" w:rsidRDefault="000D09F0" w:rsidP="003221B7">
      <w:pPr>
        <w:pStyle w:val="Code1"/>
        <w:suppressAutoHyphens/>
        <w:rPr>
          <w:lang w:eastAsia="de-CH"/>
        </w:rPr>
      </w:pPr>
      <w:r>
        <w:rPr>
          <w:lang w:eastAsia="de-CH"/>
        </w:rPr>
        <w:t xml:space="preserve">    </w:t>
      </w:r>
      <w:r>
        <w:rPr>
          <w:color w:val="0000FF"/>
          <w:lang w:eastAsia="de-CH"/>
        </w:rPr>
        <w:t>return</w:t>
      </w:r>
      <w:r>
        <w:rPr>
          <w:lang w:eastAsia="de-CH"/>
        </w:rPr>
        <w:t xml:space="preserve"> View(</w:t>
      </w:r>
      <w:r>
        <w:rPr>
          <w:color w:val="0000FF"/>
          <w:lang w:eastAsia="de-CH"/>
        </w:rPr>
        <w:t>new</w:t>
      </w:r>
      <w:r>
        <w:rPr>
          <w:lang w:eastAsia="de-CH"/>
        </w:rPr>
        <w:t xml:space="preserve"> </w:t>
      </w:r>
      <w:r>
        <w:rPr>
          <w:color w:val="2B91AF"/>
          <w:lang w:eastAsia="de-CH"/>
        </w:rPr>
        <w:t>NewFacilityViewModel</w:t>
      </w:r>
      <w:r>
        <w:rPr>
          <w:lang w:eastAsia="de-CH"/>
        </w:rPr>
        <w:t xml:space="preserve"> { Enterprise = enterprise });</w:t>
      </w:r>
    </w:p>
    <w:p w:rsidR="000D09F0" w:rsidRDefault="000D09F0" w:rsidP="003221B7">
      <w:pPr>
        <w:pStyle w:val="Code1"/>
        <w:suppressAutoHyphens/>
        <w:rPr>
          <w:lang w:eastAsia="de-CH"/>
        </w:rPr>
      </w:pPr>
      <w:r>
        <w:rPr>
          <w:lang w:eastAsia="de-CH"/>
        </w:rPr>
        <w:t>}</w:t>
      </w:r>
    </w:p>
    <w:p w:rsidR="00C274B3" w:rsidRDefault="000D09F0" w:rsidP="0037135B">
      <w:pPr>
        <w:pStyle w:val="Retrait1"/>
        <w:suppressAutoHyphens/>
        <w:spacing w:before="120"/>
        <w:rPr>
          <w:lang w:eastAsia="fr-CH"/>
        </w:rPr>
      </w:pPr>
      <w:r>
        <w:rPr>
          <w:lang w:eastAsia="fr-CH"/>
        </w:rPr>
        <w:t xml:space="preserve">L’action ci-dessus requiert un entier en paramètre. Si aucun paramètre n’est </w:t>
      </w:r>
      <w:r w:rsidR="00D34680">
        <w:rPr>
          <w:lang w:eastAsia="fr-CH"/>
        </w:rPr>
        <w:t>transmis</w:t>
      </w:r>
      <w:r>
        <w:rPr>
          <w:lang w:eastAsia="fr-CH"/>
        </w:rPr>
        <w:t xml:space="preserve"> (donc valeur NULL), </w:t>
      </w:r>
      <w:r w:rsidR="00C274B3">
        <w:rPr>
          <w:lang w:eastAsia="fr-CH"/>
        </w:rPr>
        <w:t>on obtient cette exception.</w:t>
      </w:r>
    </w:p>
    <w:p w:rsidR="00C274B3" w:rsidRDefault="00C274B3" w:rsidP="003221B7">
      <w:pPr>
        <w:pStyle w:val="Retrait1"/>
        <w:suppressAutoHyphens/>
        <w:rPr>
          <w:lang w:eastAsia="fr-CH"/>
        </w:rPr>
      </w:pPr>
      <w:r>
        <w:rPr>
          <w:lang w:eastAsia="fr-CH"/>
        </w:rPr>
        <w:t>Ici, le problème est que lors de tests, les paramètres, définit à la base comme optionnel, de la route par défaut ont été définit comme requit et en tant que string vide.</w:t>
      </w:r>
    </w:p>
    <w:p w:rsidR="006B0B22" w:rsidRDefault="006B0B22" w:rsidP="003221B7">
      <w:pPr>
        <w:pStyle w:val="Code1"/>
        <w:suppressAutoHyphens/>
        <w:rPr>
          <w:lang w:eastAsia="de-CH"/>
        </w:rPr>
      </w:pPr>
      <w:r>
        <w:rPr>
          <w:lang w:eastAsia="de-CH"/>
        </w:rPr>
        <w:t>routes.MapRoute(</w:t>
      </w:r>
    </w:p>
    <w:p w:rsidR="006B0B22" w:rsidRDefault="006B0B22" w:rsidP="003221B7">
      <w:pPr>
        <w:pStyle w:val="Code1"/>
        <w:suppressAutoHyphens/>
        <w:rPr>
          <w:lang w:eastAsia="de-CH"/>
        </w:rPr>
      </w:pPr>
      <w:r>
        <w:rPr>
          <w:lang w:eastAsia="de-CH"/>
        </w:rPr>
        <w:t xml:space="preserve">    name: </w:t>
      </w:r>
      <w:r>
        <w:rPr>
          <w:color w:val="A31515"/>
          <w:lang w:eastAsia="de-CH"/>
        </w:rPr>
        <w:t>"Default"</w:t>
      </w:r>
      <w:r>
        <w:rPr>
          <w:lang w:eastAsia="de-CH"/>
        </w:rPr>
        <w:t>,</w:t>
      </w:r>
    </w:p>
    <w:p w:rsidR="006B0B22" w:rsidRDefault="006B0B22" w:rsidP="003221B7">
      <w:pPr>
        <w:pStyle w:val="Code1"/>
        <w:suppressAutoHyphens/>
        <w:rPr>
          <w:lang w:eastAsia="de-CH"/>
        </w:rPr>
      </w:pPr>
      <w:r>
        <w:rPr>
          <w:lang w:eastAsia="de-CH"/>
        </w:rPr>
        <w:t xml:space="preserve">    url: </w:t>
      </w:r>
      <w:r>
        <w:rPr>
          <w:color w:val="A31515"/>
          <w:lang w:eastAsia="de-CH"/>
        </w:rPr>
        <w:t>"{controller}/{action}/{enterprise}/{facility}"</w:t>
      </w:r>
      <w:r>
        <w:rPr>
          <w:lang w:eastAsia="de-CH"/>
        </w:rPr>
        <w:t>,</w:t>
      </w:r>
    </w:p>
    <w:p w:rsidR="006B0B22" w:rsidRDefault="006B0B22" w:rsidP="003221B7">
      <w:pPr>
        <w:pStyle w:val="Code1"/>
        <w:suppressAutoHyphens/>
        <w:rPr>
          <w:lang w:eastAsia="de-CH"/>
        </w:rPr>
      </w:pPr>
      <w:r>
        <w:rPr>
          <w:lang w:eastAsia="de-CH"/>
        </w:rPr>
        <w:t xml:space="preserve">    defaults: </w:t>
      </w:r>
      <w:r>
        <w:rPr>
          <w:color w:val="0000FF"/>
          <w:lang w:eastAsia="de-CH"/>
        </w:rPr>
        <w:t>new</w:t>
      </w:r>
      <w:r>
        <w:rPr>
          <w:lang w:eastAsia="de-CH"/>
        </w:rPr>
        <w:t xml:space="preserve"> { controller = </w:t>
      </w:r>
      <w:r>
        <w:rPr>
          <w:color w:val="A31515"/>
          <w:lang w:eastAsia="de-CH"/>
        </w:rPr>
        <w:t>"Machines"</w:t>
      </w:r>
      <w:r>
        <w:rPr>
          <w:lang w:eastAsia="de-CH"/>
        </w:rPr>
        <w:t>,</w:t>
      </w:r>
    </w:p>
    <w:p w:rsidR="006B0B22" w:rsidRDefault="006B0B22" w:rsidP="003221B7">
      <w:pPr>
        <w:pStyle w:val="Code1"/>
        <w:suppressAutoHyphens/>
        <w:rPr>
          <w:lang w:eastAsia="de-CH"/>
        </w:rPr>
      </w:pPr>
      <w:r>
        <w:rPr>
          <w:lang w:eastAsia="de-CH"/>
        </w:rPr>
        <w:t xml:space="preserve">                    action = </w:t>
      </w:r>
      <w:r>
        <w:rPr>
          <w:color w:val="A31515"/>
          <w:lang w:eastAsia="de-CH"/>
        </w:rPr>
        <w:t>"Index"</w:t>
      </w:r>
      <w:r>
        <w:rPr>
          <w:lang w:eastAsia="de-CH"/>
        </w:rPr>
        <w:t>,</w:t>
      </w:r>
    </w:p>
    <w:p w:rsidR="006B0B22" w:rsidRDefault="006B0B22" w:rsidP="003221B7">
      <w:pPr>
        <w:pStyle w:val="Code1"/>
        <w:suppressAutoHyphens/>
        <w:rPr>
          <w:lang w:eastAsia="de-CH"/>
        </w:rPr>
      </w:pPr>
      <w:r>
        <w:rPr>
          <w:lang w:eastAsia="de-CH"/>
        </w:rPr>
        <w:t xml:space="preserve">                    enterprise = </w:t>
      </w:r>
      <w:r>
        <w:rPr>
          <w:color w:val="2B91AF"/>
          <w:lang w:eastAsia="de-CH"/>
        </w:rPr>
        <w:t>UrlParameter</w:t>
      </w:r>
      <w:r>
        <w:rPr>
          <w:lang w:eastAsia="de-CH"/>
        </w:rPr>
        <w:t>.Optional,</w:t>
      </w:r>
    </w:p>
    <w:p w:rsidR="006B0B22" w:rsidRDefault="006B0B22" w:rsidP="003221B7">
      <w:pPr>
        <w:pStyle w:val="Code1"/>
        <w:suppressAutoHyphens/>
        <w:rPr>
          <w:lang w:eastAsia="de-CH"/>
        </w:rPr>
      </w:pPr>
      <w:r>
        <w:rPr>
          <w:lang w:eastAsia="de-CH"/>
        </w:rPr>
        <w:t xml:space="preserve">                    facility = </w:t>
      </w:r>
      <w:r>
        <w:rPr>
          <w:color w:val="2B91AF"/>
          <w:lang w:eastAsia="de-CH"/>
        </w:rPr>
        <w:t>UrlParameter</w:t>
      </w:r>
      <w:r>
        <w:rPr>
          <w:lang w:eastAsia="de-CH"/>
        </w:rPr>
        <w:t>.Optional }</w:t>
      </w:r>
    </w:p>
    <w:p w:rsidR="006B0B22" w:rsidRDefault="006B0B22" w:rsidP="003221B7">
      <w:pPr>
        <w:pStyle w:val="Code1"/>
        <w:suppressAutoHyphens/>
        <w:rPr>
          <w:lang w:eastAsia="de-CH"/>
        </w:rPr>
      </w:pPr>
      <w:r>
        <w:rPr>
          <w:lang w:eastAsia="de-CH"/>
        </w:rPr>
        <w:t>);</w:t>
      </w:r>
    </w:p>
    <w:p w:rsidR="006B0B22" w:rsidRDefault="006B0B22" w:rsidP="0037135B">
      <w:pPr>
        <w:pStyle w:val="Retrait1"/>
        <w:suppressAutoHyphens/>
        <w:spacing w:before="120"/>
        <w:rPr>
          <w:lang w:eastAsia="de-CH"/>
        </w:rPr>
      </w:pPr>
      <w:r>
        <w:rPr>
          <w:lang w:eastAsia="de-CH"/>
        </w:rPr>
        <w:t>Le code ci-dessus a été changé en :</w:t>
      </w:r>
    </w:p>
    <w:p w:rsidR="006B0B22" w:rsidRDefault="006B0B22" w:rsidP="003221B7">
      <w:pPr>
        <w:pStyle w:val="Code1"/>
        <w:suppressAutoHyphens/>
        <w:rPr>
          <w:lang w:eastAsia="de-CH"/>
        </w:rPr>
      </w:pPr>
      <w:r>
        <w:rPr>
          <w:lang w:eastAsia="de-CH"/>
        </w:rPr>
        <w:t xml:space="preserve">defaults: </w:t>
      </w:r>
      <w:r>
        <w:rPr>
          <w:color w:val="0000FF"/>
          <w:lang w:eastAsia="de-CH"/>
        </w:rPr>
        <w:t>new</w:t>
      </w:r>
      <w:r>
        <w:rPr>
          <w:lang w:eastAsia="de-CH"/>
        </w:rPr>
        <w:t xml:space="preserve"> {</w:t>
      </w:r>
    </w:p>
    <w:p w:rsidR="006B0B22" w:rsidRDefault="006B0B22" w:rsidP="003221B7">
      <w:pPr>
        <w:pStyle w:val="Code1"/>
        <w:suppressAutoHyphens/>
        <w:rPr>
          <w:lang w:eastAsia="de-CH"/>
        </w:rPr>
      </w:pPr>
      <w:r>
        <w:rPr>
          <w:lang w:eastAsia="de-CH"/>
        </w:rPr>
        <w:t xml:space="preserve">    controller = </w:t>
      </w:r>
      <w:r>
        <w:rPr>
          <w:color w:val="A31515"/>
          <w:lang w:eastAsia="de-CH"/>
        </w:rPr>
        <w:t>"Machines"</w:t>
      </w:r>
      <w:r>
        <w:rPr>
          <w:lang w:eastAsia="de-CH"/>
        </w:rPr>
        <w:t>,</w:t>
      </w:r>
    </w:p>
    <w:p w:rsidR="006B0B22" w:rsidRDefault="006B0B22" w:rsidP="003221B7">
      <w:pPr>
        <w:pStyle w:val="Code1"/>
        <w:suppressAutoHyphens/>
        <w:rPr>
          <w:lang w:eastAsia="de-CH"/>
        </w:rPr>
      </w:pPr>
      <w:r>
        <w:rPr>
          <w:lang w:eastAsia="de-CH"/>
        </w:rPr>
        <w:t xml:space="preserve">    action = </w:t>
      </w:r>
      <w:r>
        <w:rPr>
          <w:color w:val="A31515"/>
          <w:lang w:eastAsia="de-CH"/>
        </w:rPr>
        <w:t>"Index"</w:t>
      </w:r>
      <w:r>
        <w:rPr>
          <w:lang w:eastAsia="de-CH"/>
        </w:rPr>
        <w:t>,</w:t>
      </w:r>
    </w:p>
    <w:p w:rsidR="006B0B22" w:rsidRDefault="006B0B22" w:rsidP="003221B7">
      <w:pPr>
        <w:pStyle w:val="Code1"/>
        <w:suppressAutoHyphens/>
        <w:rPr>
          <w:lang w:eastAsia="de-CH"/>
        </w:rPr>
      </w:pPr>
      <w:r>
        <w:rPr>
          <w:lang w:eastAsia="de-CH"/>
        </w:rPr>
        <w:t xml:space="preserve">    enterprise = </w:t>
      </w:r>
      <w:r w:rsidRPr="006B0B22">
        <w:rPr>
          <w:color w:val="A31515"/>
          <w:highlight w:val="cyan"/>
          <w:lang w:eastAsia="de-CH"/>
        </w:rPr>
        <w:t>""</w:t>
      </w:r>
      <w:r>
        <w:rPr>
          <w:lang w:eastAsia="de-CH"/>
        </w:rPr>
        <w:t>,</w:t>
      </w:r>
    </w:p>
    <w:p w:rsidR="006B0B22" w:rsidRDefault="006B0B22" w:rsidP="003221B7">
      <w:pPr>
        <w:pStyle w:val="Code1"/>
        <w:suppressAutoHyphens/>
        <w:rPr>
          <w:lang w:eastAsia="de-CH"/>
        </w:rPr>
      </w:pPr>
      <w:r>
        <w:rPr>
          <w:lang w:eastAsia="de-CH"/>
        </w:rPr>
        <w:t xml:space="preserve">    facility = </w:t>
      </w:r>
      <w:r w:rsidRPr="006B0B22">
        <w:rPr>
          <w:color w:val="A31515"/>
          <w:highlight w:val="cyan"/>
          <w:lang w:eastAsia="de-CH"/>
        </w:rPr>
        <w:t>""</w:t>
      </w:r>
      <w:r>
        <w:rPr>
          <w:lang w:eastAsia="de-CH"/>
        </w:rPr>
        <w:t xml:space="preserve"> }</w:t>
      </w:r>
    </w:p>
    <w:p w:rsidR="006B0B22" w:rsidRPr="00D913DA" w:rsidRDefault="006B0B22" w:rsidP="0037135B">
      <w:pPr>
        <w:pStyle w:val="Retrait1"/>
        <w:suppressAutoHyphens/>
        <w:spacing w:before="120"/>
        <w:rPr>
          <w:lang w:eastAsia="de-CH"/>
        </w:rPr>
      </w:pPr>
      <w:r>
        <w:rPr>
          <w:lang w:eastAsia="de-CH"/>
        </w:rPr>
        <w:t>L’action requiert un entier mais on définit un string dans la route, alors NULL est donné.</w:t>
      </w:r>
    </w:p>
    <w:p w:rsidR="002E4C98" w:rsidRPr="00D913DA" w:rsidRDefault="002E4C98" w:rsidP="003221B7">
      <w:pPr>
        <w:pStyle w:val="Titre2"/>
      </w:pPr>
      <w:bookmarkStart w:id="58" w:name="_Toc485134859"/>
      <w:r w:rsidRPr="00D913DA">
        <w:lastRenderedPageBreak/>
        <w:t>Test</w:t>
      </w:r>
      <w:bookmarkEnd w:id="51"/>
      <w:bookmarkEnd w:id="52"/>
      <w:r w:rsidR="008B502F" w:rsidRPr="00D913DA">
        <w:t>s</w:t>
      </w:r>
      <w:bookmarkEnd w:id="58"/>
    </w:p>
    <w:p w:rsidR="00E64235" w:rsidRPr="00D913DA" w:rsidRDefault="00E64235" w:rsidP="003221B7">
      <w:pPr>
        <w:pStyle w:val="Titre3"/>
        <w:suppressAutoHyphens/>
      </w:pPr>
      <w:r w:rsidRPr="00D913DA">
        <w:t>Login</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D913DA" w:rsidTr="005A52CC">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D913DA" w:rsidRDefault="00E64235" w:rsidP="003221B7">
            <w:pPr>
              <w:pStyle w:val="Retrait1"/>
              <w:suppressAutoHyphens/>
            </w:pPr>
            <w:r w:rsidRPr="00D913DA">
              <w:t>Élément testé</w:t>
            </w:r>
          </w:p>
        </w:tc>
        <w:tc>
          <w:tcPr>
            <w:tcW w:w="3260" w:type="dxa"/>
          </w:tcPr>
          <w:p w:rsidR="00E64235" w:rsidRPr="00D913DA" w:rsidRDefault="00E64235" w:rsidP="003221B7">
            <w:pPr>
              <w:pStyle w:val="Retrait1"/>
              <w:suppressAutoHyphens/>
            </w:pPr>
            <w:r w:rsidRPr="00D913DA">
              <w:t>Description du test</w:t>
            </w:r>
          </w:p>
        </w:tc>
        <w:tc>
          <w:tcPr>
            <w:tcW w:w="3118" w:type="dxa"/>
          </w:tcPr>
          <w:p w:rsidR="00E64235" w:rsidRPr="00D913DA" w:rsidRDefault="00E64235" w:rsidP="003221B7">
            <w:pPr>
              <w:pStyle w:val="Retrait1"/>
              <w:suppressAutoHyphens/>
            </w:pPr>
            <w:r w:rsidRPr="00D913DA">
              <w:t>Attente</w:t>
            </w:r>
            <w:r w:rsidRPr="00D913DA">
              <w:tab/>
            </w:r>
          </w:p>
        </w:tc>
        <w:tc>
          <w:tcPr>
            <w:tcW w:w="1169" w:type="dxa"/>
          </w:tcPr>
          <w:p w:rsidR="00E64235" w:rsidRPr="00D913DA" w:rsidRDefault="00E64235" w:rsidP="003221B7">
            <w:pPr>
              <w:pStyle w:val="Retrait1"/>
              <w:suppressAutoHyphens/>
            </w:pPr>
            <w:r w:rsidRPr="00D913DA">
              <w:t>Résultat</w:t>
            </w:r>
          </w:p>
        </w:tc>
      </w:tr>
      <w:tr w:rsidR="00E64235" w:rsidRPr="00D913DA"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913DA" w:rsidRDefault="00E64235" w:rsidP="003221B7">
            <w:pPr>
              <w:pStyle w:val="Retrait3aliggauche"/>
              <w:suppressAutoHyphens/>
            </w:pPr>
            <w:r w:rsidRPr="00D913DA">
              <w:t>Formulaire de connexion</w:t>
            </w:r>
          </w:p>
        </w:tc>
        <w:tc>
          <w:tcPr>
            <w:tcW w:w="3260" w:type="dxa"/>
          </w:tcPr>
          <w:p w:rsidR="00E64235" w:rsidRPr="00D913DA" w:rsidRDefault="00E64235" w:rsidP="003221B7">
            <w:pPr>
              <w:pStyle w:val="Retrait3aliggauche"/>
              <w:suppressAutoHyphens/>
            </w:pPr>
            <w:r w:rsidRPr="00D913DA">
              <w:t>Login avec identifiants incorrects</w:t>
            </w:r>
          </w:p>
        </w:tc>
        <w:tc>
          <w:tcPr>
            <w:tcW w:w="3118" w:type="dxa"/>
          </w:tcPr>
          <w:p w:rsidR="00E64235" w:rsidRPr="00D913DA" w:rsidRDefault="00E64235" w:rsidP="003221B7">
            <w:pPr>
              <w:pStyle w:val="Retrait3aliggauche"/>
              <w:suppressAutoHyphens/>
            </w:pPr>
            <w:r w:rsidRPr="00D913DA">
              <w:t>Message d’erreur</w:t>
            </w:r>
          </w:p>
        </w:tc>
        <w:tc>
          <w:tcPr>
            <w:tcW w:w="1169" w:type="dxa"/>
          </w:tcPr>
          <w:p w:rsidR="00E64235" w:rsidRPr="00D913DA" w:rsidRDefault="00E64235" w:rsidP="003221B7">
            <w:pPr>
              <w:pStyle w:val="Retrait3aliggauche"/>
              <w:suppressAutoHyphens/>
              <w:jc w:val="center"/>
              <w:rPr>
                <w:b/>
                <w:color w:val="00B050"/>
              </w:rPr>
            </w:pPr>
            <w:r w:rsidRPr="00D913DA">
              <w:rPr>
                <w:b/>
                <w:color w:val="00B050"/>
              </w:rPr>
              <w:t>OK</w:t>
            </w:r>
          </w:p>
        </w:tc>
      </w:tr>
      <w:tr w:rsidR="00E64235" w:rsidRPr="00D913DA" w:rsidTr="005A52CC">
        <w:trPr>
          <w:trHeight w:val="959"/>
        </w:trPr>
        <w:tc>
          <w:tcPr>
            <w:tcW w:w="1668" w:type="dxa"/>
          </w:tcPr>
          <w:p w:rsidR="00E64235" w:rsidRPr="00D913DA" w:rsidRDefault="00E64235" w:rsidP="003221B7">
            <w:pPr>
              <w:pStyle w:val="Retrait3aliggauche"/>
              <w:suppressAutoHyphens/>
            </w:pPr>
            <w:r w:rsidRPr="00D913DA">
              <w:t>Formulaire de connexion</w:t>
            </w:r>
          </w:p>
        </w:tc>
        <w:tc>
          <w:tcPr>
            <w:tcW w:w="3260" w:type="dxa"/>
          </w:tcPr>
          <w:p w:rsidR="00E64235" w:rsidRPr="00D913DA" w:rsidRDefault="00E64235" w:rsidP="003221B7">
            <w:pPr>
              <w:pStyle w:val="Retrait3aliggauche"/>
              <w:suppressAutoHyphens/>
            </w:pPr>
            <w:r w:rsidRPr="00D913DA">
              <w:t>Login avec le nom d’utilisateur/mot de passe vide</w:t>
            </w:r>
          </w:p>
        </w:tc>
        <w:tc>
          <w:tcPr>
            <w:tcW w:w="3118" w:type="dxa"/>
          </w:tcPr>
          <w:p w:rsidR="00E64235" w:rsidRPr="00D913DA" w:rsidRDefault="00E64235" w:rsidP="003221B7">
            <w:pPr>
              <w:pStyle w:val="Retrait3aliggauche"/>
              <w:suppressAutoHyphens/>
            </w:pPr>
            <w:r w:rsidRPr="00D913DA">
              <w:t>Message d’erreur en dessous de l’élément vide</w:t>
            </w:r>
          </w:p>
        </w:tc>
        <w:tc>
          <w:tcPr>
            <w:tcW w:w="1169" w:type="dxa"/>
          </w:tcPr>
          <w:p w:rsidR="00E64235" w:rsidRPr="00D913DA" w:rsidRDefault="00E64235" w:rsidP="003221B7">
            <w:pPr>
              <w:pStyle w:val="Retrait3aliggauche"/>
              <w:suppressAutoHyphens/>
              <w:jc w:val="center"/>
              <w:rPr>
                <w:b/>
                <w:color w:val="00B050"/>
              </w:rPr>
            </w:pPr>
            <w:r w:rsidRPr="00D913DA">
              <w:rPr>
                <w:b/>
                <w:color w:val="00B050"/>
              </w:rPr>
              <w:t>OK</w:t>
            </w:r>
          </w:p>
        </w:tc>
      </w:tr>
      <w:tr w:rsidR="00E64235" w:rsidRPr="00D913DA"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913DA" w:rsidRDefault="00E64235" w:rsidP="003221B7">
            <w:pPr>
              <w:pStyle w:val="Retrait3aliggauche"/>
              <w:suppressAutoHyphens/>
            </w:pPr>
            <w:r w:rsidRPr="00D913DA">
              <w:t>Formulaire de connexion</w:t>
            </w:r>
          </w:p>
        </w:tc>
        <w:tc>
          <w:tcPr>
            <w:tcW w:w="3260" w:type="dxa"/>
          </w:tcPr>
          <w:p w:rsidR="00E64235" w:rsidRPr="00D913DA" w:rsidRDefault="00E64235" w:rsidP="003221B7">
            <w:pPr>
              <w:pStyle w:val="Retrait3aliggauche"/>
              <w:suppressAutoHyphens/>
            </w:pPr>
            <w:r w:rsidRPr="00D913DA">
              <w:t>Login  avec des identifiants corrects</w:t>
            </w:r>
          </w:p>
        </w:tc>
        <w:tc>
          <w:tcPr>
            <w:tcW w:w="3118" w:type="dxa"/>
          </w:tcPr>
          <w:p w:rsidR="00E64235" w:rsidRPr="00D913DA" w:rsidRDefault="00E64235" w:rsidP="003221B7">
            <w:pPr>
              <w:pStyle w:val="Retrait3aliggauche"/>
              <w:suppressAutoHyphens/>
            </w:pPr>
            <w:r w:rsidRPr="00D913DA">
              <w:t>Message de succès + redirection</w:t>
            </w:r>
          </w:p>
        </w:tc>
        <w:tc>
          <w:tcPr>
            <w:tcW w:w="1169" w:type="dxa"/>
          </w:tcPr>
          <w:p w:rsidR="00E64235" w:rsidRPr="00D913DA" w:rsidRDefault="00E64235" w:rsidP="003221B7">
            <w:pPr>
              <w:pStyle w:val="Retrait3aliggauche"/>
              <w:suppressAutoHyphens/>
              <w:jc w:val="center"/>
              <w:rPr>
                <w:b/>
                <w:color w:val="00B050"/>
              </w:rPr>
            </w:pPr>
            <w:r w:rsidRPr="00D913DA">
              <w:rPr>
                <w:b/>
                <w:color w:val="00B050"/>
              </w:rPr>
              <w:t>OK</w:t>
            </w:r>
          </w:p>
        </w:tc>
      </w:tr>
    </w:tbl>
    <w:p w:rsidR="00A41164" w:rsidRPr="00D913DA" w:rsidRDefault="00A41164" w:rsidP="003221B7">
      <w:pPr>
        <w:pStyle w:val="Titre3"/>
        <w:suppressAutoHyphens/>
      </w:pPr>
      <w:r w:rsidRPr="00D913DA">
        <w:t>Scan</w:t>
      </w:r>
    </w:p>
    <w:tbl>
      <w:tblPr>
        <w:tblStyle w:val="TableauListe2-Accentuation5"/>
        <w:tblW w:w="9180" w:type="dxa"/>
        <w:tblLayout w:type="fixed"/>
        <w:tblLook w:val="0420" w:firstRow="1" w:lastRow="0" w:firstColumn="0" w:lastColumn="0" w:noHBand="0" w:noVBand="1"/>
      </w:tblPr>
      <w:tblGrid>
        <w:gridCol w:w="1668"/>
        <w:gridCol w:w="3260"/>
        <w:gridCol w:w="3118"/>
        <w:gridCol w:w="1134"/>
      </w:tblGrid>
      <w:tr w:rsidR="00A41164" w:rsidRPr="00D913DA" w:rsidTr="00A41164">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A41164" w:rsidRPr="00D913DA" w:rsidRDefault="00A41164" w:rsidP="003221B7">
            <w:pPr>
              <w:pStyle w:val="Retrait1"/>
              <w:suppressAutoHyphens/>
            </w:pPr>
            <w:r w:rsidRPr="00D913DA">
              <w:t>Élément testé</w:t>
            </w:r>
          </w:p>
        </w:tc>
        <w:tc>
          <w:tcPr>
            <w:tcW w:w="3260" w:type="dxa"/>
          </w:tcPr>
          <w:p w:rsidR="00A41164" w:rsidRPr="00D913DA" w:rsidRDefault="00A41164" w:rsidP="003221B7">
            <w:pPr>
              <w:pStyle w:val="Retrait1"/>
              <w:suppressAutoHyphens/>
            </w:pPr>
            <w:r w:rsidRPr="00D913DA">
              <w:t>Description du test</w:t>
            </w:r>
          </w:p>
        </w:tc>
        <w:tc>
          <w:tcPr>
            <w:tcW w:w="3118" w:type="dxa"/>
          </w:tcPr>
          <w:p w:rsidR="00A41164" w:rsidRPr="00D913DA" w:rsidRDefault="00A41164" w:rsidP="003221B7">
            <w:pPr>
              <w:pStyle w:val="Retrait1"/>
              <w:suppressAutoHyphens/>
            </w:pPr>
            <w:r w:rsidRPr="00D913DA">
              <w:t>Attente</w:t>
            </w:r>
            <w:r w:rsidRPr="00D913DA">
              <w:tab/>
            </w:r>
          </w:p>
        </w:tc>
        <w:tc>
          <w:tcPr>
            <w:tcW w:w="1134" w:type="dxa"/>
            <w:vAlign w:val="center"/>
          </w:tcPr>
          <w:p w:rsidR="00A41164" w:rsidRPr="00D913DA" w:rsidRDefault="00A41164" w:rsidP="003221B7">
            <w:pPr>
              <w:pStyle w:val="Retrait1"/>
              <w:suppressAutoHyphens/>
              <w:jc w:val="center"/>
            </w:pPr>
            <w:r w:rsidRPr="00D913DA">
              <w:t>Résultat</w:t>
            </w:r>
          </w:p>
        </w:tc>
      </w:tr>
      <w:tr w:rsidR="00DA7632" w:rsidRPr="00D913DA" w:rsidTr="00DA7632">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DA7632" w:rsidRPr="00D913DA" w:rsidRDefault="00DA7632" w:rsidP="003221B7">
            <w:pPr>
              <w:pStyle w:val="Retrait3aliggauche"/>
              <w:suppressAutoHyphens/>
            </w:pPr>
            <w:r w:rsidRPr="00D913DA">
              <w:t>Sélection de l’entreprise</w:t>
            </w:r>
          </w:p>
        </w:tc>
        <w:tc>
          <w:tcPr>
            <w:tcW w:w="3260" w:type="dxa"/>
          </w:tcPr>
          <w:p w:rsidR="00DA7632" w:rsidRPr="00D913DA" w:rsidRDefault="00DA7632" w:rsidP="003221B7">
            <w:pPr>
              <w:pStyle w:val="Retrait3aliggauche"/>
              <w:suppressAutoHyphens/>
            </w:pPr>
            <w:r w:rsidRPr="00D913DA">
              <w:t>Sélection de l’entreprise</w:t>
            </w:r>
          </w:p>
        </w:tc>
        <w:tc>
          <w:tcPr>
            <w:tcW w:w="3118" w:type="dxa"/>
          </w:tcPr>
          <w:p w:rsidR="00DA7632" w:rsidRPr="00D913DA" w:rsidRDefault="00DA7632" w:rsidP="003221B7">
            <w:pPr>
              <w:pStyle w:val="Retrait3aliggauche"/>
              <w:suppressAutoHyphens/>
            </w:pPr>
            <w:r w:rsidRPr="00D913DA">
              <w:t>Affichage du formulaire de connexion à la machine</w:t>
            </w:r>
          </w:p>
        </w:tc>
        <w:tc>
          <w:tcPr>
            <w:tcW w:w="1134" w:type="dxa"/>
            <w:vAlign w:val="center"/>
          </w:tcPr>
          <w:p w:rsidR="00DA7632" w:rsidRPr="00D913DA" w:rsidRDefault="00DA7632" w:rsidP="003221B7">
            <w:pPr>
              <w:pStyle w:val="Retrait3aliggauche"/>
              <w:suppressAutoHyphens/>
              <w:jc w:val="center"/>
              <w:rPr>
                <w:b/>
                <w:color w:val="00B050"/>
              </w:rPr>
            </w:pPr>
            <w:r w:rsidRPr="00D913DA">
              <w:rPr>
                <w:b/>
                <w:color w:val="00B050"/>
              </w:rPr>
              <w:t>OK</w:t>
            </w:r>
          </w:p>
        </w:tc>
      </w:tr>
      <w:tr w:rsidR="00DA7632" w:rsidRPr="00D913DA" w:rsidTr="00DA7632">
        <w:trPr>
          <w:trHeight w:val="959"/>
        </w:trPr>
        <w:tc>
          <w:tcPr>
            <w:tcW w:w="1668" w:type="dxa"/>
          </w:tcPr>
          <w:p w:rsidR="00DA7632" w:rsidRPr="00D913DA" w:rsidRDefault="00DA7632" w:rsidP="003221B7">
            <w:pPr>
              <w:pStyle w:val="Retrait3aliggauche"/>
              <w:suppressAutoHyphens/>
            </w:pPr>
            <w:r w:rsidRPr="00D913DA">
              <w:t>Sélection de l’entreprise</w:t>
            </w:r>
          </w:p>
        </w:tc>
        <w:tc>
          <w:tcPr>
            <w:tcW w:w="3260" w:type="dxa"/>
          </w:tcPr>
          <w:p w:rsidR="00DA7632" w:rsidRPr="00D913DA" w:rsidRDefault="00DA7632" w:rsidP="003221B7">
            <w:pPr>
              <w:pStyle w:val="Retrait3aliggauche"/>
              <w:suppressAutoHyphens/>
            </w:pPr>
            <w:r w:rsidRPr="00D913DA">
              <w:t>Sélection d’aucune entreprise</w:t>
            </w:r>
          </w:p>
        </w:tc>
        <w:tc>
          <w:tcPr>
            <w:tcW w:w="3118" w:type="dxa"/>
          </w:tcPr>
          <w:p w:rsidR="00DA7632" w:rsidRPr="00D913DA" w:rsidRDefault="00DA7632" w:rsidP="003221B7">
            <w:pPr>
              <w:pStyle w:val="Retrait3aliggauche"/>
              <w:suppressAutoHyphens/>
            </w:pPr>
            <w:r w:rsidRPr="00D913DA">
              <w:t>Affichage erreur</w:t>
            </w:r>
          </w:p>
        </w:tc>
        <w:tc>
          <w:tcPr>
            <w:tcW w:w="1134" w:type="dxa"/>
            <w:vAlign w:val="center"/>
          </w:tcPr>
          <w:p w:rsidR="00DA7632" w:rsidRPr="00D913DA" w:rsidRDefault="00DA7632" w:rsidP="003221B7">
            <w:pPr>
              <w:pStyle w:val="Retrait3aliggauche"/>
              <w:suppressAutoHyphens/>
              <w:jc w:val="center"/>
              <w:rPr>
                <w:b/>
                <w:color w:val="00B050"/>
              </w:rPr>
            </w:pPr>
            <w:r w:rsidRPr="00D913DA">
              <w:rPr>
                <w:b/>
                <w:color w:val="00B050"/>
              </w:rPr>
              <w:t>OK</w:t>
            </w:r>
          </w:p>
        </w:tc>
      </w:tr>
      <w:tr w:rsidR="00A41164" w:rsidRPr="00D913DA" w:rsidTr="00DA7632">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A41164" w:rsidRPr="00D913DA" w:rsidRDefault="00A41164" w:rsidP="003221B7">
            <w:pPr>
              <w:pStyle w:val="Retrait3aliggauche"/>
              <w:suppressAutoHyphens/>
            </w:pPr>
            <w:r w:rsidRPr="00D913DA">
              <w:t xml:space="preserve">Sélection de </w:t>
            </w:r>
            <w:r w:rsidR="00DA7632" w:rsidRPr="00D913DA">
              <w:t>l’ouvrage</w:t>
            </w:r>
          </w:p>
        </w:tc>
        <w:tc>
          <w:tcPr>
            <w:tcW w:w="3260" w:type="dxa"/>
          </w:tcPr>
          <w:p w:rsidR="00A41164" w:rsidRPr="00D913DA" w:rsidRDefault="00A41164" w:rsidP="003221B7">
            <w:pPr>
              <w:pStyle w:val="Retrait3aliggauche"/>
              <w:suppressAutoHyphens/>
            </w:pPr>
            <w:r w:rsidRPr="00D913DA">
              <w:t xml:space="preserve">Sélection de </w:t>
            </w:r>
            <w:r w:rsidR="00DA7632" w:rsidRPr="00D913DA">
              <w:t>l’ouvrage</w:t>
            </w:r>
          </w:p>
        </w:tc>
        <w:tc>
          <w:tcPr>
            <w:tcW w:w="3118" w:type="dxa"/>
          </w:tcPr>
          <w:p w:rsidR="00A41164" w:rsidRPr="00D913DA" w:rsidRDefault="00DA7632" w:rsidP="003221B7">
            <w:pPr>
              <w:pStyle w:val="Retrait3aliggauche"/>
              <w:suppressAutoHyphens/>
            </w:pPr>
            <w:r w:rsidRPr="00D913DA">
              <w:t>Aucune erreur</w:t>
            </w:r>
          </w:p>
        </w:tc>
        <w:tc>
          <w:tcPr>
            <w:tcW w:w="1134" w:type="dxa"/>
            <w:vAlign w:val="center"/>
          </w:tcPr>
          <w:p w:rsidR="00A41164" w:rsidRPr="00D913DA" w:rsidRDefault="00A41164" w:rsidP="003221B7">
            <w:pPr>
              <w:pStyle w:val="Retrait3aliggauche"/>
              <w:suppressAutoHyphens/>
              <w:jc w:val="center"/>
              <w:rPr>
                <w:b/>
                <w:color w:val="00B050"/>
              </w:rPr>
            </w:pPr>
            <w:r w:rsidRPr="00D913DA">
              <w:rPr>
                <w:b/>
                <w:color w:val="00B050"/>
              </w:rPr>
              <w:t>OK</w:t>
            </w:r>
          </w:p>
        </w:tc>
      </w:tr>
      <w:tr w:rsidR="00A41164" w:rsidRPr="00D913DA" w:rsidTr="00A41164">
        <w:trPr>
          <w:trHeight w:val="959"/>
        </w:trPr>
        <w:tc>
          <w:tcPr>
            <w:tcW w:w="1668" w:type="dxa"/>
          </w:tcPr>
          <w:p w:rsidR="00A41164" w:rsidRPr="00D913DA" w:rsidRDefault="00A41164" w:rsidP="003221B7">
            <w:pPr>
              <w:pStyle w:val="Retrait3aliggauche"/>
              <w:suppressAutoHyphens/>
            </w:pPr>
            <w:r w:rsidRPr="00D913DA">
              <w:t xml:space="preserve">Sélection de </w:t>
            </w:r>
            <w:r w:rsidR="00DA7632" w:rsidRPr="00D913DA">
              <w:t>l’ouvrage</w:t>
            </w:r>
          </w:p>
        </w:tc>
        <w:tc>
          <w:tcPr>
            <w:tcW w:w="3260" w:type="dxa"/>
          </w:tcPr>
          <w:p w:rsidR="00A41164" w:rsidRPr="00D913DA" w:rsidRDefault="00A41164" w:rsidP="003221B7">
            <w:pPr>
              <w:pStyle w:val="Retrait3aliggauche"/>
              <w:suppressAutoHyphens/>
            </w:pPr>
            <w:r w:rsidRPr="00D913DA">
              <w:t>Sélection d’</w:t>
            </w:r>
            <w:r w:rsidR="00DA7632" w:rsidRPr="00D913DA">
              <w:t>aucun ouvrage</w:t>
            </w:r>
          </w:p>
        </w:tc>
        <w:tc>
          <w:tcPr>
            <w:tcW w:w="3118" w:type="dxa"/>
          </w:tcPr>
          <w:p w:rsidR="00A41164" w:rsidRPr="00D913DA" w:rsidRDefault="00A41164" w:rsidP="003221B7">
            <w:pPr>
              <w:pStyle w:val="Retrait3aliggauche"/>
              <w:suppressAutoHyphens/>
            </w:pPr>
            <w:r w:rsidRPr="00D913DA">
              <w:t xml:space="preserve">Affichage </w:t>
            </w:r>
            <w:r w:rsidR="00DA7632" w:rsidRPr="00D913DA">
              <w:t>erreur</w:t>
            </w:r>
          </w:p>
        </w:tc>
        <w:tc>
          <w:tcPr>
            <w:tcW w:w="1134" w:type="dxa"/>
            <w:vAlign w:val="center"/>
          </w:tcPr>
          <w:p w:rsidR="00A41164" w:rsidRPr="00D913DA" w:rsidRDefault="00A41164" w:rsidP="003221B7">
            <w:pPr>
              <w:pStyle w:val="Retrait3aliggauche"/>
              <w:suppressAutoHyphens/>
              <w:jc w:val="center"/>
              <w:rPr>
                <w:b/>
                <w:color w:val="00B050"/>
              </w:rPr>
            </w:pPr>
            <w:r w:rsidRPr="00D913DA">
              <w:rPr>
                <w:b/>
                <w:color w:val="00B050"/>
              </w:rPr>
              <w:t>OK</w:t>
            </w:r>
          </w:p>
        </w:tc>
      </w:tr>
      <w:tr w:rsidR="00A41164" w:rsidRPr="00D913DA" w:rsidTr="00A41164">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A41164" w:rsidRPr="00D913DA" w:rsidRDefault="00A41164" w:rsidP="003221B7">
            <w:pPr>
              <w:pStyle w:val="Retrait3aliggauche"/>
              <w:suppressAutoHyphens/>
            </w:pPr>
            <w:r w:rsidRPr="00D913DA">
              <w:t>Formulaire de connexion à la machine</w:t>
            </w:r>
          </w:p>
        </w:tc>
        <w:tc>
          <w:tcPr>
            <w:tcW w:w="3260" w:type="dxa"/>
          </w:tcPr>
          <w:p w:rsidR="00A41164" w:rsidRPr="00D913DA" w:rsidRDefault="00A41164" w:rsidP="003221B7">
            <w:pPr>
              <w:pStyle w:val="Retrait3aliggauche"/>
              <w:suppressAutoHyphens/>
            </w:pPr>
            <w:r w:rsidRPr="00D913DA">
              <w:t>Connexion avec une adresse incorrecte</w:t>
            </w:r>
          </w:p>
        </w:tc>
        <w:tc>
          <w:tcPr>
            <w:tcW w:w="3118" w:type="dxa"/>
          </w:tcPr>
          <w:p w:rsidR="00A41164" w:rsidRPr="00D913DA" w:rsidRDefault="00A41164" w:rsidP="003221B7">
            <w:pPr>
              <w:pStyle w:val="Retrait3aliggauche"/>
              <w:suppressAutoHyphens/>
            </w:pPr>
            <w:r w:rsidRPr="00D913DA">
              <w:t>Message d’erreur en dessous du champ</w:t>
            </w:r>
          </w:p>
        </w:tc>
        <w:tc>
          <w:tcPr>
            <w:tcW w:w="1134" w:type="dxa"/>
            <w:vAlign w:val="center"/>
          </w:tcPr>
          <w:p w:rsidR="00A41164" w:rsidRPr="00D913DA" w:rsidRDefault="00DA7632" w:rsidP="003221B7">
            <w:pPr>
              <w:pStyle w:val="Retrait3aliggauche"/>
              <w:suppressAutoHyphens/>
              <w:jc w:val="center"/>
              <w:rPr>
                <w:b/>
                <w:color w:val="00B050"/>
              </w:rPr>
            </w:pPr>
            <w:r w:rsidRPr="00D913DA">
              <w:rPr>
                <w:b/>
                <w:color w:val="00B050"/>
              </w:rPr>
              <w:t>OK</w:t>
            </w:r>
          </w:p>
        </w:tc>
      </w:tr>
      <w:tr w:rsidR="00A41164" w:rsidRPr="00D913DA" w:rsidTr="00A41164">
        <w:trPr>
          <w:trHeight w:val="959"/>
        </w:trPr>
        <w:tc>
          <w:tcPr>
            <w:tcW w:w="1668" w:type="dxa"/>
          </w:tcPr>
          <w:p w:rsidR="00A41164" w:rsidRPr="00D913DA" w:rsidRDefault="00A41164" w:rsidP="003221B7">
            <w:pPr>
              <w:pStyle w:val="Retrait3aliggauche"/>
              <w:suppressAutoHyphens/>
            </w:pPr>
            <w:r w:rsidRPr="00D913DA">
              <w:t>Formulaire de connexion à la machine</w:t>
            </w:r>
          </w:p>
        </w:tc>
        <w:tc>
          <w:tcPr>
            <w:tcW w:w="3260" w:type="dxa"/>
          </w:tcPr>
          <w:p w:rsidR="00A41164" w:rsidRPr="00D913DA" w:rsidRDefault="00A41164" w:rsidP="003221B7">
            <w:pPr>
              <w:pStyle w:val="Retrait3aliggauche"/>
              <w:suppressAutoHyphens/>
            </w:pPr>
            <w:r w:rsidRPr="00D913DA">
              <w:t>Connexion avec une adresse correcte</w:t>
            </w:r>
          </w:p>
        </w:tc>
        <w:tc>
          <w:tcPr>
            <w:tcW w:w="3118" w:type="dxa"/>
          </w:tcPr>
          <w:p w:rsidR="00A41164" w:rsidRPr="00D913DA" w:rsidRDefault="00A41164" w:rsidP="003221B7">
            <w:pPr>
              <w:pStyle w:val="Retrait3aliggauche"/>
              <w:suppressAutoHyphens/>
            </w:pPr>
            <w:r w:rsidRPr="00D913DA">
              <w:t>Affichage du bouton de scan</w:t>
            </w:r>
          </w:p>
        </w:tc>
        <w:tc>
          <w:tcPr>
            <w:tcW w:w="1134" w:type="dxa"/>
            <w:vAlign w:val="center"/>
          </w:tcPr>
          <w:p w:rsidR="00A41164" w:rsidRPr="00D913DA" w:rsidRDefault="00DA7632" w:rsidP="003221B7">
            <w:pPr>
              <w:pStyle w:val="Retrait3aliggauche"/>
              <w:suppressAutoHyphens/>
              <w:jc w:val="center"/>
              <w:rPr>
                <w:b/>
                <w:color w:val="00B050"/>
              </w:rPr>
            </w:pPr>
            <w:r w:rsidRPr="00D913DA">
              <w:rPr>
                <w:b/>
                <w:color w:val="00B050"/>
              </w:rPr>
              <w:t>OK</w:t>
            </w:r>
          </w:p>
        </w:tc>
      </w:tr>
      <w:tr w:rsidR="00A41164" w:rsidRPr="00D913DA" w:rsidTr="00A41164">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A41164" w:rsidRPr="00D913DA" w:rsidRDefault="00A41164" w:rsidP="003221B7">
            <w:pPr>
              <w:pStyle w:val="Retrait3aliggauche"/>
              <w:suppressAutoHyphens/>
            </w:pPr>
            <w:r w:rsidRPr="00D913DA">
              <w:t>Formulaire de scan</w:t>
            </w:r>
          </w:p>
        </w:tc>
        <w:tc>
          <w:tcPr>
            <w:tcW w:w="3260" w:type="dxa"/>
          </w:tcPr>
          <w:p w:rsidR="00A41164" w:rsidRPr="00D913DA" w:rsidRDefault="00A41164" w:rsidP="003221B7">
            <w:pPr>
              <w:pStyle w:val="Retrait3aliggauche"/>
              <w:suppressAutoHyphens/>
            </w:pPr>
            <w:r w:rsidRPr="00D913DA">
              <w:t xml:space="preserve">Récupération des </w:t>
            </w:r>
            <w:r w:rsidR="00773DD8">
              <w:t>informations</w:t>
            </w:r>
            <w:r w:rsidR="00773DD8" w:rsidRPr="00D913DA">
              <w:t xml:space="preserve"> </w:t>
            </w:r>
            <w:r w:rsidRPr="00D913DA">
              <w:t>si la connexion a été perdue</w:t>
            </w:r>
          </w:p>
        </w:tc>
        <w:tc>
          <w:tcPr>
            <w:tcW w:w="3118" w:type="dxa"/>
          </w:tcPr>
          <w:p w:rsidR="00A41164" w:rsidRPr="00D913DA" w:rsidRDefault="00A41164" w:rsidP="003221B7">
            <w:pPr>
              <w:pStyle w:val="Retrait3aliggauche"/>
              <w:suppressAutoHyphens/>
            </w:pPr>
            <w:r w:rsidRPr="00D913DA">
              <w:t>Message d’erreur</w:t>
            </w:r>
          </w:p>
        </w:tc>
        <w:tc>
          <w:tcPr>
            <w:tcW w:w="1134" w:type="dxa"/>
            <w:vAlign w:val="center"/>
          </w:tcPr>
          <w:p w:rsidR="00A41164" w:rsidRPr="00D913DA" w:rsidRDefault="00520FAD" w:rsidP="003221B7">
            <w:pPr>
              <w:pStyle w:val="Retrait3aliggauche"/>
              <w:suppressAutoHyphens/>
              <w:jc w:val="center"/>
              <w:rPr>
                <w:b/>
                <w:color w:val="00B050"/>
              </w:rPr>
            </w:pPr>
            <w:r w:rsidRPr="00D913DA">
              <w:rPr>
                <w:b/>
                <w:color w:val="00B050"/>
              </w:rPr>
              <w:t>OK</w:t>
            </w:r>
          </w:p>
        </w:tc>
      </w:tr>
      <w:tr w:rsidR="00A41164" w:rsidRPr="00D913DA" w:rsidTr="00A41164">
        <w:trPr>
          <w:trHeight w:val="959"/>
        </w:trPr>
        <w:tc>
          <w:tcPr>
            <w:tcW w:w="1668" w:type="dxa"/>
          </w:tcPr>
          <w:p w:rsidR="00A41164" w:rsidRPr="00D913DA" w:rsidRDefault="00A41164" w:rsidP="003221B7">
            <w:pPr>
              <w:pStyle w:val="Retrait3aliggauche"/>
              <w:suppressAutoHyphens/>
            </w:pPr>
            <w:r w:rsidRPr="00D913DA">
              <w:t>Formulaire de scan</w:t>
            </w:r>
          </w:p>
        </w:tc>
        <w:tc>
          <w:tcPr>
            <w:tcW w:w="3260" w:type="dxa"/>
          </w:tcPr>
          <w:p w:rsidR="00A41164" w:rsidRPr="00D913DA" w:rsidRDefault="00A41164" w:rsidP="003221B7">
            <w:pPr>
              <w:pStyle w:val="Retrait3aliggauche"/>
              <w:suppressAutoHyphens/>
            </w:pPr>
            <w:r w:rsidRPr="00D913DA">
              <w:t xml:space="preserve">Récupération des </w:t>
            </w:r>
            <w:r w:rsidR="00773DD8">
              <w:t>informations</w:t>
            </w:r>
            <w:r w:rsidR="00773DD8" w:rsidRPr="00D913DA">
              <w:t xml:space="preserve"> </w:t>
            </w:r>
            <w:r w:rsidRPr="00D913DA">
              <w:t>sur un serveur existant</w:t>
            </w:r>
          </w:p>
        </w:tc>
        <w:tc>
          <w:tcPr>
            <w:tcW w:w="3118" w:type="dxa"/>
          </w:tcPr>
          <w:p w:rsidR="00A41164" w:rsidRPr="00D913DA" w:rsidRDefault="00A41164" w:rsidP="003221B7">
            <w:pPr>
              <w:pStyle w:val="Retrait3aliggauche"/>
              <w:suppressAutoHyphens/>
            </w:pPr>
            <w:r w:rsidRPr="00D913DA">
              <w:t xml:space="preserve">Affichage des </w:t>
            </w:r>
            <w:r w:rsidR="00773DD8">
              <w:t>informations</w:t>
            </w:r>
            <w:r w:rsidR="00773DD8" w:rsidRPr="00D913DA">
              <w:t xml:space="preserve"> </w:t>
            </w:r>
            <w:r w:rsidRPr="00D913DA">
              <w:t>avec le formulaire  de mise à jour de la base de données</w:t>
            </w:r>
          </w:p>
        </w:tc>
        <w:tc>
          <w:tcPr>
            <w:tcW w:w="1134" w:type="dxa"/>
            <w:vAlign w:val="center"/>
          </w:tcPr>
          <w:p w:rsidR="00A41164" w:rsidRPr="00D913DA" w:rsidRDefault="00520FAD" w:rsidP="003221B7">
            <w:pPr>
              <w:pStyle w:val="Retrait3aliggauche"/>
              <w:suppressAutoHyphens/>
              <w:jc w:val="center"/>
              <w:rPr>
                <w:b/>
                <w:color w:val="00B050"/>
              </w:rPr>
            </w:pPr>
            <w:r w:rsidRPr="00D913DA">
              <w:rPr>
                <w:b/>
                <w:color w:val="00B050"/>
              </w:rPr>
              <w:t>OK</w:t>
            </w:r>
          </w:p>
        </w:tc>
      </w:tr>
      <w:tr w:rsidR="009C1341" w:rsidRPr="00D913DA" w:rsidTr="003119FA">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9C1341" w:rsidRPr="00D913DA" w:rsidRDefault="009C1341" w:rsidP="003221B7">
            <w:pPr>
              <w:pStyle w:val="Retrait3aliggauche"/>
              <w:suppressAutoHyphens/>
            </w:pPr>
            <w:r w:rsidRPr="00D913DA">
              <w:lastRenderedPageBreak/>
              <w:t>Formulaire de mise à jour de la DB</w:t>
            </w:r>
          </w:p>
        </w:tc>
        <w:tc>
          <w:tcPr>
            <w:tcW w:w="3260" w:type="dxa"/>
          </w:tcPr>
          <w:p w:rsidR="009C1341" w:rsidRPr="00D913DA" w:rsidRDefault="009C1341" w:rsidP="003221B7">
            <w:pPr>
              <w:pStyle w:val="Retrait3aliggauche"/>
              <w:suppressAutoHyphens/>
            </w:pPr>
            <w:r w:rsidRPr="00D913DA">
              <w:t>Clic du bouton de mise à jour si l’élément n’a pas été modifié depuis</w:t>
            </w:r>
          </w:p>
        </w:tc>
        <w:tc>
          <w:tcPr>
            <w:tcW w:w="3118" w:type="dxa"/>
          </w:tcPr>
          <w:p w:rsidR="009C1341" w:rsidRPr="00D913DA" w:rsidRDefault="009C1341" w:rsidP="003221B7">
            <w:pPr>
              <w:pStyle w:val="Retrait3aliggauche"/>
              <w:suppressAutoHyphens/>
            </w:pPr>
            <w:r w:rsidRPr="00D913DA">
              <w:t>Met à jour l’élément sélectionné</w:t>
            </w:r>
          </w:p>
        </w:tc>
        <w:tc>
          <w:tcPr>
            <w:tcW w:w="1134" w:type="dxa"/>
          </w:tcPr>
          <w:p w:rsidR="009C1341" w:rsidRPr="00D913DA" w:rsidRDefault="009C1341" w:rsidP="003221B7">
            <w:pPr>
              <w:pStyle w:val="Retrait3aliggauche"/>
              <w:suppressAutoHyphens/>
              <w:jc w:val="center"/>
              <w:rPr>
                <w:b/>
                <w:color w:val="00B050"/>
              </w:rPr>
            </w:pPr>
            <w:r w:rsidRPr="00D913DA">
              <w:rPr>
                <w:b/>
                <w:color w:val="00B050"/>
              </w:rPr>
              <w:t>OK</w:t>
            </w:r>
          </w:p>
        </w:tc>
      </w:tr>
      <w:tr w:rsidR="009C1341" w:rsidRPr="00D913DA" w:rsidTr="003119FA">
        <w:trPr>
          <w:trHeight w:val="959"/>
        </w:trPr>
        <w:tc>
          <w:tcPr>
            <w:tcW w:w="1668" w:type="dxa"/>
          </w:tcPr>
          <w:p w:rsidR="009C1341" w:rsidRPr="00D913DA" w:rsidRDefault="009C1341" w:rsidP="003221B7">
            <w:pPr>
              <w:pStyle w:val="Retrait3aliggauche"/>
              <w:suppressAutoHyphens/>
              <w:rPr>
                <w:i/>
              </w:rPr>
            </w:pPr>
            <w:r w:rsidRPr="00D913DA">
              <w:rPr>
                <w:i/>
              </w:rPr>
              <w:t>Formulaire de mise à jour de la DB</w:t>
            </w:r>
          </w:p>
        </w:tc>
        <w:tc>
          <w:tcPr>
            <w:tcW w:w="3260" w:type="dxa"/>
          </w:tcPr>
          <w:p w:rsidR="009C1341" w:rsidRPr="00D913DA" w:rsidRDefault="009C1341" w:rsidP="003221B7">
            <w:pPr>
              <w:pStyle w:val="Retrait3aliggauche"/>
              <w:suppressAutoHyphens/>
              <w:rPr>
                <w:i/>
              </w:rPr>
            </w:pPr>
            <w:r w:rsidRPr="00D913DA">
              <w:rPr>
                <w:i/>
              </w:rPr>
              <w:t>Clic du bouton de mise à jour si l’élément a été modifié depuis (cf. : « Tests spéciaux – C »)</w:t>
            </w:r>
          </w:p>
        </w:tc>
        <w:tc>
          <w:tcPr>
            <w:tcW w:w="3118" w:type="dxa"/>
          </w:tcPr>
          <w:p w:rsidR="009C1341" w:rsidRPr="00D913DA" w:rsidRDefault="009C1341" w:rsidP="003221B7">
            <w:pPr>
              <w:pStyle w:val="Retrait3aliggauche"/>
              <w:suppressAutoHyphens/>
              <w:rPr>
                <w:i/>
              </w:rPr>
            </w:pPr>
            <w:r w:rsidRPr="00D913DA">
              <w:rPr>
                <w:i/>
              </w:rPr>
              <w:t>Affichage message d’erreur</w:t>
            </w:r>
          </w:p>
        </w:tc>
        <w:tc>
          <w:tcPr>
            <w:tcW w:w="1134" w:type="dxa"/>
          </w:tcPr>
          <w:p w:rsidR="009C1341" w:rsidRPr="00D913DA" w:rsidRDefault="00EE642C" w:rsidP="003221B7">
            <w:pPr>
              <w:pStyle w:val="Retrait3aliggauche"/>
              <w:suppressAutoHyphens/>
              <w:jc w:val="center"/>
              <w:rPr>
                <w:b/>
                <w:color w:val="00B050"/>
              </w:rPr>
            </w:pPr>
            <w:r w:rsidRPr="00D913DA">
              <w:rPr>
                <w:b/>
                <w:color w:val="00B050"/>
              </w:rPr>
              <w:t>OK</w:t>
            </w:r>
          </w:p>
        </w:tc>
      </w:tr>
      <w:tr w:rsidR="009C1341" w:rsidRPr="00D913DA" w:rsidTr="003119FA">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9C1341" w:rsidRPr="00D913DA" w:rsidRDefault="009C1341" w:rsidP="003221B7">
            <w:pPr>
              <w:pStyle w:val="Retrait3aliggauche"/>
              <w:suppressAutoHyphens/>
              <w:rPr>
                <w:i/>
              </w:rPr>
            </w:pPr>
            <w:r w:rsidRPr="00D913DA">
              <w:rPr>
                <w:i/>
              </w:rPr>
              <w:t>Formulaire d’ajout à la DB</w:t>
            </w:r>
          </w:p>
        </w:tc>
        <w:tc>
          <w:tcPr>
            <w:tcW w:w="3260" w:type="dxa"/>
          </w:tcPr>
          <w:p w:rsidR="009C1341" w:rsidRPr="00D913DA" w:rsidRDefault="009C1341" w:rsidP="003221B7">
            <w:pPr>
              <w:pStyle w:val="Retrait3aliggauche"/>
              <w:suppressAutoHyphens/>
              <w:rPr>
                <w:i/>
              </w:rPr>
            </w:pPr>
            <w:r w:rsidRPr="00D913DA">
              <w:rPr>
                <w:i/>
              </w:rPr>
              <w:t>Clic du bouton d’ajout si l’ouvrage n’existe plus (cf. : « Tests spéciaux – A »)</w:t>
            </w:r>
          </w:p>
        </w:tc>
        <w:tc>
          <w:tcPr>
            <w:tcW w:w="3118" w:type="dxa"/>
          </w:tcPr>
          <w:p w:rsidR="009C1341" w:rsidRPr="00D913DA" w:rsidRDefault="009C1341" w:rsidP="003221B7">
            <w:pPr>
              <w:pStyle w:val="Retrait3aliggauche"/>
              <w:suppressAutoHyphens/>
              <w:rPr>
                <w:i/>
              </w:rPr>
            </w:pPr>
            <w:r w:rsidRPr="00D913DA">
              <w:rPr>
                <w:i/>
              </w:rPr>
              <w:t>Affichage d’un message d’erreur et rechargement de la page</w:t>
            </w:r>
          </w:p>
        </w:tc>
        <w:tc>
          <w:tcPr>
            <w:tcW w:w="1134" w:type="dxa"/>
          </w:tcPr>
          <w:p w:rsidR="009C1341" w:rsidRPr="00D913DA" w:rsidRDefault="00EE642C" w:rsidP="003221B7">
            <w:pPr>
              <w:pStyle w:val="Retrait3aliggauche"/>
              <w:suppressAutoHyphens/>
              <w:jc w:val="center"/>
              <w:rPr>
                <w:b/>
                <w:color w:val="00B050"/>
              </w:rPr>
            </w:pPr>
            <w:r w:rsidRPr="00D913DA">
              <w:rPr>
                <w:b/>
                <w:color w:val="00B050"/>
              </w:rPr>
              <w:t>OK</w:t>
            </w:r>
          </w:p>
        </w:tc>
      </w:tr>
      <w:tr w:rsidR="009C1341" w:rsidRPr="00D913DA" w:rsidTr="003119FA">
        <w:trPr>
          <w:trHeight w:val="959"/>
        </w:trPr>
        <w:tc>
          <w:tcPr>
            <w:tcW w:w="1668" w:type="dxa"/>
          </w:tcPr>
          <w:p w:rsidR="009C1341" w:rsidRPr="00D913DA" w:rsidRDefault="009C1341" w:rsidP="003221B7">
            <w:pPr>
              <w:pStyle w:val="Retrait3aliggauche"/>
              <w:suppressAutoHyphens/>
            </w:pPr>
            <w:r w:rsidRPr="00D913DA">
              <w:t>Formulaire d’ajout à la DB</w:t>
            </w:r>
          </w:p>
        </w:tc>
        <w:tc>
          <w:tcPr>
            <w:tcW w:w="3260" w:type="dxa"/>
          </w:tcPr>
          <w:p w:rsidR="009C1341" w:rsidRPr="00D913DA" w:rsidRDefault="009C1341" w:rsidP="003221B7">
            <w:pPr>
              <w:pStyle w:val="Retrait3aliggauche"/>
              <w:suppressAutoHyphens/>
            </w:pPr>
            <w:r w:rsidRPr="00D913DA">
              <w:t>Clic du bouton d’ajout</w:t>
            </w:r>
          </w:p>
        </w:tc>
        <w:tc>
          <w:tcPr>
            <w:tcW w:w="3118" w:type="dxa"/>
          </w:tcPr>
          <w:p w:rsidR="009C1341" w:rsidRPr="00D913DA" w:rsidRDefault="009C1341" w:rsidP="003221B7">
            <w:pPr>
              <w:pStyle w:val="Retrait3aliggauche"/>
              <w:suppressAutoHyphens/>
            </w:pPr>
            <w:r w:rsidRPr="00D913DA">
              <w:t>Ajout de la machine dans la base de données</w:t>
            </w:r>
          </w:p>
        </w:tc>
        <w:tc>
          <w:tcPr>
            <w:tcW w:w="1134" w:type="dxa"/>
          </w:tcPr>
          <w:p w:rsidR="009C1341" w:rsidRPr="00D913DA" w:rsidRDefault="009C1341" w:rsidP="003221B7">
            <w:pPr>
              <w:pStyle w:val="Retrait3aliggauche"/>
              <w:suppressAutoHyphens/>
              <w:jc w:val="center"/>
              <w:rPr>
                <w:b/>
                <w:color w:val="00B050"/>
              </w:rPr>
            </w:pPr>
            <w:r w:rsidRPr="00D913DA">
              <w:rPr>
                <w:b/>
                <w:color w:val="00B050"/>
              </w:rPr>
              <w:t>OK</w:t>
            </w:r>
          </w:p>
        </w:tc>
      </w:tr>
    </w:tbl>
    <w:p w:rsidR="00E64235" w:rsidRPr="00D913DA" w:rsidRDefault="00E64235" w:rsidP="003221B7">
      <w:pPr>
        <w:pStyle w:val="Titre3"/>
        <w:suppressAutoHyphens/>
      </w:pPr>
      <w:bookmarkStart w:id="59" w:name="_Toc250790996"/>
      <w:r w:rsidRPr="00D913DA">
        <w:t>StreamX Machines</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D913DA" w:rsidTr="005A52CC">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D913DA" w:rsidRDefault="00E64235" w:rsidP="003221B7">
            <w:pPr>
              <w:pStyle w:val="Retrait1"/>
              <w:suppressAutoHyphens/>
            </w:pPr>
            <w:r w:rsidRPr="00D913DA">
              <w:t>Élément testé</w:t>
            </w:r>
          </w:p>
        </w:tc>
        <w:tc>
          <w:tcPr>
            <w:tcW w:w="3260" w:type="dxa"/>
          </w:tcPr>
          <w:p w:rsidR="00E64235" w:rsidRPr="00D913DA" w:rsidRDefault="00E64235" w:rsidP="003221B7">
            <w:pPr>
              <w:pStyle w:val="Retrait1"/>
              <w:suppressAutoHyphens/>
            </w:pPr>
            <w:r w:rsidRPr="00D913DA">
              <w:t>Description du test</w:t>
            </w:r>
          </w:p>
        </w:tc>
        <w:tc>
          <w:tcPr>
            <w:tcW w:w="3118" w:type="dxa"/>
          </w:tcPr>
          <w:p w:rsidR="00E64235" w:rsidRPr="00D913DA" w:rsidRDefault="00E64235" w:rsidP="003221B7">
            <w:pPr>
              <w:pStyle w:val="Retrait1"/>
              <w:suppressAutoHyphens/>
            </w:pPr>
            <w:r w:rsidRPr="00D913DA">
              <w:t>Attente</w:t>
            </w:r>
            <w:r w:rsidRPr="00D913DA">
              <w:tab/>
            </w:r>
          </w:p>
        </w:tc>
        <w:tc>
          <w:tcPr>
            <w:tcW w:w="1169" w:type="dxa"/>
          </w:tcPr>
          <w:p w:rsidR="00E64235" w:rsidRPr="00D913DA" w:rsidRDefault="00E64235" w:rsidP="003221B7">
            <w:pPr>
              <w:pStyle w:val="Retrait1"/>
              <w:suppressAutoHyphens/>
            </w:pPr>
            <w:r w:rsidRPr="00D913DA">
              <w:t>Résultat</w:t>
            </w:r>
          </w:p>
        </w:tc>
      </w:tr>
      <w:tr w:rsidR="00E64235" w:rsidRPr="00D913DA"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913DA" w:rsidRDefault="00E64235" w:rsidP="003221B7">
            <w:pPr>
              <w:pStyle w:val="Retrait3aliggauche"/>
              <w:suppressAutoHyphens/>
            </w:pPr>
            <w:r w:rsidRPr="00D913DA">
              <w:t>Sélection de l’entreprise</w:t>
            </w:r>
          </w:p>
        </w:tc>
        <w:tc>
          <w:tcPr>
            <w:tcW w:w="3260" w:type="dxa"/>
          </w:tcPr>
          <w:p w:rsidR="00E64235" w:rsidRPr="00D913DA" w:rsidRDefault="00E64235" w:rsidP="003221B7">
            <w:pPr>
              <w:pStyle w:val="Retrait3aliggauche"/>
              <w:suppressAutoHyphens/>
            </w:pPr>
            <w:r w:rsidRPr="00D913DA">
              <w:t>Sélection de l’entreprise</w:t>
            </w:r>
          </w:p>
        </w:tc>
        <w:tc>
          <w:tcPr>
            <w:tcW w:w="3118" w:type="dxa"/>
          </w:tcPr>
          <w:p w:rsidR="00E64235" w:rsidRPr="00D913DA" w:rsidRDefault="00E64235" w:rsidP="003221B7">
            <w:pPr>
              <w:pStyle w:val="Retrait3aliggauche"/>
              <w:suppressAutoHyphens/>
            </w:pPr>
            <w:r w:rsidRPr="00D913DA">
              <w:t>Affichage des ouvrages + liste toutes les machines de l’entreprise</w:t>
            </w:r>
          </w:p>
        </w:tc>
        <w:tc>
          <w:tcPr>
            <w:tcW w:w="1169" w:type="dxa"/>
          </w:tcPr>
          <w:p w:rsidR="00E64235" w:rsidRPr="00D913DA" w:rsidRDefault="00E64235" w:rsidP="003221B7">
            <w:pPr>
              <w:pStyle w:val="Retrait3aliggauche"/>
              <w:suppressAutoHyphens/>
              <w:jc w:val="center"/>
              <w:rPr>
                <w:b/>
                <w:color w:val="00B050"/>
              </w:rPr>
            </w:pPr>
            <w:r w:rsidRPr="00D913DA">
              <w:rPr>
                <w:b/>
                <w:color w:val="00B050"/>
              </w:rPr>
              <w:t>OK</w:t>
            </w:r>
          </w:p>
        </w:tc>
      </w:tr>
      <w:tr w:rsidR="00E64235" w:rsidRPr="00D913DA" w:rsidTr="005A52CC">
        <w:trPr>
          <w:trHeight w:val="959"/>
        </w:trPr>
        <w:tc>
          <w:tcPr>
            <w:tcW w:w="1668" w:type="dxa"/>
          </w:tcPr>
          <w:p w:rsidR="00E64235" w:rsidRPr="00D913DA" w:rsidRDefault="00E64235" w:rsidP="003221B7">
            <w:pPr>
              <w:pStyle w:val="Retrait3aliggauche"/>
              <w:suppressAutoHyphens/>
            </w:pPr>
            <w:r w:rsidRPr="00D913DA">
              <w:t>Sélection de l’ouvrage</w:t>
            </w:r>
          </w:p>
        </w:tc>
        <w:tc>
          <w:tcPr>
            <w:tcW w:w="3260" w:type="dxa"/>
          </w:tcPr>
          <w:p w:rsidR="00E64235" w:rsidRPr="00D913DA" w:rsidRDefault="00E64235" w:rsidP="003221B7">
            <w:pPr>
              <w:pStyle w:val="Retrait3aliggauche"/>
              <w:suppressAutoHyphens/>
            </w:pPr>
            <w:r w:rsidRPr="00D913DA">
              <w:t>Sélection de l’ouvrage</w:t>
            </w:r>
          </w:p>
        </w:tc>
        <w:tc>
          <w:tcPr>
            <w:tcW w:w="3118" w:type="dxa"/>
          </w:tcPr>
          <w:p w:rsidR="00E64235" w:rsidRPr="00D913DA" w:rsidRDefault="00E64235" w:rsidP="003221B7">
            <w:pPr>
              <w:pStyle w:val="Retrait3aliggauche"/>
              <w:suppressAutoHyphens/>
            </w:pPr>
            <w:r w:rsidRPr="00D913DA">
              <w:t>Affichage des machines de l’ouvrage</w:t>
            </w:r>
          </w:p>
        </w:tc>
        <w:tc>
          <w:tcPr>
            <w:tcW w:w="1169" w:type="dxa"/>
          </w:tcPr>
          <w:p w:rsidR="00E64235" w:rsidRPr="00D913DA" w:rsidRDefault="00E64235" w:rsidP="003221B7">
            <w:pPr>
              <w:pStyle w:val="Retrait3aliggauche"/>
              <w:suppressAutoHyphens/>
              <w:jc w:val="center"/>
              <w:rPr>
                <w:b/>
                <w:color w:val="00B050"/>
              </w:rPr>
            </w:pPr>
            <w:r w:rsidRPr="00D913DA">
              <w:rPr>
                <w:b/>
                <w:color w:val="00B050"/>
              </w:rPr>
              <w:t>OK</w:t>
            </w:r>
          </w:p>
        </w:tc>
      </w:tr>
      <w:tr w:rsidR="00E64235" w:rsidRPr="00D913DA"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913DA" w:rsidRDefault="00E64235" w:rsidP="003221B7">
            <w:pPr>
              <w:pStyle w:val="Retrait3aliggauche"/>
              <w:suppressAutoHyphens/>
            </w:pPr>
            <w:r w:rsidRPr="00D913DA">
              <w:t>Recherche</w:t>
            </w:r>
          </w:p>
        </w:tc>
        <w:tc>
          <w:tcPr>
            <w:tcW w:w="3260" w:type="dxa"/>
          </w:tcPr>
          <w:p w:rsidR="00E64235" w:rsidRPr="00D913DA" w:rsidRDefault="00E64235" w:rsidP="003221B7">
            <w:pPr>
              <w:pStyle w:val="Retrait3aliggauche"/>
              <w:suppressAutoHyphens/>
            </w:pPr>
            <w:r w:rsidRPr="00D913DA">
              <w:t>Recherche d’un élément</w:t>
            </w:r>
          </w:p>
        </w:tc>
        <w:tc>
          <w:tcPr>
            <w:tcW w:w="3118" w:type="dxa"/>
          </w:tcPr>
          <w:p w:rsidR="00E64235" w:rsidRPr="00D913DA" w:rsidRDefault="00E64235" w:rsidP="003221B7">
            <w:pPr>
              <w:pStyle w:val="Retrait3aliggauche"/>
              <w:suppressAutoHyphens/>
            </w:pPr>
            <w:r w:rsidRPr="00D913DA">
              <w:t>Affichage des machines correspondantes</w:t>
            </w:r>
          </w:p>
        </w:tc>
        <w:tc>
          <w:tcPr>
            <w:tcW w:w="1169" w:type="dxa"/>
          </w:tcPr>
          <w:p w:rsidR="00E64235" w:rsidRPr="00D913DA" w:rsidRDefault="00E64235" w:rsidP="003221B7">
            <w:pPr>
              <w:pStyle w:val="Retrait3aliggauche"/>
              <w:suppressAutoHyphens/>
              <w:jc w:val="center"/>
              <w:rPr>
                <w:b/>
                <w:color w:val="00B050"/>
              </w:rPr>
            </w:pPr>
            <w:r w:rsidRPr="00D913DA">
              <w:rPr>
                <w:b/>
                <w:color w:val="00B050"/>
              </w:rPr>
              <w:t>OK</w:t>
            </w:r>
          </w:p>
        </w:tc>
      </w:tr>
    </w:tbl>
    <w:p w:rsidR="00E64235" w:rsidRPr="00D913DA" w:rsidRDefault="00E64235" w:rsidP="003221B7">
      <w:pPr>
        <w:pStyle w:val="Titre3"/>
        <w:suppressAutoHyphens/>
      </w:pPr>
      <w:r w:rsidRPr="00D913DA">
        <w:t>Enterprises</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D913DA" w:rsidTr="005A52CC">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D913DA" w:rsidRDefault="00E64235" w:rsidP="003221B7">
            <w:pPr>
              <w:pStyle w:val="Retrait1"/>
              <w:suppressAutoHyphens/>
            </w:pPr>
            <w:r w:rsidRPr="00D913DA">
              <w:t>Élément testé</w:t>
            </w:r>
          </w:p>
        </w:tc>
        <w:tc>
          <w:tcPr>
            <w:tcW w:w="3260" w:type="dxa"/>
          </w:tcPr>
          <w:p w:rsidR="00E64235" w:rsidRPr="00D913DA" w:rsidRDefault="00E64235" w:rsidP="003221B7">
            <w:pPr>
              <w:pStyle w:val="Retrait1"/>
              <w:suppressAutoHyphens/>
            </w:pPr>
            <w:r w:rsidRPr="00D913DA">
              <w:t>Description du test</w:t>
            </w:r>
          </w:p>
        </w:tc>
        <w:tc>
          <w:tcPr>
            <w:tcW w:w="3118" w:type="dxa"/>
          </w:tcPr>
          <w:p w:rsidR="00E64235" w:rsidRPr="00D913DA" w:rsidRDefault="00E64235" w:rsidP="003221B7">
            <w:pPr>
              <w:pStyle w:val="Retrait1"/>
              <w:suppressAutoHyphens/>
            </w:pPr>
            <w:r w:rsidRPr="00D913DA">
              <w:t>Attente</w:t>
            </w:r>
            <w:r w:rsidRPr="00D913DA">
              <w:tab/>
            </w:r>
          </w:p>
        </w:tc>
        <w:tc>
          <w:tcPr>
            <w:tcW w:w="1169" w:type="dxa"/>
          </w:tcPr>
          <w:p w:rsidR="00E64235" w:rsidRPr="00D913DA" w:rsidRDefault="00E64235" w:rsidP="003221B7">
            <w:pPr>
              <w:pStyle w:val="Retrait1"/>
              <w:suppressAutoHyphens/>
            </w:pPr>
            <w:r w:rsidRPr="00D913DA">
              <w:t>Résultat</w:t>
            </w:r>
          </w:p>
        </w:tc>
      </w:tr>
      <w:tr w:rsidR="00E64235" w:rsidRPr="00D913DA"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913DA" w:rsidRDefault="00E64235" w:rsidP="003221B7">
            <w:pPr>
              <w:pStyle w:val="Retrait3aliggauche"/>
              <w:suppressAutoHyphens/>
            </w:pPr>
            <w:r w:rsidRPr="00D913DA">
              <w:t>Bouton « New enterprise »</w:t>
            </w:r>
          </w:p>
        </w:tc>
        <w:tc>
          <w:tcPr>
            <w:tcW w:w="3260" w:type="dxa"/>
          </w:tcPr>
          <w:p w:rsidR="00E64235" w:rsidRPr="00D913DA" w:rsidRDefault="00E64235" w:rsidP="003221B7">
            <w:pPr>
              <w:pStyle w:val="Retrait3aliggauche"/>
              <w:suppressAutoHyphens/>
            </w:pPr>
            <w:r w:rsidRPr="00D913DA">
              <w:t>Clic du bouton « New Enterprise »</w:t>
            </w:r>
          </w:p>
        </w:tc>
        <w:tc>
          <w:tcPr>
            <w:tcW w:w="3118" w:type="dxa"/>
          </w:tcPr>
          <w:p w:rsidR="00E64235" w:rsidRPr="00D913DA" w:rsidRDefault="00E64235" w:rsidP="003221B7">
            <w:pPr>
              <w:pStyle w:val="Retrait3aliggauche"/>
              <w:suppressAutoHyphens/>
            </w:pPr>
            <w:r w:rsidRPr="00D913DA">
              <w:t>Affichage du formulaire d’ajout</w:t>
            </w:r>
          </w:p>
        </w:tc>
        <w:tc>
          <w:tcPr>
            <w:tcW w:w="1169" w:type="dxa"/>
          </w:tcPr>
          <w:p w:rsidR="00E64235" w:rsidRPr="00D913DA" w:rsidRDefault="00E64235" w:rsidP="003221B7">
            <w:pPr>
              <w:pStyle w:val="Retrait3aliggauche"/>
              <w:suppressAutoHyphens/>
              <w:jc w:val="center"/>
              <w:rPr>
                <w:b/>
                <w:color w:val="00B050"/>
              </w:rPr>
            </w:pPr>
            <w:r w:rsidRPr="00D913DA">
              <w:rPr>
                <w:b/>
                <w:color w:val="00B050"/>
              </w:rPr>
              <w:t>OK</w:t>
            </w:r>
          </w:p>
        </w:tc>
      </w:tr>
      <w:tr w:rsidR="00E64235" w:rsidRPr="00D913DA" w:rsidTr="005A52CC">
        <w:trPr>
          <w:trHeight w:val="959"/>
        </w:trPr>
        <w:tc>
          <w:tcPr>
            <w:tcW w:w="1668" w:type="dxa"/>
          </w:tcPr>
          <w:p w:rsidR="00E64235" w:rsidRPr="00D913DA" w:rsidRDefault="00E64235" w:rsidP="003221B7">
            <w:pPr>
              <w:pStyle w:val="Retrait3aliggauche"/>
              <w:suppressAutoHyphens/>
            </w:pPr>
            <w:r w:rsidRPr="00D913DA">
              <w:t>Bouton « Update »</w:t>
            </w:r>
          </w:p>
        </w:tc>
        <w:tc>
          <w:tcPr>
            <w:tcW w:w="3260" w:type="dxa"/>
          </w:tcPr>
          <w:p w:rsidR="00E64235" w:rsidRPr="00D913DA" w:rsidRDefault="00E64235" w:rsidP="003221B7">
            <w:pPr>
              <w:pStyle w:val="Retrait3aliggauche"/>
              <w:suppressAutoHyphens/>
            </w:pPr>
            <w:r w:rsidRPr="00D913DA">
              <w:t>Clic du bouton « Update »</w:t>
            </w:r>
          </w:p>
        </w:tc>
        <w:tc>
          <w:tcPr>
            <w:tcW w:w="3118" w:type="dxa"/>
          </w:tcPr>
          <w:p w:rsidR="00E64235" w:rsidRPr="00D913DA" w:rsidRDefault="00E64235" w:rsidP="003221B7">
            <w:pPr>
              <w:pStyle w:val="Retrait3aliggauche"/>
              <w:suppressAutoHyphens/>
            </w:pPr>
            <w:r w:rsidRPr="00D913DA">
              <w:t>Affichage du formulaire de mise à jour</w:t>
            </w:r>
          </w:p>
        </w:tc>
        <w:tc>
          <w:tcPr>
            <w:tcW w:w="1169" w:type="dxa"/>
          </w:tcPr>
          <w:p w:rsidR="00E64235" w:rsidRPr="00D913DA" w:rsidRDefault="004C102B" w:rsidP="003221B7">
            <w:pPr>
              <w:pStyle w:val="Retrait3aliggauche"/>
              <w:suppressAutoHyphens/>
              <w:jc w:val="center"/>
              <w:rPr>
                <w:b/>
                <w:color w:val="00B050"/>
              </w:rPr>
            </w:pPr>
            <w:r w:rsidRPr="00D913DA">
              <w:rPr>
                <w:b/>
                <w:color w:val="00B050"/>
              </w:rPr>
              <w:t>OK</w:t>
            </w:r>
          </w:p>
        </w:tc>
      </w:tr>
      <w:tr w:rsidR="00E64235" w:rsidRPr="00D913DA"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913DA" w:rsidRDefault="00E64235" w:rsidP="003221B7">
            <w:pPr>
              <w:pStyle w:val="Retrait3aliggauche"/>
              <w:suppressAutoHyphens/>
            </w:pPr>
            <w:r w:rsidRPr="00D913DA">
              <w:t>Lien « Show facilities »</w:t>
            </w:r>
          </w:p>
        </w:tc>
        <w:tc>
          <w:tcPr>
            <w:tcW w:w="3260" w:type="dxa"/>
          </w:tcPr>
          <w:p w:rsidR="00E64235" w:rsidRPr="00D913DA" w:rsidRDefault="00E64235" w:rsidP="003221B7">
            <w:pPr>
              <w:pStyle w:val="Retrait3aliggauche"/>
              <w:suppressAutoHyphens/>
            </w:pPr>
            <w:r w:rsidRPr="00D913DA">
              <w:t>Clic du lien « Show facilities »</w:t>
            </w:r>
          </w:p>
        </w:tc>
        <w:tc>
          <w:tcPr>
            <w:tcW w:w="3118" w:type="dxa"/>
          </w:tcPr>
          <w:p w:rsidR="00E64235" w:rsidRPr="00D913DA" w:rsidRDefault="00E64235" w:rsidP="003221B7">
            <w:pPr>
              <w:pStyle w:val="Retrait3aliggauche"/>
              <w:suppressAutoHyphens/>
            </w:pPr>
            <w:r w:rsidRPr="00D913DA">
              <w:t>Affichage des ouvrages</w:t>
            </w:r>
          </w:p>
        </w:tc>
        <w:tc>
          <w:tcPr>
            <w:tcW w:w="1169" w:type="dxa"/>
          </w:tcPr>
          <w:p w:rsidR="00E64235" w:rsidRPr="00D913DA" w:rsidRDefault="004C102B" w:rsidP="003221B7">
            <w:pPr>
              <w:pStyle w:val="Retrait3aliggauche"/>
              <w:suppressAutoHyphens/>
              <w:jc w:val="center"/>
              <w:rPr>
                <w:b/>
                <w:color w:val="00B050"/>
              </w:rPr>
            </w:pPr>
            <w:r w:rsidRPr="00D913DA">
              <w:rPr>
                <w:b/>
                <w:color w:val="00B050"/>
              </w:rPr>
              <w:t>OK</w:t>
            </w:r>
          </w:p>
        </w:tc>
      </w:tr>
      <w:tr w:rsidR="00E64235" w:rsidRPr="00D913DA" w:rsidTr="005A52CC">
        <w:trPr>
          <w:trHeight w:val="959"/>
        </w:trPr>
        <w:tc>
          <w:tcPr>
            <w:tcW w:w="1668" w:type="dxa"/>
          </w:tcPr>
          <w:p w:rsidR="00E64235" w:rsidRPr="00D913DA" w:rsidRDefault="00E64235" w:rsidP="003221B7">
            <w:pPr>
              <w:pStyle w:val="Retrait3aliggauche"/>
              <w:suppressAutoHyphens/>
            </w:pPr>
            <w:r w:rsidRPr="00D913DA">
              <w:t>Bouton « Delete »</w:t>
            </w:r>
          </w:p>
        </w:tc>
        <w:tc>
          <w:tcPr>
            <w:tcW w:w="3260" w:type="dxa"/>
          </w:tcPr>
          <w:p w:rsidR="00E64235" w:rsidRPr="00D913DA" w:rsidRDefault="00E64235" w:rsidP="003221B7">
            <w:pPr>
              <w:pStyle w:val="Retrait3aliggauche"/>
              <w:suppressAutoHyphens/>
            </w:pPr>
            <w:r w:rsidRPr="00D913DA">
              <w:t>Clic du bouton « Delete »</w:t>
            </w:r>
          </w:p>
        </w:tc>
        <w:tc>
          <w:tcPr>
            <w:tcW w:w="3118" w:type="dxa"/>
          </w:tcPr>
          <w:p w:rsidR="00E64235" w:rsidRPr="00D913DA" w:rsidRDefault="00E64235" w:rsidP="003221B7">
            <w:pPr>
              <w:pStyle w:val="Retrait3aliggauche"/>
              <w:suppressAutoHyphens/>
            </w:pPr>
            <w:r w:rsidRPr="00D913DA">
              <w:t>Affichage d’une popup de confirmation</w:t>
            </w:r>
          </w:p>
        </w:tc>
        <w:tc>
          <w:tcPr>
            <w:tcW w:w="1169" w:type="dxa"/>
          </w:tcPr>
          <w:p w:rsidR="00E64235" w:rsidRPr="00D913DA" w:rsidRDefault="004C102B" w:rsidP="003221B7">
            <w:pPr>
              <w:pStyle w:val="Retrait3aliggauche"/>
              <w:suppressAutoHyphens/>
              <w:jc w:val="center"/>
              <w:rPr>
                <w:b/>
                <w:color w:val="00B050"/>
              </w:rPr>
            </w:pPr>
            <w:r w:rsidRPr="00D913DA">
              <w:rPr>
                <w:b/>
                <w:color w:val="00B050"/>
              </w:rPr>
              <w:t>OK</w:t>
            </w:r>
          </w:p>
        </w:tc>
      </w:tr>
      <w:tr w:rsidR="00E64235" w:rsidRPr="00D913DA"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913DA" w:rsidRDefault="00E64235" w:rsidP="003221B7">
            <w:pPr>
              <w:pStyle w:val="Retrait3aliggauche"/>
              <w:suppressAutoHyphens/>
            </w:pPr>
            <w:r w:rsidRPr="00D913DA">
              <w:lastRenderedPageBreak/>
              <w:t>Formulaire de confirmation</w:t>
            </w:r>
          </w:p>
        </w:tc>
        <w:tc>
          <w:tcPr>
            <w:tcW w:w="3260" w:type="dxa"/>
          </w:tcPr>
          <w:p w:rsidR="00E64235" w:rsidRPr="00D913DA" w:rsidRDefault="00E64235" w:rsidP="003221B7">
            <w:pPr>
              <w:pStyle w:val="Retrait3aliggauche"/>
              <w:suppressAutoHyphens/>
            </w:pPr>
            <w:r w:rsidRPr="00D913DA">
              <w:t>Clic « Cancel »</w:t>
            </w:r>
          </w:p>
        </w:tc>
        <w:tc>
          <w:tcPr>
            <w:tcW w:w="3118" w:type="dxa"/>
          </w:tcPr>
          <w:p w:rsidR="00E64235" w:rsidRPr="00D913DA" w:rsidRDefault="00E64235" w:rsidP="003221B7">
            <w:pPr>
              <w:pStyle w:val="Retrait3aliggauche"/>
              <w:suppressAutoHyphens/>
            </w:pPr>
            <w:r w:rsidRPr="00D913DA">
              <w:t>Disparition de la popup</w:t>
            </w:r>
          </w:p>
        </w:tc>
        <w:tc>
          <w:tcPr>
            <w:tcW w:w="1169" w:type="dxa"/>
          </w:tcPr>
          <w:p w:rsidR="00E64235" w:rsidRPr="00D913DA" w:rsidRDefault="004C102B" w:rsidP="003221B7">
            <w:pPr>
              <w:pStyle w:val="Retrait3aliggauche"/>
              <w:suppressAutoHyphens/>
              <w:jc w:val="center"/>
              <w:rPr>
                <w:b/>
                <w:color w:val="00B050"/>
              </w:rPr>
            </w:pPr>
            <w:r w:rsidRPr="00D913DA">
              <w:rPr>
                <w:b/>
                <w:color w:val="00B050"/>
              </w:rPr>
              <w:t>OK</w:t>
            </w:r>
          </w:p>
        </w:tc>
      </w:tr>
      <w:tr w:rsidR="00E64235" w:rsidRPr="00D913DA" w:rsidTr="005A52CC">
        <w:trPr>
          <w:trHeight w:val="959"/>
        </w:trPr>
        <w:tc>
          <w:tcPr>
            <w:tcW w:w="1668" w:type="dxa"/>
          </w:tcPr>
          <w:p w:rsidR="00E64235" w:rsidRPr="00D913DA" w:rsidRDefault="00E64235" w:rsidP="003221B7">
            <w:pPr>
              <w:pStyle w:val="Retrait3aliggauche"/>
              <w:suppressAutoHyphens/>
              <w:rPr>
                <w:i/>
              </w:rPr>
            </w:pPr>
            <w:r w:rsidRPr="00D913DA">
              <w:rPr>
                <w:i/>
              </w:rPr>
              <w:t>Formulaire de confirmation</w:t>
            </w:r>
          </w:p>
        </w:tc>
        <w:tc>
          <w:tcPr>
            <w:tcW w:w="3260" w:type="dxa"/>
          </w:tcPr>
          <w:p w:rsidR="00E64235" w:rsidRPr="00D913DA" w:rsidRDefault="00E64235" w:rsidP="003221B7">
            <w:pPr>
              <w:pStyle w:val="Retrait3aliggauche"/>
              <w:suppressAutoHyphens/>
              <w:rPr>
                <w:i/>
              </w:rPr>
            </w:pPr>
            <w:r w:rsidRPr="00D913DA">
              <w:rPr>
                <w:i/>
              </w:rPr>
              <w:t>Clic « Delete » si déjà supprimé (cf. : « Tests spéciaux – D »)</w:t>
            </w:r>
          </w:p>
        </w:tc>
        <w:tc>
          <w:tcPr>
            <w:tcW w:w="3118" w:type="dxa"/>
          </w:tcPr>
          <w:p w:rsidR="00E64235" w:rsidRPr="00D913DA" w:rsidRDefault="00E64235" w:rsidP="003221B7">
            <w:pPr>
              <w:pStyle w:val="Retrait3aliggauche"/>
              <w:suppressAutoHyphens/>
              <w:rPr>
                <w:i/>
              </w:rPr>
            </w:pPr>
            <w:r w:rsidRPr="00D913DA">
              <w:rPr>
                <w:i/>
              </w:rPr>
              <w:t>Affichage message d’erreur</w:t>
            </w:r>
          </w:p>
        </w:tc>
        <w:tc>
          <w:tcPr>
            <w:tcW w:w="1169" w:type="dxa"/>
          </w:tcPr>
          <w:p w:rsidR="00E64235" w:rsidRPr="00D913DA" w:rsidRDefault="00A42BD0" w:rsidP="003221B7">
            <w:pPr>
              <w:pStyle w:val="Retrait3aliggauche"/>
              <w:suppressAutoHyphens/>
              <w:jc w:val="center"/>
              <w:rPr>
                <w:b/>
                <w:i/>
                <w:color w:val="00B050"/>
              </w:rPr>
            </w:pPr>
            <w:r w:rsidRPr="00D913DA">
              <w:rPr>
                <w:b/>
                <w:i/>
                <w:color w:val="00B050"/>
              </w:rPr>
              <w:t>OK</w:t>
            </w:r>
          </w:p>
        </w:tc>
      </w:tr>
      <w:tr w:rsidR="00E64235" w:rsidRPr="00D913DA"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913DA" w:rsidRDefault="00E64235" w:rsidP="003221B7">
            <w:pPr>
              <w:pStyle w:val="Retrait3aliggauche"/>
              <w:suppressAutoHyphens/>
            </w:pPr>
            <w:r w:rsidRPr="00D913DA">
              <w:t>Formulaire de confirmation</w:t>
            </w:r>
          </w:p>
        </w:tc>
        <w:tc>
          <w:tcPr>
            <w:tcW w:w="3260" w:type="dxa"/>
          </w:tcPr>
          <w:p w:rsidR="00E64235" w:rsidRPr="00D913DA" w:rsidRDefault="00E64235" w:rsidP="003221B7">
            <w:pPr>
              <w:pStyle w:val="Retrait3aliggauche"/>
              <w:suppressAutoHyphens/>
            </w:pPr>
            <w:r w:rsidRPr="00D913DA">
              <w:t>Clic « Delete »</w:t>
            </w:r>
          </w:p>
        </w:tc>
        <w:tc>
          <w:tcPr>
            <w:tcW w:w="3118" w:type="dxa"/>
          </w:tcPr>
          <w:p w:rsidR="00E64235" w:rsidRPr="00D913DA" w:rsidRDefault="00E64235" w:rsidP="003221B7">
            <w:pPr>
              <w:pStyle w:val="Retrait3aliggauche"/>
              <w:suppressAutoHyphens/>
            </w:pPr>
            <w:r w:rsidRPr="00D913DA">
              <w:t>Suppression de l’entreprise (et de ses ouvrages + machines)</w:t>
            </w:r>
          </w:p>
        </w:tc>
        <w:tc>
          <w:tcPr>
            <w:tcW w:w="1169" w:type="dxa"/>
          </w:tcPr>
          <w:p w:rsidR="00E64235" w:rsidRPr="00D913DA" w:rsidRDefault="004C102B" w:rsidP="003221B7">
            <w:pPr>
              <w:pStyle w:val="Retrait3aliggauche"/>
              <w:suppressAutoHyphens/>
              <w:jc w:val="center"/>
              <w:rPr>
                <w:b/>
                <w:color w:val="00B050"/>
              </w:rPr>
            </w:pPr>
            <w:r w:rsidRPr="00D913DA">
              <w:rPr>
                <w:b/>
                <w:color w:val="00B050"/>
              </w:rPr>
              <w:t>OK</w:t>
            </w:r>
          </w:p>
        </w:tc>
      </w:tr>
    </w:tbl>
    <w:p w:rsidR="00E64235" w:rsidRPr="00D913DA" w:rsidRDefault="00E64235" w:rsidP="003221B7">
      <w:pPr>
        <w:pStyle w:val="Titre3"/>
        <w:suppressAutoHyphens/>
      </w:pPr>
      <w:r w:rsidRPr="00D913DA">
        <w:t>Facilities</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D913DA" w:rsidTr="005A52CC">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D913DA" w:rsidRDefault="00E64235" w:rsidP="003221B7">
            <w:pPr>
              <w:pStyle w:val="Retrait1"/>
              <w:suppressAutoHyphens/>
            </w:pPr>
            <w:r w:rsidRPr="00D913DA">
              <w:t>Élément testé</w:t>
            </w:r>
          </w:p>
        </w:tc>
        <w:tc>
          <w:tcPr>
            <w:tcW w:w="3260" w:type="dxa"/>
          </w:tcPr>
          <w:p w:rsidR="00E64235" w:rsidRPr="00D913DA" w:rsidRDefault="00E64235" w:rsidP="003221B7">
            <w:pPr>
              <w:pStyle w:val="Retrait1"/>
              <w:suppressAutoHyphens/>
            </w:pPr>
            <w:r w:rsidRPr="00D913DA">
              <w:t>Description du test</w:t>
            </w:r>
          </w:p>
        </w:tc>
        <w:tc>
          <w:tcPr>
            <w:tcW w:w="3118" w:type="dxa"/>
          </w:tcPr>
          <w:p w:rsidR="00E64235" w:rsidRPr="00D913DA" w:rsidRDefault="00E64235" w:rsidP="003221B7">
            <w:pPr>
              <w:pStyle w:val="Retrait1"/>
              <w:suppressAutoHyphens/>
            </w:pPr>
            <w:r w:rsidRPr="00D913DA">
              <w:t>Attente</w:t>
            </w:r>
            <w:r w:rsidRPr="00D913DA">
              <w:tab/>
            </w:r>
          </w:p>
        </w:tc>
        <w:tc>
          <w:tcPr>
            <w:tcW w:w="1169" w:type="dxa"/>
          </w:tcPr>
          <w:p w:rsidR="00E64235" w:rsidRPr="00D913DA" w:rsidRDefault="00E64235" w:rsidP="003221B7">
            <w:pPr>
              <w:pStyle w:val="Retrait1"/>
              <w:suppressAutoHyphens/>
            </w:pPr>
            <w:r w:rsidRPr="00D913DA">
              <w:t>Résultat</w:t>
            </w:r>
          </w:p>
        </w:tc>
      </w:tr>
      <w:tr w:rsidR="00E64235" w:rsidRPr="00D913DA"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913DA" w:rsidRDefault="00E64235" w:rsidP="003221B7">
            <w:pPr>
              <w:pStyle w:val="Retrait3aliggauche"/>
              <w:suppressAutoHyphens/>
            </w:pPr>
            <w:r w:rsidRPr="00D913DA">
              <w:t>Bouton « New facility »</w:t>
            </w:r>
          </w:p>
        </w:tc>
        <w:tc>
          <w:tcPr>
            <w:tcW w:w="3260" w:type="dxa"/>
          </w:tcPr>
          <w:p w:rsidR="00E64235" w:rsidRPr="00D913DA" w:rsidRDefault="00E64235" w:rsidP="003221B7">
            <w:pPr>
              <w:pStyle w:val="Retrait3aliggauche"/>
              <w:suppressAutoHyphens/>
            </w:pPr>
            <w:r w:rsidRPr="00D913DA">
              <w:t>Clic du bouton « New facility »</w:t>
            </w:r>
          </w:p>
        </w:tc>
        <w:tc>
          <w:tcPr>
            <w:tcW w:w="3118" w:type="dxa"/>
          </w:tcPr>
          <w:p w:rsidR="00E64235" w:rsidRPr="00D913DA" w:rsidRDefault="00E64235" w:rsidP="003221B7">
            <w:pPr>
              <w:pStyle w:val="Retrait3aliggauche"/>
              <w:suppressAutoHyphens/>
            </w:pPr>
            <w:r w:rsidRPr="00D913DA">
              <w:t>Affichage du formulaire d’ajout</w:t>
            </w:r>
          </w:p>
        </w:tc>
        <w:tc>
          <w:tcPr>
            <w:tcW w:w="1169" w:type="dxa"/>
          </w:tcPr>
          <w:p w:rsidR="00E64235" w:rsidRPr="00D913DA" w:rsidRDefault="004C102B" w:rsidP="003221B7">
            <w:pPr>
              <w:pStyle w:val="Retrait3aliggauche"/>
              <w:suppressAutoHyphens/>
              <w:jc w:val="center"/>
              <w:rPr>
                <w:b/>
                <w:color w:val="00B050"/>
              </w:rPr>
            </w:pPr>
            <w:r w:rsidRPr="00D913DA">
              <w:rPr>
                <w:b/>
                <w:color w:val="00B050"/>
              </w:rPr>
              <w:t>OK</w:t>
            </w:r>
          </w:p>
        </w:tc>
      </w:tr>
      <w:tr w:rsidR="00E64235" w:rsidRPr="00D913DA" w:rsidTr="005A52CC">
        <w:trPr>
          <w:trHeight w:val="959"/>
        </w:trPr>
        <w:tc>
          <w:tcPr>
            <w:tcW w:w="1668" w:type="dxa"/>
          </w:tcPr>
          <w:p w:rsidR="00E64235" w:rsidRPr="00D913DA" w:rsidRDefault="00E64235" w:rsidP="003221B7">
            <w:pPr>
              <w:pStyle w:val="Retrait3aliggauche"/>
              <w:suppressAutoHyphens/>
            </w:pPr>
            <w:r w:rsidRPr="00D913DA">
              <w:t>Bouton « Update »</w:t>
            </w:r>
          </w:p>
        </w:tc>
        <w:tc>
          <w:tcPr>
            <w:tcW w:w="3260" w:type="dxa"/>
          </w:tcPr>
          <w:p w:rsidR="00E64235" w:rsidRPr="00D913DA" w:rsidRDefault="00E64235" w:rsidP="003221B7">
            <w:pPr>
              <w:pStyle w:val="Retrait3aliggauche"/>
              <w:suppressAutoHyphens/>
            </w:pPr>
            <w:r w:rsidRPr="00D913DA">
              <w:t>Clic du bouton « Update »</w:t>
            </w:r>
          </w:p>
        </w:tc>
        <w:tc>
          <w:tcPr>
            <w:tcW w:w="3118" w:type="dxa"/>
          </w:tcPr>
          <w:p w:rsidR="00E64235" w:rsidRPr="00D913DA" w:rsidRDefault="00E64235" w:rsidP="003221B7">
            <w:pPr>
              <w:pStyle w:val="Retrait3aliggauche"/>
              <w:suppressAutoHyphens/>
            </w:pPr>
            <w:r w:rsidRPr="00D913DA">
              <w:t>Affichage du formulaire de mise à jour</w:t>
            </w:r>
          </w:p>
        </w:tc>
        <w:tc>
          <w:tcPr>
            <w:tcW w:w="1169" w:type="dxa"/>
          </w:tcPr>
          <w:p w:rsidR="00E64235" w:rsidRPr="00D913DA" w:rsidRDefault="004C102B" w:rsidP="003221B7">
            <w:pPr>
              <w:pStyle w:val="Retrait3aliggauche"/>
              <w:suppressAutoHyphens/>
              <w:jc w:val="center"/>
              <w:rPr>
                <w:b/>
                <w:color w:val="00B050"/>
              </w:rPr>
            </w:pPr>
            <w:r w:rsidRPr="00D913DA">
              <w:rPr>
                <w:b/>
                <w:color w:val="00B050"/>
              </w:rPr>
              <w:t>OK</w:t>
            </w:r>
          </w:p>
        </w:tc>
      </w:tr>
      <w:tr w:rsidR="00E64235" w:rsidRPr="00D913DA"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913DA" w:rsidRDefault="00E64235" w:rsidP="003221B7">
            <w:pPr>
              <w:pStyle w:val="Retrait3aliggauche"/>
              <w:suppressAutoHyphens/>
            </w:pPr>
            <w:r w:rsidRPr="00D913DA">
              <w:t>Bouton « Delete »</w:t>
            </w:r>
          </w:p>
        </w:tc>
        <w:tc>
          <w:tcPr>
            <w:tcW w:w="3260" w:type="dxa"/>
          </w:tcPr>
          <w:p w:rsidR="00E64235" w:rsidRPr="00D913DA" w:rsidRDefault="00E64235" w:rsidP="003221B7">
            <w:pPr>
              <w:pStyle w:val="Retrait3aliggauche"/>
              <w:suppressAutoHyphens/>
            </w:pPr>
            <w:r w:rsidRPr="00D913DA">
              <w:t>Clic du bouton « Delete »</w:t>
            </w:r>
          </w:p>
        </w:tc>
        <w:tc>
          <w:tcPr>
            <w:tcW w:w="3118" w:type="dxa"/>
          </w:tcPr>
          <w:p w:rsidR="00E64235" w:rsidRPr="00D913DA" w:rsidRDefault="00E64235" w:rsidP="003221B7">
            <w:pPr>
              <w:pStyle w:val="Retrait3aliggauche"/>
              <w:suppressAutoHyphens/>
            </w:pPr>
            <w:r w:rsidRPr="00D913DA">
              <w:t>Affichage d’une popup de confirmation</w:t>
            </w:r>
          </w:p>
        </w:tc>
        <w:tc>
          <w:tcPr>
            <w:tcW w:w="1169" w:type="dxa"/>
          </w:tcPr>
          <w:p w:rsidR="00E64235" w:rsidRPr="00D913DA" w:rsidRDefault="004C102B" w:rsidP="003221B7">
            <w:pPr>
              <w:pStyle w:val="Retrait3aliggauche"/>
              <w:suppressAutoHyphens/>
              <w:jc w:val="center"/>
              <w:rPr>
                <w:b/>
                <w:color w:val="00B050"/>
              </w:rPr>
            </w:pPr>
            <w:r w:rsidRPr="00D913DA">
              <w:rPr>
                <w:b/>
                <w:color w:val="00B050"/>
              </w:rPr>
              <w:t>OK</w:t>
            </w:r>
          </w:p>
        </w:tc>
      </w:tr>
      <w:tr w:rsidR="00E64235" w:rsidRPr="00D913DA" w:rsidTr="005A52CC">
        <w:trPr>
          <w:trHeight w:val="959"/>
        </w:trPr>
        <w:tc>
          <w:tcPr>
            <w:tcW w:w="1668" w:type="dxa"/>
          </w:tcPr>
          <w:p w:rsidR="00E64235" w:rsidRPr="00D913DA" w:rsidRDefault="00E64235" w:rsidP="003221B7">
            <w:pPr>
              <w:pStyle w:val="Retrait3aliggauche"/>
              <w:suppressAutoHyphens/>
            </w:pPr>
            <w:r w:rsidRPr="00D913DA">
              <w:t>Formulaire de confirmation</w:t>
            </w:r>
          </w:p>
        </w:tc>
        <w:tc>
          <w:tcPr>
            <w:tcW w:w="3260" w:type="dxa"/>
          </w:tcPr>
          <w:p w:rsidR="00E64235" w:rsidRPr="00D913DA" w:rsidRDefault="00E64235" w:rsidP="003221B7">
            <w:pPr>
              <w:pStyle w:val="Retrait3aliggauche"/>
              <w:suppressAutoHyphens/>
            </w:pPr>
            <w:r w:rsidRPr="00D913DA">
              <w:t>Clic « Cancel »</w:t>
            </w:r>
          </w:p>
        </w:tc>
        <w:tc>
          <w:tcPr>
            <w:tcW w:w="3118" w:type="dxa"/>
          </w:tcPr>
          <w:p w:rsidR="00E64235" w:rsidRPr="00D913DA" w:rsidRDefault="00E64235" w:rsidP="003221B7">
            <w:pPr>
              <w:pStyle w:val="Retrait3aliggauche"/>
              <w:suppressAutoHyphens/>
            </w:pPr>
            <w:r w:rsidRPr="00D913DA">
              <w:t>Disparition de la popup</w:t>
            </w:r>
          </w:p>
        </w:tc>
        <w:tc>
          <w:tcPr>
            <w:tcW w:w="1169" w:type="dxa"/>
          </w:tcPr>
          <w:p w:rsidR="00E64235" w:rsidRPr="00D913DA" w:rsidRDefault="004C102B" w:rsidP="003221B7">
            <w:pPr>
              <w:pStyle w:val="Retrait3aliggauche"/>
              <w:suppressAutoHyphens/>
              <w:jc w:val="center"/>
              <w:rPr>
                <w:b/>
                <w:color w:val="00B050"/>
              </w:rPr>
            </w:pPr>
            <w:r w:rsidRPr="00D913DA">
              <w:rPr>
                <w:b/>
                <w:color w:val="00B050"/>
              </w:rPr>
              <w:t>OK</w:t>
            </w:r>
          </w:p>
        </w:tc>
      </w:tr>
      <w:tr w:rsidR="00E64235" w:rsidRPr="00D913DA"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913DA" w:rsidRDefault="00E64235" w:rsidP="003221B7">
            <w:pPr>
              <w:pStyle w:val="Retrait3aliggauche"/>
              <w:suppressAutoHyphens/>
              <w:rPr>
                <w:i/>
              </w:rPr>
            </w:pPr>
            <w:r w:rsidRPr="00D913DA">
              <w:rPr>
                <w:i/>
              </w:rPr>
              <w:t>Formulaire de confirmation</w:t>
            </w:r>
          </w:p>
        </w:tc>
        <w:tc>
          <w:tcPr>
            <w:tcW w:w="3260" w:type="dxa"/>
          </w:tcPr>
          <w:p w:rsidR="00E64235" w:rsidRPr="00D913DA" w:rsidRDefault="00E64235" w:rsidP="003221B7">
            <w:pPr>
              <w:pStyle w:val="Retrait3aliggauche"/>
              <w:suppressAutoHyphens/>
              <w:rPr>
                <w:i/>
              </w:rPr>
            </w:pPr>
            <w:r w:rsidRPr="00D913DA">
              <w:rPr>
                <w:i/>
              </w:rPr>
              <w:t>Clic « Delete » si déjà supprimé (cf. : « Tests spéciaux – D »)</w:t>
            </w:r>
          </w:p>
        </w:tc>
        <w:tc>
          <w:tcPr>
            <w:tcW w:w="3118" w:type="dxa"/>
          </w:tcPr>
          <w:p w:rsidR="00E64235" w:rsidRPr="00D913DA" w:rsidRDefault="00E64235" w:rsidP="003221B7">
            <w:pPr>
              <w:pStyle w:val="Retrait3aliggauche"/>
              <w:suppressAutoHyphens/>
              <w:rPr>
                <w:i/>
              </w:rPr>
            </w:pPr>
            <w:r w:rsidRPr="00D913DA">
              <w:rPr>
                <w:i/>
              </w:rPr>
              <w:t>Affichage message d’erreur</w:t>
            </w:r>
          </w:p>
        </w:tc>
        <w:tc>
          <w:tcPr>
            <w:tcW w:w="1169" w:type="dxa"/>
          </w:tcPr>
          <w:p w:rsidR="00E64235" w:rsidRPr="00D913DA" w:rsidRDefault="00A42BD0" w:rsidP="003221B7">
            <w:pPr>
              <w:pStyle w:val="Retrait3aliggauche"/>
              <w:suppressAutoHyphens/>
              <w:jc w:val="center"/>
              <w:rPr>
                <w:b/>
                <w:i/>
                <w:color w:val="00B050"/>
              </w:rPr>
            </w:pPr>
            <w:r w:rsidRPr="00D913DA">
              <w:rPr>
                <w:b/>
                <w:i/>
                <w:color w:val="00B050"/>
              </w:rPr>
              <w:t>OK</w:t>
            </w:r>
          </w:p>
        </w:tc>
      </w:tr>
      <w:tr w:rsidR="00E64235" w:rsidRPr="00D913DA" w:rsidTr="005A52CC">
        <w:trPr>
          <w:trHeight w:val="959"/>
        </w:trPr>
        <w:tc>
          <w:tcPr>
            <w:tcW w:w="1668" w:type="dxa"/>
          </w:tcPr>
          <w:p w:rsidR="00E64235" w:rsidRPr="00D913DA" w:rsidRDefault="00E64235" w:rsidP="003221B7">
            <w:pPr>
              <w:pStyle w:val="Retrait3aliggauche"/>
              <w:suppressAutoHyphens/>
            </w:pPr>
            <w:r w:rsidRPr="00D913DA">
              <w:t>Formulaire de confirmation</w:t>
            </w:r>
          </w:p>
        </w:tc>
        <w:tc>
          <w:tcPr>
            <w:tcW w:w="3260" w:type="dxa"/>
          </w:tcPr>
          <w:p w:rsidR="00E64235" w:rsidRPr="00D913DA" w:rsidRDefault="00E64235" w:rsidP="003221B7">
            <w:pPr>
              <w:pStyle w:val="Retrait3aliggauche"/>
              <w:suppressAutoHyphens/>
            </w:pPr>
            <w:r w:rsidRPr="00D913DA">
              <w:t>Clic « Delete »</w:t>
            </w:r>
          </w:p>
        </w:tc>
        <w:tc>
          <w:tcPr>
            <w:tcW w:w="3118" w:type="dxa"/>
          </w:tcPr>
          <w:p w:rsidR="00E64235" w:rsidRPr="00D913DA" w:rsidRDefault="00E64235" w:rsidP="003221B7">
            <w:pPr>
              <w:pStyle w:val="Retrait3aliggauche"/>
              <w:suppressAutoHyphens/>
            </w:pPr>
            <w:r w:rsidRPr="00D913DA">
              <w:t>Suppression de l’ouvrage (et de ses machines)</w:t>
            </w:r>
          </w:p>
        </w:tc>
        <w:tc>
          <w:tcPr>
            <w:tcW w:w="1169" w:type="dxa"/>
          </w:tcPr>
          <w:p w:rsidR="00E64235" w:rsidRPr="00D913DA" w:rsidRDefault="004C102B" w:rsidP="003221B7">
            <w:pPr>
              <w:pStyle w:val="Retrait3aliggauche"/>
              <w:suppressAutoHyphens/>
              <w:jc w:val="center"/>
              <w:rPr>
                <w:b/>
                <w:color w:val="00B050"/>
              </w:rPr>
            </w:pPr>
            <w:r w:rsidRPr="00D913DA">
              <w:rPr>
                <w:b/>
                <w:color w:val="00B050"/>
              </w:rPr>
              <w:t>OK</w:t>
            </w:r>
          </w:p>
        </w:tc>
      </w:tr>
    </w:tbl>
    <w:p w:rsidR="00E64235" w:rsidRPr="00D913DA" w:rsidRDefault="00E64235" w:rsidP="003221B7">
      <w:pPr>
        <w:pStyle w:val="Titre3"/>
        <w:suppressAutoHyphens/>
      </w:pPr>
      <w:r w:rsidRPr="00D913DA">
        <w:t>New enterprise</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D913DA" w:rsidTr="005A52CC">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D913DA" w:rsidRDefault="00E64235" w:rsidP="003221B7">
            <w:pPr>
              <w:pStyle w:val="Retrait1"/>
              <w:suppressAutoHyphens/>
            </w:pPr>
            <w:r w:rsidRPr="00D913DA">
              <w:t>Élément testé</w:t>
            </w:r>
          </w:p>
        </w:tc>
        <w:tc>
          <w:tcPr>
            <w:tcW w:w="3260" w:type="dxa"/>
          </w:tcPr>
          <w:p w:rsidR="00E64235" w:rsidRPr="00D913DA" w:rsidRDefault="00E64235" w:rsidP="003221B7">
            <w:pPr>
              <w:pStyle w:val="Retrait1"/>
              <w:suppressAutoHyphens/>
            </w:pPr>
            <w:r w:rsidRPr="00D913DA">
              <w:t>Description du test</w:t>
            </w:r>
          </w:p>
        </w:tc>
        <w:tc>
          <w:tcPr>
            <w:tcW w:w="3118" w:type="dxa"/>
          </w:tcPr>
          <w:p w:rsidR="00E64235" w:rsidRPr="00D913DA" w:rsidRDefault="00E64235" w:rsidP="003221B7">
            <w:pPr>
              <w:pStyle w:val="Retrait1"/>
              <w:suppressAutoHyphens/>
            </w:pPr>
            <w:r w:rsidRPr="00D913DA">
              <w:t>Attente</w:t>
            </w:r>
            <w:r w:rsidRPr="00D913DA">
              <w:tab/>
            </w:r>
          </w:p>
        </w:tc>
        <w:tc>
          <w:tcPr>
            <w:tcW w:w="1169" w:type="dxa"/>
          </w:tcPr>
          <w:p w:rsidR="00E64235" w:rsidRPr="00D913DA" w:rsidRDefault="00E64235" w:rsidP="003221B7">
            <w:pPr>
              <w:pStyle w:val="Retrait1"/>
              <w:suppressAutoHyphens/>
            </w:pPr>
            <w:r w:rsidRPr="00D913DA">
              <w:t>Résultat</w:t>
            </w:r>
          </w:p>
        </w:tc>
      </w:tr>
      <w:tr w:rsidR="00E64235" w:rsidRPr="00D913DA"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913DA" w:rsidRDefault="00E64235" w:rsidP="003221B7">
            <w:pPr>
              <w:pStyle w:val="Retrait3aliggauche"/>
              <w:suppressAutoHyphens/>
            </w:pPr>
            <w:r w:rsidRPr="00D913DA">
              <w:t>Formulaire d’ajout</w:t>
            </w:r>
          </w:p>
        </w:tc>
        <w:tc>
          <w:tcPr>
            <w:tcW w:w="3260" w:type="dxa"/>
          </w:tcPr>
          <w:p w:rsidR="00E64235" w:rsidRPr="00D913DA" w:rsidRDefault="00E64235" w:rsidP="003221B7">
            <w:pPr>
              <w:pStyle w:val="Retrait3aliggauche"/>
              <w:suppressAutoHyphens/>
            </w:pPr>
            <w:r w:rsidRPr="00D913DA">
              <w:t>Ajout avec des champs vides</w:t>
            </w:r>
          </w:p>
        </w:tc>
        <w:tc>
          <w:tcPr>
            <w:tcW w:w="3118" w:type="dxa"/>
          </w:tcPr>
          <w:p w:rsidR="00E64235" w:rsidRPr="00D913DA" w:rsidRDefault="00E64235" w:rsidP="003221B7">
            <w:pPr>
              <w:pStyle w:val="Retrait3aliggauche"/>
              <w:suppressAutoHyphens/>
            </w:pPr>
            <w:r w:rsidRPr="00D913DA">
              <w:t>Message d’erreur en dessous de l’élément vide</w:t>
            </w:r>
          </w:p>
        </w:tc>
        <w:tc>
          <w:tcPr>
            <w:tcW w:w="1169" w:type="dxa"/>
          </w:tcPr>
          <w:p w:rsidR="00E64235" w:rsidRPr="00D913DA" w:rsidRDefault="004C102B" w:rsidP="003221B7">
            <w:pPr>
              <w:pStyle w:val="Retrait3aliggauche"/>
              <w:suppressAutoHyphens/>
              <w:jc w:val="center"/>
              <w:rPr>
                <w:b/>
                <w:color w:val="00B050"/>
              </w:rPr>
            </w:pPr>
            <w:r w:rsidRPr="00D913DA">
              <w:rPr>
                <w:b/>
                <w:color w:val="00B050"/>
              </w:rPr>
              <w:t>OK</w:t>
            </w:r>
          </w:p>
        </w:tc>
      </w:tr>
      <w:tr w:rsidR="00E64235" w:rsidRPr="00D913DA" w:rsidTr="005A52CC">
        <w:trPr>
          <w:trHeight w:val="959"/>
        </w:trPr>
        <w:tc>
          <w:tcPr>
            <w:tcW w:w="1668" w:type="dxa"/>
          </w:tcPr>
          <w:p w:rsidR="00E64235" w:rsidRPr="00D913DA" w:rsidRDefault="00E64235" w:rsidP="003221B7">
            <w:pPr>
              <w:pStyle w:val="Retrait3aliggauche"/>
              <w:suppressAutoHyphens/>
            </w:pPr>
            <w:r w:rsidRPr="00D913DA">
              <w:t>Formulaire d’ajout</w:t>
            </w:r>
          </w:p>
        </w:tc>
        <w:tc>
          <w:tcPr>
            <w:tcW w:w="3260" w:type="dxa"/>
          </w:tcPr>
          <w:p w:rsidR="00E64235" w:rsidRPr="00D913DA" w:rsidRDefault="00E64235" w:rsidP="003221B7">
            <w:pPr>
              <w:pStyle w:val="Retrait3aliggauche"/>
              <w:suppressAutoHyphens/>
            </w:pPr>
            <w:r w:rsidRPr="00D913DA">
              <w:t>Ajout avec un NPA invalide</w:t>
            </w:r>
          </w:p>
        </w:tc>
        <w:tc>
          <w:tcPr>
            <w:tcW w:w="3118" w:type="dxa"/>
          </w:tcPr>
          <w:p w:rsidR="00E64235" w:rsidRPr="00D913DA" w:rsidRDefault="00E64235" w:rsidP="003221B7">
            <w:pPr>
              <w:pStyle w:val="Retrait3aliggauche"/>
              <w:suppressAutoHyphens/>
            </w:pPr>
            <w:r w:rsidRPr="00D913DA">
              <w:t>Message d’erreur en dessous du NPA</w:t>
            </w:r>
          </w:p>
        </w:tc>
        <w:tc>
          <w:tcPr>
            <w:tcW w:w="1169" w:type="dxa"/>
          </w:tcPr>
          <w:p w:rsidR="00E64235" w:rsidRPr="00D913DA" w:rsidRDefault="007E22D7" w:rsidP="003221B7">
            <w:pPr>
              <w:pStyle w:val="Retrait3aliggauche"/>
              <w:suppressAutoHyphens/>
              <w:jc w:val="center"/>
              <w:rPr>
                <w:b/>
                <w:color w:val="00B050"/>
              </w:rPr>
            </w:pPr>
            <w:r w:rsidRPr="00D913DA">
              <w:rPr>
                <w:b/>
                <w:color w:val="00B050"/>
              </w:rPr>
              <w:t>OK</w:t>
            </w:r>
          </w:p>
        </w:tc>
      </w:tr>
      <w:tr w:rsidR="00E64235" w:rsidRPr="00D913DA"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913DA" w:rsidRDefault="00E64235" w:rsidP="003221B7">
            <w:pPr>
              <w:pStyle w:val="Retrait3aliggauche"/>
              <w:suppressAutoHyphens/>
            </w:pPr>
            <w:r w:rsidRPr="00D913DA">
              <w:lastRenderedPageBreak/>
              <w:t>Formulaire d’ajout</w:t>
            </w:r>
          </w:p>
        </w:tc>
        <w:tc>
          <w:tcPr>
            <w:tcW w:w="3260" w:type="dxa"/>
          </w:tcPr>
          <w:p w:rsidR="00E64235" w:rsidRPr="00D913DA" w:rsidRDefault="00E64235" w:rsidP="003221B7">
            <w:pPr>
              <w:pStyle w:val="Retrait3aliggauche"/>
              <w:suppressAutoHyphens/>
            </w:pPr>
            <w:r w:rsidRPr="00D913DA">
              <w:t>Ajout de l’entreprise</w:t>
            </w:r>
          </w:p>
        </w:tc>
        <w:tc>
          <w:tcPr>
            <w:tcW w:w="3118" w:type="dxa"/>
          </w:tcPr>
          <w:p w:rsidR="00E64235" w:rsidRPr="00D913DA" w:rsidRDefault="00E64235" w:rsidP="003221B7">
            <w:pPr>
              <w:pStyle w:val="Retrait3aliggauche"/>
              <w:suppressAutoHyphens/>
            </w:pPr>
            <w:r w:rsidRPr="00D913DA">
              <w:t>Message de succès + redirection vers la liste</w:t>
            </w:r>
          </w:p>
        </w:tc>
        <w:tc>
          <w:tcPr>
            <w:tcW w:w="1169" w:type="dxa"/>
          </w:tcPr>
          <w:p w:rsidR="00E64235" w:rsidRPr="00D913DA" w:rsidRDefault="007E22D7" w:rsidP="003221B7">
            <w:pPr>
              <w:pStyle w:val="Retrait3aliggauche"/>
              <w:suppressAutoHyphens/>
              <w:jc w:val="center"/>
              <w:rPr>
                <w:b/>
                <w:color w:val="00B050"/>
              </w:rPr>
            </w:pPr>
            <w:r w:rsidRPr="00D913DA">
              <w:rPr>
                <w:b/>
                <w:color w:val="00B050"/>
              </w:rPr>
              <w:t>OK</w:t>
            </w:r>
          </w:p>
        </w:tc>
      </w:tr>
    </w:tbl>
    <w:p w:rsidR="00E64235" w:rsidRPr="00D913DA" w:rsidRDefault="00E64235" w:rsidP="003221B7">
      <w:pPr>
        <w:pStyle w:val="Titre3"/>
        <w:suppressAutoHyphens/>
      </w:pPr>
      <w:r w:rsidRPr="00D913DA">
        <w:t>New facility</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D913DA" w:rsidTr="005A52CC">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D913DA" w:rsidRDefault="00E64235" w:rsidP="003221B7">
            <w:pPr>
              <w:pStyle w:val="Retrait1"/>
              <w:suppressAutoHyphens/>
            </w:pPr>
            <w:r w:rsidRPr="00D913DA">
              <w:t>Élément testé</w:t>
            </w:r>
          </w:p>
        </w:tc>
        <w:tc>
          <w:tcPr>
            <w:tcW w:w="3260" w:type="dxa"/>
          </w:tcPr>
          <w:p w:rsidR="00E64235" w:rsidRPr="00D913DA" w:rsidRDefault="00E64235" w:rsidP="003221B7">
            <w:pPr>
              <w:pStyle w:val="Retrait1"/>
              <w:suppressAutoHyphens/>
            </w:pPr>
            <w:r w:rsidRPr="00D913DA">
              <w:t>Description du test</w:t>
            </w:r>
          </w:p>
        </w:tc>
        <w:tc>
          <w:tcPr>
            <w:tcW w:w="3118" w:type="dxa"/>
          </w:tcPr>
          <w:p w:rsidR="00E64235" w:rsidRPr="00D913DA" w:rsidRDefault="00E64235" w:rsidP="003221B7">
            <w:pPr>
              <w:pStyle w:val="Retrait1"/>
              <w:suppressAutoHyphens/>
            </w:pPr>
            <w:r w:rsidRPr="00D913DA">
              <w:t>Attente</w:t>
            </w:r>
            <w:r w:rsidRPr="00D913DA">
              <w:tab/>
            </w:r>
          </w:p>
        </w:tc>
        <w:tc>
          <w:tcPr>
            <w:tcW w:w="1169" w:type="dxa"/>
          </w:tcPr>
          <w:p w:rsidR="00E64235" w:rsidRPr="00D913DA" w:rsidRDefault="00E64235" w:rsidP="003221B7">
            <w:pPr>
              <w:pStyle w:val="Retrait1"/>
              <w:suppressAutoHyphens/>
            </w:pPr>
            <w:r w:rsidRPr="00D913DA">
              <w:t>Résultat</w:t>
            </w:r>
          </w:p>
        </w:tc>
      </w:tr>
      <w:tr w:rsidR="00E64235" w:rsidRPr="00D913DA"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913DA" w:rsidRDefault="00E64235" w:rsidP="003221B7">
            <w:pPr>
              <w:pStyle w:val="Retrait3aliggauche"/>
              <w:suppressAutoHyphens/>
            </w:pPr>
            <w:r w:rsidRPr="00D913DA">
              <w:t>Formulaire d’ajout</w:t>
            </w:r>
          </w:p>
        </w:tc>
        <w:tc>
          <w:tcPr>
            <w:tcW w:w="3260" w:type="dxa"/>
          </w:tcPr>
          <w:p w:rsidR="00E64235" w:rsidRPr="00D913DA" w:rsidRDefault="00E64235" w:rsidP="003221B7">
            <w:pPr>
              <w:pStyle w:val="Retrait3aliggauche"/>
              <w:suppressAutoHyphens/>
            </w:pPr>
            <w:r w:rsidRPr="00D913DA">
              <w:t>Ajout avec des champs vides</w:t>
            </w:r>
          </w:p>
        </w:tc>
        <w:tc>
          <w:tcPr>
            <w:tcW w:w="3118" w:type="dxa"/>
          </w:tcPr>
          <w:p w:rsidR="00E64235" w:rsidRPr="00D913DA" w:rsidRDefault="00E64235" w:rsidP="003221B7">
            <w:pPr>
              <w:pStyle w:val="Retrait3aliggauche"/>
              <w:suppressAutoHyphens/>
            </w:pPr>
            <w:r w:rsidRPr="00D913DA">
              <w:t>Message d’erreur en dessous de l’élément vide</w:t>
            </w:r>
          </w:p>
        </w:tc>
        <w:tc>
          <w:tcPr>
            <w:tcW w:w="1169" w:type="dxa"/>
          </w:tcPr>
          <w:p w:rsidR="00E64235" w:rsidRPr="00D913DA" w:rsidRDefault="0006585F" w:rsidP="003221B7">
            <w:pPr>
              <w:pStyle w:val="Retrait3aliggauche"/>
              <w:suppressAutoHyphens/>
              <w:jc w:val="center"/>
              <w:rPr>
                <w:b/>
                <w:color w:val="00B050"/>
              </w:rPr>
            </w:pPr>
            <w:r w:rsidRPr="00D913DA">
              <w:rPr>
                <w:b/>
                <w:color w:val="00B050"/>
              </w:rPr>
              <w:t>OK</w:t>
            </w:r>
          </w:p>
        </w:tc>
      </w:tr>
      <w:tr w:rsidR="00E64235" w:rsidRPr="00D913DA" w:rsidTr="005A52CC">
        <w:trPr>
          <w:trHeight w:val="959"/>
        </w:trPr>
        <w:tc>
          <w:tcPr>
            <w:tcW w:w="1668" w:type="dxa"/>
          </w:tcPr>
          <w:p w:rsidR="00E64235" w:rsidRPr="00D913DA" w:rsidRDefault="00E64235" w:rsidP="003221B7">
            <w:pPr>
              <w:pStyle w:val="Retrait3aliggauche"/>
              <w:suppressAutoHyphens/>
            </w:pPr>
            <w:r w:rsidRPr="00D913DA">
              <w:t>Formulaire d’ajout</w:t>
            </w:r>
          </w:p>
        </w:tc>
        <w:tc>
          <w:tcPr>
            <w:tcW w:w="3260" w:type="dxa"/>
          </w:tcPr>
          <w:p w:rsidR="00E64235" w:rsidRPr="00D913DA" w:rsidRDefault="00E64235" w:rsidP="003221B7">
            <w:pPr>
              <w:pStyle w:val="Retrait3aliggauche"/>
              <w:suppressAutoHyphens/>
            </w:pPr>
            <w:r w:rsidRPr="00D913DA">
              <w:t>Ajout avec un NPA invalide</w:t>
            </w:r>
          </w:p>
        </w:tc>
        <w:tc>
          <w:tcPr>
            <w:tcW w:w="3118" w:type="dxa"/>
          </w:tcPr>
          <w:p w:rsidR="00E64235" w:rsidRPr="00D913DA" w:rsidRDefault="00E64235" w:rsidP="003221B7">
            <w:pPr>
              <w:pStyle w:val="Retrait3aliggauche"/>
              <w:suppressAutoHyphens/>
            </w:pPr>
            <w:r w:rsidRPr="00D913DA">
              <w:t>Message d’erreur en dessous du NPA</w:t>
            </w:r>
          </w:p>
        </w:tc>
        <w:tc>
          <w:tcPr>
            <w:tcW w:w="1169" w:type="dxa"/>
          </w:tcPr>
          <w:p w:rsidR="00E64235" w:rsidRPr="00D913DA" w:rsidRDefault="0006585F" w:rsidP="003221B7">
            <w:pPr>
              <w:pStyle w:val="Retrait3aliggauche"/>
              <w:suppressAutoHyphens/>
              <w:jc w:val="center"/>
              <w:rPr>
                <w:b/>
                <w:color w:val="00B050"/>
              </w:rPr>
            </w:pPr>
            <w:r w:rsidRPr="00D913DA">
              <w:rPr>
                <w:b/>
                <w:color w:val="00B050"/>
              </w:rPr>
              <w:t>OK</w:t>
            </w:r>
          </w:p>
        </w:tc>
      </w:tr>
      <w:tr w:rsidR="00E64235" w:rsidRPr="00D913DA"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913DA" w:rsidRDefault="00E64235" w:rsidP="003221B7">
            <w:pPr>
              <w:pStyle w:val="Retrait3aliggauche"/>
              <w:suppressAutoHyphens/>
              <w:rPr>
                <w:i/>
              </w:rPr>
            </w:pPr>
            <w:r w:rsidRPr="00D913DA">
              <w:rPr>
                <w:i/>
              </w:rPr>
              <w:t>Formulaire d’ajout</w:t>
            </w:r>
          </w:p>
        </w:tc>
        <w:tc>
          <w:tcPr>
            <w:tcW w:w="3260" w:type="dxa"/>
          </w:tcPr>
          <w:p w:rsidR="00E64235" w:rsidRPr="00D913DA" w:rsidRDefault="00E64235" w:rsidP="003221B7">
            <w:pPr>
              <w:pStyle w:val="Retrait3aliggauche"/>
              <w:suppressAutoHyphens/>
              <w:rPr>
                <w:i/>
              </w:rPr>
            </w:pPr>
            <w:r w:rsidRPr="00D913DA">
              <w:rPr>
                <w:i/>
              </w:rPr>
              <w:t>Ajout dans une entreprise inexistante (cf. : « Tests spéciaux – A »)</w:t>
            </w:r>
          </w:p>
        </w:tc>
        <w:tc>
          <w:tcPr>
            <w:tcW w:w="3118" w:type="dxa"/>
          </w:tcPr>
          <w:p w:rsidR="00E64235" w:rsidRPr="00D913DA" w:rsidRDefault="00E64235" w:rsidP="003221B7">
            <w:pPr>
              <w:pStyle w:val="Retrait3aliggauche"/>
              <w:suppressAutoHyphens/>
              <w:rPr>
                <w:i/>
              </w:rPr>
            </w:pPr>
            <w:r w:rsidRPr="00D913DA">
              <w:rPr>
                <w:i/>
              </w:rPr>
              <w:t>Message d’erreur</w:t>
            </w:r>
          </w:p>
        </w:tc>
        <w:tc>
          <w:tcPr>
            <w:tcW w:w="1169" w:type="dxa"/>
          </w:tcPr>
          <w:p w:rsidR="00E64235" w:rsidRPr="00D913DA" w:rsidRDefault="00A42BD0" w:rsidP="003221B7">
            <w:pPr>
              <w:pStyle w:val="Retrait3aliggauche"/>
              <w:suppressAutoHyphens/>
              <w:jc w:val="center"/>
              <w:rPr>
                <w:b/>
                <w:i/>
                <w:color w:val="00B050"/>
              </w:rPr>
            </w:pPr>
            <w:r w:rsidRPr="00D913DA">
              <w:rPr>
                <w:b/>
                <w:i/>
                <w:color w:val="00B050"/>
              </w:rPr>
              <w:t>OK</w:t>
            </w:r>
          </w:p>
        </w:tc>
      </w:tr>
      <w:tr w:rsidR="00E64235" w:rsidRPr="00D913DA" w:rsidTr="005A52CC">
        <w:trPr>
          <w:trHeight w:val="959"/>
        </w:trPr>
        <w:tc>
          <w:tcPr>
            <w:tcW w:w="1668" w:type="dxa"/>
          </w:tcPr>
          <w:p w:rsidR="00E64235" w:rsidRPr="00D913DA" w:rsidRDefault="00E64235" w:rsidP="003221B7">
            <w:pPr>
              <w:pStyle w:val="Retrait3aliggauche"/>
              <w:suppressAutoHyphens/>
            </w:pPr>
            <w:r w:rsidRPr="00D913DA">
              <w:t>Formulaire d’ajout</w:t>
            </w:r>
          </w:p>
        </w:tc>
        <w:tc>
          <w:tcPr>
            <w:tcW w:w="3260" w:type="dxa"/>
          </w:tcPr>
          <w:p w:rsidR="00E64235" w:rsidRPr="00D913DA" w:rsidRDefault="00E64235" w:rsidP="003221B7">
            <w:pPr>
              <w:pStyle w:val="Retrait3aliggauche"/>
              <w:suppressAutoHyphens/>
            </w:pPr>
            <w:r w:rsidRPr="00D913DA">
              <w:t>Ajout de l’ouvrage</w:t>
            </w:r>
          </w:p>
        </w:tc>
        <w:tc>
          <w:tcPr>
            <w:tcW w:w="3118" w:type="dxa"/>
          </w:tcPr>
          <w:p w:rsidR="00E64235" w:rsidRPr="00D913DA" w:rsidRDefault="00E64235" w:rsidP="003221B7">
            <w:pPr>
              <w:pStyle w:val="Retrait3aliggauche"/>
              <w:suppressAutoHyphens/>
            </w:pPr>
            <w:r w:rsidRPr="00D913DA">
              <w:t>Message de succès + redirection vers la liste</w:t>
            </w:r>
          </w:p>
        </w:tc>
        <w:tc>
          <w:tcPr>
            <w:tcW w:w="1169" w:type="dxa"/>
          </w:tcPr>
          <w:p w:rsidR="00E64235" w:rsidRPr="00D913DA" w:rsidRDefault="0006585F" w:rsidP="003221B7">
            <w:pPr>
              <w:pStyle w:val="Retrait3aliggauche"/>
              <w:suppressAutoHyphens/>
              <w:jc w:val="center"/>
              <w:rPr>
                <w:b/>
                <w:color w:val="00B050"/>
              </w:rPr>
            </w:pPr>
            <w:r w:rsidRPr="00D913DA">
              <w:rPr>
                <w:b/>
                <w:color w:val="00B050"/>
              </w:rPr>
              <w:t>OK</w:t>
            </w:r>
          </w:p>
        </w:tc>
      </w:tr>
    </w:tbl>
    <w:p w:rsidR="00E64235" w:rsidRPr="00D913DA" w:rsidRDefault="00E64235" w:rsidP="003221B7">
      <w:pPr>
        <w:pStyle w:val="Titre3"/>
        <w:suppressAutoHyphens/>
      </w:pPr>
      <w:r w:rsidRPr="00D913DA">
        <w:t>Update enterprise</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D913DA" w:rsidTr="005A52CC">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D913DA" w:rsidRDefault="00E64235" w:rsidP="003221B7">
            <w:pPr>
              <w:pStyle w:val="Retrait1"/>
              <w:suppressAutoHyphens/>
            </w:pPr>
            <w:r w:rsidRPr="00D913DA">
              <w:t>Élément testé</w:t>
            </w:r>
          </w:p>
        </w:tc>
        <w:tc>
          <w:tcPr>
            <w:tcW w:w="3260" w:type="dxa"/>
          </w:tcPr>
          <w:p w:rsidR="00E64235" w:rsidRPr="00D913DA" w:rsidRDefault="00E64235" w:rsidP="003221B7">
            <w:pPr>
              <w:pStyle w:val="Retrait1"/>
              <w:suppressAutoHyphens/>
            </w:pPr>
            <w:r w:rsidRPr="00D913DA">
              <w:t>Description du test</w:t>
            </w:r>
          </w:p>
        </w:tc>
        <w:tc>
          <w:tcPr>
            <w:tcW w:w="3118" w:type="dxa"/>
          </w:tcPr>
          <w:p w:rsidR="00E64235" w:rsidRPr="00D913DA" w:rsidRDefault="00E64235" w:rsidP="003221B7">
            <w:pPr>
              <w:pStyle w:val="Retrait1"/>
              <w:suppressAutoHyphens/>
            </w:pPr>
            <w:r w:rsidRPr="00D913DA">
              <w:t>Attente</w:t>
            </w:r>
            <w:r w:rsidRPr="00D913DA">
              <w:tab/>
            </w:r>
          </w:p>
        </w:tc>
        <w:tc>
          <w:tcPr>
            <w:tcW w:w="1169" w:type="dxa"/>
          </w:tcPr>
          <w:p w:rsidR="00E64235" w:rsidRPr="00D913DA" w:rsidRDefault="00E64235" w:rsidP="003221B7">
            <w:pPr>
              <w:pStyle w:val="Retrait1"/>
              <w:suppressAutoHyphens/>
            </w:pPr>
            <w:r w:rsidRPr="00D913DA">
              <w:t>Résultat</w:t>
            </w:r>
          </w:p>
        </w:tc>
      </w:tr>
      <w:tr w:rsidR="00E64235" w:rsidRPr="00D913DA"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913DA" w:rsidRDefault="00E64235" w:rsidP="003221B7">
            <w:pPr>
              <w:pStyle w:val="Retrait3aliggauche"/>
              <w:suppressAutoHyphens/>
            </w:pPr>
            <w:r w:rsidRPr="00D913DA">
              <w:t>Formulaire de mise à jour</w:t>
            </w:r>
          </w:p>
        </w:tc>
        <w:tc>
          <w:tcPr>
            <w:tcW w:w="3260" w:type="dxa"/>
          </w:tcPr>
          <w:p w:rsidR="00E64235" w:rsidRPr="00D913DA" w:rsidRDefault="00E64235" w:rsidP="003221B7">
            <w:pPr>
              <w:pStyle w:val="Retrait3aliggauche"/>
              <w:suppressAutoHyphens/>
            </w:pPr>
            <w:r w:rsidRPr="00D913DA">
              <w:t>Mise à jour avec des champs vides</w:t>
            </w:r>
          </w:p>
        </w:tc>
        <w:tc>
          <w:tcPr>
            <w:tcW w:w="3118" w:type="dxa"/>
          </w:tcPr>
          <w:p w:rsidR="00E64235" w:rsidRPr="00D913DA" w:rsidRDefault="00E64235" w:rsidP="003221B7">
            <w:pPr>
              <w:pStyle w:val="Retrait3aliggauche"/>
              <w:suppressAutoHyphens/>
            </w:pPr>
            <w:r w:rsidRPr="00D913DA">
              <w:t>Message d’erreur en dessous de l’élément vide</w:t>
            </w:r>
          </w:p>
        </w:tc>
        <w:tc>
          <w:tcPr>
            <w:tcW w:w="1169" w:type="dxa"/>
          </w:tcPr>
          <w:p w:rsidR="00E64235" w:rsidRPr="00D913DA" w:rsidRDefault="007E22D7" w:rsidP="003221B7">
            <w:pPr>
              <w:pStyle w:val="Retrait3aliggauche"/>
              <w:suppressAutoHyphens/>
              <w:jc w:val="center"/>
              <w:rPr>
                <w:b/>
                <w:color w:val="00B050"/>
              </w:rPr>
            </w:pPr>
            <w:r w:rsidRPr="00D913DA">
              <w:rPr>
                <w:b/>
                <w:color w:val="00B050"/>
              </w:rPr>
              <w:t>OK</w:t>
            </w:r>
          </w:p>
        </w:tc>
      </w:tr>
      <w:tr w:rsidR="00E64235" w:rsidRPr="00D913DA" w:rsidTr="005A52CC">
        <w:trPr>
          <w:trHeight w:val="959"/>
        </w:trPr>
        <w:tc>
          <w:tcPr>
            <w:tcW w:w="1668" w:type="dxa"/>
          </w:tcPr>
          <w:p w:rsidR="00E64235" w:rsidRPr="00D913DA" w:rsidRDefault="00E64235" w:rsidP="003221B7">
            <w:pPr>
              <w:pStyle w:val="Retrait3aliggauche"/>
              <w:suppressAutoHyphens/>
            </w:pPr>
            <w:r w:rsidRPr="00D913DA">
              <w:t>Formulaire de mise à jour</w:t>
            </w:r>
          </w:p>
        </w:tc>
        <w:tc>
          <w:tcPr>
            <w:tcW w:w="3260" w:type="dxa"/>
          </w:tcPr>
          <w:p w:rsidR="00E64235" w:rsidRPr="00D913DA" w:rsidRDefault="00E64235" w:rsidP="003221B7">
            <w:pPr>
              <w:pStyle w:val="Retrait3aliggauche"/>
              <w:suppressAutoHyphens/>
            </w:pPr>
            <w:r w:rsidRPr="00D913DA">
              <w:t>Mise à jour avec un NPA invalide</w:t>
            </w:r>
          </w:p>
        </w:tc>
        <w:tc>
          <w:tcPr>
            <w:tcW w:w="3118" w:type="dxa"/>
          </w:tcPr>
          <w:p w:rsidR="00E64235" w:rsidRPr="00D913DA" w:rsidRDefault="00E64235" w:rsidP="003221B7">
            <w:pPr>
              <w:pStyle w:val="Retrait3aliggauche"/>
              <w:suppressAutoHyphens/>
            </w:pPr>
            <w:r w:rsidRPr="00D913DA">
              <w:t>Message d’erreur en dessous du NPA</w:t>
            </w:r>
          </w:p>
        </w:tc>
        <w:tc>
          <w:tcPr>
            <w:tcW w:w="1169" w:type="dxa"/>
          </w:tcPr>
          <w:p w:rsidR="00E64235" w:rsidRPr="00D913DA" w:rsidRDefault="0006585F" w:rsidP="003221B7">
            <w:pPr>
              <w:pStyle w:val="Retrait3aliggauche"/>
              <w:suppressAutoHyphens/>
              <w:jc w:val="center"/>
              <w:rPr>
                <w:b/>
                <w:color w:val="00B050"/>
              </w:rPr>
            </w:pPr>
            <w:r w:rsidRPr="00D913DA">
              <w:rPr>
                <w:b/>
                <w:color w:val="00B050"/>
              </w:rPr>
              <w:t>OK</w:t>
            </w:r>
          </w:p>
        </w:tc>
      </w:tr>
      <w:tr w:rsidR="00157495" w:rsidRPr="00D913DA" w:rsidTr="00A46D9B">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157495" w:rsidRPr="00D913DA" w:rsidRDefault="00157495" w:rsidP="00157495">
            <w:pPr>
              <w:pStyle w:val="Retrait3aliggauche"/>
              <w:suppressAutoHyphens/>
              <w:rPr>
                <w:i/>
              </w:rPr>
            </w:pPr>
            <w:r>
              <w:rPr>
                <w:i/>
              </w:rPr>
              <w:t>Formulaire de mise à jour</w:t>
            </w:r>
          </w:p>
        </w:tc>
        <w:tc>
          <w:tcPr>
            <w:tcW w:w="3260" w:type="dxa"/>
          </w:tcPr>
          <w:p w:rsidR="00157495" w:rsidRPr="00D913DA" w:rsidRDefault="00157495" w:rsidP="00157495">
            <w:pPr>
              <w:pStyle w:val="Retrait3aliggauche"/>
              <w:suppressAutoHyphens/>
              <w:rPr>
                <w:i/>
              </w:rPr>
            </w:pPr>
            <w:r>
              <w:rPr>
                <w:i/>
              </w:rPr>
              <w:t>Mise à jour d’une entreprise inexistante (cf. : « Tests spéciaux – B</w:t>
            </w:r>
            <w:r w:rsidRPr="00D913DA">
              <w:rPr>
                <w:i/>
              </w:rPr>
              <w:t> »)</w:t>
            </w:r>
          </w:p>
        </w:tc>
        <w:tc>
          <w:tcPr>
            <w:tcW w:w="3118" w:type="dxa"/>
          </w:tcPr>
          <w:p w:rsidR="00157495" w:rsidRPr="0048500F" w:rsidRDefault="00157495" w:rsidP="00157495">
            <w:pPr>
              <w:pStyle w:val="Retrait3aliggauche"/>
              <w:suppressAutoHyphens/>
              <w:rPr>
                <w:i/>
              </w:rPr>
            </w:pPr>
            <w:r>
              <w:rPr>
                <w:i/>
              </w:rPr>
              <w:t>Affichage d’un message d’erreur</w:t>
            </w:r>
          </w:p>
        </w:tc>
        <w:tc>
          <w:tcPr>
            <w:tcW w:w="1169" w:type="dxa"/>
          </w:tcPr>
          <w:p w:rsidR="00157495" w:rsidRDefault="00157495" w:rsidP="00157495">
            <w:pPr>
              <w:pStyle w:val="Retrait3aliggauche"/>
              <w:suppressAutoHyphens/>
              <w:jc w:val="center"/>
              <w:rPr>
                <w:b/>
                <w:i/>
                <w:color w:val="00B050"/>
              </w:rPr>
            </w:pPr>
            <w:r w:rsidRPr="00D913DA">
              <w:rPr>
                <w:b/>
                <w:i/>
                <w:color w:val="00B050"/>
              </w:rPr>
              <w:t>OK</w:t>
            </w:r>
          </w:p>
          <w:p w:rsidR="00157495" w:rsidRPr="00157495" w:rsidRDefault="00157495" w:rsidP="00157495">
            <w:pPr>
              <w:tabs>
                <w:tab w:val="left" w:pos="705"/>
              </w:tabs>
            </w:pPr>
            <w:r>
              <w:tab/>
            </w:r>
          </w:p>
        </w:tc>
      </w:tr>
      <w:tr w:rsidR="00E64235" w:rsidRPr="00D913DA" w:rsidTr="005A52CC">
        <w:trPr>
          <w:trHeight w:val="959"/>
        </w:trPr>
        <w:tc>
          <w:tcPr>
            <w:tcW w:w="1668" w:type="dxa"/>
          </w:tcPr>
          <w:p w:rsidR="00E64235" w:rsidRPr="00D913DA" w:rsidRDefault="00E64235" w:rsidP="003221B7">
            <w:pPr>
              <w:pStyle w:val="Retrait3aliggauche"/>
              <w:suppressAutoHyphens/>
              <w:rPr>
                <w:i/>
              </w:rPr>
            </w:pPr>
            <w:r w:rsidRPr="00D913DA">
              <w:rPr>
                <w:i/>
              </w:rPr>
              <w:t>Formulaire de mise à jour</w:t>
            </w:r>
          </w:p>
        </w:tc>
        <w:tc>
          <w:tcPr>
            <w:tcW w:w="3260" w:type="dxa"/>
          </w:tcPr>
          <w:p w:rsidR="00E64235" w:rsidRPr="00D913DA" w:rsidRDefault="00E64235" w:rsidP="003221B7">
            <w:pPr>
              <w:pStyle w:val="Retrait3aliggauche"/>
              <w:suppressAutoHyphens/>
              <w:rPr>
                <w:i/>
              </w:rPr>
            </w:pPr>
            <w:r w:rsidRPr="00D913DA">
              <w:rPr>
                <w:i/>
              </w:rPr>
              <w:t>Mise à jour dont les données d’origine diffèrent de celles de la DB (cf. : « Tests spéciaux – C »)</w:t>
            </w:r>
          </w:p>
        </w:tc>
        <w:tc>
          <w:tcPr>
            <w:tcW w:w="3118" w:type="dxa"/>
          </w:tcPr>
          <w:p w:rsidR="00E64235" w:rsidRPr="00D913DA" w:rsidRDefault="00E64235" w:rsidP="003221B7">
            <w:pPr>
              <w:pStyle w:val="Retrait3aliggauche"/>
              <w:suppressAutoHyphens/>
              <w:rPr>
                <w:i/>
              </w:rPr>
            </w:pPr>
            <w:r w:rsidRPr="00D913DA">
              <w:rPr>
                <w:i/>
              </w:rPr>
              <w:t>Message d’erreur</w:t>
            </w:r>
          </w:p>
        </w:tc>
        <w:tc>
          <w:tcPr>
            <w:tcW w:w="1169" w:type="dxa"/>
          </w:tcPr>
          <w:p w:rsidR="00157495" w:rsidRDefault="00A42BD0" w:rsidP="003221B7">
            <w:pPr>
              <w:pStyle w:val="Retrait3aliggauche"/>
              <w:suppressAutoHyphens/>
              <w:jc w:val="center"/>
              <w:rPr>
                <w:b/>
                <w:i/>
                <w:color w:val="00B050"/>
              </w:rPr>
            </w:pPr>
            <w:r w:rsidRPr="00D913DA">
              <w:rPr>
                <w:b/>
                <w:i/>
                <w:color w:val="00B050"/>
              </w:rPr>
              <w:t>OK</w:t>
            </w:r>
          </w:p>
          <w:p w:rsidR="00E64235" w:rsidRPr="00157495" w:rsidRDefault="00157495" w:rsidP="00157495">
            <w:pPr>
              <w:tabs>
                <w:tab w:val="left" w:pos="705"/>
              </w:tabs>
            </w:pPr>
            <w:r>
              <w:tab/>
            </w:r>
          </w:p>
        </w:tc>
      </w:tr>
      <w:tr w:rsidR="00E64235" w:rsidRPr="00D913DA"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913DA" w:rsidRDefault="00E64235" w:rsidP="003221B7">
            <w:pPr>
              <w:pStyle w:val="Retrait3aliggauche"/>
              <w:suppressAutoHyphens/>
            </w:pPr>
            <w:r w:rsidRPr="00D913DA">
              <w:t>Formulaire de mise à jour</w:t>
            </w:r>
          </w:p>
        </w:tc>
        <w:tc>
          <w:tcPr>
            <w:tcW w:w="3260" w:type="dxa"/>
          </w:tcPr>
          <w:p w:rsidR="00E64235" w:rsidRPr="00D913DA" w:rsidRDefault="00E64235" w:rsidP="003221B7">
            <w:pPr>
              <w:pStyle w:val="Retrait3aliggauche"/>
              <w:suppressAutoHyphens/>
            </w:pPr>
            <w:r w:rsidRPr="00D913DA">
              <w:t>Mise à jour de l’entreprise</w:t>
            </w:r>
          </w:p>
        </w:tc>
        <w:tc>
          <w:tcPr>
            <w:tcW w:w="3118" w:type="dxa"/>
          </w:tcPr>
          <w:p w:rsidR="00E64235" w:rsidRPr="00D913DA" w:rsidRDefault="00E64235" w:rsidP="003221B7">
            <w:pPr>
              <w:pStyle w:val="Retrait3aliggauche"/>
              <w:suppressAutoHyphens/>
            </w:pPr>
            <w:r w:rsidRPr="00D913DA">
              <w:t>Message de succès + redirection vers la liste</w:t>
            </w:r>
          </w:p>
        </w:tc>
        <w:tc>
          <w:tcPr>
            <w:tcW w:w="1169" w:type="dxa"/>
          </w:tcPr>
          <w:p w:rsidR="00E64235" w:rsidRPr="00D913DA" w:rsidRDefault="0006585F" w:rsidP="003221B7">
            <w:pPr>
              <w:pStyle w:val="Retrait3aliggauche"/>
              <w:suppressAutoHyphens/>
              <w:jc w:val="center"/>
              <w:rPr>
                <w:b/>
                <w:color w:val="00B050"/>
              </w:rPr>
            </w:pPr>
            <w:r w:rsidRPr="00D913DA">
              <w:rPr>
                <w:b/>
                <w:color w:val="00B050"/>
              </w:rPr>
              <w:t>OK</w:t>
            </w:r>
          </w:p>
        </w:tc>
      </w:tr>
    </w:tbl>
    <w:p w:rsidR="00E64235" w:rsidRPr="00D913DA" w:rsidRDefault="00E64235" w:rsidP="003221B7">
      <w:pPr>
        <w:pStyle w:val="Titre3"/>
        <w:suppressAutoHyphens/>
      </w:pPr>
      <w:r w:rsidRPr="00D913DA">
        <w:t>Update facility</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D913DA" w:rsidTr="005A52CC">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D913DA" w:rsidRDefault="00E64235" w:rsidP="003221B7">
            <w:pPr>
              <w:pStyle w:val="Retrait1"/>
              <w:suppressAutoHyphens/>
            </w:pPr>
            <w:r w:rsidRPr="00D913DA">
              <w:t>Élément testé</w:t>
            </w:r>
          </w:p>
        </w:tc>
        <w:tc>
          <w:tcPr>
            <w:tcW w:w="3260" w:type="dxa"/>
          </w:tcPr>
          <w:p w:rsidR="00E64235" w:rsidRPr="00D913DA" w:rsidRDefault="00E64235" w:rsidP="003221B7">
            <w:pPr>
              <w:pStyle w:val="Retrait1"/>
              <w:suppressAutoHyphens/>
            </w:pPr>
            <w:r w:rsidRPr="00D913DA">
              <w:t>Description du test</w:t>
            </w:r>
          </w:p>
        </w:tc>
        <w:tc>
          <w:tcPr>
            <w:tcW w:w="3118" w:type="dxa"/>
          </w:tcPr>
          <w:p w:rsidR="00E64235" w:rsidRPr="00D913DA" w:rsidRDefault="00E64235" w:rsidP="003221B7">
            <w:pPr>
              <w:pStyle w:val="Retrait1"/>
              <w:suppressAutoHyphens/>
            </w:pPr>
            <w:r w:rsidRPr="00D913DA">
              <w:t>Attente</w:t>
            </w:r>
            <w:r w:rsidRPr="00D913DA">
              <w:tab/>
            </w:r>
          </w:p>
        </w:tc>
        <w:tc>
          <w:tcPr>
            <w:tcW w:w="1169" w:type="dxa"/>
          </w:tcPr>
          <w:p w:rsidR="00E64235" w:rsidRPr="00D913DA" w:rsidRDefault="00E64235" w:rsidP="003221B7">
            <w:pPr>
              <w:pStyle w:val="Retrait1"/>
              <w:suppressAutoHyphens/>
            </w:pPr>
            <w:r w:rsidRPr="00D913DA">
              <w:t>Résultat</w:t>
            </w:r>
          </w:p>
        </w:tc>
      </w:tr>
      <w:tr w:rsidR="00E64235" w:rsidRPr="00D913DA"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913DA" w:rsidRDefault="00E64235" w:rsidP="003221B7">
            <w:pPr>
              <w:pStyle w:val="Retrait3aliggauche"/>
              <w:suppressAutoHyphens/>
            </w:pPr>
            <w:r w:rsidRPr="00D913DA">
              <w:lastRenderedPageBreak/>
              <w:t>Formulaire de mise à jour</w:t>
            </w:r>
          </w:p>
        </w:tc>
        <w:tc>
          <w:tcPr>
            <w:tcW w:w="3260" w:type="dxa"/>
          </w:tcPr>
          <w:p w:rsidR="00E64235" w:rsidRPr="00D913DA" w:rsidRDefault="00E64235" w:rsidP="003221B7">
            <w:pPr>
              <w:pStyle w:val="Retrait3aliggauche"/>
              <w:suppressAutoHyphens/>
            </w:pPr>
            <w:r w:rsidRPr="00D913DA">
              <w:t>Mise à jour avec des champs vides</w:t>
            </w:r>
          </w:p>
        </w:tc>
        <w:tc>
          <w:tcPr>
            <w:tcW w:w="3118" w:type="dxa"/>
          </w:tcPr>
          <w:p w:rsidR="00E64235" w:rsidRPr="00D913DA" w:rsidRDefault="00E64235" w:rsidP="003221B7">
            <w:pPr>
              <w:pStyle w:val="Retrait3aliggauche"/>
              <w:suppressAutoHyphens/>
            </w:pPr>
            <w:r w:rsidRPr="00D913DA">
              <w:t>Message d’erreur en dessous de l’élément vide</w:t>
            </w:r>
          </w:p>
        </w:tc>
        <w:tc>
          <w:tcPr>
            <w:tcW w:w="1169" w:type="dxa"/>
          </w:tcPr>
          <w:p w:rsidR="00E64235" w:rsidRPr="00D913DA" w:rsidRDefault="0006585F" w:rsidP="003221B7">
            <w:pPr>
              <w:pStyle w:val="Retrait3aliggauche"/>
              <w:suppressAutoHyphens/>
              <w:jc w:val="center"/>
              <w:rPr>
                <w:b/>
                <w:color w:val="00B050"/>
              </w:rPr>
            </w:pPr>
            <w:r w:rsidRPr="00D913DA">
              <w:rPr>
                <w:b/>
                <w:color w:val="00B050"/>
              </w:rPr>
              <w:t>OK</w:t>
            </w:r>
          </w:p>
        </w:tc>
      </w:tr>
      <w:tr w:rsidR="00E64235" w:rsidRPr="00D913DA" w:rsidTr="005A52CC">
        <w:trPr>
          <w:trHeight w:val="959"/>
        </w:trPr>
        <w:tc>
          <w:tcPr>
            <w:tcW w:w="1668" w:type="dxa"/>
          </w:tcPr>
          <w:p w:rsidR="00E64235" w:rsidRPr="00D913DA" w:rsidRDefault="00E64235" w:rsidP="003221B7">
            <w:pPr>
              <w:pStyle w:val="Retrait3aliggauche"/>
              <w:suppressAutoHyphens/>
            </w:pPr>
            <w:r w:rsidRPr="00D913DA">
              <w:t>Formulaire de mise à jour</w:t>
            </w:r>
          </w:p>
        </w:tc>
        <w:tc>
          <w:tcPr>
            <w:tcW w:w="3260" w:type="dxa"/>
          </w:tcPr>
          <w:p w:rsidR="00E64235" w:rsidRPr="00D913DA" w:rsidRDefault="00E64235" w:rsidP="003221B7">
            <w:pPr>
              <w:pStyle w:val="Retrait3aliggauche"/>
              <w:suppressAutoHyphens/>
            </w:pPr>
            <w:r w:rsidRPr="00D913DA">
              <w:t>Mise à jour avec un NPA invalide</w:t>
            </w:r>
          </w:p>
        </w:tc>
        <w:tc>
          <w:tcPr>
            <w:tcW w:w="3118" w:type="dxa"/>
          </w:tcPr>
          <w:p w:rsidR="00E64235" w:rsidRPr="00D913DA" w:rsidRDefault="00E64235" w:rsidP="003221B7">
            <w:pPr>
              <w:pStyle w:val="Retrait3aliggauche"/>
              <w:suppressAutoHyphens/>
            </w:pPr>
            <w:r w:rsidRPr="00D913DA">
              <w:t>Message d’erreur en dessous du NPA</w:t>
            </w:r>
          </w:p>
        </w:tc>
        <w:tc>
          <w:tcPr>
            <w:tcW w:w="1169" w:type="dxa"/>
          </w:tcPr>
          <w:p w:rsidR="00E64235" w:rsidRPr="00D913DA" w:rsidRDefault="0006585F" w:rsidP="003221B7">
            <w:pPr>
              <w:pStyle w:val="Retrait3aliggauche"/>
              <w:suppressAutoHyphens/>
              <w:jc w:val="center"/>
              <w:rPr>
                <w:b/>
                <w:color w:val="00B050"/>
              </w:rPr>
            </w:pPr>
            <w:r w:rsidRPr="00D913DA">
              <w:rPr>
                <w:b/>
                <w:color w:val="00B050"/>
              </w:rPr>
              <w:t>OK</w:t>
            </w:r>
          </w:p>
        </w:tc>
      </w:tr>
      <w:tr w:rsidR="00E64235" w:rsidRPr="00D913DA"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913DA" w:rsidRDefault="00E64235" w:rsidP="003221B7">
            <w:pPr>
              <w:pStyle w:val="Retrait3aliggauche"/>
              <w:suppressAutoHyphens/>
              <w:rPr>
                <w:i/>
              </w:rPr>
            </w:pPr>
            <w:r w:rsidRPr="00D913DA">
              <w:rPr>
                <w:i/>
              </w:rPr>
              <w:t>Formulaire de mise à jour</w:t>
            </w:r>
          </w:p>
        </w:tc>
        <w:tc>
          <w:tcPr>
            <w:tcW w:w="3260" w:type="dxa"/>
          </w:tcPr>
          <w:p w:rsidR="00E64235" w:rsidRPr="00D913DA" w:rsidRDefault="00E64235" w:rsidP="003221B7">
            <w:pPr>
              <w:pStyle w:val="Retrait3aliggauche"/>
              <w:suppressAutoHyphens/>
              <w:rPr>
                <w:i/>
              </w:rPr>
            </w:pPr>
            <w:r w:rsidRPr="00D913DA">
              <w:rPr>
                <w:i/>
              </w:rPr>
              <w:t>Mise à jour dans une entreprise inexistante (cf. : « Tests spéciaux – A »)</w:t>
            </w:r>
          </w:p>
        </w:tc>
        <w:tc>
          <w:tcPr>
            <w:tcW w:w="3118" w:type="dxa"/>
          </w:tcPr>
          <w:p w:rsidR="00E64235" w:rsidRPr="00D913DA" w:rsidRDefault="00E64235" w:rsidP="003221B7">
            <w:pPr>
              <w:pStyle w:val="Retrait3aliggauche"/>
              <w:suppressAutoHyphens/>
              <w:rPr>
                <w:i/>
              </w:rPr>
            </w:pPr>
            <w:r w:rsidRPr="00D913DA">
              <w:rPr>
                <w:i/>
              </w:rPr>
              <w:t>Message d’erreur</w:t>
            </w:r>
          </w:p>
        </w:tc>
        <w:tc>
          <w:tcPr>
            <w:tcW w:w="1169" w:type="dxa"/>
          </w:tcPr>
          <w:p w:rsidR="00E64235" w:rsidRPr="00D913DA" w:rsidRDefault="004D23F8" w:rsidP="003221B7">
            <w:pPr>
              <w:pStyle w:val="Retrait3aliggauche"/>
              <w:suppressAutoHyphens/>
              <w:jc w:val="center"/>
              <w:rPr>
                <w:b/>
                <w:i/>
                <w:color w:val="00B050"/>
              </w:rPr>
            </w:pPr>
            <w:r w:rsidRPr="00D913DA">
              <w:rPr>
                <w:b/>
                <w:i/>
                <w:color w:val="00B050"/>
              </w:rPr>
              <w:t>OK</w:t>
            </w:r>
          </w:p>
        </w:tc>
      </w:tr>
      <w:tr w:rsidR="00157495" w:rsidRPr="00D913DA" w:rsidTr="00A46D9B">
        <w:trPr>
          <w:trHeight w:val="959"/>
        </w:trPr>
        <w:tc>
          <w:tcPr>
            <w:tcW w:w="1668" w:type="dxa"/>
          </w:tcPr>
          <w:p w:rsidR="00157495" w:rsidRPr="00D913DA" w:rsidRDefault="00157495" w:rsidP="00A46D9B">
            <w:pPr>
              <w:pStyle w:val="Retrait3aliggauche"/>
              <w:suppressAutoHyphens/>
              <w:rPr>
                <w:i/>
              </w:rPr>
            </w:pPr>
            <w:r>
              <w:rPr>
                <w:i/>
              </w:rPr>
              <w:t>Formulaire de mise à jour</w:t>
            </w:r>
          </w:p>
        </w:tc>
        <w:tc>
          <w:tcPr>
            <w:tcW w:w="3260" w:type="dxa"/>
          </w:tcPr>
          <w:p w:rsidR="00157495" w:rsidRPr="00D913DA" w:rsidRDefault="00157495" w:rsidP="00157495">
            <w:pPr>
              <w:pStyle w:val="Retrait3aliggauche"/>
              <w:suppressAutoHyphens/>
              <w:rPr>
                <w:i/>
              </w:rPr>
            </w:pPr>
            <w:r>
              <w:rPr>
                <w:i/>
              </w:rPr>
              <w:t>Mise à jour d’un ouvrage inexistant (cf. : « Tests spéciaux – B</w:t>
            </w:r>
            <w:r w:rsidRPr="00D913DA">
              <w:rPr>
                <w:i/>
              </w:rPr>
              <w:t> »)</w:t>
            </w:r>
          </w:p>
        </w:tc>
        <w:tc>
          <w:tcPr>
            <w:tcW w:w="3118" w:type="dxa"/>
          </w:tcPr>
          <w:p w:rsidR="00157495" w:rsidRPr="0048500F" w:rsidRDefault="00157495" w:rsidP="00A46D9B">
            <w:pPr>
              <w:pStyle w:val="Retrait3aliggauche"/>
              <w:suppressAutoHyphens/>
              <w:rPr>
                <w:i/>
              </w:rPr>
            </w:pPr>
            <w:r>
              <w:rPr>
                <w:i/>
              </w:rPr>
              <w:t>Affichage d’un message d’erreur</w:t>
            </w:r>
          </w:p>
        </w:tc>
        <w:tc>
          <w:tcPr>
            <w:tcW w:w="1169" w:type="dxa"/>
          </w:tcPr>
          <w:p w:rsidR="00157495" w:rsidRDefault="00157495" w:rsidP="00A46D9B">
            <w:pPr>
              <w:pStyle w:val="Retrait3aliggauche"/>
              <w:suppressAutoHyphens/>
              <w:jc w:val="center"/>
              <w:rPr>
                <w:b/>
                <w:i/>
                <w:color w:val="00B050"/>
              </w:rPr>
            </w:pPr>
            <w:r w:rsidRPr="00D913DA">
              <w:rPr>
                <w:b/>
                <w:i/>
                <w:color w:val="00B050"/>
              </w:rPr>
              <w:t>OK</w:t>
            </w:r>
          </w:p>
          <w:p w:rsidR="00157495" w:rsidRPr="00157495" w:rsidRDefault="00157495" w:rsidP="00A46D9B">
            <w:pPr>
              <w:tabs>
                <w:tab w:val="left" w:pos="705"/>
              </w:tabs>
            </w:pPr>
            <w:r>
              <w:tab/>
            </w:r>
          </w:p>
        </w:tc>
      </w:tr>
      <w:tr w:rsidR="00E64235" w:rsidRPr="00D913DA"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913DA" w:rsidRDefault="00E64235" w:rsidP="003221B7">
            <w:pPr>
              <w:pStyle w:val="Retrait3aliggauche"/>
              <w:suppressAutoHyphens/>
              <w:rPr>
                <w:i/>
              </w:rPr>
            </w:pPr>
            <w:r w:rsidRPr="00D913DA">
              <w:rPr>
                <w:i/>
              </w:rPr>
              <w:t>Formulaire de mise à jour</w:t>
            </w:r>
          </w:p>
        </w:tc>
        <w:tc>
          <w:tcPr>
            <w:tcW w:w="3260" w:type="dxa"/>
          </w:tcPr>
          <w:p w:rsidR="00E64235" w:rsidRPr="00D913DA" w:rsidRDefault="00E64235" w:rsidP="003221B7">
            <w:pPr>
              <w:pStyle w:val="Retrait3aliggauche"/>
              <w:suppressAutoHyphens/>
              <w:rPr>
                <w:i/>
              </w:rPr>
            </w:pPr>
            <w:r w:rsidRPr="00D913DA">
              <w:rPr>
                <w:i/>
              </w:rPr>
              <w:t>Mise à jour dont les données d’origine diffèrent de celles de la DB (cf. : « Tests spéciaux – C »)</w:t>
            </w:r>
          </w:p>
        </w:tc>
        <w:tc>
          <w:tcPr>
            <w:tcW w:w="3118" w:type="dxa"/>
          </w:tcPr>
          <w:p w:rsidR="00E64235" w:rsidRPr="00D913DA" w:rsidRDefault="00E64235" w:rsidP="003221B7">
            <w:pPr>
              <w:pStyle w:val="Retrait3aliggauche"/>
              <w:suppressAutoHyphens/>
              <w:rPr>
                <w:i/>
              </w:rPr>
            </w:pPr>
            <w:r w:rsidRPr="00D913DA">
              <w:rPr>
                <w:i/>
              </w:rPr>
              <w:t>Message d’erreur</w:t>
            </w:r>
          </w:p>
        </w:tc>
        <w:tc>
          <w:tcPr>
            <w:tcW w:w="1169" w:type="dxa"/>
          </w:tcPr>
          <w:p w:rsidR="00E64235" w:rsidRPr="00D913DA" w:rsidRDefault="004D23F8" w:rsidP="003221B7">
            <w:pPr>
              <w:pStyle w:val="Retrait3aliggauche"/>
              <w:suppressAutoHyphens/>
              <w:jc w:val="center"/>
              <w:rPr>
                <w:b/>
                <w:i/>
                <w:color w:val="00B050"/>
              </w:rPr>
            </w:pPr>
            <w:r w:rsidRPr="00D913DA">
              <w:rPr>
                <w:b/>
                <w:i/>
                <w:color w:val="00B050"/>
              </w:rPr>
              <w:t>OK</w:t>
            </w:r>
          </w:p>
        </w:tc>
      </w:tr>
      <w:tr w:rsidR="00E64235" w:rsidRPr="00D913DA" w:rsidTr="005A52CC">
        <w:trPr>
          <w:trHeight w:val="959"/>
        </w:trPr>
        <w:tc>
          <w:tcPr>
            <w:tcW w:w="1668" w:type="dxa"/>
          </w:tcPr>
          <w:p w:rsidR="00E64235" w:rsidRPr="00D913DA" w:rsidRDefault="00E64235" w:rsidP="003221B7">
            <w:pPr>
              <w:pStyle w:val="Retrait3aliggauche"/>
              <w:suppressAutoHyphens/>
            </w:pPr>
            <w:r w:rsidRPr="00D913DA">
              <w:t>Formulaire de mise à jour</w:t>
            </w:r>
          </w:p>
        </w:tc>
        <w:tc>
          <w:tcPr>
            <w:tcW w:w="3260" w:type="dxa"/>
          </w:tcPr>
          <w:p w:rsidR="00E64235" w:rsidRPr="00D913DA" w:rsidRDefault="00E64235" w:rsidP="003221B7">
            <w:pPr>
              <w:pStyle w:val="Retrait3aliggauche"/>
              <w:suppressAutoHyphens/>
            </w:pPr>
            <w:r w:rsidRPr="00D913DA">
              <w:t>Mise à jour de l’ouvrage</w:t>
            </w:r>
          </w:p>
        </w:tc>
        <w:tc>
          <w:tcPr>
            <w:tcW w:w="3118" w:type="dxa"/>
          </w:tcPr>
          <w:p w:rsidR="00E64235" w:rsidRPr="00D913DA" w:rsidRDefault="00E64235" w:rsidP="003221B7">
            <w:pPr>
              <w:pStyle w:val="Retrait3aliggauche"/>
              <w:suppressAutoHyphens/>
            </w:pPr>
            <w:r w:rsidRPr="00D913DA">
              <w:t>Message de succès + redirection vers la liste</w:t>
            </w:r>
          </w:p>
        </w:tc>
        <w:tc>
          <w:tcPr>
            <w:tcW w:w="1169" w:type="dxa"/>
          </w:tcPr>
          <w:p w:rsidR="00E64235" w:rsidRPr="00D913DA" w:rsidRDefault="0006585F" w:rsidP="003221B7">
            <w:pPr>
              <w:pStyle w:val="Retrait3aliggauche"/>
              <w:suppressAutoHyphens/>
              <w:jc w:val="center"/>
              <w:rPr>
                <w:b/>
                <w:color w:val="00B050"/>
              </w:rPr>
            </w:pPr>
            <w:r w:rsidRPr="00D913DA">
              <w:rPr>
                <w:b/>
                <w:color w:val="00B050"/>
              </w:rPr>
              <w:t>OK</w:t>
            </w:r>
          </w:p>
        </w:tc>
      </w:tr>
    </w:tbl>
    <w:p w:rsidR="00770DF8" w:rsidRPr="00D913DA" w:rsidRDefault="00770DF8" w:rsidP="003221B7">
      <w:pPr>
        <w:pStyle w:val="Titre3"/>
        <w:suppressAutoHyphens/>
      </w:pPr>
      <w:r w:rsidRPr="00D913DA">
        <w:t>Validation des tests fonctionnels</w:t>
      </w:r>
    </w:p>
    <w:tbl>
      <w:tblPr>
        <w:tblStyle w:val="TableauGrille2-Accentuation1"/>
        <w:tblW w:w="0" w:type="auto"/>
        <w:tblLook w:val="0420" w:firstRow="1" w:lastRow="0" w:firstColumn="0" w:lastColumn="0" w:noHBand="0" w:noVBand="1"/>
      </w:tblPr>
      <w:tblGrid>
        <w:gridCol w:w="1728"/>
        <w:gridCol w:w="2700"/>
        <w:gridCol w:w="4499"/>
      </w:tblGrid>
      <w:tr w:rsidR="00770DF8" w:rsidRPr="00D913DA" w:rsidTr="0090180D">
        <w:trPr>
          <w:cnfStyle w:val="100000000000" w:firstRow="1" w:lastRow="0" w:firstColumn="0" w:lastColumn="0" w:oddVBand="0" w:evenVBand="0" w:oddHBand="0" w:evenHBand="0" w:firstRowFirstColumn="0" w:firstRowLastColumn="0" w:lastRowFirstColumn="0" w:lastRowLastColumn="0"/>
        </w:trPr>
        <w:tc>
          <w:tcPr>
            <w:tcW w:w="1728" w:type="dxa"/>
            <w:shd w:val="clear" w:color="auto" w:fill="DBE5F1" w:themeFill="accent1" w:themeFillTint="33"/>
          </w:tcPr>
          <w:p w:rsidR="00770DF8" w:rsidRPr="00D913DA" w:rsidRDefault="00770DF8" w:rsidP="003221B7">
            <w:pPr>
              <w:pStyle w:val="BITTabellentitel"/>
              <w:suppressAutoHyphens/>
              <w:rPr>
                <w:rFonts w:ascii="Roboto Light" w:hAnsi="Roboto Light"/>
                <w:b/>
                <w:sz w:val="22"/>
              </w:rPr>
            </w:pPr>
            <w:r w:rsidRPr="00D913DA">
              <w:rPr>
                <w:rFonts w:ascii="Roboto Light" w:hAnsi="Roboto Light"/>
                <w:b/>
                <w:sz w:val="22"/>
              </w:rPr>
              <w:t>Date</w:t>
            </w:r>
          </w:p>
        </w:tc>
        <w:tc>
          <w:tcPr>
            <w:tcW w:w="2700" w:type="dxa"/>
            <w:shd w:val="clear" w:color="auto" w:fill="DBE5F1" w:themeFill="accent1" w:themeFillTint="33"/>
          </w:tcPr>
          <w:p w:rsidR="00770DF8" w:rsidRPr="00D913DA" w:rsidRDefault="00770DF8" w:rsidP="003221B7">
            <w:pPr>
              <w:pStyle w:val="BITTabellentitel"/>
              <w:suppressAutoHyphens/>
              <w:rPr>
                <w:rFonts w:ascii="Roboto Light" w:hAnsi="Roboto Light"/>
                <w:b/>
                <w:sz w:val="22"/>
              </w:rPr>
            </w:pPr>
            <w:r w:rsidRPr="00D913DA">
              <w:rPr>
                <w:rFonts w:ascii="Roboto Light" w:hAnsi="Roboto Light"/>
                <w:b/>
                <w:sz w:val="22"/>
              </w:rPr>
              <w:t>Nom</w:t>
            </w:r>
          </w:p>
        </w:tc>
        <w:tc>
          <w:tcPr>
            <w:tcW w:w="4499" w:type="dxa"/>
            <w:shd w:val="clear" w:color="auto" w:fill="DBE5F1" w:themeFill="accent1" w:themeFillTint="33"/>
          </w:tcPr>
          <w:p w:rsidR="00770DF8" w:rsidRPr="00D913DA" w:rsidRDefault="00770DF8" w:rsidP="003221B7">
            <w:pPr>
              <w:pStyle w:val="BITTabellentitel"/>
              <w:suppressAutoHyphens/>
              <w:rPr>
                <w:rFonts w:ascii="Roboto Light" w:hAnsi="Roboto Light"/>
                <w:b/>
                <w:sz w:val="22"/>
              </w:rPr>
            </w:pPr>
            <w:r w:rsidRPr="00D913DA">
              <w:rPr>
                <w:rFonts w:ascii="Roboto Light" w:hAnsi="Roboto Light"/>
                <w:b/>
                <w:sz w:val="22"/>
              </w:rPr>
              <w:t>Signature</w:t>
            </w:r>
          </w:p>
        </w:tc>
      </w:tr>
      <w:tr w:rsidR="00770DF8" w:rsidRPr="00D913DA" w:rsidTr="0090180D">
        <w:trPr>
          <w:cnfStyle w:val="000000100000" w:firstRow="0" w:lastRow="0" w:firstColumn="0" w:lastColumn="0" w:oddVBand="0" w:evenVBand="0" w:oddHBand="1" w:evenHBand="0" w:firstRowFirstColumn="0" w:firstRowLastColumn="0" w:lastRowFirstColumn="0" w:lastRowLastColumn="0"/>
          <w:trHeight w:val="680"/>
        </w:trPr>
        <w:tc>
          <w:tcPr>
            <w:tcW w:w="1728" w:type="dxa"/>
            <w:shd w:val="clear" w:color="auto" w:fill="FFFFFF" w:themeFill="background1"/>
            <w:vAlign w:val="center"/>
          </w:tcPr>
          <w:p w:rsidR="00770DF8" w:rsidRPr="00D913DA" w:rsidRDefault="00770DF8" w:rsidP="003221B7">
            <w:pPr>
              <w:pStyle w:val="Retrait1"/>
              <w:suppressAutoHyphens/>
              <w:spacing w:after="0"/>
              <w:jc w:val="left"/>
            </w:pPr>
            <w:r w:rsidRPr="00D913DA">
              <w:t>09.06.2017</w:t>
            </w:r>
          </w:p>
        </w:tc>
        <w:tc>
          <w:tcPr>
            <w:tcW w:w="2700" w:type="dxa"/>
            <w:shd w:val="clear" w:color="auto" w:fill="FFFFFF" w:themeFill="background1"/>
            <w:vAlign w:val="center"/>
          </w:tcPr>
          <w:p w:rsidR="00770DF8" w:rsidRPr="00D913DA" w:rsidRDefault="00770DF8" w:rsidP="003221B7">
            <w:pPr>
              <w:pStyle w:val="Retrait1"/>
              <w:suppressAutoHyphens/>
              <w:spacing w:after="0"/>
              <w:jc w:val="left"/>
            </w:pPr>
            <w:r w:rsidRPr="00D913DA">
              <w:t>Laurent Chassot</w:t>
            </w:r>
          </w:p>
        </w:tc>
        <w:tc>
          <w:tcPr>
            <w:tcW w:w="4499" w:type="dxa"/>
            <w:shd w:val="clear" w:color="auto" w:fill="FFFFFF" w:themeFill="background1"/>
            <w:vAlign w:val="center"/>
          </w:tcPr>
          <w:p w:rsidR="00770DF8" w:rsidRPr="00D913DA" w:rsidRDefault="0090180D" w:rsidP="003221B7">
            <w:pPr>
              <w:pStyle w:val="Retrait1"/>
              <w:suppressAutoHyphens/>
              <w:spacing w:after="0"/>
              <w:jc w:val="left"/>
            </w:pPr>
            <w:r>
              <w:rPr>
                <w:noProof/>
                <w:lang w:eastAsia="fr-CH"/>
              </w:rPr>
              <w:drawing>
                <wp:inline distT="0" distB="0" distL="0" distR="0" wp14:anchorId="4F236875" wp14:editId="1C6B1F68">
                  <wp:extent cx="1339702" cy="392039"/>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89171" cy="435778"/>
                          </a:xfrm>
                          <a:prstGeom prst="rect">
                            <a:avLst/>
                          </a:prstGeom>
                        </pic:spPr>
                      </pic:pic>
                    </a:graphicData>
                  </a:graphic>
                </wp:inline>
              </w:drawing>
            </w:r>
          </w:p>
        </w:tc>
      </w:tr>
    </w:tbl>
    <w:p w:rsidR="0037135B" w:rsidRDefault="0037135B" w:rsidP="0037135B">
      <w:pPr>
        <w:pStyle w:val="Retrait1"/>
      </w:pPr>
      <w:bookmarkStart w:id="60" w:name="_Toc250790999"/>
      <w:bookmarkEnd w:id="59"/>
    </w:p>
    <w:p w:rsidR="0037135B" w:rsidRPr="0037135B" w:rsidRDefault="0037135B" w:rsidP="0037135B">
      <w:pPr>
        <w:rPr>
          <w:rFonts w:ascii="Roboto Light" w:hAnsi="Roboto Light" w:cstheme="minorHAnsi"/>
          <w:sz w:val="22"/>
        </w:rPr>
      </w:pPr>
      <w:r>
        <w:br w:type="page"/>
      </w:r>
      <w:bookmarkStart w:id="61" w:name="_GoBack"/>
      <w:bookmarkEnd w:id="61"/>
    </w:p>
    <w:p w:rsidR="008202D9" w:rsidRDefault="008202D9" w:rsidP="0037135B">
      <w:pPr>
        <w:pStyle w:val="Titre1"/>
        <w:suppressAutoHyphens/>
      </w:pPr>
      <w:bookmarkStart w:id="62" w:name="_Toc485134860"/>
      <w:r>
        <w:lastRenderedPageBreak/>
        <w:t>Conclusion</w:t>
      </w:r>
      <w:bookmarkEnd w:id="62"/>
    </w:p>
    <w:p w:rsidR="008202D9" w:rsidRDefault="008202D9" w:rsidP="003221B7">
      <w:pPr>
        <w:pStyle w:val="Titre2"/>
      </w:pPr>
      <w:bookmarkStart w:id="63" w:name="_Toc485134861"/>
      <w:r>
        <w:t>Conclusion personnelle</w:t>
      </w:r>
      <w:bookmarkEnd w:id="63"/>
    </w:p>
    <w:p w:rsidR="001B2430" w:rsidRDefault="0094006B" w:rsidP="003221B7">
      <w:pPr>
        <w:pStyle w:val="Retrait1"/>
        <w:suppressAutoHyphens/>
      </w:pPr>
      <w:r>
        <w:t xml:space="preserve">La réalisation de ce TPI fût très intéressante. </w:t>
      </w:r>
      <w:r w:rsidR="002656C6">
        <w:t>J’ai eu beaucoup de plaisir à réaliser cette application car, en plus de ma passion pour le web, cela m’a permis d’</w:t>
      </w:r>
      <w:r w:rsidR="001B2430">
        <w:t>améliorer mes connaissances en ASP.NET, que je ne connaissais pas quelques mois auparavant. Le résultat obtenu répond à mes attentes et j’en suis très content, même si j’aurais souhaité améliorer certains détails de l’application. De plus, je suis content de savoir que l’application sera utilisée par Infoteam.</w:t>
      </w:r>
    </w:p>
    <w:p w:rsidR="008202D9" w:rsidRDefault="0094006B" w:rsidP="003221B7">
      <w:pPr>
        <w:pStyle w:val="Retrait1"/>
        <w:suppressAutoHyphens/>
      </w:pPr>
      <w:r>
        <w:t>Le planning à globalement été respecté. Les phases d’analyse et de conception ont cependant pris beaucoup plus de temps q</w:t>
      </w:r>
      <w:r w:rsidR="001B2430">
        <w:t>ue prévu dans la planification.</w:t>
      </w:r>
    </w:p>
    <w:p w:rsidR="008103A9" w:rsidRDefault="008103A9" w:rsidP="003221B7">
      <w:pPr>
        <w:pStyle w:val="Retrait1"/>
        <w:suppressAutoHyphens/>
      </w:pPr>
      <w:r>
        <w:t xml:space="preserve">J’ai apprécié de passer par des phases d’analyse et de conception car celles-ci n’étaient pas effectuées complètement lors des autres projets que j’ai eus durant mon stage. Il </w:t>
      </w:r>
      <w:r w:rsidR="00154299">
        <w:t>était</w:t>
      </w:r>
      <w:r>
        <w:t xml:space="preserve"> intéressant de réaliser </w:t>
      </w:r>
      <w:r w:rsidR="00154299">
        <w:t xml:space="preserve">les différents schémas (MCD, MLD, maquettes, diagrammes d’activités,…) et les autres étapes car en premier lieu on ne se rend pas compte de l’importance qu’ils ont mais en prenant le temps de les faire, on réalise </w:t>
      </w:r>
      <w:r w:rsidR="002656C6">
        <w:t>toute leur utilité car on se base sur eux et le temps « perdu » à les faire est récupéré après.</w:t>
      </w:r>
    </w:p>
    <w:p w:rsidR="001B2430" w:rsidRPr="00A46D9B" w:rsidRDefault="001B2430" w:rsidP="0037135B">
      <w:pPr>
        <w:pStyle w:val="Retrait1"/>
        <w:suppressAutoHyphens/>
      </w:pPr>
      <w:r>
        <w:t xml:space="preserve">Je pense également que réaliser ce projet m’a aussi appris à ne pas négliger ou sous-estimer certaines tâches de l’application comme la modélisation de la base de données ou </w:t>
      </w:r>
      <w:r w:rsidR="0097796F">
        <w:t>de prendre le temps de chercher une meilleure solution à un problème.</w:t>
      </w:r>
    </w:p>
    <w:p w:rsidR="00AA5321" w:rsidRDefault="00AA5321" w:rsidP="003221B7">
      <w:pPr>
        <w:pStyle w:val="Titre2"/>
      </w:pPr>
      <w:bookmarkStart w:id="64" w:name="_Toc485134862"/>
      <w:r>
        <w:t>Etat du projet</w:t>
      </w:r>
      <w:bookmarkEnd w:id="64"/>
    </w:p>
    <w:p w:rsidR="0097796F" w:rsidRDefault="0097796F" w:rsidP="003221B7">
      <w:pPr>
        <w:pStyle w:val="Retrait1"/>
        <w:suppressAutoHyphens/>
      </w:pPr>
      <w:r>
        <w:t>L’application finie comprend toutes les fonctionnalités spécifiées dans le cahier des charges. Chacune d’entre elles a été testée et les cas spéciaux traités. La récupération des données est complète mais des détails restent à ajouter.</w:t>
      </w:r>
    </w:p>
    <w:p w:rsidR="00EB5BF4" w:rsidRDefault="0097796F" w:rsidP="00EB5BF4">
      <w:pPr>
        <w:pStyle w:val="Retrait1"/>
        <w:suppressAutoHyphens/>
      </w:pPr>
      <w:r>
        <w:t>Une attention à l’égard du design peut également être prise car même si il est selon moi attractif, la mise en page pourrait être revue</w:t>
      </w:r>
      <w:r w:rsidR="000D09F0">
        <w:t>. Avoir</w:t>
      </w:r>
      <w:r>
        <w:t xml:space="preserve"> par exemple, les formulaires avec plusieurs champs par ligne, de façon à </w:t>
      </w:r>
      <w:r w:rsidR="000D09F0">
        <w:t>casser la structure des formulaires et de diminuer l’espacement à droite car tout est aligné à gauche.</w:t>
      </w:r>
    </w:p>
    <w:p w:rsidR="008202D9" w:rsidRDefault="008202D9" w:rsidP="00EB5BF4">
      <w:pPr>
        <w:pStyle w:val="Titre2"/>
      </w:pPr>
      <w:bookmarkStart w:id="65" w:name="_Toc485134863"/>
      <w:r>
        <w:t>Améliorations possibles</w:t>
      </w:r>
      <w:bookmarkEnd w:id="65"/>
    </w:p>
    <w:p w:rsidR="008202D9" w:rsidRDefault="008202D9" w:rsidP="003221B7">
      <w:pPr>
        <w:pStyle w:val="Retrait1"/>
        <w:suppressAutoHyphens/>
      </w:pPr>
      <w:r>
        <w:t>Les objectifs de base du cahier des charges ont pu être réalisés. On peut cependant définir des améliorations à l’application.</w:t>
      </w:r>
    </w:p>
    <w:p w:rsidR="008202D9" w:rsidRDefault="008202D9" w:rsidP="003221B7">
      <w:pPr>
        <w:pStyle w:val="Titre3"/>
        <w:suppressAutoHyphens/>
      </w:pPr>
      <w:r>
        <w:t>Base de données</w:t>
      </w:r>
    </w:p>
    <w:p w:rsidR="008202D9" w:rsidRDefault="008202D9" w:rsidP="003221B7">
      <w:pPr>
        <w:pStyle w:val="Puce1"/>
      </w:pPr>
      <w:r>
        <w:t>Ajout de la date de mise à jour d’une machine dans la base de données</w:t>
      </w:r>
    </w:p>
    <w:p w:rsidR="008202D9" w:rsidRDefault="008202D9" w:rsidP="003221B7">
      <w:pPr>
        <w:pStyle w:val="Puce1"/>
      </w:pPr>
      <w:r>
        <w:t>Ajout d’un historique des modifications par machine dans la base de données</w:t>
      </w:r>
    </w:p>
    <w:p w:rsidR="00EB5BF4" w:rsidRDefault="00D16306" w:rsidP="0037135B">
      <w:pPr>
        <w:pStyle w:val="Puce1"/>
      </w:pPr>
      <w:r>
        <w:t>Mots de passes haché</w:t>
      </w:r>
      <w:r w:rsidR="0037135B">
        <w:t>s</w:t>
      </w:r>
      <w:r>
        <w:t xml:space="preserve"> dans la base de données </w:t>
      </w:r>
    </w:p>
    <w:p w:rsidR="00EB5BF4" w:rsidRDefault="00EB5BF4">
      <w:pPr>
        <w:rPr>
          <w:rFonts w:ascii="Roboto Light" w:hAnsi="Roboto Light" w:cstheme="minorHAnsi"/>
          <w:sz w:val="22"/>
        </w:rPr>
      </w:pPr>
      <w:r>
        <w:br w:type="page"/>
      </w:r>
    </w:p>
    <w:p w:rsidR="008202D9" w:rsidRDefault="008202D9" w:rsidP="00EB5BF4">
      <w:pPr>
        <w:pStyle w:val="Titre3"/>
        <w:suppressAutoHyphens/>
      </w:pPr>
      <w:r>
        <w:lastRenderedPageBreak/>
        <w:t>Application</w:t>
      </w:r>
    </w:p>
    <w:p w:rsidR="008202D9" w:rsidRDefault="008202D9" w:rsidP="003221B7">
      <w:pPr>
        <w:pStyle w:val="Puce1"/>
      </w:pPr>
      <w:r>
        <w:t>Ajout des protocoles de communication d’une machine</w:t>
      </w:r>
      <w:r w:rsidR="00A758FB">
        <w:t> : ceux-ci sont listés parmi les dossiers de logs mais ne sont pas explicitement obtenus ni sauvegardés</w:t>
      </w:r>
      <w:r w:rsidR="0097796F">
        <w:t>. De ce fait, cette fonctionnalité est négligeable mais il serait intéressant et plus propre de la mettre en place</w:t>
      </w:r>
    </w:p>
    <w:p w:rsidR="008202D9" w:rsidRDefault="00B40559" w:rsidP="003221B7">
      <w:pPr>
        <w:pStyle w:val="Puce1"/>
      </w:pPr>
      <w:r>
        <w:t>Ajout d’une page détaillée par machine : pour l’instant les informations sont toutes disponibles sous la forme d’un tableau « scrollable » horizontalement mais il serait intéressant d’avoir une page spécifique pour chaque machine.</w:t>
      </w:r>
    </w:p>
    <w:p w:rsidR="00B40559" w:rsidRDefault="00B40559" w:rsidP="003221B7">
      <w:pPr>
        <w:pStyle w:val="Puce1"/>
      </w:pPr>
      <w:r>
        <w:t>Ajout du choix du protocole de communication pour le scan : le serveur implémente les connexions WCF (web service) et TCP. Le client est actuellement limité par une communication WCF uniquement.</w:t>
      </w:r>
    </w:p>
    <w:p w:rsidR="00773DD8" w:rsidRDefault="00773DD8" w:rsidP="003221B7">
      <w:pPr>
        <w:pStyle w:val="Puce1"/>
      </w:pPr>
      <w:r>
        <w:t xml:space="preserve">Suppression d’une machine : de base on considère qu’une machine ne doit pas être supprimée. Cependant, il </w:t>
      </w:r>
      <w:r w:rsidR="0037135B">
        <w:t xml:space="preserve">est </w:t>
      </w:r>
      <w:r>
        <w:t>possible que les informations d’une machine ne correspondent plus à une machine existante au bout d’un certain temps. C’est pourquoi il serait intéressant de pouvoir la supprimer.</w:t>
      </w:r>
    </w:p>
    <w:p w:rsidR="000D09F0" w:rsidRPr="00EB5BF4" w:rsidRDefault="000D09F0" w:rsidP="000E39B6">
      <w:pPr>
        <w:pStyle w:val="Puce1"/>
      </w:pPr>
      <w:r>
        <w:t>Amélioration du design, spécialement au niveau du positionnement des éléments sur la page afin de réduire l’espacement à droite</w:t>
      </w:r>
    </w:p>
    <w:p w:rsidR="00A46D9B" w:rsidRDefault="00A46D9B" w:rsidP="00A46D9B">
      <w:pPr>
        <w:pStyle w:val="Titre1"/>
        <w:suppressAutoHyphens/>
      </w:pPr>
      <w:bookmarkStart w:id="66" w:name="_Toc485134864"/>
      <w:r>
        <w:t>Remerciements</w:t>
      </w:r>
      <w:bookmarkEnd w:id="66"/>
    </w:p>
    <w:p w:rsidR="000E39B6" w:rsidRDefault="00A46D9B" w:rsidP="00A46D9B">
      <w:pPr>
        <w:pStyle w:val="Retrait1"/>
      </w:pPr>
      <w:r>
        <w:t>Je voudrais tout d’abord remercier mes deux expert</w:t>
      </w:r>
      <w:r w:rsidR="000E39B6">
        <w:t>s</w:t>
      </w:r>
      <w:r>
        <w:t>, M. Nico</w:t>
      </w:r>
      <w:r w:rsidR="000E39B6">
        <w:t>las Richoz et M.Vincent Gremaud, d’avoir accepté d’évaluer mon projet, d’y consacrer du temps et d’</w:t>
      </w:r>
      <w:r w:rsidR="00D34680">
        <w:t>avoir émis des remarques pertinentes</w:t>
      </w:r>
      <w:r w:rsidR="000E39B6">
        <w:t xml:space="preserve"> lors des visites.</w:t>
      </w:r>
    </w:p>
    <w:p w:rsidR="00A46D9B" w:rsidRDefault="000E39B6" w:rsidP="00A46D9B">
      <w:pPr>
        <w:pStyle w:val="Retrait1"/>
      </w:pPr>
      <w:r>
        <w:t>Je remercie également M. Pierre-Alain Mettraux pour le temps consacré au projet et pour ses remarques lors des visites.</w:t>
      </w:r>
    </w:p>
    <w:p w:rsidR="000E39B6" w:rsidRDefault="000E39B6" w:rsidP="00A46D9B">
      <w:pPr>
        <w:pStyle w:val="Retrait1"/>
      </w:pPr>
      <w:r>
        <w:t>Enfin, un grand merci à M. David Godel pour son soutien et son suivi technique au long du projet et Mme. Laurence Dubied Bielmann pour son suivi sur le rapport et pour ses conseils.</w:t>
      </w:r>
    </w:p>
    <w:p w:rsidR="00A46D9B" w:rsidRPr="00D913DA" w:rsidRDefault="00A46D9B" w:rsidP="00A46D9B">
      <w:pPr>
        <w:pStyle w:val="Titre1"/>
        <w:suppressAutoHyphens/>
      </w:pPr>
      <w:bookmarkStart w:id="67" w:name="_Toc485134865"/>
      <w:r w:rsidRPr="00D913DA">
        <w:t>Bibliographie: liste des sources et références</w:t>
      </w:r>
      <w:bookmarkEnd w:id="67"/>
    </w:p>
    <w:p w:rsidR="00EB5BF4" w:rsidRDefault="00A46D9B" w:rsidP="00A46D9B">
      <w:pPr>
        <w:pStyle w:val="Retrait1"/>
        <w:suppressAutoHyphens/>
      </w:pPr>
      <w:r w:rsidRPr="00D913DA">
        <w:t>Les sources sont citées en-dessous des images ou en tant que note de page.</w:t>
      </w:r>
    </w:p>
    <w:p w:rsidR="00EB5BF4" w:rsidRDefault="00EB5BF4">
      <w:pPr>
        <w:rPr>
          <w:rFonts w:ascii="Roboto Light" w:hAnsi="Roboto Light" w:cstheme="minorHAnsi"/>
          <w:sz w:val="22"/>
        </w:rPr>
      </w:pPr>
      <w:r>
        <w:br w:type="page"/>
      </w:r>
    </w:p>
    <w:p w:rsidR="00A46D9B" w:rsidRPr="00D913DA" w:rsidRDefault="00A46D9B" w:rsidP="00EB5BF4">
      <w:pPr>
        <w:pStyle w:val="Titre1"/>
        <w:suppressAutoHyphens/>
      </w:pPr>
      <w:bookmarkStart w:id="68" w:name="_Toc114965612"/>
      <w:bookmarkStart w:id="69" w:name="_Toc250790997"/>
      <w:bookmarkStart w:id="70" w:name="_Toc485134866"/>
      <w:r w:rsidRPr="00D913DA">
        <w:lastRenderedPageBreak/>
        <w:t>Glossair</w:t>
      </w:r>
      <w:bookmarkEnd w:id="68"/>
      <w:bookmarkEnd w:id="69"/>
      <w:r>
        <w:t>e</w:t>
      </w:r>
      <w:bookmarkEnd w:id="70"/>
    </w:p>
    <w:tbl>
      <w:tblPr>
        <w:tblStyle w:val="TableauGrille2-Accentuation1"/>
        <w:tblW w:w="9610" w:type="dxa"/>
        <w:tblLook w:val="0420" w:firstRow="1" w:lastRow="0" w:firstColumn="0" w:lastColumn="0" w:noHBand="0" w:noVBand="1"/>
      </w:tblPr>
      <w:tblGrid>
        <w:gridCol w:w="1701"/>
        <w:gridCol w:w="7909"/>
      </w:tblGrid>
      <w:tr w:rsidR="00A46D9B" w:rsidRPr="00D913DA" w:rsidTr="00A46D9B">
        <w:trPr>
          <w:cnfStyle w:val="100000000000" w:firstRow="1" w:lastRow="0" w:firstColumn="0" w:lastColumn="0" w:oddVBand="0" w:evenVBand="0" w:oddHBand="0" w:evenHBand="0" w:firstRowFirstColumn="0" w:firstRowLastColumn="0" w:lastRowFirstColumn="0" w:lastRowLastColumn="0"/>
        </w:trPr>
        <w:tc>
          <w:tcPr>
            <w:tcW w:w="1701" w:type="dxa"/>
            <w:vAlign w:val="center"/>
          </w:tcPr>
          <w:p w:rsidR="00A46D9B" w:rsidRPr="00D913DA" w:rsidRDefault="00A46D9B" w:rsidP="00A46D9B">
            <w:pPr>
              <w:pStyle w:val="Retrait1"/>
              <w:suppressAutoHyphens/>
              <w:spacing w:before="120"/>
              <w:jc w:val="left"/>
            </w:pPr>
            <w:r w:rsidRPr="00D913DA">
              <w:t>Terme</w:t>
            </w:r>
          </w:p>
        </w:tc>
        <w:tc>
          <w:tcPr>
            <w:tcW w:w="7909" w:type="dxa"/>
            <w:vAlign w:val="center"/>
          </w:tcPr>
          <w:p w:rsidR="00A46D9B" w:rsidRPr="00D913DA" w:rsidRDefault="00A46D9B" w:rsidP="00A46D9B">
            <w:pPr>
              <w:pStyle w:val="Retrait1"/>
              <w:suppressAutoHyphens/>
              <w:spacing w:before="120"/>
              <w:jc w:val="left"/>
            </w:pPr>
            <w:r w:rsidRPr="00D913DA">
              <w:t>Signification</w:t>
            </w:r>
          </w:p>
        </w:tc>
      </w:tr>
      <w:tr w:rsidR="00A46D9B" w:rsidRPr="00D913DA" w:rsidTr="00A46D9B">
        <w:trPr>
          <w:cnfStyle w:val="000000100000" w:firstRow="0" w:lastRow="0" w:firstColumn="0" w:lastColumn="0" w:oddVBand="0" w:evenVBand="0" w:oddHBand="1" w:evenHBand="0" w:firstRowFirstColumn="0" w:firstRowLastColumn="0" w:lastRowFirstColumn="0" w:lastRowLastColumn="0"/>
        </w:trPr>
        <w:tc>
          <w:tcPr>
            <w:tcW w:w="1701" w:type="dxa"/>
            <w:vAlign w:val="center"/>
          </w:tcPr>
          <w:p w:rsidR="00A46D9B" w:rsidRPr="00D913DA" w:rsidRDefault="00A46D9B" w:rsidP="00A46D9B">
            <w:pPr>
              <w:pStyle w:val="Retrait1"/>
              <w:suppressAutoHyphens/>
              <w:spacing w:before="120"/>
              <w:jc w:val="left"/>
            </w:pPr>
            <w:r>
              <w:t>Ouvrage</w:t>
            </w:r>
          </w:p>
        </w:tc>
        <w:tc>
          <w:tcPr>
            <w:tcW w:w="7909" w:type="dxa"/>
            <w:vAlign w:val="center"/>
          </w:tcPr>
          <w:p w:rsidR="00A46D9B" w:rsidRPr="00D913DA" w:rsidRDefault="00A46D9B" w:rsidP="00A46D9B">
            <w:pPr>
              <w:pStyle w:val="Retrait1"/>
              <w:suppressAutoHyphens/>
              <w:spacing w:before="120"/>
              <w:jc w:val="left"/>
            </w:pPr>
            <w:r>
              <w:t xml:space="preserve">Un ouvrage est un bâtiment </w:t>
            </w:r>
            <w:r w:rsidR="0037135B">
              <w:t xml:space="preserve">équipé et en production </w:t>
            </w:r>
            <w:r>
              <w:t>(ex. : Poste électrique, barrage, centrale de chauffage à distance,…) qui compose une entreprise</w:t>
            </w:r>
          </w:p>
        </w:tc>
      </w:tr>
      <w:tr w:rsidR="00A46D9B" w:rsidRPr="00D913DA" w:rsidTr="00A46D9B">
        <w:tc>
          <w:tcPr>
            <w:tcW w:w="1701" w:type="dxa"/>
            <w:vAlign w:val="center"/>
          </w:tcPr>
          <w:p w:rsidR="00A46D9B" w:rsidRPr="00D913DA" w:rsidRDefault="00A46D9B" w:rsidP="00A46D9B">
            <w:pPr>
              <w:pStyle w:val="Retrait1"/>
              <w:suppressAutoHyphens/>
              <w:spacing w:before="120"/>
              <w:jc w:val="left"/>
            </w:pPr>
            <w:r w:rsidRPr="00D913DA">
              <w:t>Route</w:t>
            </w:r>
          </w:p>
        </w:tc>
        <w:tc>
          <w:tcPr>
            <w:tcW w:w="7909" w:type="dxa"/>
            <w:vAlign w:val="center"/>
          </w:tcPr>
          <w:p w:rsidR="00A46D9B" w:rsidRPr="00D913DA" w:rsidRDefault="00A46D9B" w:rsidP="00A46D9B">
            <w:pPr>
              <w:pStyle w:val="Retrait1"/>
              <w:suppressAutoHyphens/>
              <w:spacing w:before="120"/>
              <w:jc w:val="left"/>
            </w:pPr>
            <w:r w:rsidRPr="00D913DA">
              <w:t>Système décomposant un Controller en actions ayant plusieurs paramètres.</w:t>
            </w:r>
            <w:r w:rsidRPr="00D913DA">
              <w:br/>
              <w:t>Utilisé dans l’URL sous la forme « /Controller/Action/[param1]/[param2] »</w:t>
            </w:r>
          </w:p>
        </w:tc>
      </w:tr>
      <w:tr w:rsidR="00A46D9B" w:rsidRPr="00D913DA" w:rsidTr="00A46D9B">
        <w:trPr>
          <w:cnfStyle w:val="000000100000" w:firstRow="0" w:lastRow="0" w:firstColumn="0" w:lastColumn="0" w:oddVBand="0" w:evenVBand="0" w:oddHBand="1" w:evenHBand="0" w:firstRowFirstColumn="0" w:firstRowLastColumn="0" w:lastRowFirstColumn="0" w:lastRowLastColumn="0"/>
        </w:trPr>
        <w:tc>
          <w:tcPr>
            <w:tcW w:w="1701" w:type="dxa"/>
            <w:vAlign w:val="center"/>
          </w:tcPr>
          <w:p w:rsidR="00A46D9B" w:rsidRPr="00D913DA" w:rsidRDefault="00A46D9B" w:rsidP="00A46D9B">
            <w:pPr>
              <w:pStyle w:val="Retrait1"/>
              <w:suppressAutoHyphens/>
              <w:spacing w:before="120"/>
              <w:jc w:val="left"/>
            </w:pPr>
            <w:r w:rsidRPr="00D913DA">
              <w:t>StreamX</w:t>
            </w:r>
          </w:p>
        </w:tc>
        <w:tc>
          <w:tcPr>
            <w:tcW w:w="7909" w:type="dxa"/>
            <w:vAlign w:val="center"/>
          </w:tcPr>
          <w:p w:rsidR="00A46D9B" w:rsidRPr="00D913DA" w:rsidRDefault="00A46D9B" w:rsidP="00A46D9B">
            <w:pPr>
              <w:pStyle w:val="Retrait1"/>
              <w:suppressAutoHyphens/>
              <w:spacing w:before="120"/>
              <w:jc w:val="left"/>
            </w:pPr>
            <w:r w:rsidRPr="00D913DA">
              <w:t>Produit développé par Infoteam composé principalement d’une passerelle de communication</w:t>
            </w:r>
          </w:p>
        </w:tc>
      </w:tr>
      <w:tr w:rsidR="00A46D9B" w:rsidRPr="00D913DA" w:rsidTr="00A46D9B">
        <w:tc>
          <w:tcPr>
            <w:tcW w:w="1701" w:type="dxa"/>
            <w:vAlign w:val="center"/>
          </w:tcPr>
          <w:p w:rsidR="00A46D9B" w:rsidRPr="00D913DA" w:rsidRDefault="00A46D9B" w:rsidP="00A46D9B">
            <w:pPr>
              <w:pStyle w:val="Retrait1"/>
              <w:suppressAutoHyphens/>
              <w:spacing w:before="120"/>
              <w:jc w:val="left"/>
            </w:pPr>
            <w:r w:rsidRPr="00D913DA">
              <w:t>ViewBag</w:t>
            </w:r>
          </w:p>
        </w:tc>
        <w:tc>
          <w:tcPr>
            <w:tcW w:w="7909" w:type="dxa"/>
            <w:vAlign w:val="center"/>
          </w:tcPr>
          <w:p w:rsidR="00A46D9B" w:rsidRPr="00D913DA" w:rsidRDefault="00A46D9B" w:rsidP="00A46D9B">
            <w:pPr>
              <w:pStyle w:val="Retrait1"/>
              <w:suppressAutoHyphens/>
              <w:spacing w:before="120"/>
              <w:jc w:val="left"/>
            </w:pPr>
            <w:r w:rsidRPr="00D913DA">
              <w:t xml:space="preserve">Système permettant le stockage d’informations afin de les transmettre entre </w:t>
            </w:r>
            <w:r>
              <w:t>action</w:t>
            </w:r>
            <w:r w:rsidRPr="00D913DA">
              <w:t xml:space="preserve"> et </w:t>
            </w:r>
            <w:r>
              <w:t>vue</w:t>
            </w:r>
            <w:r w:rsidRPr="00D913DA">
              <w:t>.</w:t>
            </w:r>
            <w:r w:rsidRPr="00D913DA">
              <w:br/>
              <w:t>Utilisé dans ce projet uniquement pour le stockage du titre de la page.</w:t>
            </w:r>
          </w:p>
        </w:tc>
      </w:tr>
      <w:tr w:rsidR="00A46D9B" w:rsidRPr="00D913DA" w:rsidTr="00A46D9B">
        <w:trPr>
          <w:cnfStyle w:val="000000100000" w:firstRow="0" w:lastRow="0" w:firstColumn="0" w:lastColumn="0" w:oddVBand="0" w:evenVBand="0" w:oddHBand="1" w:evenHBand="0" w:firstRowFirstColumn="0" w:firstRowLastColumn="0" w:lastRowFirstColumn="0" w:lastRowLastColumn="0"/>
        </w:trPr>
        <w:tc>
          <w:tcPr>
            <w:tcW w:w="1701" w:type="dxa"/>
            <w:vAlign w:val="center"/>
          </w:tcPr>
          <w:p w:rsidR="00A46D9B" w:rsidRPr="00D913DA" w:rsidRDefault="00A46D9B" w:rsidP="00A46D9B">
            <w:pPr>
              <w:pStyle w:val="Retrait1"/>
              <w:suppressAutoHyphens/>
              <w:spacing w:before="120"/>
              <w:jc w:val="left"/>
            </w:pPr>
            <w:r>
              <w:t>ViewModel</w:t>
            </w:r>
          </w:p>
        </w:tc>
        <w:tc>
          <w:tcPr>
            <w:tcW w:w="7909" w:type="dxa"/>
            <w:vAlign w:val="center"/>
          </w:tcPr>
          <w:p w:rsidR="00A46D9B" w:rsidRPr="00D913DA" w:rsidRDefault="00A46D9B" w:rsidP="00A46D9B">
            <w:pPr>
              <w:pStyle w:val="Retrait1"/>
              <w:suppressAutoHyphens/>
              <w:spacing w:before="120"/>
              <w:jc w:val="left"/>
            </w:pPr>
            <w:r w:rsidRPr="00D913DA">
              <w:t xml:space="preserve">Système permettant le stockage d’informations afin de les transmettre entre </w:t>
            </w:r>
            <w:r>
              <w:t>action</w:t>
            </w:r>
            <w:r w:rsidRPr="00D913DA">
              <w:t xml:space="preserve"> et </w:t>
            </w:r>
            <w:r>
              <w:t>vue</w:t>
            </w:r>
            <w:r w:rsidRPr="00D913DA">
              <w:t>.</w:t>
            </w:r>
            <w:r>
              <w:t xml:space="preserve"> Permet l’auto-complétion contrairement au ViewBag et est plus organisé</w:t>
            </w:r>
          </w:p>
        </w:tc>
      </w:tr>
    </w:tbl>
    <w:p w:rsidR="00A46D9B" w:rsidRPr="00D913DA" w:rsidRDefault="00A46D9B" w:rsidP="00A46D9B">
      <w:pPr>
        <w:pStyle w:val="Titre1"/>
        <w:suppressAutoHyphens/>
      </w:pPr>
      <w:bookmarkStart w:id="71" w:name="_Toc250790998"/>
      <w:bookmarkStart w:id="72" w:name="_Toc485134867"/>
      <w:r w:rsidRPr="00D913DA">
        <w:t>Signatures</w:t>
      </w:r>
      <w:bookmarkEnd w:id="71"/>
      <w:bookmarkEnd w:id="72"/>
    </w:p>
    <w:p w:rsidR="00A46D9B" w:rsidRPr="000D09F0" w:rsidRDefault="00A46D9B" w:rsidP="00A46D9B">
      <w:pPr>
        <w:pStyle w:val="Retrait1"/>
        <w:suppressAutoHyphens/>
        <w:rPr>
          <w:rStyle w:val="Hinweistext"/>
          <w:rFonts w:ascii="Roboto Light" w:hAnsi="Roboto Light" w:cstheme="minorHAnsi"/>
          <w:i w:val="0"/>
          <w:vanish w:val="0"/>
          <w:color w:val="auto"/>
          <w:sz w:val="22"/>
          <w:szCs w:val="24"/>
        </w:rPr>
      </w:pPr>
      <w:r w:rsidRPr="00D913DA">
        <w:t>Je soussigné déclare que les informations contenues dans ce rapport de travail pratique individuel rendu ce jour le 13.06.17 dans le cadre de la procédure de qualification de mon CFC d’informaticien, ne sont pas plagiées. Toutes les informations de sources extérieures ainsi que les informations fournies par des tiers durant le déroulement du travail sont consignées.</w:t>
      </w:r>
    </w:p>
    <w:tbl>
      <w:tblPr>
        <w:tblStyle w:val="TableauGrille2-Accentuation1"/>
        <w:tblW w:w="0" w:type="auto"/>
        <w:tblLook w:val="0420" w:firstRow="1" w:lastRow="0" w:firstColumn="0" w:lastColumn="0" w:noHBand="0" w:noVBand="1"/>
      </w:tblPr>
      <w:tblGrid>
        <w:gridCol w:w="1728"/>
        <w:gridCol w:w="2700"/>
        <w:gridCol w:w="4499"/>
      </w:tblGrid>
      <w:tr w:rsidR="00A46D9B" w:rsidRPr="00D913DA" w:rsidTr="0090180D">
        <w:trPr>
          <w:cnfStyle w:val="100000000000" w:firstRow="1" w:lastRow="0" w:firstColumn="0" w:lastColumn="0" w:oddVBand="0" w:evenVBand="0" w:oddHBand="0" w:evenHBand="0" w:firstRowFirstColumn="0" w:firstRowLastColumn="0" w:lastRowFirstColumn="0" w:lastRowLastColumn="0"/>
        </w:trPr>
        <w:tc>
          <w:tcPr>
            <w:tcW w:w="1728" w:type="dxa"/>
            <w:shd w:val="clear" w:color="auto" w:fill="DBE5F1" w:themeFill="accent1" w:themeFillTint="33"/>
          </w:tcPr>
          <w:p w:rsidR="00A46D9B" w:rsidRPr="00D913DA" w:rsidRDefault="00A46D9B" w:rsidP="00A46D9B">
            <w:pPr>
              <w:pStyle w:val="BITTabellentitel"/>
              <w:suppressAutoHyphens/>
              <w:rPr>
                <w:rFonts w:ascii="Roboto Light" w:hAnsi="Roboto Light"/>
                <w:b/>
                <w:sz w:val="22"/>
              </w:rPr>
            </w:pPr>
            <w:r w:rsidRPr="00D913DA">
              <w:rPr>
                <w:rFonts w:ascii="Roboto Light" w:hAnsi="Roboto Light"/>
                <w:b/>
                <w:sz w:val="22"/>
              </w:rPr>
              <w:t>Date</w:t>
            </w:r>
          </w:p>
        </w:tc>
        <w:tc>
          <w:tcPr>
            <w:tcW w:w="2700" w:type="dxa"/>
            <w:shd w:val="clear" w:color="auto" w:fill="DBE5F1" w:themeFill="accent1" w:themeFillTint="33"/>
          </w:tcPr>
          <w:p w:rsidR="00A46D9B" w:rsidRPr="00D913DA" w:rsidRDefault="00A46D9B" w:rsidP="00A46D9B">
            <w:pPr>
              <w:pStyle w:val="BITTabellentitel"/>
              <w:suppressAutoHyphens/>
              <w:rPr>
                <w:rFonts w:ascii="Roboto Light" w:hAnsi="Roboto Light"/>
                <w:b/>
                <w:sz w:val="22"/>
              </w:rPr>
            </w:pPr>
            <w:r w:rsidRPr="00D913DA">
              <w:rPr>
                <w:rFonts w:ascii="Roboto Light" w:hAnsi="Roboto Light"/>
                <w:b/>
                <w:sz w:val="22"/>
              </w:rPr>
              <w:t>Nom</w:t>
            </w:r>
          </w:p>
        </w:tc>
        <w:tc>
          <w:tcPr>
            <w:tcW w:w="4499" w:type="dxa"/>
            <w:shd w:val="clear" w:color="auto" w:fill="DBE5F1" w:themeFill="accent1" w:themeFillTint="33"/>
          </w:tcPr>
          <w:p w:rsidR="00A46D9B" w:rsidRPr="00D913DA" w:rsidRDefault="00A46D9B" w:rsidP="00A46D9B">
            <w:pPr>
              <w:pStyle w:val="BITTabellentitel"/>
              <w:suppressAutoHyphens/>
              <w:rPr>
                <w:rFonts w:ascii="Roboto Light" w:hAnsi="Roboto Light"/>
                <w:b/>
                <w:sz w:val="22"/>
              </w:rPr>
            </w:pPr>
            <w:r w:rsidRPr="00D913DA">
              <w:rPr>
                <w:rFonts w:ascii="Roboto Light" w:hAnsi="Roboto Light"/>
                <w:b/>
                <w:sz w:val="22"/>
              </w:rPr>
              <w:t>Signature</w:t>
            </w:r>
          </w:p>
        </w:tc>
      </w:tr>
      <w:tr w:rsidR="00A46D9B" w:rsidRPr="00D913DA" w:rsidTr="0090180D">
        <w:trPr>
          <w:cnfStyle w:val="000000100000" w:firstRow="0" w:lastRow="0" w:firstColumn="0" w:lastColumn="0" w:oddVBand="0" w:evenVBand="0" w:oddHBand="1" w:evenHBand="0" w:firstRowFirstColumn="0" w:firstRowLastColumn="0" w:lastRowFirstColumn="0" w:lastRowLastColumn="0"/>
          <w:trHeight w:val="680"/>
        </w:trPr>
        <w:tc>
          <w:tcPr>
            <w:tcW w:w="1728" w:type="dxa"/>
            <w:shd w:val="clear" w:color="auto" w:fill="FFFFFF" w:themeFill="background1"/>
            <w:vAlign w:val="center"/>
          </w:tcPr>
          <w:p w:rsidR="00A46D9B" w:rsidRPr="00D913DA" w:rsidRDefault="00A46D9B" w:rsidP="00A46D9B">
            <w:pPr>
              <w:pStyle w:val="Retrait1"/>
              <w:suppressAutoHyphens/>
              <w:spacing w:after="0"/>
              <w:jc w:val="left"/>
            </w:pPr>
            <w:r w:rsidRPr="00D913DA">
              <w:t>13.06.2017</w:t>
            </w:r>
          </w:p>
        </w:tc>
        <w:tc>
          <w:tcPr>
            <w:tcW w:w="2700" w:type="dxa"/>
            <w:shd w:val="clear" w:color="auto" w:fill="FFFFFF" w:themeFill="background1"/>
            <w:vAlign w:val="center"/>
          </w:tcPr>
          <w:p w:rsidR="00A46D9B" w:rsidRPr="00D913DA" w:rsidRDefault="00A46D9B" w:rsidP="00A46D9B">
            <w:pPr>
              <w:pStyle w:val="Retrait1"/>
              <w:suppressAutoHyphens/>
              <w:spacing w:after="0"/>
              <w:jc w:val="left"/>
            </w:pPr>
            <w:r w:rsidRPr="00D913DA">
              <w:t>Laurent Chassot</w:t>
            </w:r>
          </w:p>
        </w:tc>
        <w:tc>
          <w:tcPr>
            <w:tcW w:w="4499" w:type="dxa"/>
            <w:shd w:val="clear" w:color="auto" w:fill="FFFFFF" w:themeFill="background1"/>
            <w:vAlign w:val="center"/>
          </w:tcPr>
          <w:p w:rsidR="00A46D9B" w:rsidRPr="00D913DA" w:rsidRDefault="0090180D" w:rsidP="00A46D9B">
            <w:pPr>
              <w:pStyle w:val="Retrait1"/>
              <w:suppressAutoHyphens/>
              <w:spacing w:after="0"/>
              <w:jc w:val="left"/>
            </w:pPr>
            <w:r>
              <w:rPr>
                <w:noProof/>
                <w:lang w:eastAsia="fr-CH"/>
              </w:rPr>
              <w:drawing>
                <wp:inline distT="0" distB="0" distL="0" distR="0" wp14:anchorId="34C79770" wp14:editId="680963F9">
                  <wp:extent cx="1339702" cy="392039"/>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89171" cy="435778"/>
                          </a:xfrm>
                          <a:prstGeom prst="rect">
                            <a:avLst/>
                          </a:prstGeom>
                        </pic:spPr>
                      </pic:pic>
                    </a:graphicData>
                  </a:graphic>
                </wp:inline>
              </w:drawing>
            </w:r>
          </w:p>
        </w:tc>
      </w:tr>
    </w:tbl>
    <w:p w:rsidR="002E4C98" w:rsidRDefault="00110668" w:rsidP="003221B7">
      <w:pPr>
        <w:pStyle w:val="Titre1"/>
        <w:suppressAutoHyphens/>
      </w:pPr>
      <w:bookmarkStart w:id="73" w:name="_Toc485134868"/>
      <w:r w:rsidRPr="00D913DA">
        <w:t>Annexes</w:t>
      </w:r>
      <w:bookmarkEnd w:id="60"/>
      <w:bookmarkEnd w:id="73"/>
    </w:p>
    <w:p w:rsidR="00D16306" w:rsidRDefault="000E39B6" w:rsidP="00CD2ED9">
      <w:pPr>
        <w:pStyle w:val="Puce1"/>
        <w:tabs>
          <w:tab w:val="clear" w:pos="3119"/>
          <w:tab w:val="left" w:pos="3686"/>
        </w:tabs>
      </w:pPr>
      <w:r>
        <w:t>Organisation du projet</w:t>
      </w:r>
    </w:p>
    <w:p w:rsidR="00CD2ED9" w:rsidRPr="00D16306" w:rsidRDefault="00CD2ED9" w:rsidP="00CD2ED9">
      <w:pPr>
        <w:pStyle w:val="Puce2"/>
        <w:tabs>
          <w:tab w:val="clear" w:pos="3119"/>
          <w:tab w:val="left" w:pos="3686"/>
        </w:tabs>
      </w:pPr>
      <w:r>
        <w:t>Cahier des charges</w:t>
      </w:r>
    </w:p>
    <w:p w:rsidR="00CF24CC" w:rsidRDefault="00CF24CC" w:rsidP="00CD2ED9">
      <w:pPr>
        <w:pStyle w:val="Puce2"/>
        <w:tabs>
          <w:tab w:val="clear" w:pos="3119"/>
          <w:tab w:val="left" w:pos="3686"/>
        </w:tabs>
      </w:pPr>
      <w:r>
        <w:t>Planning</w:t>
      </w:r>
    </w:p>
    <w:p w:rsidR="00CF24CC" w:rsidRDefault="00CF24CC" w:rsidP="00CD2ED9">
      <w:pPr>
        <w:pStyle w:val="Puce2"/>
        <w:tabs>
          <w:tab w:val="clear" w:pos="3119"/>
          <w:tab w:val="left" w:pos="3686"/>
        </w:tabs>
      </w:pPr>
      <w:r>
        <w:t>Journal de travail</w:t>
      </w:r>
    </w:p>
    <w:p w:rsidR="00CF24CC" w:rsidRDefault="00CD2ED9" w:rsidP="00CD2ED9">
      <w:pPr>
        <w:pStyle w:val="Puce1"/>
        <w:tabs>
          <w:tab w:val="clear" w:pos="3119"/>
          <w:tab w:val="left" w:pos="3686"/>
        </w:tabs>
      </w:pPr>
      <w:r>
        <w:t>Librairies et scripts</w:t>
      </w:r>
      <w:r>
        <w:tab/>
      </w:r>
    </w:p>
    <w:p w:rsidR="00CD2ED9" w:rsidRDefault="000E39B6" w:rsidP="000E39B6">
      <w:pPr>
        <w:pStyle w:val="Puce1"/>
        <w:tabs>
          <w:tab w:val="clear" w:pos="3119"/>
          <w:tab w:val="left" w:pos="3686"/>
        </w:tabs>
      </w:pPr>
      <w:r>
        <w:t>Projet</w:t>
      </w:r>
    </w:p>
    <w:p w:rsidR="00CF24CC" w:rsidRDefault="00CF24CC" w:rsidP="00CD2ED9">
      <w:pPr>
        <w:pStyle w:val="Puce2"/>
        <w:tabs>
          <w:tab w:val="clear" w:pos="3119"/>
          <w:tab w:val="left" w:pos="3686"/>
        </w:tabs>
      </w:pPr>
      <w:r>
        <w:t>Code source de l’application</w:t>
      </w:r>
    </w:p>
    <w:p w:rsidR="00CD2ED9" w:rsidRDefault="00CD2ED9" w:rsidP="00CD2ED9">
      <w:pPr>
        <w:pStyle w:val="Puce2"/>
        <w:tabs>
          <w:tab w:val="clear" w:pos="3119"/>
          <w:tab w:val="left" w:pos="3686"/>
        </w:tabs>
      </w:pPr>
      <w:r>
        <w:t>Tests technologiques</w:t>
      </w:r>
      <w:r w:rsidRPr="00CD2ED9">
        <w:t xml:space="preserve"> </w:t>
      </w:r>
    </w:p>
    <w:p w:rsidR="00CD2ED9" w:rsidRPr="00D913DA" w:rsidRDefault="00CD2ED9" w:rsidP="000E39B6">
      <w:pPr>
        <w:pStyle w:val="Puce1"/>
        <w:tabs>
          <w:tab w:val="clear" w:pos="3119"/>
          <w:tab w:val="left" w:pos="3686"/>
        </w:tabs>
      </w:pPr>
      <w:r>
        <w:t>Diagrammes UML et schémas</w:t>
      </w:r>
    </w:p>
    <w:p w:rsidR="004F54C2" w:rsidRDefault="004F54C2" w:rsidP="000E39B6">
      <w:pPr>
        <w:pStyle w:val="Puce1"/>
        <w:tabs>
          <w:tab w:val="clear" w:pos="3119"/>
          <w:tab w:val="left" w:pos="3686"/>
        </w:tabs>
      </w:pPr>
      <w:r>
        <w:t>Manuel de l’utilisateur</w:t>
      </w:r>
    </w:p>
    <w:p w:rsidR="008361A1" w:rsidRDefault="00CF24CC" w:rsidP="00CD2ED9">
      <w:pPr>
        <w:pStyle w:val="Puce1"/>
        <w:tabs>
          <w:tab w:val="clear" w:pos="3119"/>
          <w:tab w:val="left" w:pos="3686"/>
        </w:tabs>
      </w:pPr>
      <w:r>
        <w:t xml:space="preserve">Notes </w:t>
      </w:r>
      <w:r w:rsidR="00A44F68">
        <w:t>des</w:t>
      </w:r>
      <w:r>
        <w:t xml:space="preserve"> visites des experts</w:t>
      </w:r>
      <w:bookmarkEnd w:id="26"/>
    </w:p>
    <w:p w:rsidR="00CD2ED9" w:rsidRPr="00D913DA" w:rsidRDefault="00CD2ED9" w:rsidP="00CD2ED9">
      <w:pPr>
        <w:pStyle w:val="Puce1"/>
        <w:tabs>
          <w:tab w:val="clear" w:pos="3119"/>
          <w:tab w:val="left" w:pos="3686"/>
        </w:tabs>
      </w:pPr>
      <w:r>
        <w:t>Documentation (docx)</w:t>
      </w:r>
    </w:p>
    <w:sectPr w:rsidR="00CD2ED9" w:rsidRPr="00D913DA" w:rsidSect="000D6544">
      <w:footerReference w:type="first" r:id="rId52"/>
      <w:pgSz w:w="11906" w:h="16838" w:code="9"/>
      <w:pgMar w:top="1861" w:right="1134" w:bottom="907" w:left="1701" w:header="851"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6CF0" w:rsidRDefault="00D26CF0" w:rsidP="0034218A">
      <w:r>
        <w:separator/>
      </w:r>
    </w:p>
    <w:p w:rsidR="00D26CF0" w:rsidRDefault="00D26CF0" w:rsidP="0034218A"/>
    <w:p w:rsidR="00D26CF0" w:rsidRDefault="00D26CF0" w:rsidP="0034218A"/>
  </w:endnote>
  <w:endnote w:type="continuationSeparator" w:id="0">
    <w:p w:rsidR="00D26CF0" w:rsidRDefault="00D26CF0" w:rsidP="00342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2FF" w:usb1="400004FF" w:usb2="00000000" w:usb3="00000000" w:csb0="0000019F" w:csb1="00000000"/>
  </w:font>
  <w:font w:name="Caviar Dreams">
    <w:panose1 w:val="020B0402020204020504"/>
    <w:charset w:val="00"/>
    <w:family w:val="swiss"/>
    <w:pitch w:val="variable"/>
    <w:sig w:usb0="A00002AF" w:usb1="500000EB" w:usb2="00000000" w:usb3="00000000" w:csb0="0000019F" w:csb1="00000000"/>
  </w:font>
  <w:font w:name="Arial">
    <w:panose1 w:val="020B0604020202020204"/>
    <w:charset w:val="00"/>
    <w:family w:val="swiss"/>
    <w:pitch w:val="variable"/>
    <w:sig w:usb0="E0002EFF" w:usb1="C0007843" w:usb2="00000009" w:usb3="00000000" w:csb0="000001FF" w:csb1="00000000"/>
  </w:font>
  <w:font w:name="Roboto">
    <w:panose1 w:val="00000000000000000000"/>
    <w:charset w:val="00"/>
    <w:family w:val="auto"/>
    <w:pitch w:val="variable"/>
    <w:sig w:usb0="E00002E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Roboto Light">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Th">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F62" w:rsidRDefault="00CC3F62" w:rsidP="00085A66">
    <w:pPr>
      <w:pStyle w:val="CDBPfad"/>
      <w:tabs>
        <w:tab w:val="center" w:pos="4536"/>
        <w:tab w:val="right" w:pos="9071"/>
      </w:tabs>
      <w:spacing w:line="276" w:lineRule="auto"/>
      <w:rPr>
        <w:rFonts w:ascii="Roboto" w:hAnsi="Roboto"/>
        <w:sz w:val="16"/>
      </w:rPr>
    </w:pPr>
  </w:p>
  <w:tbl>
    <w:tblPr>
      <w:tblStyle w:val="Grilledutableau"/>
      <w:tblW w:w="9493" w:type="dxa"/>
      <w:tblBorders>
        <w:top w:val="single" w:sz="8" w:space="0" w:color="4F81BD" w:themeColor="accen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508"/>
      <w:gridCol w:w="1134"/>
    </w:tblGrid>
    <w:tr w:rsidR="00CC3F62" w:rsidRPr="00D40EB5" w:rsidTr="00144102">
      <w:trPr>
        <w:trHeight w:val="276"/>
      </w:trPr>
      <w:tc>
        <w:tcPr>
          <w:tcW w:w="851" w:type="dxa"/>
          <w:shd w:val="clear" w:color="auto" w:fill="365F91" w:themeFill="accent1" w:themeFillShade="BF"/>
          <w:vAlign w:val="center"/>
        </w:tcPr>
        <w:p w:rsidR="00CC3F62" w:rsidRPr="00BE2B36" w:rsidRDefault="00CC3F62" w:rsidP="00085A66">
          <w:pPr>
            <w:pStyle w:val="CDBPfad"/>
            <w:tabs>
              <w:tab w:val="center" w:pos="4536"/>
              <w:tab w:val="right" w:pos="9071"/>
            </w:tabs>
            <w:spacing w:before="60" w:after="60" w:line="276" w:lineRule="auto"/>
            <w:jc w:val="center"/>
            <w:rPr>
              <w:rFonts w:ascii="Roboto Light" w:hAnsi="Roboto Light"/>
              <w:color w:val="FFFFFF" w:themeColor="background1"/>
              <w:sz w:val="16"/>
            </w:rPr>
          </w:pPr>
          <w:r w:rsidRPr="00BE2B36">
            <w:rPr>
              <w:rFonts w:ascii="Roboto Light" w:hAnsi="Roboto Light"/>
              <w:noProof w:val="0"/>
              <w:color w:val="FFFFFF" w:themeColor="background1"/>
              <w:sz w:val="18"/>
            </w:rPr>
            <w:fldChar w:fldCharType="begin"/>
          </w:r>
          <w:r w:rsidRPr="00BE2B36">
            <w:rPr>
              <w:rFonts w:ascii="Roboto Light" w:hAnsi="Roboto Light"/>
              <w:color w:val="FFFFFF" w:themeColor="background1"/>
              <w:sz w:val="18"/>
            </w:rPr>
            <w:instrText xml:space="preserve"> PAGE  </w:instrText>
          </w:r>
          <w:r w:rsidRPr="00BE2B36">
            <w:rPr>
              <w:rFonts w:ascii="Roboto Light" w:hAnsi="Roboto Light"/>
              <w:noProof w:val="0"/>
              <w:color w:val="FFFFFF" w:themeColor="background1"/>
              <w:sz w:val="18"/>
            </w:rPr>
            <w:fldChar w:fldCharType="separate"/>
          </w:r>
          <w:r w:rsidR="007A4907">
            <w:rPr>
              <w:rFonts w:ascii="Roboto Light" w:hAnsi="Roboto Light"/>
              <w:color w:val="FFFFFF" w:themeColor="background1"/>
              <w:sz w:val="18"/>
            </w:rPr>
            <w:t>45</w:t>
          </w:r>
          <w:r w:rsidRPr="00BE2B36">
            <w:rPr>
              <w:rFonts w:ascii="Roboto Light" w:hAnsi="Roboto Light"/>
              <w:color w:val="FFFFFF" w:themeColor="background1"/>
              <w:sz w:val="18"/>
            </w:rPr>
            <w:fldChar w:fldCharType="end"/>
          </w:r>
          <w:r w:rsidRPr="00BE2B36">
            <w:rPr>
              <w:rFonts w:ascii="Roboto Light" w:hAnsi="Roboto Light"/>
              <w:color w:val="FFFFFF" w:themeColor="background1"/>
              <w:sz w:val="18"/>
            </w:rPr>
            <w:t xml:space="preserve"> | </w:t>
          </w:r>
          <w:r>
            <w:rPr>
              <w:rFonts w:ascii="Roboto Light" w:hAnsi="Roboto Light"/>
              <w:color w:val="FFFFFF" w:themeColor="background1"/>
              <w:sz w:val="18"/>
            </w:rPr>
            <w:fldChar w:fldCharType="begin"/>
          </w:r>
          <w:r>
            <w:rPr>
              <w:rFonts w:ascii="Roboto Light" w:hAnsi="Roboto Light"/>
              <w:color w:val="FFFFFF" w:themeColor="background1"/>
              <w:sz w:val="18"/>
            </w:rPr>
            <w:instrText>=</w:instrText>
          </w:r>
          <w:r w:rsidRPr="00BE2B36">
            <w:rPr>
              <w:rFonts w:ascii="Roboto Light" w:hAnsi="Roboto Light"/>
              <w:color w:val="FFFFFF" w:themeColor="background1"/>
              <w:sz w:val="18"/>
            </w:rPr>
            <w:fldChar w:fldCharType="begin"/>
          </w:r>
          <w:r w:rsidRPr="00BE2B36">
            <w:rPr>
              <w:rFonts w:ascii="Roboto Light" w:hAnsi="Roboto Light"/>
              <w:color w:val="FFFFFF" w:themeColor="background1"/>
              <w:sz w:val="18"/>
            </w:rPr>
            <w:instrText>NUMPAGES</w:instrText>
          </w:r>
          <w:r w:rsidRPr="00BE2B36">
            <w:rPr>
              <w:rFonts w:ascii="Roboto Light" w:hAnsi="Roboto Light"/>
              <w:color w:val="FFFFFF" w:themeColor="background1"/>
              <w:sz w:val="18"/>
            </w:rPr>
            <w:fldChar w:fldCharType="separate"/>
          </w:r>
          <w:r w:rsidR="007A4907">
            <w:rPr>
              <w:rFonts w:ascii="Roboto Light" w:hAnsi="Roboto Light"/>
              <w:color w:val="FFFFFF" w:themeColor="background1"/>
              <w:sz w:val="18"/>
            </w:rPr>
            <w:instrText>57</w:instrText>
          </w:r>
          <w:r w:rsidRPr="00BE2B36">
            <w:rPr>
              <w:rFonts w:ascii="Roboto Light" w:hAnsi="Roboto Light"/>
              <w:color w:val="FFFFFF" w:themeColor="background1"/>
              <w:sz w:val="18"/>
            </w:rPr>
            <w:fldChar w:fldCharType="end"/>
          </w:r>
          <w:r>
            <w:rPr>
              <w:rFonts w:ascii="Roboto Light" w:hAnsi="Roboto Light"/>
              <w:color w:val="FFFFFF" w:themeColor="background1"/>
              <w:sz w:val="18"/>
            </w:rPr>
            <w:instrText>-1</w:instrText>
          </w:r>
          <w:r>
            <w:rPr>
              <w:rFonts w:ascii="Roboto Light" w:hAnsi="Roboto Light"/>
              <w:color w:val="FFFFFF" w:themeColor="background1"/>
              <w:sz w:val="18"/>
            </w:rPr>
            <w:fldChar w:fldCharType="separate"/>
          </w:r>
          <w:r w:rsidR="007A4907">
            <w:rPr>
              <w:rFonts w:ascii="Roboto Light" w:hAnsi="Roboto Light"/>
              <w:color w:val="FFFFFF" w:themeColor="background1"/>
              <w:sz w:val="18"/>
            </w:rPr>
            <w:t>56</w:t>
          </w:r>
          <w:r>
            <w:rPr>
              <w:rFonts w:ascii="Roboto Light" w:hAnsi="Roboto Light"/>
              <w:color w:val="FFFFFF" w:themeColor="background1"/>
              <w:sz w:val="18"/>
            </w:rPr>
            <w:fldChar w:fldCharType="end"/>
          </w:r>
        </w:p>
      </w:tc>
      <w:tc>
        <w:tcPr>
          <w:tcW w:w="7508" w:type="dxa"/>
          <w:vAlign w:val="center"/>
        </w:tcPr>
        <w:p w:rsidR="00CC3F62" w:rsidRDefault="00CC3F62" w:rsidP="00085A66">
          <w:pPr>
            <w:pStyle w:val="CDBPfad"/>
            <w:tabs>
              <w:tab w:val="center" w:pos="4536"/>
              <w:tab w:val="right" w:pos="9071"/>
            </w:tabs>
            <w:spacing w:line="276" w:lineRule="auto"/>
            <w:jc w:val="center"/>
            <w:rPr>
              <w:rFonts w:ascii="Roboto" w:hAnsi="Roboto"/>
              <w:sz w:val="16"/>
            </w:rPr>
          </w:pPr>
          <w:sdt>
            <w:sdtPr>
              <w:rPr>
                <w:rFonts w:ascii="Roboto Light" w:hAnsi="Roboto Light"/>
                <w:sz w:val="18"/>
              </w:rPr>
              <w:alias w:val="Auteur "/>
              <w:tag w:val=""/>
              <w:id w:val="-731687554"/>
              <w:placeholder>
                <w:docPart w:val="9C6B1B753474402D83FE7EF0522C163B"/>
              </w:placeholder>
              <w:dataBinding w:prefixMappings="xmlns:ns0='http://purl.org/dc/elements/1.1/' xmlns:ns1='http://schemas.openxmlformats.org/package/2006/metadata/core-properties' " w:xpath="/ns1:coreProperties[1]/ns0:creator[1]" w:storeItemID="{6C3C8BC8-F283-45AE-878A-BAB7291924A1}"/>
              <w:text/>
            </w:sdtPr>
            <w:sdtContent>
              <w:r w:rsidRPr="00D40EB5">
                <w:rPr>
                  <w:rFonts w:ascii="Roboto Light" w:hAnsi="Roboto Light"/>
                  <w:sz w:val="18"/>
                </w:rPr>
                <w:t>Laurent Chassot</w:t>
              </w:r>
            </w:sdtContent>
          </w:sdt>
        </w:p>
      </w:tc>
      <w:tc>
        <w:tcPr>
          <w:tcW w:w="1134" w:type="dxa"/>
          <w:shd w:val="clear" w:color="auto" w:fill="F2F2F2" w:themeFill="background1" w:themeFillShade="F2"/>
          <w:vAlign w:val="center"/>
        </w:tcPr>
        <w:p w:rsidR="00CC3F62" w:rsidRPr="00D40EB5" w:rsidRDefault="00CC3F62" w:rsidP="00085A66">
          <w:pPr>
            <w:pStyle w:val="CDBPfad"/>
            <w:tabs>
              <w:tab w:val="center" w:pos="4536"/>
              <w:tab w:val="right" w:pos="9071"/>
            </w:tabs>
            <w:spacing w:line="276" w:lineRule="auto"/>
            <w:jc w:val="center"/>
            <w:rPr>
              <w:rFonts w:ascii="Roboto Light" w:hAnsi="Roboto Light"/>
              <w:sz w:val="18"/>
            </w:rPr>
          </w:pPr>
          <w:r w:rsidRPr="00D40EB5">
            <w:rPr>
              <w:rFonts w:ascii="Roboto Light" w:hAnsi="Roboto Light"/>
              <w:sz w:val="18"/>
            </w:rPr>
            <w:fldChar w:fldCharType="begin"/>
          </w:r>
          <w:r w:rsidRPr="00D40EB5">
            <w:rPr>
              <w:rFonts w:ascii="Roboto Light" w:hAnsi="Roboto Light"/>
              <w:sz w:val="18"/>
            </w:rPr>
            <w:instrText xml:space="preserve"> </w:instrText>
          </w:r>
          <w:r>
            <w:rPr>
              <w:rFonts w:ascii="Roboto Light" w:hAnsi="Roboto Light"/>
              <w:sz w:val="18"/>
            </w:rPr>
            <w:instrText>SAVEDATE  \@ "dd.MM.yyyy</w:instrText>
          </w:r>
          <w:r w:rsidRPr="00D40EB5">
            <w:rPr>
              <w:rFonts w:ascii="Roboto Light" w:hAnsi="Roboto Light"/>
              <w:sz w:val="18"/>
            </w:rPr>
            <w:instrText xml:space="preserve">"  \* MERGEFORMAT </w:instrText>
          </w:r>
          <w:r w:rsidRPr="00D40EB5">
            <w:rPr>
              <w:rFonts w:ascii="Roboto Light" w:hAnsi="Roboto Light"/>
              <w:sz w:val="18"/>
            </w:rPr>
            <w:fldChar w:fldCharType="separate"/>
          </w:r>
          <w:r>
            <w:rPr>
              <w:rFonts w:ascii="Roboto Light" w:hAnsi="Roboto Light"/>
              <w:sz w:val="18"/>
            </w:rPr>
            <w:t>13.06.2017</w:t>
          </w:r>
          <w:r w:rsidRPr="00D40EB5">
            <w:rPr>
              <w:rFonts w:ascii="Roboto Light" w:hAnsi="Roboto Light"/>
              <w:sz w:val="18"/>
            </w:rPr>
            <w:fldChar w:fldCharType="end"/>
          </w:r>
        </w:p>
      </w:tc>
    </w:tr>
  </w:tbl>
  <w:p w:rsidR="00CC3F62" w:rsidRPr="00B4690B" w:rsidRDefault="00CC3F62" w:rsidP="00085A66">
    <w:pPr>
      <w:pStyle w:val="CDBPfad"/>
      <w:tabs>
        <w:tab w:val="center" w:pos="4536"/>
        <w:tab w:val="right" w:pos="9071"/>
      </w:tabs>
      <w:spacing w:before="60" w:after="240" w:line="276" w:lineRule="auto"/>
      <w:rPr>
        <w:rFonts w:ascii="Roboto" w:hAnsi="Roboto"/>
        <w:sz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487"/>
      <w:gridCol w:w="6567"/>
    </w:tblGrid>
    <w:tr w:rsidR="00CC3F62" w:rsidRPr="00144102" w:rsidTr="00C51CC8">
      <w:tc>
        <w:tcPr>
          <w:tcW w:w="0" w:type="auto"/>
          <w:vAlign w:val="center"/>
        </w:tcPr>
        <w:p w:rsidR="00CC3F62" w:rsidRPr="00144102" w:rsidRDefault="00CC3F62" w:rsidP="00DC003B">
          <w:pPr>
            <w:jc w:val="right"/>
            <w:rPr>
              <w:rFonts w:ascii="Roboto Light" w:hAnsi="Roboto Light"/>
            </w:rPr>
          </w:pPr>
          <w:r w:rsidRPr="00144102">
            <w:rPr>
              <w:rFonts w:ascii="Roboto Light" w:hAnsi="Roboto Light"/>
              <w:noProof/>
              <w:lang w:eastAsia="fr-CH"/>
            </w:rPr>
            <w:drawing>
              <wp:inline distT="0" distB="0" distL="0" distR="0" wp14:anchorId="3002F0CF" wp14:editId="7BDD0213">
                <wp:extent cx="2069592" cy="990600"/>
                <wp:effectExtent l="0" t="0" r="698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MF-Informatique_FR_RVB_5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69592" cy="990600"/>
                        </a:xfrm>
                        <a:prstGeom prst="rect">
                          <a:avLst/>
                        </a:prstGeom>
                      </pic:spPr>
                    </pic:pic>
                  </a:graphicData>
                </a:graphic>
              </wp:inline>
            </w:drawing>
          </w:r>
        </w:p>
      </w:tc>
      <w:tc>
        <w:tcPr>
          <w:tcW w:w="5000" w:type="pct"/>
          <w:vAlign w:val="center"/>
        </w:tcPr>
        <w:p w:rsidR="00CC3F62" w:rsidRPr="00144102" w:rsidRDefault="00CC3F62" w:rsidP="00DC003B">
          <w:pPr>
            <w:jc w:val="right"/>
            <w:rPr>
              <w:rFonts w:ascii="Roboto" w:hAnsi="Roboto" w:cs="Arial"/>
              <w:sz w:val="32"/>
            </w:rPr>
          </w:pPr>
          <w:r w:rsidRPr="00144102">
            <w:rPr>
              <w:rFonts w:ascii="Roboto" w:hAnsi="Roboto" w:cs="Arial"/>
              <w:sz w:val="32"/>
            </w:rPr>
            <w:t>Chassot Laurent</w:t>
          </w:r>
        </w:p>
        <w:p w:rsidR="00CC3F62" w:rsidRPr="00144102" w:rsidRDefault="00CC3F62" w:rsidP="00DC003B">
          <w:pPr>
            <w:jc w:val="right"/>
            <w:rPr>
              <w:rFonts w:ascii="Roboto Light" w:hAnsi="Roboto Light" w:cs="Arial"/>
              <w:b/>
              <w:sz w:val="32"/>
            </w:rPr>
          </w:pPr>
        </w:p>
        <w:p w:rsidR="00CC3F62" w:rsidRPr="00144102" w:rsidRDefault="00CC3F62" w:rsidP="00DC003B">
          <w:pPr>
            <w:jc w:val="right"/>
            <w:rPr>
              <w:rFonts w:ascii="Roboto Light" w:hAnsi="Roboto Light" w:cs="Arial"/>
              <w:b/>
              <w:sz w:val="32"/>
            </w:rPr>
          </w:pPr>
          <w:r w:rsidRPr="00144102">
            <w:rPr>
              <w:rFonts w:ascii="Roboto Light" w:hAnsi="Roboto Light" w:cs="Arial"/>
              <w:sz w:val="32"/>
            </w:rPr>
            <w:t>Candidat N° :</w:t>
          </w:r>
          <w:r w:rsidRPr="00144102">
            <w:rPr>
              <w:rFonts w:ascii="Roboto Light" w:hAnsi="Roboto Light" w:cs="Arial"/>
              <w:b/>
              <w:sz w:val="32"/>
            </w:rPr>
            <w:t xml:space="preserve"> 122966</w:t>
          </w:r>
        </w:p>
        <w:p w:rsidR="00CC3F62" w:rsidRPr="00144102" w:rsidRDefault="00CC3F62" w:rsidP="00DC003B">
          <w:pPr>
            <w:jc w:val="right"/>
            <w:rPr>
              <w:rFonts w:ascii="Roboto Light" w:hAnsi="Roboto Light" w:cs="Arial"/>
              <w:b/>
              <w:sz w:val="32"/>
            </w:rPr>
          </w:pPr>
        </w:p>
        <w:p w:rsidR="00CC3F62" w:rsidRPr="00144102" w:rsidRDefault="00CC3F62" w:rsidP="00DC003B">
          <w:pPr>
            <w:pStyle w:val="RetraitTitre2"/>
            <w:jc w:val="right"/>
            <w:rPr>
              <w:rFonts w:ascii="Roboto Light" w:hAnsi="Roboto Light" w:cs="Arial"/>
            </w:rPr>
          </w:pPr>
        </w:p>
        <w:p w:rsidR="00CC3F62" w:rsidRPr="00144102" w:rsidRDefault="00CC3F62" w:rsidP="00DC003B">
          <w:pPr>
            <w:jc w:val="right"/>
            <w:rPr>
              <w:rFonts w:ascii="Roboto Light" w:hAnsi="Roboto Light" w:cs="Arial"/>
            </w:rPr>
          </w:pPr>
          <w:r>
            <w:rPr>
              <w:rFonts w:ascii="Roboto Light" w:hAnsi="Roboto Light" w:cs="Arial"/>
            </w:rPr>
            <w:t>Réalisé du 22 mai  au 13</w:t>
          </w:r>
          <w:r w:rsidRPr="00144102">
            <w:rPr>
              <w:rFonts w:ascii="Roboto Light" w:hAnsi="Roboto Light" w:cs="Arial"/>
            </w:rPr>
            <w:t xml:space="preserve"> juin 2017</w:t>
          </w:r>
        </w:p>
      </w:tc>
    </w:tr>
  </w:tbl>
  <w:p w:rsidR="00CC3F62" w:rsidRPr="00144102" w:rsidRDefault="00CC3F62" w:rsidP="00A356C2">
    <w:pPr>
      <w:pStyle w:val="Pieddepage"/>
      <w:pBdr>
        <w:top w:val="none" w:sz="0" w:space="0" w:color="auto"/>
      </w:pBdr>
      <w:rPr>
        <w:rFonts w:ascii="Roboto Light" w:hAnsi="Roboto Light"/>
      </w:rPr>
    </w:pPr>
    <w:r w:rsidRPr="00144102">
      <w:rPr>
        <w:rFonts w:ascii="Roboto Light" w:hAnsi="Roboto Light"/>
      </w:rPr>
      <w:fldChar w:fldCharType="begin"/>
    </w:r>
    <w:r w:rsidRPr="00144102">
      <w:rPr>
        <w:rFonts w:ascii="Roboto Light" w:hAnsi="Roboto Light"/>
      </w:rPr>
      <w:instrText xml:space="preserve"> SET PagesS2 </w:instrText>
    </w:r>
    <w:r w:rsidRPr="00144102">
      <w:rPr>
        <w:rFonts w:ascii="Roboto Light" w:hAnsi="Roboto Light"/>
      </w:rPr>
      <w:fldChar w:fldCharType="begin"/>
    </w:r>
    <w:r w:rsidRPr="00144102">
      <w:rPr>
        <w:rFonts w:ascii="Roboto Light" w:hAnsi="Roboto Light"/>
      </w:rPr>
      <w:instrText xml:space="preserve"> =</w:instrText>
    </w:r>
    <w:r w:rsidRPr="00144102">
      <w:rPr>
        <w:rFonts w:ascii="Roboto Light" w:hAnsi="Roboto Light"/>
      </w:rPr>
      <w:fldChar w:fldCharType="begin"/>
    </w:r>
    <w:r w:rsidRPr="00144102">
      <w:rPr>
        <w:rFonts w:ascii="Roboto Light" w:hAnsi="Roboto Light"/>
      </w:rPr>
      <w:instrText xml:space="preserve"> SECTIONPAGES </w:instrText>
    </w:r>
    <w:r w:rsidRPr="00144102">
      <w:rPr>
        <w:rFonts w:ascii="Roboto Light" w:hAnsi="Roboto Light"/>
      </w:rPr>
      <w:fldChar w:fldCharType="separate"/>
    </w:r>
    <w:r w:rsidR="007A4907">
      <w:rPr>
        <w:rFonts w:ascii="Roboto Light" w:hAnsi="Roboto Light"/>
        <w:noProof/>
      </w:rPr>
      <w:instrText>3</w:instrText>
    </w:r>
    <w:r w:rsidRPr="00144102">
      <w:rPr>
        <w:rFonts w:ascii="Roboto Light" w:hAnsi="Roboto Light"/>
      </w:rPr>
      <w:fldChar w:fldCharType="end"/>
    </w:r>
    <w:r w:rsidRPr="00144102">
      <w:rPr>
        <w:rFonts w:ascii="Roboto Light" w:hAnsi="Roboto Light"/>
      </w:rPr>
      <w:instrText xml:space="preserve"> </w:instrText>
    </w:r>
    <w:r w:rsidRPr="00144102">
      <w:rPr>
        <w:rFonts w:ascii="Roboto Light" w:hAnsi="Roboto Light"/>
      </w:rPr>
      <w:fldChar w:fldCharType="separate"/>
    </w:r>
    <w:r w:rsidR="007A4907">
      <w:rPr>
        <w:rFonts w:ascii="Roboto Light" w:hAnsi="Roboto Light"/>
        <w:noProof/>
      </w:rPr>
      <w:instrText>3</w:instrText>
    </w:r>
    <w:r w:rsidRPr="00144102">
      <w:rPr>
        <w:rFonts w:ascii="Roboto Light" w:hAnsi="Roboto Light"/>
      </w:rPr>
      <w:fldChar w:fldCharType="end"/>
    </w:r>
    <w:r w:rsidRPr="00144102">
      <w:rPr>
        <w:rFonts w:ascii="Roboto Light" w:hAnsi="Roboto Light"/>
      </w:rPr>
      <w:instrText xml:space="preserve"> </w:instrText>
    </w:r>
    <w:r w:rsidRPr="00144102">
      <w:rPr>
        <w:rFonts w:ascii="Roboto Light" w:hAnsi="Roboto Light"/>
      </w:rPr>
      <w:fldChar w:fldCharType="separate"/>
    </w:r>
    <w:bookmarkStart w:id="0" w:name="PagesS2"/>
    <w:r w:rsidR="007A4907">
      <w:rPr>
        <w:rFonts w:ascii="Roboto Light" w:hAnsi="Roboto Light"/>
        <w:noProof/>
      </w:rPr>
      <w:t>3</w:t>
    </w:r>
    <w:bookmarkEnd w:id="0"/>
    <w:r w:rsidRPr="00144102">
      <w:rPr>
        <w:rFonts w:ascii="Roboto Light" w:hAnsi="Roboto Light"/>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7" w:type="dxa"/>
      <w:tblInd w:w="-5" w:type="dxa"/>
      <w:tblBorders>
        <w:top w:val="single" w:sz="8" w:space="0" w:color="4F81BD" w:themeColor="accen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6662"/>
      <w:gridCol w:w="1701"/>
    </w:tblGrid>
    <w:tr w:rsidR="00CC3F62" w:rsidRPr="00D40EB5" w:rsidTr="00D44F92">
      <w:trPr>
        <w:trHeight w:val="276"/>
      </w:trPr>
      <w:tc>
        <w:tcPr>
          <w:tcW w:w="714" w:type="dxa"/>
          <w:shd w:val="clear" w:color="auto" w:fill="365F91" w:themeFill="accent1" w:themeFillShade="BF"/>
          <w:vAlign w:val="center"/>
        </w:tcPr>
        <w:p w:rsidR="00CC3F62" w:rsidRPr="00BE2B36" w:rsidRDefault="00CC3F62" w:rsidP="00085A66">
          <w:pPr>
            <w:pStyle w:val="CDBPfad"/>
            <w:tabs>
              <w:tab w:val="center" w:pos="4536"/>
              <w:tab w:val="right" w:pos="9071"/>
            </w:tabs>
            <w:spacing w:before="60" w:after="60" w:line="276" w:lineRule="auto"/>
            <w:jc w:val="center"/>
            <w:rPr>
              <w:rFonts w:ascii="Roboto Light" w:hAnsi="Roboto Light"/>
              <w:color w:val="FFFFFF" w:themeColor="background1"/>
              <w:sz w:val="16"/>
            </w:rPr>
          </w:pPr>
          <w:r w:rsidRPr="00BE2B36">
            <w:rPr>
              <w:rFonts w:ascii="Roboto Light" w:hAnsi="Roboto Light"/>
              <w:noProof w:val="0"/>
              <w:color w:val="FFFFFF" w:themeColor="background1"/>
              <w:sz w:val="18"/>
            </w:rPr>
            <w:fldChar w:fldCharType="begin"/>
          </w:r>
          <w:r w:rsidRPr="00BE2B36">
            <w:rPr>
              <w:rFonts w:ascii="Roboto Light" w:hAnsi="Roboto Light"/>
              <w:color w:val="FFFFFF" w:themeColor="background1"/>
              <w:sz w:val="18"/>
            </w:rPr>
            <w:instrText xml:space="preserve"> PAGE  </w:instrText>
          </w:r>
          <w:r w:rsidRPr="00BE2B36">
            <w:rPr>
              <w:rFonts w:ascii="Roboto Light" w:hAnsi="Roboto Light"/>
              <w:noProof w:val="0"/>
              <w:color w:val="FFFFFF" w:themeColor="background1"/>
              <w:sz w:val="18"/>
            </w:rPr>
            <w:fldChar w:fldCharType="separate"/>
          </w:r>
          <w:r w:rsidR="007A4907">
            <w:rPr>
              <w:rFonts w:ascii="Roboto Light" w:hAnsi="Roboto Light"/>
              <w:color w:val="FFFFFF" w:themeColor="background1"/>
              <w:sz w:val="18"/>
            </w:rPr>
            <w:t>3</w:t>
          </w:r>
          <w:r w:rsidRPr="00BE2B36">
            <w:rPr>
              <w:rFonts w:ascii="Roboto Light" w:hAnsi="Roboto Light"/>
              <w:color w:val="FFFFFF" w:themeColor="background1"/>
              <w:sz w:val="18"/>
            </w:rPr>
            <w:fldChar w:fldCharType="end"/>
          </w:r>
          <w:r w:rsidRPr="00BE2B36">
            <w:rPr>
              <w:rFonts w:ascii="Roboto Light" w:hAnsi="Roboto Light"/>
              <w:color w:val="FFFFFF" w:themeColor="background1"/>
              <w:sz w:val="18"/>
            </w:rPr>
            <w:t xml:space="preserve"> | </w:t>
          </w:r>
          <w:r>
            <w:rPr>
              <w:rFonts w:ascii="Roboto Light" w:hAnsi="Roboto Light"/>
              <w:color w:val="FFFFFF" w:themeColor="background1"/>
              <w:sz w:val="18"/>
            </w:rPr>
            <w:fldChar w:fldCharType="begin"/>
          </w:r>
          <w:r>
            <w:rPr>
              <w:rFonts w:ascii="Roboto Light" w:hAnsi="Roboto Light"/>
              <w:color w:val="FFFFFF" w:themeColor="background1"/>
              <w:sz w:val="18"/>
            </w:rPr>
            <w:instrText>=</w:instrText>
          </w:r>
          <w:r w:rsidRPr="00BE2B36">
            <w:rPr>
              <w:rFonts w:ascii="Roboto Light" w:hAnsi="Roboto Light"/>
              <w:color w:val="FFFFFF" w:themeColor="background1"/>
              <w:sz w:val="18"/>
            </w:rPr>
            <w:fldChar w:fldCharType="begin"/>
          </w:r>
          <w:r w:rsidRPr="00BE2B36">
            <w:rPr>
              <w:rFonts w:ascii="Roboto Light" w:hAnsi="Roboto Light"/>
              <w:color w:val="FFFFFF" w:themeColor="background1"/>
              <w:sz w:val="18"/>
            </w:rPr>
            <w:instrText>NUMPAGES</w:instrText>
          </w:r>
          <w:r w:rsidRPr="00BE2B36">
            <w:rPr>
              <w:rFonts w:ascii="Roboto Light" w:hAnsi="Roboto Light"/>
              <w:color w:val="FFFFFF" w:themeColor="background1"/>
              <w:sz w:val="18"/>
            </w:rPr>
            <w:fldChar w:fldCharType="separate"/>
          </w:r>
          <w:r w:rsidR="007A4907">
            <w:rPr>
              <w:rFonts w:ascii="Roboto Light" w:hAnsi="Roboto Light"/>
              <w:color w:val="FFFFFF" w:themeColor="background1"/>
              <w:sz w:val="18"/>
            </w:rPr>
            <w:instrText>57</w:instrText>
          </w:r>
          <w:r w:rsidRPr="00BE2B36">
            <w:rPr>
              <w:rFonts w:ascii="Roboto Light" w:hAnsi="Roboto Light"/>
              <w:color w:val="FFFFFF" w:themeColor="background1"/>
              <w:sz w:val="18"/>
            </w:rPr>
            <w:fldChar w:fldCharType="end"/>
          </w:r>
          <w:r>
            <w:rPr>
              <w:rFonts w:ascii="Roboto Light" w:hAnsi="Roboto Light"/>
              <w:color w:val="FFFFFF" w:themeColor="background1"/>
              <w:sz w:val="18"/>
            </w:rPr>
            <w:instrText>-1</w:instrText>
          </w:r>
          <w:r>
            <w:rPr>
              <w:rFonts w:ascii="Roboto Light" w:hAnsi="Roboto Light"/>
              <w:color w:val="FFFFFF" w:themeColor="background1"/>
              <w:sz w:val="18"/>
            </w:rPr>
            <w:fldChar w:fldCharType="separate"/>
          </w:r>
          <w:r w:rsidR="007A4907">
            <w:rPr>
              <w:rFonts w:ascii="Roboto Light" w:hAnsi="Roboto Light"/>
              <w:color w:val="FFFFFF" w:themeColor="background1"/>
              <w:sz w:val="18"/>
            </w:rPr>
            <w:t>56</w:t>
          </w:r>
          <w:r>
            <w:rPr>
              <w:rFonts w:ascii="Roboto Light" w:hAnsi="Roboto Light"/>
              <w:color w:val="FFFFFF" w:themeColor="background1"/>
              <w:sz w:val="18"/>
            </w:rPr>
            <w:fldChar w:fldCharType="end"/>
          </w:r>
        </w:p>
      </w:tc>
      <w:tc>
        <w:tcPr>
          <w:tcW w:w="6662" w:type="dxa"/>
          <w:vAlign w:val="center"/>
        </w:tcPr>
        <w:p w:rsidR="00CC3F62" w:rsidRDefault="00CC3F62" w:rsidP="00085A66">
          <w:pPr>
            <w:pStyle w:val="CDBPfad"/>
            <w:tabs>
              <w:tab w:val="center" w:pos="4536"/>
              <w:tab w:val="right" w:pos="9071"/>
            </w:tabs>
            <w:spacing w:line="276" w:lineRule="auto"/>
            <w:jc w:val="center"/>
            <w:rPr>
              <w:rFonts w:ascii="Roboto" w:hAnsi="Roboto"/>
              <w:sz w:val="16"/>
            </w:rPr>
          </w:pPr>
          <w:sdt>
            <w:sdtPr>
              <w:rPr>
                <w:rFonts w:ascii="Roboto Light" w:hAnsi="Roboto Light"/>
                <w:sz w:val="18"/>
              </w:rPr>
              <w:alias w:val="Auteur "/>
              <w:tag w:val=""/>
              <w:id w:val="-1859886870"/>
              <w:placeholder>
                <w:docPart w:val="398AEF3967334867A576BEAC835D8613"/>
              </w:placeholder>
              <w:dataBinding w:prefixMappings="xmlns:ns0='http://purl.org/dc/elements/1.1/' xmlns:ns1='http://schemas.openxmlformats.org/package/2006/metadata/core-properties' " w:xpath="/ns1:coreProperties[1]/ns0:creator[1]" w:storeItemID="{6C3C8BC8-F283-45AE-878A-BAB7291924A1}"/>
              <w:text/>
            </w:sdtPr>
            <w:sdtContent>
              <w:r w:rsidRPr="00D40EB5">
                <w:rPr>
                  <w:rFonts w:ascii="Roboto Light" w:hAnsi="Roboto Light"/>
                  <w:sz w:val="18"/>
                </w:rPr>
                <w:t>Laurent Chassot</w:t>
              </w:r>
            </w:sdtContent>
          </w:sdt>
        </w:p>
      </w:tc>
      <w:tc>
        <w:tcPr>
          <w:tcW w:w="1701" w:type="dxa"/>
          <w:shd w:val="clear" w:color="auto" w:fill="F2F2F2" w:themeFill="background1" w:themeFillShade="F2"/>
          <w:vAlign w:val="center"/>
        </w:tcPr>
        <w:p w:rsidR="00CC3F62" w:rsidRPr="00D40EB5" w:rsidRDefault="00CC3F62" w:rsidP="00085A66">
          <w:pPr>
            <w:pStyle w:val="CDBPfad"/>
            <w:tabs>
              <w:tab w:val="center" w:pos="4536"/>
              <w:tab w:val="right" w:pos="9071"/>
            </w:tabs>
            <w:spacing w:line="276" w:lineRule="auto"/>
            <w:jc w:val="center"/>
            <w:rPr>
              <w:rFonts w:ascii="Roboto Light" w:hAnsi="Roboto Light"/>
              <w:sz w:val="18"/>
            </w:rPr>
          </w:pPr>
          <w:r w:rsidRPr="00D40EB5">
            <w:rPr>
              <w:rFonts w:ascii="Roboto Light" w:hAnsi="Roboto Light"/>
              <w:sz w:val="18"/>
            </w:rPr>
            <w:fldChar w:fldCharType="begin"/>
          </w:r>
          <w:r w:rsidRPr="00D40EB5">
            <w:rPr>
              <w:rFonts w:ascii="Roboto Light" w:hAnsi="Roboto Light"/>
              <w:sz w:val="18"/>
            </w:rPr>
            <w:instrText xml:space="preserve"> SAVEDATE  \@ "dd.MM.yyyy HH:mm"  \* MERGEFORMAT </w:instrText>
          </w:r>
          <w:r w:rsidRPr="00D40EB5">
            <w:rPr>
              <w:rFonts w:ascii="Roboto Light" w:hAnsi="Roboto Light"/>
              <w:sz w:val="18"/>
            </w:rPr>
            <w:fldChar w:fldCharType="separate"/>
          </w:r>
          <w:r>
            <w:rPr>
              <w:rFonts w:ascii="Roboto Light" w:hAnsi="Roboto Light"/>
              <w:sz w:val="18"/>
            </w:rPr>
            <w:t>13.06.2017 16:43</w:t>
          </w:r>
          <w:r w:rsidRPr="00D40EB5">
            <w:rPr>
              <w:rFonts w:ascii="Roboto Light" w:hAnsi="Roboto Light"/>
              <w:sz w:val="18"/>
            </w:rPr>
            <w:fldChar w:fldCharType="end"/>
          </w:r>
        </w:p>
      </w:tc>
    </w:tr>
  </w:tbl>
  <w:p w:rsidR="00CC3F62" w:rsidRPr="00085A66" w:rsidRDefault="00CC3F62" w:rsidP="00085A66">
    <w:pPr>
      <w:pStyle w:val="Retrait1"/>
      <w:spacing w:after="0"/>
      <w:rPr>
        <w:rFonts w:ascii="Roboto" w:hAnsi="Roboto"/>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6CF0" w:rsidRDefault="00D26CF0" w:rsidP="0034218A">
      <w:r>
        <w:separator/>
      </w:r>
    </w:p>
    <w:p w:rsidR="00D26CF0" w:rsidRDefault="00D26CF0" w:rsidP="0034218A"/>
    <w:p w:rsidR="00D26CF0" w:rsidRDefault="00D26CF0" w:rsidP="0034218A"/>
  </w:footnote>
  <w:footnote w:type="continuationSeparator" w:id="0">
    <w:p w:rsidR="00D26CF0" w:rsidRDefault="00D26CF0" w:rsidP="0034218A">
      <w:r>
        <w:continuationSeparator/>
      </w:r>
    </w:p>
    <w:p w:rsidR="00D26CF0" w:rsidRDefault="00D26CF0" w:rsidP="0034218A"/>
    <w:p w:rsidR="00D26CF0" w:rsidRDefault="00D26CF0" w:rsidP="0034218A"/>
  </w:footnote>
  <w:footnote w:id="1">
    <w:p w:rsidR="00CC3F62" w:rsidRPr="00605F70" w:rsidRDefault="00CC3F62" w:rsidP="00FF5A1B">
      <w:pPr>
        <w:pStyle w:val="Notedebasdepage"/>
        <w:rPr>
          <w:i/>
          <w:sz w:val="22"/>
        </w:rPr>
      </w:pPr>
      <w:r w:rsidRPr="00605F70">
        <w:rPr>
          <w:rStyle w:val="Appelnotedebasdep"/>
          <w:i/>
          <w:sz w:val="22"/>
        </w:rPr>
        <w:footnoteRef/>
      </w:r>
      <w:r w:rsidRPr="00605F70">
        <w:rPr>
          <w:i/>
          <w:sz w:val="22"/>
        </w:rPr>
        <w:t xml:space="preserve"> Source :</w:t>
      </w:r>
      <w:r>
        <w:rPr>
          <w:i/>
          <w:sz w:val="22"/>
        </w:rPr>
        <w:t xml:space="preserve"> C</w:t>
      </w:r>
      <w:r w:rsidRPr="00605F70">
        <w:rPr>
          <w:i/>
          <w:sz w:val="22"/>
        </w:rPr>
        <w:t>ahier des charges</w:t>
      </w:r>
      <w:r>
        <w:rPr>
          <w:i/>
          <w:sz w:val="22"/>
        </w:rPr>
        <w:t xml:space="preserve"> -</w:t>
      </w:r>
      <w:r w:rsidRPr="00605F70">
        <w:rPr>
          <w:i/>
          <w:sz w:val="22"/>
        </w:rPr>
        <w:t xml:space="preserve"> Introduction</w:t>
      </w:r>
    </w:p>
  </w:footnote>
  <w:footnote w:id="2">
    <w:p w:rsidR="00CC3F62" w:rsidRPr="00A32470" w:rsidRDefault="00CC3F62" w:rsidP="00B91F52">
      <w:pPr>
        <w:pStyle w:val="Notedebasdepage"/>
        <w:rPr>
          <w:i/>
          <w:sz w:val="22"/>
        </w:rPr>
      </w:pPr>
      <w:r w:rsidRPr="00A32470">
        <w:rPr>
          <w:rStyle w:val="Appelnotedebasdep"/>
          <w:i/>
          <w:sz w:val="20"/>
        </w:rPr>
        <w:footnoteRef/>
      </w:r>
      <w:r w:rsidRPr="00A32470">
        <w:rPr>
          <w:i/>
          <w:sz w:val="20"/>
        </w:rPr>
        <w:t xml:space="preserve"> Source de l’image : Document de formation - transactions (module 223 – EMF)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498" w:type="dxa"/>
      <w:tblBorders>
        <w:top w:val="none" w:sz="0" w:space="0" w:color="auto"/>
        <w:left w:val="none" w:sz="0" w:space="0" w:color="auto"/>
        <w:bottom w:val="single" w:sz="8"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51"/>
      <w:gridCol w:w="7654"/>
      <w:gridCol w:w="993"/>
    </w:tblGrid>
    <w:tr w:rsidR="00CC3F62" w:rsidRPr="00D40EB5" w:rsidTr="00254805">
      <w:trPr>
        <w:trHeight w:val="276"/>
      </w:trPr>
      <w:tc>
        <w:tcPr>
          <w:tcW w:w="851" w:type="dxa"/>
          <w:shd w:val="clear" w:color="auto" w:fill="auto"/>
          <w:vAlign w:val="center"/>
        </w:tcPr>
        <w:p w:rsidR="00CC3F62" w:rsidRPr="00BE2B36" w:rsidRDefault="00CC3F62" w:rsidP="005C39DE">
          <w:pPr>
            <w:pStyle w:val="CDBPfad"/>
            <w:tabs>
              <w:tab w:val="center" w:pos="4536"/>
              <w:tab w:val="right" w:pos="9071"/>
            </w:tabs>
            <w:spacing w:line="276" w:lineRule="auto"/>
            <w:jc w:val="center"/>
            <w:rPr>
              <w:rFonts w:ascii="Roboto Light" w:hAnsi="Roboto Light"/>
              <w:noProof w:val="0"/>
              <w:color w:val="FFFFFF" w:themeColor="background1"/>
              <w:sz w:val="18"/>
            </w:rPr>
          </w:pPr>
          <w:r w:rsidRPr="00B4690B">
            <w:rPr>
              <w:b/>
              <w:i/>
              <w:sz w:val="48"/>
              <w:lang w:eastAsia="fr-CH"/>
            </w:rPr>
            <w:drawing>
              <wp:anchor distT="0" distB="0" distL="114300" distR="114300" simplePos="0" relativeHeight="251658240" behindDoc="0" locked="0" layoutInCell="1" allowOverlap="1" wp14:anchorId="7929ACB7" wp14:editId="4ED3D799">
                <wp:simplePos x="0" y="0"/>
                <wp:positionH relativeFrom="column">
                  <wp:posOffset>-52070</wp:posOffset>
                </wp:positionH>
                <wp:positionV relativeFrom="paragraph">
                  <wp:posOffset>-40005</wp:posOffset>
                </wp:positionV>
                <wp:extent cx="698500" cy="183515"/>
                <wp:effectExtent l="0" t="0" r="6350" b="6985"/>
                <wp:wrapNone/>
                <wp:docPr id="17" name="Image 17" descr="J:\Departements\Software\Logos\logo-info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epartements\Software\Logos\logo-infotea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8500" cy="1835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654" w:type="dxa"/>
          <w:shd w:val="clear" w:color="auto" w:fill="auto"/>
          <w:vAlign w:val="center"/>
        </w:tcPr>
        <w:p w:rsidR="00CC3F62" w:rsidRPr="00254805" w:rsidRDefault="00CC3F62" w:rsidP="00254805">
          <w:pPr>
            <w:pStyle w:val="CDBPfad"/>
            <w:tabs>
              <w:tab w:val="center" w:pos="4536"/>
              <w:tab w:val="right" w:pos="9071"/>
            </w:tabs>
            <w:spacing w:before="60" w:after="60" w:line="276" w:lineRule="auto"/>
            <w:jc w:val="right"/>
            <w:rPr>
              <w:rFonts w:ascii="Roboto Light" w:hAnsi="Roboto Light"/>
              <w:noProof w:val="0"/>
              <w:color w:val="FFFFFF" w:themeColor="background1"/>
              <w:sz w:val="18"/>
            </w:rPr>
          </w:pPr>
          <w:r w:rsidRPr="00254805">
            <w:rPr>
              <w:rFonts w:ascii="Roboto Light" w:hAnsi="Roboto Light"/>
              <w:noProof w:val="0"/>
              <w:color w:val="000000" w:themeColor="text1"/>
              <w:sz w:val="18"/>
            </w:rPr>
            <w:t>StreamScan</w:t>
          </w:r>
          <w:r>
            <w:rPr>
              <w:rFonts w:ascii="Roboto Light" w:hAnsi="Roboto Light"/>
              <w:noProof w:val="0"/>
              <w:color w:val="000000" w:themeColor="text1"/>
              <w:sz w:val="18"/>
            </w:rPr>
            <w:t xml:space="preserve"> | Rapport de TPI</w:t>
          </w:r>
        </w:p>
      </w:tc>
      <w:tc>
        <w:tcPr>
          <w:tcW w:w="993" w:type="dxa"/>
          <w:shd w:val="clear" w:color="auto" w:fill="365F91" w:themeFill="accent1" w:themeFillShade="BF"/>
          <w:vAlign w:val="center"/>
        </w:tcPr>
        <w:p w:rsidR="00CC3F62" w:rsidRPr="00BE2B36" w:rsidRDefault="00CC3F62" w:rsidP="00144102">
          <w:pPr>
            <w:pStyle w:val="CDBPfad"/>
            <w:tabs>
              <w:tab w:val="center" w:pos="4536"/>
              <w:tab w:val="right" w:pos="9071"/>
            </w:tabs>
            <w:spacing w:before="60" w:after="60" w:line="276" w:lineRule="auto"/>
            <w:jc w:val="center"/>
            <w:rPr>
              <w:rFonts w:ascii="Roboto Light" w:hAnsi="Roboto Light"/>
              <w:color w:val="FFFFFF" w:themeColor="background1"/>
              <w:sz w:val="16"/>
            </w:rPr>
          </w:pPr>
          <w:r>
            <w:rPr>
              <w:rFonts w:ascii="Roboto Light" w:hAnsi="Roboto Light"/>
              <w:noProof w:val="0"/>
              <w:color w:val="FFFFFF" w:themeColor="background1"/>
              <w:sz w:val="18"/>
            </w:rPr>
            <w:t>TPI 2017</w:t>
          </w:r>
        </w:p>
      </w:tc>
    </w:tr>
  </w:tbl>
  <w:p w:rsidR="00CC3F62" w:rsidRPr="005C39DE" w:rsidRDefault="00CC3F62" w:rsidP="005C39DE">
    <w:pPr>
      <w:pStyle w:val="Retrait1"/>
      <w:rPr>
        <w:rFonts w:ascii="Roboto Th" w:hAnsi="Roboto Th"/>
        <w:sz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FB2F6D4"/>
    <w:lvl w:ilvl="0">
      <w:start w:val="1"/>
      <w:numFmt w:val="decimal"/>
      <w:lvlText w:val="%1."/>
      <w:lvlJc w:val="left"/>
      <w:pPr>
        <w:tabs>
          <w:tab w:val="num" w:pos="1492"/>
        </w:tabs>
        <w:ind w:left="1492" w:hanging="360"/>
      </w:pPr>
    </w:lvl>
  </w:abstractNum>
  <w:abstractNum w:abstractNumId="1">
    <w:nsid w:val="FFFFFF7D"/>
    <w:multiLevelType w:val="singleLevel"/>
    <w:tmpl w:val="9D844488"/>
    <w:lvl w:ilvl="0">
      <w:start w:val="1"/>
      <w:numFmt w:val="decimal"/>
      <w:lvlText w:val="%1."/>
      <w:lvlJc w:val="left"/>
      <w:pPr>
        <w:tabs>
          <w:tab w:val="num" w:pos="1209"/>
        </w:tabs>
        <w:ind w:left="1209" w:hanging="360"/>
      </w:pPr>
    </w:lvl>
  </w:abstractNum>
  <w:abstractNum w:abstractNumId="2">
    <w:nsid w:val="FFFFFF7E"/>
    <w:multiLevelType w:val="singleLevel"/>
    <w:tmpl w:val="F1A02630"/>
    <w:lvl w:ilvl="0">
      <w:start w:val="1"/>
      <w:numFmt w:val="decimal"/>
      <w:lvlText w:val="%1."/>
      <w:lvlJc w:val="left"/>
      <w:pPr>
        <w:tabs>
          <w:tab w:val="num" w:pos="926"/>
        </w:tabs>
        <w:ind w:left="926" w:hanging="360"/>
      </w:pPr>
    </w:lvl>
  </w:abstractNum>
  <w:abstractNum w:abstractNumId="3">
    <w:nsid w:val="FFFFFF7F"/>
    <w:multiLevelType w:val="singleLevel"/>
    <w:tmpl w:val="425E906C"/>
    <w:lvl w:ilvl="0">
      <w:start w:val="1"/>
      <w:numFmt w:val="decimal"/>
      <w:lvlText w:val="%1."/>
      <w:lvlJc w:val="left"/>
      <w:pPr>
        <w:tabs>
          <w:tab w:val="num" w:pos="643"/>
        </w:tabs>
        <w:ind w:left="643" w:hanging="360"/>
      </w:pPr>
    </w:lvl>
  </w:abstractNum>
  <w:abstractNum w:abstractNumId="4">
    <w:nsid w:val="FFFFFF80"/>
    <w:multiLevelType w:val="singleLevel"/>
    <w:tmpl w:val="015C92A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C404A1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B7435B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8108C4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1CAA2FC"/>
    <w:lvl w:ilvl="0">
      <w:start w:val="1"/>
      <w:numFmt w:val="decimal"/>
      <w:lvlText w:val="%1."/>
      <w:lvlJc w:val="left"/>
      <w:pPr>
        <w:tabs>
          <w:tab w:val="num" w:pos="360"/>
        </w:tabs>
        <w:ind w:left="360" w:hanging="360"/>
      </w:pPr>
    </w:lvl>
  </w:abstractNum>
  <w:abstractNum w:abstractNumId="9">
    <w:nsid w:val="FFFFFF89"/>
    <w:multiLevelType w:val="singleLevel"/>
    <w:tmpl w:val="6818CCE4"/>
    <w:lvl w:ilvl="0">
      <w:start w:val="1"/>
      <w:numFmt w:val="bullet"/>
      <w:lvlText w:val=""/>
      <w:lvlJc w:val="left"/>
      <w:pPr>
        <w:tabs>
          <w:tab w:val="num" w:pos="360"/>
        </w:tabs>
        <w:ind w:left="360" w:hanging="360"/>
      </w:pPr>
      <w:rPr>
        <w:rFonts w:ascii="Symbol" w:hAnsi="Symbol" w:hint="default"/>
      </w:rPr>
    </w:lvl>
  </w:abstractNum>
  <w:abstractNum w:abstractNumId="10">
    <w:nsid w:val="065236A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3E56E36"/>
    <w:multiLevelType w:val="hybridMultilevel"/>
    <w:tmpl w:val="DF28C674"/>
    <w:lvl w:ilvl="0" w:tplc="059C80E6">
      <w:start w:val="1"/>
      <w:numFmt w:val="decimal"/>
      <w:pStyle w:val="Paragraphenumrot"/>
      <w:lvlText w:val="%1."/>
      <w:lvlJc w:val="left"/>
      <w:pPr>
        <w:tabs>
          <w:tab w:val="num" w:pos="397"/>
        </w:tabs>
        <w:ind w:left="397" w:hanging="39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nsid w:val="1481515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B76422D"/>
    <w:multiLevelType w:val="multilevel"/>
    <w:tmpl w:val="14882C94"/>
    <w:lvl w:ilvl="0">
      <w:start w:val="1"/>
      <w:numFmt w:val="bullet"/>
      <w:pStyle w:val="BIT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27C90F83"/>
    <w:multiLevelType w:val="hybridMultilevel"/>
    <w:tmpl w:val="797E474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nsid w:val="2BD11D9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00324B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7284A52"/>
    <w:multiLevelType w:val="hybridMultilevel"/>
    <w:tmpl w:val="FA24C9A0"/>
    <w:lvl w:ilvl="0" w:tplc="B94E6D1C">
      <w:start w:val="1"/>
      <w:numFmt w:val="bullet"/>
      <w:pStyle w:val="Puce1"/>
      <w:lvlText w:val=""/>
      <w:lvlJc w:val="left"/>
      <w:pPr>
        <w:tabs>
          <w:tab w:val="num" w:pos="425"/>
        </w:tabs>
        <w:ind w:left="425" w:hanging="425"/>
      </w:pPr>
      <w:rPr>
        <w:rFonts w:ascii="Symbol" w:hAnsi="Symbol" w:hint="default"/>
        <w:b w:val="0"/>
        <w:i w:val="0"/>
        <w:color w:val="auto"/>
        <w:sz w:val="20"/>
        <w:szCs w:val="24"/>
      </w:rPr>
    </w:lvl>
    <w:lvl w:ilvl="1" w:tplc="F6FE2E8C">
      <w:start w:val="1"/>
      <w:numFmt w:val="bullet"/>
      <w:pStyle w:val="Puce2"/>
      <w:lvlText w:val=""/>
      <w:lvlJc w:val="left"/>
      <w:pPr>
        <w:tabs>
          <w:tab w:val="num" w:pos="9716"/>
        </w:tabs>
        <w:ind w:left="9716" w:hanging="360"/>
      </w:pPr>
      <w:rPr>
        <w:rFonts w:ascii="Wingdings" w:hAnsi="Wingdings" w:hint="default"/>
      </w:rPr>
    </w:lvl>
    <w:lvl w:ilvl="2" w:tplc="040C0005">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18">
    <w:nsid w:val="3A772B2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A8D01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AB27C13"/>
    <w:multiLevelType w:val="hybridMultilevel"/>
    <w:tmpl w:val="9C108676"/>
    <w:lvl w:ilvl="0" w:tplc="E5849D52">
      <w:start w:val="1"/>
      <w:numFmt w:val="decimal"/>
      <w:lvlText w:val="%1."/>
      <w:lvlJc w:val="left"/>
      <w:pPr>
        <w:ind w:left="720" w:hanging="360"/>
      </w:pPr>
      <w:rPr>
        <w:color w:val="4BACC6"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845D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C954FFB"/>
    <w:multiLevelType w:val="hybridMultilevel"/>
    <w:tmpl w:val="25FA6C7E"/>
    <w:lvl w:ilvl="0" w:tplc="100C000F">
      <w:start w:val="1"/>
      <w:numFmt w:val="decimal"/>
      <w:lvlText w:val="%1."/>
      <w:lvlJc w:val="left"/>
      <w:pPr>
        <w:tabs>
          <w:tab w:val="num" w:pos="425"/>
        </w:tabs>
        <w:ind w:left="425" w:hanging="425"/>
      </w:pPr>
      <w:rPr>
        <w:rFonts w:hint="default"/>
        <w:b w:val="0"/>
        <w:i w:val="0"/>
        <w:color w:val="auto"/>
        <w:sz w:val="20"/>
        <w:szCs w:val="24"/>
      </w:rPr>
    </w:lvl>
    <w:lvl w:ilvl="1" w:tplc="32821072">
      <w:start w:val="1"/>
      <w:numFmt w:val="bullet"/>
      <w:lvlText w:val=""/>
      <w:lvlJc w:val="left"/>
      <w:pPr>
        <w:tabs>
          <w:tab w:val="num" w:pos="9716"/>
        </w:tabs>
        <w:ind w:left="9716" w:hanging="360"/>
      </w:pPr>
      <w:rPr>
        <w:rFonts w:ascii="Wingdings" w:hAnsi="Wingdings" w:hint="default"/>
      </w:rPr>
    </w:lvl>
    <w:lvl w:ilvl="2" w:tplc="040C0005" w:tentative="1">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23">
    <w:nsid w:val="5620537F"/>
    <w:multiLevelType w:val="multilevel"/>
    <w:tmpl w:val="3E523488"/>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lowerLetter"/>
      <w:pStyle w:val="Titre4"/>
      <w:lvlText w:val="%4)"/>
      <w:lvlJc w:val="left"/>
      <w:pPr>
        <w:tabs>
          <w:tab w:val="num" w:pos="1588"/>
        </w:tabs>
        <w:ind w:left="1588"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57B2207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B620C2E"/>
    <w:multiLevelType w:val="hybridMultilevel"/>
    <w:tmpl w:val="6E647EC6"/>
    <w:lvl w:ilvl="0" w:tplc="75C469FE">
      <w:start w:val="1"/>
      <w:numFmt w:val="bullet"/>
      <w:pStyle w:val="BITTabelle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6">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0C4345"/>
    <w:multiLevelType w:val="hybridMultilevel"/>
    <w:tmpl w:val="19C620BA"/>
    <w:lvl w:ilvl="0" w:tplc="CC067956">
      <w:start w:val="1"/>
      <w:numFmt w:val="upperLetter"/>
      <w:lvlText w:val="%1."/>
      <w:lvlJc w:val="left"/>
      <w:pPr>
        <w:tabs>
          <w:tab w:val="num" w:pos="993"/>
        </w:tabs>
        <w:ind w:left="993" w:hanging="425"/>
      </w:pPr>
      <w:rPr>
        <w:rFonts w:ascii="Comic Sans MS" w:hAnsi="Comic Sans MS" w:hint="default"/>
        <w:b/>
        <w:i w:val="0"/>
        <w:color w:val="auto"/>
        <w:sz w:val="24"/>
        <w:szCs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21F11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29773A5"/>
    <w:multiLevelType w:val="multilevel"/>
    <w:tmpl w:val="905A3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C9731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D2D2103"/>
    <w:multiLevelType w:val="hybridMultilevel"/>
    <w:tmpl w:val="C7C8C91A"/>
    <w:lvl w:ilvl="0" w:tplc="5E9AAA3A">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nsid w:val="6F5A1FA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13"/>
  </w:num>
  <w:num w:numId="3">
    <w:abstractNumId w:val="23"/>
  </w:num>
  <w:num w:numId="4">
    <w:abstractNumId w:val="17"/>
  </w:num>
  <w:num w:numId="5">
    <w:abstractNumId w:val="11"/>
  </w:num>
  <w:num w:numId="6">
    <w:abstractNumId w:val="22"/>
  </w:num>
  <w:num w:numId="7">
    <w:abstractNumId w:val="31"/>
  </w:num>
  <w:num w:numId="8">
    <w:abstractNumId w:val="27"/>
    <w:lvlOverride w:ilvl="0">
      <w:startOverride w:val="1"/>
    </w:lvlOverride>
  </w:num>
  <w:num w:numId="9">
    <w:abstractNumId w:val="28"/>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32"/>
  </w:num>
  <w:num w:numId="22">
    <w:abstractNumId w:val="10"/>
  </w:num>
  <w:num w:numId="23">
    <w:abstractNumId w:val="24"/>
  </w:num>
  <w:num w:numId="24">
    <w:abstractNumId w:val="18"/>
  </w:num>
  <w:num w:numId="25">
    <w:abstractNumId w:val="12"/>
  </w:num>
  <w:num w:numId="26">
    <w:abstractNumId w:val="15"/>
  </w:num>
  <w:num w:numId="27">
    <w:abstractNumId w:val="19"/>
  </w:num>
  <w:num w:numId="28">
    <w:abstractNumId w:val="30"/>
  </w:num>
  <w:num w:numId="29">
    <w:abstractNumId w:val="21"/>
  </w:num>
  <w:num w:numId="30">
    <w:abstractNumId w:val="29"/>
  </w:num>
  <w:num w:numId="31">
    <w:abstractNumId w:val="26"/>
  </w:num>
  <w:num w:numId="32">
    <w:abstractNumId w:val="20"/>
  </w:num>
  <w:num w:numId="33">
    <w:abstractNumId w:val="17"/>
  </w:num>
  <w:num w:numId="34">
    <w:abstractNumId w:val="17"/>
  </w:num>
  <w:num w:numId="35">
    <w:abstractNumId w:val="17"/>
  </w:num>
  <w:num w:numId="36">
    <w:abstractNumId w:val="14"/>
  </w:num>
  <w:num w:numId="37">
    <w:abstractNumId w:val="17"/>
  </w:num>
  <w:num w:numId="38">
    <w:abstractNumId w:val="17"/>
  </w:num>
  <w:num w:numId="39">
    <w:abstractNumId w:val="17"/>
  </w:num>
  <w:num w:numId="40">
    <w:abstractNumId w:val="17"/>
  </w:num>
  <w:num w:numId="41">
    <w:abstractNumId w:val="17"/>
  </w:num>
  <w:num w:numId="42">
    <w:abstractNumId w:val="17"/>
  </w:num>
  <w:num w:numId="43">
    <w:abstractNumId w:val="17"/>
  </w:num>
  <w:num w:numId="44">
    <w:abstractNumId w:val="17"/>
  </w:num>
  <w:num w:numId="45">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mt" w:val="&lt;"/>
    <w:docVar w:name="Amtkurz" w:val="橄峧꾸ॼ૬찔嶺"/>
    <w:docVar w:name="Autor" w:val="Ā"/>
    <w:docVar w:name="OrgEinheit" w:val="_x000a_aupttitel80760728\AppData\Local\Microsoft\Windows\Temporary Internet Files\Low\Content.IE5\7KPD8MGR\IPA_Doku-Ne"/>
  </w:docVars>
  <w:rsids>
    <w:rsidRoot w:val="00A94CCA"/>
    <w:rsid w:val="0000551D"/>
    <w:rsid w:val="0001259A"/>
    <w:rsid w:val="000305EB"/>
    <w:rsid w:val="00030FFE"/>
    <w:rsid w:val="00031E9B"/>
    <w:rsid w:val="000346D5"/>
    <w:rsid w:val="000359B4"/>
    <w:rsid w:val="00037525"/>
    <w:rsid w:val="00040B49"/>
    <w:rsid w:val="00046C4A"/>
    <w:rsid w:val="00046C4D"/>
    <w:rsid w:val="0004784B"/>
    <w:rsid w:val="000502EE"/>
    <w:rsid w:val="00055D2A"/>
    <w:rsid w:val="000624F7"/>
    <w:rsid w:val="00064CD8"/>
    <w:rsid w:val="0006585F"/>
    <w:rsid w:val="00070FE6"/>
    <w:rsid w:val="000711C4"/>
    <w:rsid w:val="00072139"/>
    <w:rsid w:val="00074502"/>
    <w:rsid w:val="00085A66"/>
    <w:rsid w:val="00086256"/>
    <w:rsid w:val="0008729E"/>
    <w:rsid w:val="00096404"/>
    <w:rsid w:val="00097B37"/>
    <w:rsid w:val="000A357B"/>
    <w:rsid w:val="000B4D6E"/>
    <w:rsid w:val="000D09F0"/>
    <w:rsid w:val="000D22F7"/>
    <w:rsid w:val="000D23EC"/>
    <w:rsid w:val="000D27C2"/>
    <w:rsid w:val="000D29E4"/>
    <w:rsid w:val="000D5037"/>
    <w:rsid w:val="000D6544"/>
    <w:rsid w:val="000D76CF"/>
    <w:rsid w:val="000E0DED"/>
    <w:rsid w:val="000E2A25"/>
    <w:rsid w:val="000E39B6"/>
    <w:rsid w:val="000F6A11"/>
    <w:rsid w:val="00100702"/>
    <w:rsid w:val="001064BE"/>
    <w:rsid w:val="00110668"/>
    <w:rsid w:val="001139F2"/>
    <w:rsid w:val="00117BD9"/>
    <w:rsid w:val="00117BE4"/>
    <w:rsid w:val="00120647"/>
    <w:rsid w:val="001206D9"/>
    <w:rsid w:val="00121398"/>
    <w:rsid w:val="00121462"/>
    <w:rsid w:val="00121EE9"/>
    <w:rsid w:val="001234C9"/>
    <w:rsid w:val="00123865"/>
    <w:rsid w:val="00127D43"/>
    <w:rsid w:val="001435B2"/>
    <w:rsid w:val="00144102"/>
    <w:rsid w:val="00154299"/>
    <w:rsid w:val="0015552A"/>
    <w:rsid w:val="00157495"/>
    <w:rsid w:val="001631E3"/>
    <w:rsid w:val="00165E74"/>
    <w:rsid w:val="001662BE"/>
    <w:rsid w:val="00174E26"/>
    <w:rsid w:val="001765FB"/>
    <w:rsid w:val="0017769B"/>
    <w:rsid w:val="00186178"/>
    <w:rsid w:val="001A2C77"/>
    <w:rsid w:val="001A351F"/>
    <w:rsid w:val="001A3E2B"/>
    <w:rsid w:val="001A46AA"/>
    <w:rsid w:val="001B2430"/>
    <w:rsid w:val="001C20EB"/>
    <w:rsid w:val="001C4357"/>
    <w:rsid w:val="001C65ED"/>
    <w:rsid w:val="001D04C0"/>
    <w:rsid w:val="001D342B"/>
    <w:rsid w:val="001D49C4"/>
    <w:rsid w:val="001D6CDE"/>
    <w:rsid w:val="001E0597"/>
    <w:rsid w:val="001E5CB2"/>
    <w:rsid w:val="001E6A5C"/>
    <w:rsid w:val="0020277B"/>
    <w:rsid w:val="0021042F"/>
    <w:rsid w:val="0022171A"/>
    <w:rsid w:val="0022782C"/>
    <w:rsid w:val="00244B9C"/>
    <w:rsid w:val="0024659A"/>
    <w:rsid w:val="002473A3"/>
    <w:rsid w:val="00251106"/>
    <w:rsid w:val="002546C6"/>
    <w:rsid w:val="00254805"/>
    <w:rsid w:val="00263319"/>
    <w:rsid w:val="00263A71"/>
    <w:rsid w:val="002641C1"/>
    <w:rsid w:val="002656C6"/>
    <w:rsid w:val="00281AE8"/>
    <w:rsid w:val="00282369"/>
    <w:rsid w:val="0028461B"/>
    <w:rsid w:val="002935B9"/>
    <w:rsid w:val="00293B4D"/>
    <w:rsid w:val="00295E2B"/>
    <w:rsid w:val="002967F4"/>
    <w:rsid w:val="002A1BD8"/>
    <w:rsid w:val="002A1D5D"/>
    <w:rsid w:val="002A20B0"/>
    <w:rsid w:val="002A5301"/>
    <w:rsid w:val="002B0E65"/>
    <w:rsid w:val="002C1A01"/>
    <w:rsid w:val="002C27C5"/>
    <w:rsid w:val="002C6568"/>
    <w:rsid w:val="002D4588"/>
    <w:rsid w:val="002D7511"/>
    <w:rsid w:val="002E4C98"/>
    <w:rsid w:val="002F245E"/>
    <w:rsid w:val="002F3F3A"/>
    <w:rsid w:val="00300288"/>
    <w:rsid w:val="00305807"/>
    <w:rsid w:val="00305A5D"/>
    <w:rsid w:val="0030738A"/>
    <w:rsid w:val="003112F8"/>
    <w:rsid w:val="003119FA"/>
    <w:rsid w:val="003136FC"/>
    <w:rsid w:val="0031538A"/>
    <w:rsid w:val="003221B7"/>
    <w:rsid w:val="00324F8D"/>
    <w:rsid w:val="00327881"/>
    <w:rsid w:val="003313C4"/>
    <w:rsid w:val="003320EF"/>
    <w:rsid w:val="003378A9"/>
    <w:rsid w:val="0034218A"/>
    <w:rsid w:val="00347D1A"/>
    <w:rsid w:val="00356546"/>
    <w:rsid w:val="00360E17"/>
    <w:rsid w:val="00366F43"/>
    <w:rsid w:val="0037135B"/>
    <w:rsid w:val="003803D0"/>
    <w:rsid w:val="00382C16"/>
    <w:rsid w:val="00382EA2"/>
    <w:rsid w:val="0038349C"/>
    <w:rsid w:val="00383EAE"/>
    <w:rsid w:val="0038455B"/>
    <w:rsid w:val="00384E11"/>
    <w:rsid w:val="003870E6"/>
    <w:rsid w:val="00391E8B"/>
    <w:rsid w:val="00393E20"/>
    <w:rsid w:val="003A4D98"/>
    <w:rsid w:val="003A5C6E"/>
    <w:rsid w:val="003B04D5"/>
    <w:rsid w:val="003B1AD2"/>
    <w:rsid w:val="003B2C21"/>
    <w:rsid w:val="003B633D"/>
    <w:rsid w:val="003B7894"/>
    <w:rsid w:val="003C268B"/>
    <w:rsid w:val="003C48E2"/>
    <w:rsid w:val="003C51ED"/>
    <w:rsid w:val="003C7F06"/>
    <w:rsid w:val="003D7203"/>
    <w:rsid w:val="003E43B8"/>
    <w:rsid w:val="003E5DCE"/>
    <w:rsid w:val="003F57C2"/>
    <w:rsid w:val="004013E3"/>
    <w:rsid w:val="00402EE0"/>
    <w:rsid w:val="004041D7"/>
    <w:rsid w:val="00410144"/>
    <w:rsid w:val="00412913"/>
    <w:rsid w:val="00413A3F"/>
    <w:rsid w:val="004152AC"/>
    <w:rsid w:val="00417CCA"/>
    <w:rsid w:val="004203DA"/>
    <w:rsid w:val="004228C2"/>
    <w:rsid w:val="00423EEA"/>
    <w:rsid w:val="0043431C"/>
    <w:rsid w:val="004363D4"/>
    <w:rsid w:val="00437D7E"/>
    <w:rsid w:val="00444E90"/>
    <w:rsid w:val="004667DB"/>
    <w:rsid w:val="0047094E"/>
    <w:rsid w:val="0047164F"/>
    <w:rsid w:val="00472470"/>
    <w:rsid w:val="00472FCD"/>
    <w:rsid w:val="00481DC0"/>
    <w:rsid w:val="0048500F"/>
    <w:rsid w:val="00497B9A"/>
    <w:rsid w:val="004B15E1"/>
    <w:rsid w:val="004C102B"/>
    <w:rsid w:val="004C1140"/>
    <w:rsid w:val="004D016D"/>
    <w:rsid w:val="004D2033"/>
    <w:rsid w:val="004D23F8"/>
    <w:rsid w:val="004D2B10"/>
    <w:rsid w:val="004D2ED1"/>
    <w:rsid w:val="004E0159"/>
    <w:rsid w:val="004E1248"/>
    <w:rsid w:val="004E4FFB"/>
    <w:rsid w:val="004E547D"/>
    <w:rsid w:val="004E5856"/>
    <w:rsid w:val="004E7528"/>
    <w:rsid w:val="004F0A37"/>
    <w:rsid w:val="004F34C8"/>
    <w:rsid w:val="004F54C2"/>
    <w:rsid w:val="004F7637"/>
    <w:rsid w:val="0050196C"/>
    <w:rsid w:val="00503BA6"/>
    <w:rsid w:val="00503EAD"/>
    <w:rsid w:val="00512065"/>
    <w:rsid w:val="00520366"/>
    <w:rsid w:val="00520FAD"/>
    <w:rsid w:val="0052560C"/>
    <w:rsid w:val="00526180"/>
    <w:rsid w:val="00532612"/>
    <w:rsid w:val="005351A8"/>
    <w:rsid w:val="00541F70"/>
    <w:rsid w:val="005479BD"/>
    <w:rsid w:val="00552A22"/>
    <w:rsid w:val="00552E3B"/>
    <w:rsid w:val="005577D4"/>
    <w:rsid w:val="00563984"/>
    <w:rsid w:val="0056724A"/>
    <w:rsid w:val="00567E15"/>
    <w:rsid w:val="00570D9C"/>
    <w:rsid w:val="00572351"/>
    <w:rsid w:val="00572376"/>
    <w:rsid w:val="00575F64"/>
    <w:rsid w:val="005815D9"/>
    <w:rsid w:val="00581F42"/>
    <w:rsid w:val="00584AA7"/>
    <w:rsid w:val="00586661"/>
    <w:rsid w:val="00593B0C"/>
    <w:rsid w:val="00593B62"/>
    <w:rsid w:val="0059416B"/>
    <w:rsid w:val="0059744A"/>
    <w:rsid w:val="005A52CC"/>
    <w:rsid w:val="005A77C1"/>
    <w:rsid w:val="005C14F3"/>
    <w:rsid w:val="005C39DE"/>
    <w:rsid w:val="005C70D4"/>
    <w:rsid w:val="005C7610"/>
    <w:rsid w:val="005C7AF1"/>
    <w:rsid w:val="005D1B29"/>
    <w:rsid w:val="005E1221"/>
    <w:rsid w:val="005E47A7"/>
    <w:rsid w:val="005E5ADD"/>
    <w:rsid w:val="005E5E1E"/>
    <w:rsid w:val="005F18B9"/>
    <w:rsid w:val="005F2306"/>
    <w:rsid w:val="005F2605"/>
    <w:rsid w:val="005F2B37"/>
    <w:rsid w:val="005F53CD"/>
    <w:rsid w:val="00600445"/>
    <w:rsid w:val="00605F70"/>
    <w:rsid w:val="0061179D"/>
    <w:rsid w:val="00612071"/>
    <w:rsid w:val="00612468"/>
    <w:rsid w:val="006228AD"/>
    <w:rsid w:val="006248CE"/>
    <w:rsid w:val="00632B3B"/>
    <w:rsid w:val="00634E73"/>
    <w:rsid w:val="00637874"/>
    <w:rsid w:val="0064179C"/>
    <w:rsid w:val="00644BB8"/>
    <w:rsid w:val="00645461"/>
    <w:rsid w:val="00650F80"/>
    <w:rsid w:val="006627EE"/>
    <w:rsid w:val="006653B4"/>
    <w:rsid w:val="00682E44"/>
    <w:rsid w:val="006A27F3"/>
    <w:rsid w:val="006A77AF"/>
    <w:rsid w:val="006B0A33"/>
    <w:rsid w:val="006B0B22"/>
    <w:rsid w:val="006B621C"/>
    <w:rsid w:val="006B70BC"/>
    <w:rsid w:val="006C55E2"/>
    <w:rsid w:val="006D573A"/>
    <w:rsid w:val="006E045F"/>
    <w:rsid w:val="006E50E4"/>
    <w:rsid w:val="006F1A24"/>
    <w:rsid w:val="006F1A78"/>
    <w:rsid w:val="006F61EA"/>
    <w:rsid w:val="00702F2E"/>
    <w:rsid w:val="0070496F"/>
    <w:rsid w:val="00711358"/>
    <w:rsid w:val="00714701"/>
    <w:rsid w:val="0072469F"/>
    <w:rsid w:val="0073051A"/>
    <w:rsid w:val="00731293"/>
    <w:rsid w:val="00734845"/>
    <w:rsid w:val="007450F6"/>
    <w:rsid w:val="007508F9"/>
    <w:rsid w:val="00750A46"/>
    <w:rsid w:val="007563F1"/>
    <w:rsid w:val="00764EC6"/>
    <w:rsid w:val="0077052C"/>
    <w:rsid w:val="00770DF8"/>
    <w:rsid w:val="00773DD8"/>
    <w:rsid w:val="00774E5E"/>
    <w:rsid w:val="00776219"/>
    <w:rsid w:val="007814F0"/>
    <w:rsid w:val="00782373"/>
    <w:rsid w:val="00782939"/>
    <w:rsid w:val="00784AC3"/>
    <w:rsid w:val="00786A8A"/>
    <w:rsid w:val="00795079"/>
    <w:rsid w:val="007A0242"/>
    <w:rsid w:val="007A10E5"/>
    <w:rsid w:val="007A31E5"/>
    <w:rsid w:val="007A440F"/>
    <w:rsid w:val="007A4907"/>
    <w:rsid w:val="007A5754"/>
    <w:rsid w:val="007B0680"/>
    <w:rsid w:val="007B3AD4"/>
    <w:rsid w:val="007B3E13"/>
    <w:rsid w:val="007B71A4"/>
    <w:rsid w:val="007C7B13"/>
    <w:rsid w:val="007D07EB"/>
    <w:rsid w:val="007D0C36"/>
    <w:rsid w:val="007D2C27"/>
    <w:rsid w:val="007D41B6"/>
    <w:rsid w:val="007D492F"/>
    <w:rsid w:val="007E22D7"/>
    <w:rsid w:val="007F2204"/>
    <w:rsid w:val="00803670"/>
    <w:rsid w:val="008050A7"/>
    <w:rsid w:val="008103A9"/>
    <w:rsid w:val="00811B10"/>
    <w:rsid w:val="00812DF7"/>
    <w:rsid w:val="0081341A"/>
    <w:rsid w:val="0081361A"/>
    <w:rsid w:val="00813E18"/>
    <w:rsid w:val="008165B9"/>
    <w:rsid w:val="00816BAA"/>
    <w:rsid w:val="008202D9"/>
    <w:rsid w:val="008247EE"/>
    <w:rsid w:val="008257B9"/>
    <w:rsid w:val="00827128"/>
    <w:rsid w:val="008361A1"/>
    <w:rsid w:val="00841F40"/>
    <w:rsid w:val="0084367D"/>
    <w:rsid w:val="00851E26"/>
    <w:rsid w:val="00854F41"/>
    <w:rsid w:val="00863706"/>
    <w:rsid w:val="0086406F"/>
    <w:rsid w:val="00864849"/>
    <w:rsid w:val="00866567"/>
    <w:rsid w:val="0087218D"/>
    <w:rsid w:val="00875846"/>
    <w:rsid w:val="008761D1"/>
    <w:rsid w:val="00876DF2"/>
    <w:rsid w:val="008942D3"/>
    <w:rsid w:val="008A114B"/>
    <w:rsid w:val="008B4D84"/>
    <w:rsid w:val="008B502F"/>
    <w:rsid w:val="008B59CB"/>
    <w:rsid w:val="008B7276"/>
    <w:rsid w:val="008C3692"/>
    <w:rsid w:val="008D4FCF"/>
    <w:rsid w:val="008D5EF9"/>
    <w:rsid w:val="008D6779"/>
    <w:rsid w:val="008E08A2"/>
    <w:rsid w:val="008E0B62"/>
    <w:rsid w:val="008E791F"/>
    <w:rsid w:val="008F1D69"/>
    <w:rsid w:val="008F4E06"/>
    <w:rsid w:val="008F7046"/>
    <w:rsid w:val="009005DB"/>
    <w:rsid w:val="00901299"/>
    <w:rsid w:val="009013CD"/>
    <w:rsid w:val="0090180D"/>
    <w:rsid w:val="00902EDA"/>
    <w:rsid w:val="00907E4D"/>
    <w:rsid w:val="00910EAC"/>
    <w:rsid w:val="00912DE4"/>
    <w:rsid w:val="00914163"/>
    <w:rsid w:val="0091549D"/>
    <w:rsid w:val="009157B0"/>
    <w:rsid w:val="00917D4F"/>
    <w:rsid w:val="00920357"/>
    <w:rsid w:val="00920673"/>
    <w:rsid w:val="00920BA9"/>
    <w:rsid w:val="00921EBB"/>
    <w:rsid w:val="00925A01"/>
    <w:rsid w:val="00933F7E"/>
    <w:rsid w:val="00934E5A"/>
    <w:rsid w:val="0094006B"/>
    <w:rsid w:val="009421BA"/>
    <w:rsid w:val="00942B7A"/>
    <w:rsid w:val="00950A07"/>
    <w:rsid w:val="00950BA7"/>
    <w:rsid w:val="00950E14"/>
    <w:rsid w:val="009515C4"/>
    <w:rsid w:val="0095220E"/>
    <w:rsid w:val="00956907"/>
    <w:rsid w:val="00962830"/>
    <w:rsid w:val="0096313E"/>
    <w:rsid w:val="00965027"/>
    <w:rsid w:val="009710BE"/>
    <w:rsid w:val="00974C1B"/>
    <w:rsid w:val="00976085"/>
    <w:rsid w:val="0097796F"/>
    <w:rsid w:val="009836C2"/>
    <w:rsid w:val="00986C5E"/>
    <w:rsid w:val="00990062"/>
    <w:rsid w:val="00992893"/>
    <w:rsid w:val="00996264"/>
    <w:rsid w:val="009A1342"/>
    <w:rsid w:val="009A51AC"/>
    <w:rsid w:val="009B6B82"/>
    <w:rsid w:val="009B7290"/>
    <w:rsid w:val="009C1341"/>
    <w:rsid w:val="009C3038"/>
    <w:rsid w:val="009C48AF"/>
    <w:rsid w:val="009C70C9"/>
    <w:rsid w:val="009C7FC3"/>
    <w:rsid w:val="009E37AE"/>
    <w:rsid w:val="009E3A86"/>
    <w:rsid w:val="009F3C27"/>
    <w:rsid w:val="009F5019"/>
    <w:rsid w:val="009F53F4"/>
    <w:rsid w:val="009F786B"/>
    <w:rsid w:val="00A03379"/>
    <w:rsid w:val="00A057BD"/>
    <w:rsid w:val="00A14DC7"/>
    <w:rsid w:val="00A14EC8"/>
    <w:rsid w:val="00A15AA1"/>
    <w:rsid w:val="00A17EB4"/>
    <w:rsid w:val="00A2371C"/>
    <w:rsid w:val="00A313AF"/>
    <w:rsid w:val="00A32470"/>
    <w:rsid w:val="00A3262A"/>
    <w:rsid w:val="00A356C2"/>
    <w:rsid w:val="00A41164"/>
    <w:rsid w:val="00A42BD0"/>
    <w:rsid w:val="00A44F68"/>
    <w:rsid w:val="00A46D9B"/>
    <w:rsid w:val="00A52485"/>
    <w:rsid w:val="00A62CE7"/>
    <w:rsid w:val="00A6469C"/>
    <w:rsid w:val="00A6624F"/>
    <w:rsid w:val="00A718E5"/>
    <w:rsid w:val="00A71950"/>
    <w:rsid w:val="00A758FB"/>
    <w:rsid w:val="00A76587"/>
    <w:rsid w:val="00A824F6"/>
    <w:rsid w:val="00A84EA3"/>
    <w:rsid w:val="00A85385"/>
    <w:rsid w:val="00A85395"/>
    <w:rsid w:val="00A8634D"/>
    <w:rsid w:val="00A86D88"/>
    <w:rsid w:val="00A94CCA"/>
    <w:rsid w:val="00A957A7"/>
    <w:rsid w:val="00A961AA"/>
    <w:rsid w:val="00AA2E22"/>
    <w:rsid w:val="00AA3885"/>
    <w:rsid w:val="00AA4E3F"/>
    <w:rsid w:val="00AA5321"/>
    <w:rsid w:val="00AA7BA0"/>
    <w:rsid w:val="00AB01A7"/>
    <w:rsid w:val="00AB4350"/>
    <w:rsid w:val="00AB495B"/>
    <w:rsid w:val="00AB5C70"/>
    <w:rsid w:val="00AB6F52"/>
    <w:rsid w:val="00AC3EF0"/>
    <w:rsid w:val="00AC7C4C"/>
    <w:rsid w:val="00AD08AB"/>
    <w:rsid w:val="00AE07F4"/>
    <w:rsid w:val="00AE41A0"/>
    <w:rsid w:val="00AE4BFF"/>
    <w:rsid w:val="00AF2B49"/>
    <w:rsid w:val="00B0335D"/>
    <w:rsid w:val="00B03DD6"/>
    <w:rsid w:val="00B05356"/>
    <w:rsid w:val="00B15630"/>
    <w:rsid w:val="00B24D26"/>
    <w:rsid w:val="00B31A5C"/>
    <w:rsid w:val="00B40559"/>
    <w:rsid w:val="00B40F12"/>
    <w:rsid w:val="00B43924"/>
    <w:rsid w:val="00B45085"/>
    <w:rsid w:val="00B4690B"/>
    <w:rsid w:val="00B478D5"/>
    <w:rsid w:val="00B51FB3"/>
    <w:rsid w:val="00B52F08"/>
    <w:rsid w:val="00B5390B"/>
    <w:rsid w:val="00B56135"/>
    <w:rsid w:val="00B57AAB"/>
    <w:rsid w:val="00B634AF"/>
    <w:rsid w:val="00B646A3"/>
    <w:rsid w:val="00B74970"/>
    <w:rsid w:val="00B76EA5"/>
    <w:rsid w:val="00B838BE"/>
    <w:rsid w:val="00B9034B"/>
    <w:rsid w:val="00B91F52"/>
    <w:rsid w:val="00B963BC"/>
    <w:rsid w:val="00BA0A24"/>
    <w:rsid w:val="00BA1008"/>
    <w:rsid w:val="00BB0541"/>
    <w:rsid w:val="00BB568F"/>
    <w:rsid w:val="00BC6E89"/>
    <w:rsid w:val="00BD1C0E"/>
    <w:rsid w:val="00BD4B24"/>
    <w:rsid w:val="00BD5102"/>
    <w:rsid w:val="00BE2B36"/>
    <w:rsid w:val="00BE30BE"/>
    <w:rsid w:val="00BE37BB"/>
    <w:rsid w:val="00BF5399"/>
    <w:rsid w:val="00BF5F06"/>
    <w:rsid w:val="00BF779F"/>
    <w:rsid w:val="00C038C9"/>
    <w:rsid w:val="00C06D17"/>
    <w:rsid w:val="00C15ADE"/>
    <w:rsid w:val="00C21AB3"/>
    <w:rsid w:val="00C226B4"/>
    <w:rsid w:val="00C22C9B"/>
    <w:rsid w:val="00C235DA"/>
    <w:rsid w:val="00C274B3"/>
    <w:rsid w:val="00C3074C"/>
    <w:rsid w:val="00C35B2E"/>
    <w:rsid w:val="00C367F1"/>
    <w:rsid w:val="00C40C9A"/>
    <w:rsid w:val="00C42918"/>
    <w:rsid w:val="00C4530C"/>
    <w:rsid w:val="00C5109F"/>
    <w:rsid w:val="00C51CC8"/>
    <w:rsid w:val="00C60085"/>
    <w:rsid w:val="00C66B30"/>
    <w:rsid w:val="00C70022"/>
    <w:rsid w:val="00C84DD8"/>
    <w:rsid w:val="00C87149"/>
    <w:rsid w:val="00CA64FB"/>
    <w:rsid w:val="00CA79DC"/>
    <w:rsid w:val="00CB3E97"/>
    <w:rsid w:val="00CB7232"/>
    <w:rsid w:val="00CB7394"/>
    <w:rsid w:val="00CC187B"/>
    <w:rsid w:val="00CC3C16"/>
    <w:rsid w:val="00CC3F62"/>
    <w:rsid w:val="00CC641C"/>
    <w:rsid w:val="00CC6898"/>
    <w:rsid w:val="00CD23FE"/>
    <w:rsid w:val="00CD2ED9"/>
    <w:rsid w:val="00CE25C7"/>
    <w:rsid w:val="00CE35AF"/>
    <w:rsid w:val="00CE7482"/>
    <w:rsid w:val="00CF171E"/>
    <w:rsid w:val="00CF24CC"/>
    <w:rsid w:val="00CF4B6A"/>
    <w:rsid w:val="00CF5CCE"/>
    <w:rsid w:val="00D062A4"/>
    <w:rsid w:val="00D12A7F"/>
    <w:rsid w:val="00D12B02"/>
    <w:rsid w:val="00D13730"/>
    <w:rsid w:val="00D16306"/>
    <w:rsid w:val="00D25EAE"/>
    <w:rsid w:val="00D26CF0"/>
    <w:rsid w:val="00D26DE3"/>
    <w:rsid w:val="00D26DE7"/>
    <w:rsid w:val="00D31577"/>
    <w:rsid w:val="00D344D9"/>
    <w:rsid w:val="00D34680"/>
    <w:rsid w:val="00D35375"/>
    <w:rsid w:val="00D36909"/>
    <w:rsid w:val="00D40EB5"/>
    <w:rsid w:val="00D42832"/>
    <w:rsid w:val="00D43319"/>
    <w:rsid w:val="00D43550"/>
    <w:rsid w:val="00D44F92"/>
    <w:rsid w:val="00D53FA2"/>
    <w:rsid w:val="00D54082"/>
    <w:rsid w:val="00D6053F"/>
    <w:rsid w:val="00D61989"/>
    <w:rsid w:val="00D61A86"/>
    <w:rsid w:val="00D646BC"/>
    <w:rsid w:val="00D665F3"/>
    <w:rsid w:val="00D74C27"/>
    <w:rsid w:val="00D86A73"/>
    <w:rsid w:val="00D87A52"/>
    <w:rsid w:val="00D913DA"/>
    <w:rsid w:val="00D95AD9"/>
    <w:rsid w:val="00DA2AEB"/>
    <w:rsid w:val="00DA7632"/>
    <w:rsid w:val="00DB0D83"/>
    <w:rsid w:val="00DB5EC5"/>
    <w:rsid w:val="00DB7BED"/>
    <w:rsid w:val="00DC003B"/>
    <w:rsid w:val="00DC1DA0"/>
    <w:rsid w:val="00DC6546"/>
    <w:rsid w:val="00DC68F1"/>
    <w:rsid w:val="00DD1349"/>
    <w:rsid w:val="00DD2285"/>
    <w:rsid w:val="00DD4966"/>
    <w:rsid w:val="00DE1D4A"/>
    <w:rsid w:val="00DE2413"/>
    <w:rsid w:val="00DE2ED9"/>
    <w:rsid w:val="00DE4984"/>
    <w:rsid w:val="00DE6885"/>
    <w:rsid w:val="00E005FF"/>
    <w:rsid w:val="00E063FB"/>
    <w:rsid w:val="00E07B2B"/>
    <w:rsid w:val="00E10423"/>
    <w:rsid w:val="00E12C1C"/>
    <w:rsid w:val="00E169B3"/>
    <w:rsid w:val="00E17211"/>
    <w:rsid w:val="00E172D4"/>
    <w:rsid w:val="00E2339D"/>
    <w:rsid w:val="00E306AD"/>
    <w:rsid w:val="00E32BA8"/>
    <w:rsid w:val="00E45934"/>
    <w:rsid w:val="00E51F52"/>
    <w:rsid w:val="00E608E8"/>
    <w:rsid w:val="00E6112C"/>
    <w:rsid w:val="00E63FDD"/>
    <w:rsid w:val="00E64235"/>
    <w:rsid w:val="00E76091"/>
    <w:rsid w:val="00E80780"/>
    <w:rsid w:val="00E81050"/>
    <w:rsid w:val="00E86E47"/>
    <w:rsid w:val="00E87D25"/>
    <w:rsid w:val="00E921FF"/>
    <w:rsid w:val="00E92496"/>
    <w:rsid w:val="00E946C1"/>
    <w:rsid w:val="00E97093"/>
    <w:rsid w:val="00EA534E"/>
    <w:rsid w:val="00EB0FCA"/>
    <w:rsid w:val="00EB5BF4"/>
    <w:rsid w:val="00EB66A1"/>
    <w:rsid w:val="00EC282D"/>
    <w:rsid w:val="00EC5269"/>
    <w:rsid w:val="00ED1490"/>
    <w:rsid w:val="00ED3ECF"/>
    <w:rsid w:val="00ED7AEB"/>
    <w:rsid w:val="00EE072C"/>
    <w:rsid w:val="00EE07E5"/>
    <w:rsid w:val="00EE2D83"/>
    <w:rsid w:val="00EE372B"/>
    <w:rsid w:val="00EE402D"/>
    <w:rsid w:val="00EE642C"/>
    <w:rsid w:val="00EF1E72"/>
    <w:rsid w:val="00EF35CB"/>
    <w:rsid w:val="00F00494"/>
    <w:rsid w:val="00F02913"/>
    <w:rsid w:val="00F068AD"/>
    <w:rsid w:val="00F07772"/>
    <w:rsid w:val="00F15811"/>
    <w:rsid w:val="00F16E05"/>
    <w:rsid w:val="00F176FE"/>
    <w:rsid w:val="00F17E85"/>
    <w:rsid w:val="00F243A1"/>
    <w:rsid w:val="00F34288"/>
    <w:rsid w:val="00F37BB3"/>
    <w:rsid w:val="00F45767"/>
    <w:rsid w:val="00F56679"/>
    <w:rsid w:val="00F635A0"/>
    <w:rsid w:val="00F71ED9"/>
    <w:rsid w:val="00F7649B"/>
    <w:rsid w:val="00F76F1F"/>
    <w:rsid w:val="00F80E4B"/>
    <w:rsid w:val="00F833C6"/>
    <w:rsid w:val="00F877BB"/>
    <w:rsid w:val="00F9264E"/>
    <w:rsid w:val="00F92D89"/>
    <w:rsid w:val="00F93067"/>
    <w:rsid w:val="00F94914"/>
    <w:rsid w:val="00FA0B09"/>
    <w:rsid w:val="00FA7014"/>
    <w:rsid w:val="00FB46E0"/>
    <w:rsid w:val="00FB4C6F"/>
    <w:rsid w:val="00FC41BE"/>
    <w:rsid w:val="00FC42F9"/>
    <w:rsid w:val="00FC747E"/>
    <w:rsid w:val="00FD1E45"/>
    <w:rsid w:val="00FD3398"/>
    <w:rsid w:val="00FD6E31"/>
    <w:rsid w:val="00FE15BF"/>
    <w:rsid w:val="00FF2DCC"/>
    <w:rsid w:val="00FF5A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DED2C4C-7E1E-4375-BFC1-9502BD20F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iPriority="0"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iPriority="0"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15E1"/>
    <w:rPr>
      <w:rFonts w:asciiTheme="majorHAnsi" w:hAnsiTheme="majorHAnsi"/>
      <w:sz w:val="24"/>
      <w:szCs w:val="24"/>
      <w:lang w:val="fr-CH" w:eastAsia="fr-FR"/>
    </w:rPr>
  </w:style>
  <w:style w:type="paragraph" w:styleId="Titre1">
    <w:name w:val="heading 1"/>
    <w:basedOn w:val="Normal"/>
    <w:next w:val="Retrait1"/>
    <w:link w:val="Titre1Car"/>
    <w:qFormat/>
    <w:rsid w:val="004B15E1"/>
    <w:pPr>
      <w:keepNext/>
      <w:numPr>
        <w:numId w:val="3"/>
      </w:numPr>
      <w:spacing w:before="100" w:beforeAutospacing="1" w:after="120"/>
      <w:ind w:left="454" w:hanging="454"/>
      <w:outlineLvl w:val="0"/>
    </w:pPr>
    <w:rPr>
      <w:rFonts w:ascii="Caviar Dreams" w:hAnsi="Caviar Dreams"/>
      <w:b/>
      <w:sz w:val="36"/>
      <w:szCs w:val="32"/>
    </w:rPr>
  </w:style>
  <w:style w:type="paragraph" w:styleId="Titre2">
    <w:name w:val="heading 2"/>
    <w:basedOn w:val="Normal"/>
    <w:next w:val="Retrait1"/>
    <w:link w:val="Titre2Car"/>
    <w:qFormat/>
    <w:rsid w:val="00D913DA"/>
    <w:pPr>
      <w:keepNext/>
      <w:numPr>
        <w:ilvl w:val="1"/>
        <w:numId w:val="3"/>
      </w:numPr>
      <w:tabs>
        <w:tab w:val="clear" w:pos="576"/>
        <w:tab w:val="num" w:pos="851"/>
      </w:tabs>
      <w:suppressAutoHyphens/>
      <w:spacing w:before="100" w:beforeAutospacing="1" w:after="120"/>
      <w:ind w:left="578" w:hanging="578"/>
      <w:outlineLvl w:val="1"/>
    </w:pPr>
    <w:rPr>
      <w:rFonts w:ascii="Caviar Dreams" w:hAnsi="Caviar Dreams"/>
      <w:b/>
      <w:sz w:val="32"/>
      <w:szCs w:val="28"/>
    </w:rPr>
  </w:style>
  <w:style w:type="paragraph" w:styleId="Titre3">
    <w:name w:val="heading 3"/>
    <w:basedOn w:val="Normal"/>
    <w:next w:val="Retrait1"/>
    <w:qFormat/>
    <w:rsid w:val="004B15E1"/>
    <w:pPr>
      <w:keepNext/>
      <w:numPr>
        <w:ilvl w:val="2"/>
        <w:numId w:val="3"/>
      </w:numPr>
      <w:tabs>
        <w:tab w:val="clear" w:pos="720"/>
        <w:tab w:val="num" w:pos="993"/>
      </w:tabs>
      <w:spacing w:before="100" w:beforeAutospacing="1" w:after="120"/>
      <w:outlineLvl w:val="2"/>
    </w:pPr>
    <w:rPr>
      <w:rFonts w:ascii="Caviar Dreams" w:hAnsi="Caviar Dreams"/>
      <w:b/>
      <w:sz w:val="28"/>
      <w:szCs w:val="26"/>
    </w:rPr>
  </w:style>
  <w:style w:type="paragraph" w:styleId="Titre4">
    <w:name w:val="heading 4"/>
    <w:basedOn w:val="Titre3"/>
    <w:next w:val="Retrait1"/>
    <w:link w:val="Titre4Car"/>
    <w:rsid w:val="004B15E1"/>
    <w:pPr>
      <w:numPr>
        <w:ilvl w:val="3"/>
      </w:numPr>
      <w:tabs>
        <w:tab w:val="clear" w:pos="1588"/>
        <w:tab w:val="num" w:pos="426"/>
      </w:tabs>
      <w:ind w:left="425" w:hanging="425"/>
      <w:outlineLvl w:val="3"/>
    </w:pPr>
    <w:rPr>
      <w:sz w:val="26"/>
    </w:rPr>
  </w:style>
  <w:style w:type="paragraph" w:styleId="Titre5">
    <w:name w:val="heading 5"/>
    <w:basedOn w:val="Normal"/>
    <w:next w:val="Normal"/>
    <w:unhideWhenUsed/>
    <w:qFormat/>
    <w:rsid w:val="004B15E1"/>
    <w:pPr>
      <w:spacing w:before="5120" w:after="60"/>
      <w:jc w:val="center"/>
      <w:outlineLvl w:val="4"/>
    </w:pPr>
    <w:rPr>
      <w:rFonts w:ascii="Arial" w:hAnsi="Arial"/>
      <w:sz w:val="72"/>
    </w:rPr>
  </w:style>
  <w:style w:type="paragraph" w:styleId="Titre6">
    <w:name w:val="heading 6"/>
    <w:basedOn w:val="Normal"/>
    <w:next w:val="Normal"/>
    <w:unhideWhenUsed/>
    <w:qFormat/>
    <w:rsid w:val="004B15E1"/>
    <w:pPr>
      <w:keepNext/>
      <w:spacing w:before="5160"/>
      <w:jc w:val="center"/>
      <w:outlineLvl w:val="5"/>
    </w:pPr>
    <w:rPr>
      <w:rFonts w:ascii="Arial" w:hAnsi="Arial"/>
      <w:sz w:val="72"/>
      <w:szCs w:val="72"/>
    </w:rPr>
  </w:style>
  <w:style w:type="paragraph" w:styleId="Titre7">
    <w:name w:val="heading 7"/>
    <w:basedOn w:val="Normal"/>
    <w:next w:val="Normal"/>
    <w:unhideWhenUsed/>
    <w:qFormat/>
    <w:rsid w:val="004B15E1"/>
    <w:pPr>
      <w:keepNext/>
      <w:jc w:val="right"/>
      <w:outlineLvl w:val="6"/>
    </w:pPr>
    <w:rPr>
      <w:rFonts w:ascii="Arial" w:hAnsi="Arial" w:cs="Arial"/>
      <w:b/>
      <w:i/>
      <w:sz w:val="32"/>
    </w:rPr>
  </w:style>
  <w:style w:type="paragraph" w:styleId="Titre8">
    <w:name w:val="heading 8"/>
    <w:basedOn w:val="Normal"/>
    <w:next w:val="Normal"/>
    <w:unhideWhenUsed/>
    <w:qFormat/>
    <w:rsid w:val="004B15E1"/>
    <w:pPr>
      <w:keepNext/>
      <w:pBdr>
        <w:top w:val="single" w:sz="4" w:space="1" w:color="auto"/>
        <w:left w:val="single" w:sz="4" w:space="4" w:color="auto"/>
        <w:bottom w:val="single" w:sz="4" w:space="1" w:color="auto"/>
        <w:right w:val="single" w:sz="4" w:space="4" w:color="auto"/>
      </w:pBdr>
      <w:spacing w:before="480"/>
      <w:jc w:val="center"/>
      <w:outlineLvl w:val="7"/>
    </w:pPr>
    <w:rPr>
      <w:rFonts w:ascii="Arial" w:hAnsi="Arial"/>
      <w:sz w:val="40"/>
    </w:rPr>
  </w:style>
  <w:style w:type="paragraph" w:styleId="Titre9">
    <w:name w:val="heading 9"/>
    <w:basedOn w:val="Normal"/>
    <w:next w:val="Normal"/>
    <w:unhideWhenUsed/>
    <w:qFormat/>
    <w:rsid w:val="004B15E1"/>
    <w:p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ITTextkrper">
    <w:name w:val="_BIT_Textkörper"/>
    <w:basedOn w:val="Normal"/>
    <w:rsid w:val="00925A01"/>
    <w:pPr>
      <w:spacing w:after="120"/>
    </w:pPr>
  </w:style>
  <w:style w:type="paragraph" w:styleId="En-tte">
    <w:name w:val="header"/>
    <w:basedOn w:val="Normal"/>
    <w:link w:val="En-tteCar"/>
    <w:rsid w:val="004B15E1"/>
    <w:pPr>
      <w:pBdr>
        <w:bottom w:val="single" w:sz="4" w:space="1" w:color="auto"/>
      </w:pBdr>
      <w:tabs>
        <w:tab w:val="center" w:pos="5112"/>
        <w:tab w:val="right" w:pos="9372"/>
      </w:tabs>
      <w:spacing w:line="480" w:lineRule="auto"/>
    </w:pPr>
    <w:rPr>
      <w:rFonts w:ascii="Arial" w:hAnsi="Arial"/>
      <w:b/>
      <w:i/>
    </w:rPr>
  </w:style>
  <w:style w:type="paragraph" w:styleId="Pieddepage">
    <w:name w:val="footer"/>
    <w:basedOn w:val="Normal"/>
    <w:link w:val="PieddepageCar"/>
    <w:rsid w:val="004B15E1"/>
    <w:pPr>
      <w:pBdr>
        <w:top w:val="single" w:sz="4" w:space="1" w:color="auto"/>
      </w:pBdr>
      <w:tabs>
        <w:tab w:val="center" w:pos="4536"/>
        <w:tab w:val="right" w:pos="9356"/>
      </w:tabs>
    </w:pPr>
    <w:rPr>
      <w:rFonts w:ascii="Arial" w:hAnsi="Arial" w:cs="Arial"/>
      <w:b/>
      <w:i/>
    </w:rPr>
  </w:style>
  <w:style w:type="paragraph" w:customStyle="1" w:styleId="CDBSeite">
    <w:name w:val="CDB_Seite"/>
    <w:basedOn w:val="Normal"/>
    <w:rsid w:val="006F1A78"/>
    <w:pPr>
      <w:suppressAutoHyphens/>
      <w:spacing w:line="200" w:lineRule="exact"/>
      <w:jc w:val="right"/>
    </w:pPr>
    <w:rPr>
      <w:sz w:val="14"/>
      <w:szCs w:val="14"/>
    </w:rPr>
  </w:style>
  <w:style w:type="paragraph" w:customStyle="1" w:styleId="CDBLogo">
    <w:name w:val="CDB_Logo"/>
    <w:rsid w:val="006F1A78"/>
    <w:rPr>
      <w:rFonts w:ascii="Arial" w:hAnsi="Arial"/>
      <w:noProof/>
      <w:sz w:val="15"/>
    </w:rPr>
  </w:style>
  <w:style w:type="paragraph" w:styleId="Titre">
    <w:name w:val="Title"/>
    <w:basedOn w:val="Normal"/>
    <w:next w:val="Normal"/>
    <w:qFormat/>
    <w:rsid w:val="006F1A78"/>
    <w:pPr>
      <w:spacing w:line="480" w:lineRule="exact"/>
      <w:outlineLvl w:val="0"/>
    </w:pPr>
    <w:rPr>
      <w:rFonts w:cs="Arial"/>
      <w:b/>
      <w:bCs/>
      <w:kern w:val="28"/>
      <w:sz w:val="42"/>
      <w:szCs w:val="32"/>
    </w:rPr>
  </w:style>
  <w:style w:type="paragraph" w:styleId="Sous-titre">
    <w:name w:val="Subtitle"/>
    <w:basedOn w:val="Titre"/>
    <w:next w:val="Normal"/>
    <w:link w:val="Sous-titreCar"/>
    <w:qFormat/>
    <w:rsid w:val="006F1A78"/>
    <w:pPr>
      <w:outlineLvl w:val="1"/>
    </w:pPr>
    <w:rPr>
      <w:b w:val="0"/>
      <w:szCs w:val="24"/>
    </w:rPr>
  </w:style>
  <w:style w:type="paragraph" w:customStyle="1" w:styleId="CDBPlatzhalter">
    <w:name w:val="CDB_Platzhalter"/>
    <w:basedOn w:val="Normal"/>
    <w:rsid w:val="006F1A78"/>
    <w:rPr>
      <w:sz w:val="2"/>
      <w:szCs w:val="2"/>
    </w:rPr>
  </w:style>
  <w:style w:type="paragraph" w:customStyle="1" w:styleId="CDBKopfDept">
    <w:name w:val="CDB_KopfDept"/>
    <w:basedOn w:val="Normal"/>
    <w:rsid w:val="006F1A78"/>
    <w:pPr>
      <w:suppressAutoHyphens/>
      <w:spacing w:after="100" w:line="200" w:lineRule="exact"/>
    </w:pPr>
    <w:rPr>
      <w:noProof/>
      <w:sz w:val="15"/>
    </w:rPr>
  </w:style>
  <w:style w:type="paragraph" w:customStyle="1" w:styleId="CDBKopfFett">
    <w:name w:val="CDB_KopfFett"/>
    <w:basedOn w:val="Normal"/>
    <w:rsid w:val="006F1A78"/>
    <w:pPr>
      <w:suppressAutoHyphens/>
      <w:spacing w:line="200" w:lineRule="exact"/>
    </w:pPr>
    <w:rPr>
      <w:b/>
      <w:noProof/>
      <w:sz w:val="15"/>
    </w:rPr>
  </w:style>
  <w:style w:type="paragraph" w:customStyle="1" w:styleId="CDBHierarchie">
    <w:name w:val="CDB_Hierarchie"/>
    <w:basedOn w:val="En-tte"/>
    <w:rsid w:val="006F1A78"/>
  </w:style>
  <w:style w:type="paragraph" w:styleId="TM4">
    <w:name w:val="toc 4"/>
    <w:basedOn w:val="Normal"/>
    <w:next w:val="Normal"/>
    <w:autoRedefine/>
    <w:uiPriority w:val="39"/>
    <w:rsid w:val="004B15E1"/>
    <w:pPr>
      <w:tabs>
        <w:tab w:val="left" w:pos="1988"/>
        <w:tab w:val="left" w:pos="2157"/>
        <w:tab w:val="right" w:leader="dot" w:pos="9344"/>
      </w:tabs>
      <w:ind w:left="1704"/>
    </w:pPr>
    <w:rPr>
      <w:rFonts w:ascii="Roboto" w:hAnsi="Roboto"/>
      <w:noProof/>
    </w:rPr>
  </w:style>
  <w:style w:type="paragraph" w:customStyle="1" w:styleId="CDBTitel">
    <w:name w:val="CDB_Titel"/>
    <w:basedOn w:val="Normal"/>
    <w:rsid w:val="00875846"/>
    <w:pPr>
      <w:spacing w:after="480"/>
    </w:pPr>
    <w:rPr>
      <w:b/>
      <w:sz w:val="44"/>
    </w:rPr>
  </w:style>
  <w:style w:type="paragraph" w:customStyle="1" w:styleId="CDBUntertitel">
    <w:name w:val="CDB_Untertitel"/>
    <w:basedOn w:val="Normal"/>
    <w:rsid w:val="006F1A78"/>
    <w:pPr>
      <w:spacing w:after="200" w:line="480" w:lineRule="exact"/>
    </w:pPr>
    <w:rPr>
      <w:sz w:val="42"/>
    </w:rPr>
  </w:style>
  <w:style w:type="paragraph" w:customStyle="1" w:styleId="CDBBerichtTitle">
    <w:name w:val="CDB_BerichtTitle"/>
    <w:basedOn w:val="Normal"/>
    <w:rsid w:val="006F1A78"/>
    <w:pPr>
      <w:spacing w:after="480" w:line="480" w:lineRule="exact"/>
    </w:pPr>
    <w:rPr>
      <w:b/>
      <w:sz w:val="42"/>
    </w:rPr>
  </w:style>
  <w:style w:type="paragraph" w:customStyle="1" w:styleId="CDBuLinie">
    <w:name w:val="CDB_uLinie"/>
    <w:basedOn w:val="Normal"/>
    <w:rsid w:val="006F1A78"/>
    <w:pPr>
      <w:pBdr>
        <w:bottom w:val="single" w:sz="4" w:space="1" w:color="auto"/>
      </w:pBdr>
      <w:spacing w:after="320"/>
      <w:ind w:left="28" w:right="28"/>
    </w:pPr>
    <w:rPr>
      <w:noProof/>
      <w:sz w:val="15"/>
      <w:szCs w:val="15"/>
    </w:rPr>
  </w:style>
  <w:style w:type="paragraph" w:customStyle="1" w:styleId="CDBTextkrper">
    <w:name w:val="CDB_Textkörper"/>
    <w:basedOn w:val="Normal"/>
    <w:rsid w:val="006F1A78"/>
    <w:pPr>
      <w:spacing w:after="260"/>
    </w:pPr>
  </w:style>
  <w:style w:type="paragraph" w:customStyle="1" w:styleId="CDBTextkrperBoldChar">
    <w:name w:val="CDB_Textkörper Bold Char"/>
    <w:basedOn w:val="Normal"/>
    <w:rsid w:val="006F1A78"/>
    <w:rPr>
      <w:b/>
      <w:bCs/>
    </w:rPr>
  </w:style>
  <w:style w:type="paragraph" w:customStyle="1" w:styleId="CDBDatum">
    <w:name w:val="CDB_Datum"/>
    <w:basedOn w:val="Normal"/>
    <w:rsid w:val="006F1A78"/>
  </w:style>
  <w:style w:type="paragraph" w:customStyle="1" w:styleId="CDBPfad">
    <w:name w:val="CDB_Pfad"/>
    <w:basedOn w:val="Normal"/>
    <w:rsid w:val="006F1A78"/>
    <w:pPr>
      <w:spacing w:line="160" w:lineRule="exact"/>
    </w:pPr>
    <w:rPr>
      <w:noProof/>
      <w:sz w:val="12"/>
      <w:szCs w:val="12"/>
    </w:rPr>
  </w:style>
  <w:style w:type="paragraph" w:customStyle="1" w:styleId="BITTabelle">
    <w:name w:val="_BIT_Tabelle"/>
    <w:basedOn w:val="Normal"/>
    <w:rsid w:val="006F1A78"/>
    <w:pPr>
      <w:tabs>
        <w:tab w:val="left" w:pos="709"/>
        <w:tab w:val="left" w:pos="1418"/>
        <w:tab w:val="left" w:pos="2126"/>
        <w:tab w:val="left" w:pos="2835"/>
        <w:tab w:val="left" w:pos="3544"/>
        <w:tab w:val="left" w:pos="4253"/>
      </w:tabs>
      <w:spacing w:before="40" w:after="40"/>
    </w:pPr>
    <w:rPr>
      <w:lang w:eastAsia="en-US"/>
    </w:rPr>
  </w:style>
  <w:style w:type="paragraph" w:styleId="TM1">
    <w:name w:val="toc 1"/>
    <w:basedOn w:val="Normal"/>
    <w:next w:val="Normal"/>
    <w:autoRedefine/>
    <w:uiPriority w:val="39"/>
    <w:rsid w:val="004B15E1"/>
    <w:pPr>
      <w:tabs>
        <w:tab w:val="left" w:pos="373"/>
        <w:tab w:val="left" w:pos="426"/>
        <w:tab w:val="right" w:leader="dot" w:pos="9344"/>
      </w:tabs>
      <w:spacing w:before="120"/>
    </w:pPr>
    <w:rPr>
      <w:rFonts w:ascii="Roboto" w:hAnsi="Roboto"/>
      <w:b/>
      <w:noProof/>
    </w:rPr>
  </w:style>
  <w:style w:type="paragraph" w:styleId="TM2">
    <w:name w:val="toc 2"/>
    <w:basedOn w:val="Normal"/>
    <w:next w:val="Normal"/>
    <w:autoRedefine/>
    <w:uiPriority w:val="39"/>
    <w:rsid w:val="004B15E1"/>
    <w:pPr>
      <w:tabs>
        <w:tab w:val="left" w:pos="972"/>
        <w:tab w:val="right" w:leader="dot" w:pos="9344"/>
      </w:tabs>
      <w:spacing w:before="120"/>
      <w:ind w:left="426"/>
    </w:pPr>
    <w:rPr>
      <w:rFonts w:ascii="Roboto" w:hAnsi="Roboto"/>
      <w:noProof/>
      <w:sz w:val="22"/>
    </w:rPr>
  </w:style>
  <w:style w:type="paragraph" w:customStyle="1" w:styleId="BITZwischentitel">
    <w:name w:val="_BIT_Zwischentitel"/>
    <w:basedOn w:val="Normal"/>
    <w:next w:val="BITTextkrper"/>
    <w:rsid w:val="006F1A78"/>
    <w:pPr>
      <w:spacing w:before="120"/>
    </w:pPr>
    <w:rPr>
      <w:rFonts w:cs="Arial"/>
      <w:bCs/>
      <w:sz w:val="28"/>
    </w:rPr>
  </w:style>
  <w:style w:type="paragraph" w:customStyle="1" w:styleId="BITTabellentitel">
    <w:name w:val="_BIT_Tabellentitel"/>
    <w:basedOn w:val="BITTabelle"/>
    <w:next w:val="BITTabelle"/>
    <w:rsid w:val="006F1A78"/>
    <w:rPr>
      <w:b/>
      <w:bCs/>
    </w:rPr>
  </w:style>
  <w:style w:type="paragraph" w:styleId="TM3">
    <w:name w:val="toc 3"/>
    <w:basedOn w:val="Normal"/>
    <w:next w:val="Normal"/>
    <w:autoRedefine/>
    <w:uiPriority w:val="39"/>
    <w:rsid w:val="004B15E1"/>
    <w:pPr>
      <w:tabs>
        <w:tab w:val="left" w:pos="1704"/>
        <w:tab w:val="left" w:pos="1768"/>
        <w:tab w:val="right" w:leader="dot" w:pos="9344"/>
      </w:tabs>
      <w:ind w:left="994"/>
    </w:pPr>
    <w:rPr>
      <w:rFonts w:ascii="Roboto" w:hAnsi="Roboto"/>
      <w:noProof/>
    </w:rPr>
  </w:style>
  <w:style w:type="character" w:styleId="Lienhypertexte">
    <w:name w:val="Hyperlink"/>
    <w:basedOn w:val="Policepardfaut"/>
    <w:uiPriority w:val="99"/>
    <w:rsid w:val="004B15E1"/>
    <w:rPr>
      <w:rFonts w:ascii="Arial" w:hAnsi="Arial"/>
      <w:color w:val="0000FF"/>
      <w:sz w:val="22"/>
      <w:u w:val="single"/>
    </w:rPr>
  </w:style>
  <w:style w:type="paragraph" w:styleId="Lgende">
    <w:name w:val="caption"/>
    <w:basedOn w:val="Normal"/>
    <w:next w:val="BITTextkrper"/>
    <w:qFormat/>
    <w:rsid w:val="006F1A78"/>
    <w:pPr>
      <w:spacing w:before="120" w:after="260"/>
    </w:pPr>
    <w:rPr>
      <w:b/>
      <w:bCs/>
    </w:rPr>
  </w:style>
  <w:style w:type="paragraph" w:customStyle="1" w:styleId="BITBullet1">
    <w:name w:val="_BIT_Bullet_1"/>
    <w:basedOn w:val="Normal"/>
    <w:rsid w:val="006F1A78"/>
    <w:pPr>
      <w:numPr>
        <w:numId w:val="2"/>
      </w:numPr>
      <w:spacing w:after="130"/>
    </w:pPr>
    <w:rPr>
      <w:rFonts w:cs="Arial"/>
    </w:rPr>
  </w:style>
  <w:style w:type="paragraph" w:customStyle="1" w:styleId="BITBullet2">
    <w:name w:val="_BIT_Bullet_2"/>
    <w:basedOn w:val="Normal"/>
    <w:rsid w:val="006F1A78"/>
    <w:pPr>
      <w:tabs>
        <w:tab w:val="left" w:pos="357"/>
        <w:tab w:val="num" w:pos="717"/>
      </w:tabs>
      <w:spacing w:after="130"/>
      <w:ind w:left="714" w:hanging="357"/>
    </w:pPr>
  </w:style>
  <w:style w:type="character" w:customStyle="1" w:styleId="BITTextkrperfettChar">
    <w:name w:val="_BIT_Textkörper_fett Char"/>
    <w:basedOn w:val="Policepardfaut"/>
    <w:rsid w:val="006F1A78"/>
    <w:rPr>
      <w:rFonts w:ascii="Arial" w:hAnsi="Arial"/>
      <w:b/>
      <w:sz w:val="22"/>
      <w:szCs w:val="24"/>
      <w:lang w:val="de-CH" w:eastAsia="de-DE" w:bidi="ar-SA"/>
    </w:rPr>
  </w:style>
  <w:style w:type="character" w:customStyle="1" w:styleId="BITTextkrperkursivChar">
    <w:name w:val="_BIT_Textkörper_kursiv Char"/>
    <w:basedOn w:val="Policepardfaut"/>
    <w:rsid w:val="006F1A78"/>
    <w:rPr>
      <w:rFonts w:ascii="Arial" w:hAnsi="Arial"/>
      <w:i/>
      <w:sz w:val="22"/>
      <w:szCs w:val="24"/>
      <w:lang w:val="de-CH" w:eastAsia="de-DE" w:bidi="ar-SA"/>
    </w:rPr>
  </w:style>
  <w:style w:type="paragraph" w:customStyle="1" w:styleId="BITTabelleBullet">
    <w:name w:val="_BIT_Tabelle_Bullet"/>
    <w:basedOn w:val="Normal"/>
    <w:rsid w:val="006F1A78"/>
    <w:pPr>
      <w:numPr>
        <w:numId w:val="1"/>
      </w:numPr>
      <w:tabs>
        <w:tab w:val="clear" w:pos="720"/>
        <w:tab w:val="left" w:pos="357"/>
      </w:tabs>
      <w:spacing w:before="40" w:after="40"/>
      <w:ind w:left="357" w:hanging="357"/>
    </w:pPr>
  </w:style>
  <w:style w:type="paragraph" w:customStyle="1" w:styleId="CDBTitelFolgeseiten">
    <w:name w:val="CDB_TitelFolgeseiten"/>
    <w:basedOn w:val="CDBKopfFett"/>
    <w:rsid w:val="006F1A78"/>
    <w:rPr>
      <w:sz w:val="20"/>
    </w:rPr>
  </w:style>
  <w:style w:type="paragraph" w:customStyle="1" w:styleId="CDBAutor">
    <w:name w:val="CDB_Autor"/>
    <w:basedOn w:val="Normal"/>
    <w:rsid w:val="006F1A78"/>
    <w:pPr>
      <w:tabs>
        <w:tab w:val="left" w:pos="4253"/>
      </w:tabs>
    </w:pPr>
    <w:rPr>
      <w:b/>
      <w:bCs/>
    </w:rPr>
  </w:style>
  <w:style w:type="paragraph" w:styleId="TM5">
    <w:name w:val="toc 5"/>
    <w:basedOn w:val="Normal"/>
    <w:next w:val="Normal"/>
    <w:autoRedefine/>
    <w:uiPriority w:val="39"/>
    <w:semiHidden/>
    <w:rsid w:val="004B15E1"/>
    <w:pPr>
      <w:ind w:left="800"/>
    </w:pPr>
    <w:rPr>
      <w:rFonts w:ascii="Arial" w:hAnsi="Arial"/>
    </w:rPr>
  </w:style>
  <w:style w:type="paragraph" w:styleId="TM6">
    <w:name w:val="toc 6"/>
    <w:basedOn w:val="Normal"/>
    <w:next w:val="Normal"/>
    <w:autoRedefine/>
    <w:uiPriority w:val="39"/>
    <w:semiHidden/>
    <w:rsid w:val="004B15E1"/>
    <w:pPr>
      <w:ind w:left="1000"/>
    </w:pPr>
  </w:style>
  <w:style w:type="paragraph" w:styleId="TM7">
    <w:name w:val="toc 7"/>
    <w:basedOn w:val="Normal"/>
    <w:next w:val="Normal"/>
    <w:autoRedefine/>
    <w:uiPriority w:val="39"/>
    <w:semiHidden/>
    <w:rsid w:val="004B15E1"/>
    <w:pPr>
      <w:ind w:left="1200"/>
    </w:pPr>
  </w:style>
  <w:style w:type="paragraph" w:styleId="TM8">
    <w:name w:val="toc 8"/>
    <w:basedOn w:val="Normal"/>
    <w:next w:val="Normal"/>
    <w:autoRedefine/>
    <w:uiPriority w:val="39"/>
    <w:semiHidden/>
    <w:rsid w:val="004B15E1"/>
    <w:pPr>
      <w:ind w:left="1400"/>
    </w:pPr>
  </w:style>
  <w:style w:type="paragraph" w:styleId="TM9">
    <w:name w:val="toc 9"/>
    <w:basedOn w:val="Normal"/>
    <w:next w:val="Normal"/>
    <w:autoRedefine/>
    <w:uiPriority w:val="39"/>
    <w:semiHidden/>
    <w:rsid w:val="004B15E1"/>
    <w:pPr>
      <w:ind w:left="1600"/>
    </w:pPr>
  </w:style>
  <w:style w:type="paragraph" w:customStyle="1" w:styleId="BITStatus">
    <w:name w:val="_BIT_Status"/>
    <w:basedOn w:val="Normal"/>
    <w:rsid w:val="006F1A78"/>
    <w:pPr>
      <w:tabs>
        <w:tab w:val="left" w:pos="2835"/>
        <w:tab w:val="left" w:pos="5103"/>
        <w:tab w:val="left" w:pos="7371"/>
      </w:tabs>
    </w:pPr>
  </w:style>
  <w:style w:type="paragraph" w:customStyle="1" w:styleId="BITProjektidentifikation">
    <w:name w:val="_BIT_Projektidentifikation"/>
    <w:basedOn w:val="Normal"/>
    <w:rsid w:val="006F1A78"/>
    <w:pPr>
      <w:tabs>
        <w:tab w:val="left" w:pos="2835"/>
      </w:tabs>
      <w:spacing w:before="120"/>
    </w:pPr>
    <w:rPr>
      <w:rFonts w:cs="Arial"/>
      <w:b/>
      <w:bCs/>
    </w:rPr>
  </w:style>
  <w:style w:type="paragraph" w:customStyle="1" w:styleId="Logo">
    <w:name w:val="Logo"/>
    <w:rsid w:val="00D344D9"/>
    <w:rPr>
      <w:rFonts w:ascii="Arial" w:hAnsi="Arial"/>
      <w:noProof/>
      <w:sz w:val="15"/>
    </w:rPr>
  </w:style>
  <w:style w:type="paragraph" w:customStyle="1" w:styleId="Tabelleninhalt">
    <w:name w:val="Tabelleninhalt"/>
    <w:basedOn w:val="Normal"/>
    <w:rsid w:val="00D344D9"/>
    <w:pPr>
      <w:keepLines/>
    </w:pPr>
    <w:rPr>
      <w:rFonts w:cs="Arial"/>
      <w:szCs w:val="20"/>
    </w:rPr>
  </w:style>
  <w:style w:type="character" w:customStyle="1" w:styleId="Hinweistext">
    <w:name w:val="Hinweistext"/>
    <w:basedOn w:val="Policepardfaut"/>
    <w:rsid w:val="00D344D9"/>
    <w:rPr>
      <w:rFonts w:ascii="Arial" w:hAnsi="Arial" w:cs="Arial"/>
      <w:i/>
      <w:vanish/>
      <w:color w:val="0000FF"/>
      <w:sz w:val="20"/>
      <w:szCs w:val="20"/>
    </w:rPr>
  </w:style>
  <w:style w:type="paragraph" w:customStyle="1" w:styleId="HinweisAnwendung">
    <w:name w:val="Hinweis Anwendung"/>
    <w:basedOn w:val="Normal"/>
    <w:rsid w:val="00D344D9"/>
    <w:pPr>
      <w:pBdr>
        <w:top w:val="single" w:sz="4" w:space="1" w:color="auto"/>
        <w:left w:val="single" w:sz="4" w:space="4" w:color="auto"/>
        <w:bottom w:val="single" w:sz="4" w:space="1" w:color="auto"/>
        <w:right w:val="single" w:sz="4" w:space="9" w:color="auto"/>
      </w:pBdr>
    </w:pPr>
    <w:rPr>
      <w:rFonts w:cs="Arial"/>
      <w:b/>
      <w:color w:val="FF0000"/>
    </w:rPr>
  </w:style>
  <w:style w:type="paragraph" w:customStyle="1" w:styleId="TitelohneNummer">
    <w:name w:val="Titel ohne Nummer"/>
    <w:basedOn w:val="Titre"/>
    <w:next w:val="BITTextkrper"/>
    <w:rsid w:val="005479BD"/>
    <w:pPr>
      <w:pageBreakBefore/>
      <w:spacing w:before="600"/>
    </w:pPr>
    <w:rPr>
      <w:sz w:val="52"/>
      <w:szCs w:val="42"/>
    </w:rPr>
  </w:style>
  <w:style w:type="paragraph" w:customStyle="1" w:styleId="Verzeichnisberschrift">
    <w:name w:val="Verzeichnisüberschrift"/>
    <w:basedOn w:val="Normal"/>
    <w:rsid w:val="00875846"/>
    <w:pPr>
      <w:tabs>
        <w:tab w:val="num" w:pos="720"/>
      </w:tabs>
      <w:spacing w:before="240" w:after="120"/>
      <w:ind w:left="431" w:hanging="431"/>
    </w:pPr>
    <w:rPr>
      <w:b/>
      <w:sz w:val="36"/>
    </w:rPr>
  </w:style>
  <w:style w:type="paragraph" w:customStyle="1" w:styleId="Verzeichnisberschrift2">
    <w:name w:val="Verzeichnisüberschrift 2"/>
    <w:basedOn w:val="Normal"/>
    <w:next w:val="BITTextkrper"/>
    <w:link w:val="Verzeichnisberschrift2Char"/>
    <w:rsid w:val="00875846"/>
    <w:pPr>
      <w:numPr>
        <w:ilvl w:val="1"/>
      </w:numPr>
      <w:tabs>
        <w:tab w:val="num" w:pos="720"/>
      </w:tabs>
      <w:spacing w:before="360" w:after="120"/>
      <w:ind w:left="576" w:hanging="576"/>
    </w:pPr>
    <w:rPr>
      <w:b/>
      <w:sz w:val="28"/>
    </w:rPr>
  </w:style>
  <w:style w:type="character" w:customStyle="1" w:styleId="Verzeichnisberschrift2Char">
    <w:name w:val="Verzeichnisüberschrift 2 Char"/>
    <w:basedOn w:val="Policepardfaut"/>
    <w:link w:val="Verzeichnisberschrift2"/>
    <w:rsid w:val="008E791F"/>
    <w:rPr>
      <w:rFonts w:ascii="Arial" w:hAnsi="Arial"/>
      <w:b/>
      <w:sz w:val="28"/>
      <w:szCs w:val="24"/>
      <w:lang w:val="de-CH" w:eastAsia="de-DE" w:bidi="ar-SA"/>
    </w:rPr>
  </w:style>
  <w:style w:type="table" w:styleId="Grilledutableau">
    <w:name w:val="Table Grid"/>
    <w:basedOn w:val="TableauNormal"/>
    <w:rsid w:val="004B15E1"/>
    <w:rPr>
      <w:lang w:val="fr-CH" w:eastAsia="fr-C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semiHidden/>
    <w:rsid w:val="004B15E1"/>
    <w:rPr>
      <w:rFonts w:ascii="Tahoma" w:hAnsi="Tahoma" w:cs="Tahoma"/>
      <w:sz w:val="16"/>
      <w:szCs w:val="16"/>
    </w:rPr>
  </w:style>
  <w:style w:type="character" w:customStyle="1" w:styleId="TextedebullesCar">
    <w:name w:val="Texte de bulles Car"/>
    <w:basedOn w:val="Policepardfaut"/>
    <w:link w:val="Textedebulles"/>
    <w:semiHidden/>
    <w:rsid w:val="00C40C9A"/>
    <w:rPr>
      <w:rFonts w:ascii="Tahoma" w:hAnsi="Tahoma" w:cs="Tahoma"/>
      <w:sz w:val="16"/>
      <w:szCs w:val="16"/>
      <w:lang w:val="fr-CH" w:eastAsia="fr-FR"/>
    </w:rPr>
  </w:style>
  <w:style w:type="paragraph" w:customStyle="1" w:styleId="Puce1">
    <w:name w:val="Puce 1"/>
    <w:link w:val="Puce1Car"/>
    <w:rsid w:val="00950BA7"/>
    <w:pPr>
      <w:numPr>
        <w:numId w:val="4"/>
      </w:numPr>
      <w:tabs>
        <w:tab w:val="clear" w:pos="425"/>
        <w:tab w:val="left" w:pos="3119"/>
      </w:tabs>
      <w:suppressAutoHyphens/>
      <w:spacing w:after="60"/>
      <w:ind w:left="426" w:hanging="284"/>
    </w:pPr>
    <w:rPr>
      <w:rFonts w:ascii="Roboto Light" w:hAnsi="Roboto Light" w:cstheme="minorHAnsi"/>
      <w:sz w:val="22"/>
      <w:szCs w:val="24"/>
      <w:lang w:val="fr-CH" w:eastAsia="fr-FR"/>
    </w:rPr>
  </w:style>
  <w:style w:type="character" w:customStyle="1" w:styleId="Puce1Car">
    <w:name w:val="Puce 1 Car"/>
    <w:basedOn w:val="Policepardfaut"/>
    <w:link w:val="Puce1"/>
    <w:rsid w:val="00950BA7"/>
    <w:rPr>
      <w:rFonts w:ascii="Roboto Light" w:hAnsi="Roboto Light" w:cstheme="minorHAnsi"/>
      <w:sz w:val="22"/>
      <w:szCs w:val="24"/>
      <w:lang w:val="fr-CH" w:eastAsia="fr-FR"/>
    </w:rPr>
  </w:style>
  <w:style w:type="character" w:styleId="Textedelespacerserv">
    <w:name w:val="Placeholder Text"/>
    <w:basedOn w:val="Policepardfaut"/>
    <w:uiPriority w:val="99"/>
    <w:semiHidden/>
    <w:rsid w:val="004B15E1"/>
    <w:rPr>
      <w:color w:val="808080"/>
    </w:rPr>
  </w:style>
  <w:style w:type="paragraph" w:styleId="Corpsdetexte">
    <w:name w:val="Body Text"/>
    <w:basedOn w:val="Normal"/>
    <w:link w:val="CorpsdetexteCar"/>
    <w:uiPriority w:val="99"/>
    <w:semiHidden/>
    <w:unhideWhenUsed/>
    <w:rsid w:val="00B43924"/>
    <w:pPr>
      <w:spacing w:after="120"/>
    </w:pPr>
  </w:style>
  <w:style w:type="character" w:customStyle="1" w:styleId="CorpsdetexteCar">
    <w:name w:val="Corps de texte Car"/>
    <w:basedOn w:val="Policepardfaut"/>
    <w:link w:val="Corpsdetexte"/>
    <w:uiPriority w:val="99"/>
    <w:semiHidden/>
    <w:rsid w:val="00B43924"/>
    <w:rPr>
      <w:rFonts w:ascii="Arial" w:hAnsi="Arial"/>
      <w:szCs w:val="24"/>
      <w:lang w:eastAsia="de-DE"/>
    </w:rPr>
  </w:style>
  <w:style w:type="paragraph" w:styleId="Retrait1religne">
    <w:name w:val="Body Text First Indent"/>
    <w:basedOn w:val="Corpsdetexte"/>
    <w:link w:val="Retrait1religneCar"/>
    <w:uiPriority w:val="99"/>
    <w:unhideWhenUsed/>
    <w:rsid w:val="00B43924"/>
    <w:pPr>
      <w:spacing w:after="60"/>
      <w:ind w:firstLine="360"/>
    </w:pPr>
  </w:style>
  <w:style w:type="character" w:customStyle="1" w:styleId="Retrait1religneCar">
    <w:name w:val="Retrait 1re ligne Car"/>
    <w:basedOn w:val="CorpsdetexteCar"/>
    <w:link w:val="Retrait1religne"/>
    <w:uiPriority w:val="99"/>
    <w:rsid w:val="00B43924"/>
    <w:rPr>
      <w:rFonts w:ascii="Arial" w:hAnsi="Arial"/>
      <w:szCs w:val="24"/>
      <w:lang w:eastAsia="de-DE"/>
    </w:rPr>
  </w:style>
  <w:style w:type="paragraph" w:styleId="Retraitcorpsdetexte">
    <w:name w:val="Body Text Indent"/>
    <w:basedOn w:val="Normal"/>
    <w:link w:val="RetraitcorpsdetexteCar"/>
    <w:uiPriority w:val="99"/>
    <w:unhideWhenUsed/>
    <w:rsid w:val="00B43924"/>
    <w:pPr>
      <w:spacing w:after="120"/>
      <w:ind w:left="283"/>
    </w:pPr>
  </w:style>
  <w:style w:type="character" w:customStyle="1" w:styleId="RetraitcorpsdetexteCar">
    <w:name w:val="Retrait corps de texte Car"/>
    <w:basedOn w:val="Policepardfaut"/>
    <w:link w:val="Retraitcorpsdetexte"/>
    <w:uiPriority w:val="99"/>
    <w:rsid w:val="00B43924"/>
    <w:rPr>
      <w:rFonts w:ascii="Arial" w:hAnsi="Arial"/>
      <w:szCs w:val="24"/>
      <w:lang w:eastAsia="de-DE"/>
    </w:rPr>
  </w:style>
  <w:style w:type="paragraph" w:styleId="Retraitcorpsdetexte2">
    <w:name w:val="Body Text Indent 2"/>
    <w:basedOn w:val="Normal"/>
    <w:link w:val="Retraitcorpsdetexte2Car"/>
    <w:uiPriority w:val="99"/>
    <w:unhideWhenUsed/>
    <w:rsid w:val="00B43924"/>
    <w:pPr>
      <w:spacing w:after="120" w:line="480" w:lineRule="auto"/>
      <w:ind w:left="283"/>
    </w:pPr>
  </w:style>
  <w:style w:type="character" w:customStyle="1" w:styleId="Retraitcorpsdetexte2Car">
    <w:name w:val="Retrait corps de texte 2 Car"/>
    <w:basedOn w:val="Policepardfaut"/>
    <w:link w:val="Retraitcorpsdetexte2"/>
    <w:uiPriority w:val="99"/>
    <w:rsid w:val="00B43924"/>
    <w:rPr>
      <w:rFonts w:ascii="Arial" w:hAnsi="Arial"/>
      <w:szCs w:val="24"/>
      <w:lang w:eastAsia="de-DE"/>
    </w:rPr>
  </w:style>
  <w:style w:type="paragraph" w:styleId="Retraitcorpsdetexte3">
    <w:name w:val="Body Text Indent 3"/>
    <w:basedOn w:val="Normal"/>
    <w:link w:val="Retraitcorpsdetexte3Car"/>
    <w:uiPriority w:val="99"/>
    <w:unhideWhenUsed/>
    <w:rsid w:val="00B43924"/>
    <w:pPr>
      <w:spacing w:after="120"/>
      <w:ind w:left="283"/>
    </w:pPr>
    <w:rPr>
      <w:sz w:val="16"/>
      <w:szCs w:val="16"/>
    </w:rPr>
  </w:style>
  <w:style w:type="character" w:customStyle="1" w:styleId="Retraitcorpsdetexte3Car">
    <w:name w:val="Retrait corps de texte 3 Car"/>
    <w:basedOn w:val="Policepardfaut"/>
    <w:link w:val="Retraitcorpsdetexte3"/>
    <w:uiPriority w:val="99"/>
    <w:rsid w:val="00B43924"/>
    <w:rPr>
      <w:rFonts w:ascii="Arial" w:hAnsi="Arial"/>
      <w:sz w:val="16"/>
      <w:szCs w:val="16"/>
      <w:lang w:eastAsia="de-DE"/>
    </w:rPr>
  </w:style>
  <w:style w:type="paragraph" w:styleId="Retraitcorpset1relig">
    <w:name w:val="Body Text First Indent 2"/>
    <w:basedOn w:val="Retraitcorpsdetexte"/>
    <w:link w:val="Retraitcorpset1religCar"/>
    <w:uiPriority w:val="99"/>
    <w:unhideWhenUsed/>
    <w:rsid w:val="00B43924"/>
    <w:pPr>
      <w:spacing w:after="60"/>
      <w:ind w:left="360" w:firstLine="360"/>
    </w:pPr>
  </w:style>
  <w:style w:type="character" w:customStyle="1" w:styleId="Retraitcorpset1religCar">
    <w:name w:val="Retrait corps et 1re lig. Car"/>
    <w:basedOn w:val="RetraitcorpsdetexteCar"/>
    <w:link w:val="Retraitcorpset1relig"/>
    <w:uiPriority w:val="99"/>
    <w:rsid w:val="00B43924"/>
    <w:rPr>
      <w:rFonts w:ascii="Arial" w:hAnsi="Arial"/>
      <w:szCs w:val="24"/>
      <w:lang w:eastAsia="de-DE"/>
    </w:rPr>
  </w:style>
  <w:style w:type="paragraph" w:styleId="Salutations">
    <w:name w:val="Salutation"/>
    <w:basedOn w:val="Normal"/>
    <w:next w:val="Normal"/>
    <w:link w:val="SalutationsCar"/>
    <w:uiPriority w:val="99"/>
    <w:unhideWhenUsed/>
    <w:rsid w:val="00B43924"/>
  </w:style>
  <w:style w:type="character" w:customStyle="1" w:styleId="SalutationsCar">
    <w:name w:val="Salutations Car"/>
    <w:basedOn w:val="Policepardfaut"/>
    <w:link w:val="Salutations"/>
    <w:uiPriority w:val="99"/>
    <w:rsid w:val="00B43924"/>
    <w:rPr>
      <w:rFonts w:ascii="Arial" w:hAnsi="Arial"/>
      <w:szCs w:val="24"/>
      <w:lang w:eastAsia="de-DE"/>
    </w:rPr>
  </w:style>
  <w:style w:type="paragraph" w:customStyle="1" w:styleId="RetraitTitre2">
    <w:name w:val="Retrait Titre 2"/>
    <w:basedOn w:val="Normal"/>
    <w:rsid w:val="006248CE"/>
    <w:pPr>
      <w:ind w:left="851"/>
    </w:pPr>
    <w:rPr>
      <w:szCs w:val="20"/>
      <w:lang w:eastAsia="en-US"/>
    </w:rPr>
  </w:style>
  <w:style w:type="paragraph" w:customStyle="1" w:styleId="Default">
    <w:name w:val="Default"/>
    <w:rsid w:val="00933F7E"/>
    <w:pPr>
      <w:autoSpaceDE w:val="0"/>
      <w:autoSpaceDN w:val="0"/>
      <w:adjustRightInd w:val="0"/>
    </w:pPr>
    <w:rPr>
      <w:rFonts w:ascii="Arial" w:hAnsi="Arial" w:cs="Arial"/>
      <w:color w:val="000000"/>
      <w:sz w:val="24"/>
      <w:szCs w:val="24"/>
      <w:lang w:val="fr-CH"/>
    </w:rPr>
  </w:style>
  <w:style w:type="character" w:customStyle="1" w:styleId="Codeintext">
    <w:name w:val="Code in text"/>
    <w:basedOn w:val="Policepardfaut"/>
    <w:uiPriority w:val="1"/>
    <w:qFormat/>
    <w:rsid w:val="001C20EB"/>
    <w:rPr>
      <w:rFonts w:ascii="Consolas" w:hAnsi="Consolas"/>
      <w:noProof/>
      <w:color w:val="548DD4" w:themeColor="text2" w:themeTint="99"/>
    </w:rPr>
  </w:style>
  <w:style w:type="paragraph" w:customStyle="1" w:styleId="Retrait1">
    <w:name w:val="Retrait 1"/>
    <w:basedOn w:val="Normal"/>
    <w:rsid w:val="00064CD8"/>
    <w:pPr>
      <w:spacing w:after="120"/>
      <w:jc w:val="both"/>
    </w:pPr>
    <w:rPr>
      <w:rFonts w:ascii="Roboto Light" w:hAnsi="Roboto Light" w:cstheme="minorHAnsi"/>
      <w:sz w:val="22"/>
    </w:rPr>
  </w:style>
  <w:style w:type="character" w:styleId="Marquedecommentaire">
    <w:name w:val="annotation reference"/>
    <w:basedOn w:val="Policepardfaut"/>
    <w:semiHidden/>
    <w:rsid w:val="004B15E1"/>
    <w:rPr>
      <w:sz w:val="16"/>
      <w:szCs w:val="16"/>
    </w:rPr>
  </w:style>
  <w:style w:type="paragraph" w:styleId="Commentaire">
    <w:name w:val="annotation text"/>
    <w:basedOn w:val="Normal"/>
    <w:link w:val="CommentaireCar"/>
    <w:semiHidden/>
    <w:rsid w:val="004B15E1"/>
  </w:style>
  <w:style w:type="character" w:customStyle="1" w:styleId="CommentaireCar">
    <w:name w:val="Commentaire Car"/>
    <w:basedOn w:val="Policepardfaut"/>
    <w:link w:val="Commentaire"/>
    <w:semiHidden/>
    <w:rsid w:val="00C40C9A"/>
    <w:rPr>
      <w:rFonts w:asciiTheme="majorHAnsi" w:hAnsiTheme="majorHAnsi"/>
      <w:sz w:val="24"/>
      <w:szCs w:val="24"/>
      <w:lang w:val="fr-CH" w:eastAsia="fr-FR"/>
    </w:rPr>
  </w:style>
  <w:style w:type="paragraph" w:styleId="Objetducommentaire">
    <w:name w:val="annotation subject"/>
    <w:basedOn w:val="Commentaire"/>
    <w:next w:val="Commentaire"/>
    <w:link w:val="ObjetducommentaireCar"/>
    <w:semiHidden/>
    <w:rsid w:val="004B15E1"/>
    <w:rPr>
      <w:b/>
      <w:bCs/>
    </w:rPr>
  </w:style>
  <w:style w:type="character" w:customStyle="1" w:styleId="ObjetducommentaireCar">
    <w:name w:val="Objet du commentaire Car"/>
    <w:basedOn w:val="CommentaireCar"/>
    <w:link w:val="Objetducommentaire"/>
    <w:semiHidden/>
    <w:rsid w:val="00C40C9A"/>
    <w:rPr>
      <w:rFonts w:asciiTheme="majorHAnsi" w:hAnsiTheme="majorHAnsi"/>
      <w:b/>
      <w:bCs/>
      <w:sz w:val="24"/>
      <w:szCs w:val="24"/>
      <w:lang w:val="fr-CH" w:eastAsia="fr-FR"/>
    </w:rPr>
  </w:style>
  <w:style w:type="paragraph" w:customStyle="1" w:styleId="Noteouremarque">
    <w:name w:val="Note ou remarque"/>
    <w:basedOn w:val="Normal"/>
    <w:next w:val="Retrait1"/>
    <w:rsid w:val="00D913DA"/>
    <w:pPr>
      <w:ind w:left="1278" w:right="-18" w:hanging="1278"/>
    </w:pPr>
    <w:rPr>
      <w:rFonts w:ascii="Roboto Light" w:hAnsi="Roboto Light" w:cstheme="minorHAnsi"/>
      <w:sz w:val="22"/>
    </w:rPr>
  </w:style>
  <w:style w:type="paragraph" w:customStyle="1" w:styleId="Code1">
    <w:name w:val="Code 1"/>
    <w:basedOn w:val="Normal"/>
    <w:rsid w:val="004B15E1"/>
    <w:pPr>
      <w:pBdr>
        <w:top w:val="dashed" w:sz="4" w:space="1" w:color="auto"/>
        <w:left w:val="dashed" w:sz="4" w:space="4" w:color="auto"/>
        <w:bottom w:val="dashed" w:sz="4" w:space="1" w:color="auto"/>
        <w:right w:val="dashed" w:sz="4" w:space="1" w:color="auto"/>
      </w:pBdr>
      <w:shd w:val="clear" w:color="auto" w:fill="FDF4BB"/>
      <w:tabs>
        <w:tab w:val="left" w:pos="994"/>
        <w:tab w:val="left" w:pos="1420"/>
        <w:tab w:val="left" w:pos="1846"/>
        <w:tab w:val="left" w:pos="2272"/>
      </w:tabs>
      <w:ind w:left="568" w:right="550"/>
    </w:pPr>
    <w:rPr>
      <w:rFonts w:ascii="Consolas" w:hAnsi="Consolas" w:cs="Courier New"/>
      <w:noProof/>
      <w:sz w:val="18"/>
    </w:rPr>
  </w:style>
  <w:style w:type="paragraph" w:customStyle="1" w:styleId="Miseenvidencecentre">
    <w:name w:val="Mise en évidence centrée"/>
    <w:basedOn w:val="Code1"/>
    <w:rsid w:val="004B15E1"/>
    <w:pPr>
      <w:shd w:val="clear" w:color="auto" w:fill="auto"/>
      <w:tabs>
        <w:tab w:val="clear" w:pos="994"/>
        <w:tab w:val="clear" w:pos="1420"/>
        <w:tab w:val="clear" w:pos="1846"/>
        <w:tab w:val="clear" w:pos="2272"/>
      </w:tabs>
      <w:spacing w:before="100" w:beforeAutospacing="1" w:after="100" w:afterAutospacing="1"/>
      <w:ind w:left="1136" w:right="1402"/>
      <w:jc w:val="center"/>
    </w:pPr>
    <w:rPr>
      <w:rFonts w:ascii="Roboto" w:hAnsi="Roboto"/>
      <w:sz w:val="24"/>
    </w:rPr>
  </w:style>
  <w:style w:type="paragraph" w:customStyle="1" w:styleId="Interparagraphe">
    <w:name w:val="Interparagraphe"/>
    <w:basedOn w:val="Normal"/>
    <w:link w:val="InterparagrapheCar"/>
    <w:rsid w:val="004B15E1"/>
    <w:rPr>
      <w:rFonts w:ascii="Arial" w:hAnsi="Arial"/>
      <w:sz w:val="12"/>
      <w:szCs w:val="12"/>
    </w:rPr>
  </w:style>
  <w:style w:type="paragraph" w:customStyle="1" w:styleId="Code2">
    <w:name w:val="Code 2"/>
    <w:basedOn w:val="Code1"/>
    <w:rsid w:val="004B15E1"/>
    <w:pPr>
      <w:shd w:val="clear" w:color="auto" w:fill="E5FFE5"/>
    </w:pPr>
  </w:style>
  <w:style w:type="paragraph" w:customStyle="1" w:styleId="Retrait4aligncentr">
    <w:name w:val="Retrait 4 (align. centré)"/>
    <w:basedOn w:val="Retrait3aliggauche"/>
    <w:rsid w:val="004B15E1"/>
    <w:pPr>
      <w:jc w:val="center"/>
    </w:pPr>
  </w:style>
  <w:style w:type="paragraph" w:customStyle="1" w:styleId="Image">
    <w:name w:val="Image"/>
    <w:basedOn w:val="Retrait1"/>
    <w:next w:val="Image-source"/>
    <w:rsid w:val="004B15E1"/>
    <w:pPr>
      <w:spacing w:before="100" w:beforeAutospacing="1"/>
      <w:jc w:val="center"/>
    </w:pPr>
  </w:style>
  <w:style w:type="paragraph" w:customStyle="1" w:styleId="Retrait2sansespavantaprs">
    <w:name w:val="Retrait 2 (sans esp. avant+après)"/>
    <w:basedOn w:val="Retrait1"/>
    <w:rsid w:val="004B15E1"/>
    <w:pPr>
      <w:spacing w:after="0"/>
    </w:pPr>
  </w:style>
  <w:style w:type="paragraph" w:customStyle="1" w:styleId="Titreprincipal">
    <w:name w:val="Titre principal"/>
    <w:basedOn w:val="Normal"/>
    <w:rsid w:val="004B15E1"/>
    <w:pPr>
      <w:spacing w:before="5120"/>
      <w:jc w:val="center"/>
    </w:pPr>
    <w:rPr>
      <w:rFonts w:ascii="Roboto Th" w:hAnsi="Roboto Th"/>
      <w:sz w:val="72"/>
    </w:rPr>
  </w:style>
  <w:style w:type="paragraph" w:customStyle="1" w:styleId="Code3">
    <w:name w:val="Code 3"/>
    <w:basedOn w:val="Code1"/>
    <w:rsid w:val="004B15E1"/>
    <w:pPr>
      <w:shd w:val="clear" w:color="auto" w:fill="FFCF9F"/>
    </w:pPr>
  </w:style>
  <w:style w:type="paragraph" w:customStyle="1" w:styleId="Retrait3aliggauche">
    <w:name w:val="Retrait 3 (alig. gauche)"/>
    <w:basedOn w:val="Retrait1"/>
    <w:rsid w:val="004B15E1"/>
    <w:pPr>
      <w:jc w:val="left"/>
    </w:pPr>
  </w:style>
  <w:style w:type="paragraph" w:customStyle="1" w:styleId="Titreversion">
    <w:name w:val="Titre version"/>
    <w:basedOn w:val="Image"/>
    <w:semiHidden/>
    <w:rsid w:val="004B15E1"/>
  </w:style>
  <w:style w:type="paragraph" w:customStyle="1" w:styleId="TitreTM">
    <w:name w:val="Titre TM"/>
    <w:basedOn w:val="Normal"/>
    <w:rsid w:val="004B15E1"/>
    <w:pPr>
      <w:spacing w:before="240" w:after="480"/>
      <w:jc w:val="center"/>
    </w:pPr>
    <w:rPr>
      <w:rFonts w:ascii="Roboto Th" w:hAnsi="Roboto Th"/>
      <w:sz w:val="44"/>
      <w:lang w:val="fr-FR"/>
    </w:rPr>
  </w:style>
  <w:style w:type="paragraph" w:customStyle="1" w:styleId="Titreauteur">
    <w:name w:val="Titre auteur"/>
    <w:basedOn w:val="Normal"/>
    <w:semiHidden/>
    <w:rsid w:val="004B15E1"/>
    <w:pPr>
      <w:spacing w:before="1200"/>
      <w:jc w:val="center"/>
    </w:pPr>
    <w:rPr>
      <w:rFonts w:ascii="Arial" w:hAnsi="Arial"/>
      <w:sz w:val="32"/>
    </w:rPr>
  </w:style>
  <w:style w:type="paragraph" w:customStyle="1" w:styleId="Titresecondaire">
    <w:name w:val="Titre secondaire"/>
    <w:basedOn w:val="Titreprincipal"/>
    <w:rsid w:val="004B15E1"/>
    <w:pPr>
      <w:pBdr>
        <w:top w:val="single" w:sz="6" w:space="1" w:color="auto"/>
        <w:left w:val="single" w:sz="6" w:space="4" w:color="auto"/>
        <w:bottom w:val="single" w:sz="6" w:space="1" w:color="auto"/>
        <w:right w:val="single" w:sz="6" w:space="4" w:color="auto"/>
      </w:pBdr>
      <w:spacing w:before="240"/>
      <w:ind w:left="142" w:right="124"/>
    </w:pPr>
    <w:rPr>
      <w:sz w:val="40"/>
      <w:szCs w:val="40"/>
    </w:rPr>
  </w:style>
  <w:style w:type="paragraph" w:customStyle="1" w:styleId="Image-source">
    <w:name w:val="Image - source"/>
    <w:basedOn w:val="Normal"/>
    <w:next w:val="Retrait1"/>
    <w:rsid w:val="004B15E1"/>
    <w:pPr>
      <w:spacing w:after="120"/>
      <w:jc w:val="center"/>
    </w:pPr>
    <w:rPr>
      <w:rFonts w:ascii="Roboto Light" w:hAnsi="Roboto Light" w:cs="Arial"/>
      <w:i/>
      <w:sz w:val="18"/>
      <w:szCs w:val="16"/>
    </w:rPr>
  </w:style>
  <w:style w:type="paragraph" w:styleId="Notedebasdepage">
    <w:name w:val="footnote text"/>
    <w:basedOn w:val="Normal"/>
    <w:link w:val="NotedebasdepageCar"/>
    <w:semiHidden/>
    <w:rsid w:val="004B15E1"/>
    <w:rPr>
      <w:rFonts w:ascii="Arial" w:hAnsi="Arial"/>
    </w:rPr>
  </w:style>
  <w:style w:type="character" w:customStyle="1" w:styleId="NotedebasdepageCar">
    <w:name w:val="Note de bas de page Car"/>
    <w:basedOn w:val="Policepardfaut"/>
    <w:link w:val="Notedebasdepage"/>
    <w:semiHidden/>
    <w:rsid w:val="004D2033"/>
    <w:rPr>
      <w:rFonts w:ascii="Arial" w:hAnsi="Arial"/>
      <w:sz w:val="24"/>
      <w:szCs w:val="24"/>
      <w:lang w:val="fr-CH" w:eastAsia="fr-FR"/>
    </w:rPr>
  </w:style>
  <w:style w:type="character" w:styleId="Appelnotedebasdep">
    <w:name w:val="footnote reference"/>
    <w:basedOn w:val="Policepardfaut"/>
    <w:semiHidden/>
    <w:rsid w:val="004B15E1"/>
    <w:rPr>
      <w:vertAlign w:val="superscript"/>
    </w:rPr>
  </w:style>
  <w:style w:type="character" w:styleId="Lienhypertextesuivivisit">
    <w:name w:val="FollowedHyperlink"/>
    <w:basedOn w:val="Lienhypertexte"/>
    <w:semiHidden/>
    <w:rsid w:val="004B15E1"/>
    <w:rPr>
      <w:rFonts w:ascii="Arial" w:hAnsi="Arial"/>
      <w:color w:val="0000FF"/>
      <w:sz w:val="22"/>
      <w:szCs w:val="18"/>
      <w:u w:val="single"/>
    </w:rPr>
  </w:style>
  <w:style w:type="paragraph" w:customStyle="1" w:styleId="Paragraphenumrot">
    <w:name w:val="Paragraphe numéroté"/>
    <w:basedOn w:val="Normal"/>
    <w:rsid w:val="00950BA7"/>
    <w:pPr>
      <w:numPr>
        <w:numId w:val="5"/>
      </w:numPr>
      <w:tabs>
        <w:tab w:val="clear" w:pos="397"/>
      </w:tabs>
      <w:suppressAutoHyphens/>
      <w:spacing w:after="60"/>
      <w:ind w:left="426" w:hanging="285"/>
    </w:pPr>
    <w:rPr>
      <w:rFonts w:ascii="Roboto Light" w:hAnsi="Roboto Light" w:cstheme="minorHAnsi"/>
      <w:bCs/>
      <w:sz w:val="22"/>
      <w:szCs w:val="20"/>
    </w:rPr>
  </w:style>
  <w:style w:type="paragraph" w:customStyle="1" w:styleId="Miseenvidencegauche">
    <w:name w:val="Mise en évidence gauche"/>
    <w:basedOn w:val="Normal"/>
    <w:rsid w:val="004B15E1"/>
    <w:pPr>
      <w:pBdr>
        <w:top w:val="wave" w:sz="6" w:space="7" w:color="auto"/>
        <w:left w:val="wave" w:sz="6" w:space="4" w:color="auto"/>
        <w:bottom w:val="wave" w:sz="6" w:space="7" w:color="auto"/>
        <w:right w:val="wave" w:sz="6" w:space="12" w:color="auto"/>
      </w:pBdr>
      <w:shd w:val="clear" w:color="auto" w:fill="F0DF9B"/>
      <w:spacing w:before="60" w:after="60"/>
      <w:ind w:left="426" w:right="550"/>
    </w:pPr>
    <w:rPr>
      <w:rFonts w:ascii="Roboto Light" w:hAnsi="Roboto Light"/>
      <w:sz w:val="20"/>
      <w:szCs w:val="20"/>
    </w:rPr>
  </w:style>
  <w:style w:type="paragraph" w:customStyle="1" w:styleId="Infotableau2">
    <w:name w:val="Info tableau 2"/>
    <w:basedOn w:val="Normal"/>
    <w:next w:val="Normal"/>
    <w:rsid w:val="004B15E1"/>
    <w:pPr>
      <w:spacing w:before="120"/>
    </w:pPr>
    <w:rPr>
      <w:rFonts w:ascii="Arial" w:hAnsi="Arial" w:cs="Arial"/>
      <w:b/>
      <w:bCs/>
    </w:rPr>
  </w:style>
  <w:style w:type="character" w:customStyle="1" w:styleId="InterparagrapheCar">
    <w:name w:val="Interparagraphe Car"/>
    <w:basedOn w:val="Policepardfaut"/>
    <w:link w:val="Interparagraphe"/>
    <w:rsid w:val="004B15E1"/>
    <w:rPr>
      <w:rFonts w:ascii="Arial" w:hAnsi="Arial"/>
      <w:sz w:val="12"/>
      <w:szCs w:val="12"/>
      <w:lang w:val="fr-CH" w:eastAsia="fr-FR"/>
    </w:rPr>
  </w:style>
  <w:style w:type="paragraph" w:styleId="Notedefin">
    <w:name w:val="endnote text"/>
    <w:basedOn w:val="Normal"/>
    <w:link w:val="NotedefinCar"/>
    <w:semiHidden/>
    <w:rsid w:val="004B15E1"/>
  </w:style>
  <w:style w:type="character" w:customStyle="1" w:styleId="NotedefinCar">
    <w:name w:val="Note de fin Car"/>
    <w:basedOn w:val="Policepardfaut"/>
    <w:link w:val="Notedefin"/>
    <w:semiHidden/>
    <w:rsid w:val="004B15E1"/>
    <w:rPr>
      <w:rFonts w:asciiTheme="majorHAnsi" w:hAnsiTheme="majorHAnsi"/>
      <w:sz w:val="24"/>
      <w:szCs w:val="24"/>
      <w:lang w:val="fr-CH" w:eastAsia="fr-FR"/>
    </w:rPr>
  </w:style>
  <w:style w:type="character" w:styleId="Appeldenotedefin">
    <w:name w:val="endnote reference"/>
    <w:basedOn w:val="Policepardfaut"/>
    <w:semiHidden/>
    <w:rsid w:val="004B15E1"/>
    <w:rPr>
      <w:vertAlign w:val="superscript"/>
    </w:rPr>
  </w:style>
  <w:style w:type="character" w:styleId="Accentuation">
    <w:name w:val="Emphasis"/>
    <w:basedOn w:val="Policepardfaut"/>
    <w:qFormat/>
    <w:rsid w:val="004B15E1"/>
    <w:rPr>
      <w:i/>
      <w:iCs/>
    </w:rPr>
  </w:style>
  <w:style w:type="paragraph" w:customStyle="1" w:styleId="Code4">
    <w:name w:val="Code 4"/>
    <w:basedOn w:val="Code1"/>
    <w:qFormat/>
    <w:rsid w:val="004B15E1"/>
    <w:pPr>
      <w:shd w:val="clear" w:color="auto" w:fill="DBE4F1"/>
    </w:pPr>
  </w:style>
  <w:style w:type="table" w:styleId="Tableauclassique4">
    <w:name w:val="Table Classic 4"/>
    <w:basedOn w:val="TableauNormal"/>
    <w:rsid w:val="004B15E1"/>
    <w:rPr>
      <w:lang w:val="fr-CH" w:eastAsia="fr-CH"/>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rameclaire-Accent2">
    <w:name w:val="Light Shading Accent 2"/>
    <w:basedOn w:val="TableauNormal"/>
    <w:uiPriority w:val="60"/>
    <w:rsid w:val="004B15E1"/>
    <w:rPr>
      <w:color w:val="943634"/>
      <w:lang w:val="fr-CH" w:eastAsia="fr-CH"/>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Colonnesdetableau5">
    <w:name w:val="Table Columns 5"/>
    <w:basedOn w:val="TableauNormal"/>
    <w:rsid w:val="004B15E1"/>
    <w:rPr>
      <w:lang w:val="fr-CH" w:eastAsia="fr-CH"/>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Code5">
    <w:name w:val="Code 5"/>
    <w:basedOn w:val="Code4"/>
    <w:qFormat/>
    <w:rsid w:val="004B15E1"/>
    <w:pPr>
      <w:shd w:val="clear" w:color="auto" w:fill="EEECE1"/>
    </w:pPr>
  </w:style>
  <w:style w:type="paragraph" w:customStyle="1" w:styleId="Puce2">
    <w:name w:val="Puce 2"/>
    <w:basedOn w:val="Puce1"/>
    <w:qFormat/>
    <w:rsid w:val="004B15E1"/>
    <w:pPr>
      <w:numPr>
        <w:ilvl w:val="1"/>
      </w:numPr>
      <w:tabs>
        <w:tab w:val="left" w:pos="709"/>
      </w:tabs>
      <w:ind w:left="709" w:hanging="283"/>
    </w:pPr>
  </w:style>
  <w:style w:type="character" w:customStyle="1" w:styleId="Titre4Car">
    <w:name w:val="Titre 4 Car"/>
    <w:basedOn w:val="Policepardfaut"/>
    <w:link w:val="Titre4"/>
    <w:rsid w:val="004B15E1"/>
    <w:rPr>
      <w:rFonts w:ascii="Caviar Dreams" w:hAnsi="Caviar Dreams"/>
      <w:b/>
      <w:sz w:val="26"/>
      <w:szCs w:val="26"/>
      <w:lang w:val="fr-CH" w:eastAsia="fr-FR"/>
    </w:rPr>
  </w:style>
  <w:style w:type="paragraph" w:styleId="Textedemacro">
    <w:name w:val="macro"/>
    <w:link w:val="TextedemacroCar"/>
    <w:uiPriority w:val="99"/>
    <w:unhideWhenUsed/>
    <w:rsid w:val="004D2033"/>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fr-CH" w:eastAsia="fr-FR"/>
    </w:rPr>
  </w:style>
  <w:style w:type="character" w:customStyle="1" w:styleId="TextedemacroCar">
    <w:name w:val="Texte de macro Car"/>
    <w:basedOn w:val="Policepardfaut"/>
    <w:link w:val="Textedemacro"/>
    <w:uiPriority w:val="99"/>
    <w:rsid w:val="004D2033"/>
    <w:rPr>
      <w:rFonts w:ascii="Consolas" w:hAnsi="Consolas"/>
      <w:lang w:val="fr-CH" w:eastAsia="fr-FR"/>
    </w:rPr>
  </w:style>
  <w:style w:type="paragraph" w:styleId="Sansinterligne">
    <w:name w:val="No Spacing"/>
    <w:link w:val="SansinterligneCar"/>
    <w:uiPriority w:val="1"/>
    <w:qFormat/>
    <w:rsid w:val="00C40C9A"/>
    <w:rPr>
      <w:rFonts w:asciiTheme="minorHAnsi" w:eastAsiaTheme="minorEastAsia" w:hAnsiTheme="minorHAnsi" w:cstheme="minorBidi"/>
      <w:sz w:val="22"/>
      <w:szCs w:val="22"/>
      <w:lang w:val="en-US" w:eastAsia="ja-JP"/>
    </w:rPr>
  </w:style>
  <w:style w:type="character" w:customStyle="1" w:styleId="SansinterligneCar">
    <w:name w:val="Sans interligne Car"/>
    <w:basedOn w:val="Policepardfaut"/>
    <w:link w:val="Sansinterligne"/>
    <w:uiPriority w:val="1"/>
    <w:rsid w:val="00C40C9A"/>
    <w:rPr>
      <w:rFonts w:asciiTheme="minorHAnsi" w:eastAsiaTheme="minorEastAsia" w:hAnsiTheme="minorHAnsi" w:cstheme="minorBidi"/>
      <w:sz w:val="22"/>
      <w:szCs w:val="22"/>
      <w:lang w:val="en-US" w:eastAsia="ja-JP"/>
    </w:rPr>
  </w:style>
  <w:style w:type="character" w:customStyle="1" w:styleId="Titre1Car">
    <w:name w:val="Titre 1 Car"/>
    <w:basedOn w:val="Policepardfaut"/>
    <w:link w:val="Titre1"/>
    <w:rsid w:val="00C40C9A"/>
    <w:rPr>
      <w:rFonts w:ascii="Caviar Dreams" w:hAnsi="Caviar Dreams"/>
      <w:b/>
      <w:sz w:val="36"/>
      <w:szCs w:val="32"/>
      <w:lang w:val="fr-CH" w:eastAsia="fr-FR"/>
    </w:rPr>
  </w:style>
  <w:style w:type="character" w:customStyle="1" w:styleId="Titre2Car">
    <w:name w:val="Titre 2 Car"/>
    <w:basedOn w:val="Policepardfaut"/>
    <w:link w:val="Titre2"/>
    <w:rsid w:val="00D913DA"/>
    <w:rPr>
      <w:rFonts w:ascii="Caviar Dreams" w:hAnsi="Caviar Dreams"/>
      <w:b/>
      <w:sz w:val="32"/>
      <w:szCs w:val="28"/>
      <w:lang w:val="fr-CH" w:eastAsia="fr-FR"/>
    </w:rPr>
  </w:style>
  <w:style w:type="paragraph" w:styleId="Paragraphedeliste">
    <w:name w:val="List Paragraph"/>
    <w:basedOn w:val="Normal"/>
    <w:link w:val="ParagraphedelisteCar"/>
    <w:uiPriority w:val="34"/>
    <w:qFormat/>
    <w:rsid w:val="00C40C9A"/>
    <w:pPr>
      <w:spacing w:after="240"/>
      <w:ind w:left="720" w:hanging="288"/>
      <w:contextualSpacing/>
    </w:pPr>
    <w:rPr>
      <w:rFonts w:eastAsia="MS Mincho"/>
      <w:color w:val="404040" w:themeColor="text1" w:themeTint="BF"/>
      <w:kern w:val="20"/>
      <w:szCs w:val="18"/>
      <w:lang w:eastAsia="ja-JP"/>
    </w:rPr>
  </w:style>
  <w:style w:type="character" w:customStyle="1" w:styleId="ParagraphedelisteCar">
    <w:name w:val="Paragraphe de liste Car"/>
    <w:basedOn w:val="Policepardfaut"/>
    <w:link w:val="Paragraphedeliste"/>
    <w:uiPriority w:val="34"/>
    <w:rsid w:val="00C40C9A"/>
    <w:rPr>
      <w:rFonts w:asciiTheme="minorHAnsi" w:eastAsia="MS Mincho" w:hAnsiTheme="minorHAnsi" w:cstheme="minorBidi"/>
      <w:color w:val="404040" w:themeColor="text1" w:themeTint="BF"/>
      <w:kern w:val="20"/>
      <w:sz w:val="22"/>
      <w:szCs w:val="18"/>
      <w:lang w:val="en-US" w:eastAsia="ja-JP"/>
    </w:rPr>
  </w:style>
  <w:style w:type="character" w:styleId="lev">
    <w:name w:val="Strong"/>
    <w:basedOn w:val="Policepardfaut"/>
    <w:uiPriority w:val="22"/>
    <w:qFormat/>
    <w:rsid w:val="00C40C9A"/>
    <w:rPr>
      <w:b/>
      <w:bCs/>
      <w:color w:val="595959" w:themeColor="text1" w:themeTint="A6"/>
    </w:rPr>
  </w:style>
  <w:style w:type="paragraph" w:styleId="NormalWeb">
    <w:name w:val="Normal (Web)"/>
    <w:basedOn w:val="Normal"/>
    <w:uiPriority w:val="99"/>
    <w:semiHidden/>
    <w:unhideWhenUsed/>
    <w:rsid w:val="00C40C9A"/>
    <w:pPr>
      <w:spacing w:before="100" w:beforeAutospacing="1" w:after="100" w:afterAutospacing="1"/>
    </w:pPr>
    <w:rPr>
      <w:rFonts w:ascii="Times New Roman" w:eastAsiaTheme="minorEastAsia" w:hAnsi="Times New Roman"/>
      <w:color w:val="404040" w:themeColor="text1" w:themeTint="BF"/>
      <w:lang w:eastAsia="zh-CN" w:bidi="th-TH"/>
    </w:rPr>
  </w:style>
  <w:style w:type="table" w:customStyle="1" w:styleId="tableauListe4-accentuation11">
    <w:name w:val="tableau Liste 4 - accentuation 11"/>
    <w:basedOn w:val="TableauNormal"/>
    <w:uiPriority w:val="49"/>
    <w:rsid w:val="00C40C9A"/>
    <w:rPr>
      <w:rFonts w:asciiTheme="minorHAnsi" w:eastAsia="MS Mincho" w:hAnsiTheme="minorHAnsi" w:cstheme="minorBidi"/>
      <w:lang w:val="en-US" w:eastAsia="en-US"/>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nstructions">
    <w:name w:val="Instructions"/>
    <w:basedOn w:val="Normal"/>
    <w:link w:val="InstructionsChar"/>
    <w:qFormat/>
    <w:rsid w:val="00C40C9A"/>
    <w:rPr>
      <w:lang w:eastAsia="ja-JP"/>
    </w:rPr>
  </w:style>
  <w:style w:type="character" w:customStyle="1" w:styleId="InstructionsChar">
    <w:name w:val="Instructions Char"/>
    <w:basedOn w:val="Policepardfaut"/>
    <w:link w:val="Instructions"/>
    <w:rsid w:val="00C40C9A"/>
    <w:rPr>
      <w:rFonts w:asciiTheme="minorHAnsi" w:eastAsiaTheme="minorHAnsi" w:hAnsiTheme="minorHAnsi" w:cstheme="minorBidi"/>
      <w:color w:val="595959" w:themeColor="text1" w:themeTint="A6"/>
      <w:sz w:val="22"/>
      <w:szCs w:val="22"/>
      <w:lang w:val="en-US" w:eastAsia="ja-JP"/>
    </w:rPr>
  </w:style>
  <w:style w:type="character" w:customStyle="1" w:styleId="En-tteCar">
    <w:name w:val="En-tête Car"/>
    <w:basedOn w:val="Policepardfaut"/>
    <w:link w:val="En-tte"/>
    <w:rsid w:val="00C40C9A"/>
    <w:rPr>
      <w:rFonts w:ascii="Arial" w:hAnsi="Arial"/>
      <w:b/>
      <w:i/>
      <w:sz w:val="24"/>
      <w:szCs w:val="24"/>
      <w:lang w:val="fr-CH" w:eastAsia="fr-FR"/>
    </w:rPr>
  </w:style>
  <w:style w:type="character" w:customStyle="1" w:styleId="PieddepageCar">
    <w:name w:val="Pied de page Car"/>
    <w:basedOn w:val="Policepardfaut"/>
    <w:link w:val="Pieddepage"/>
    <w:rsid w:val="00C40C9A"/>
    <w:rPr>
      <w:rFonts w:ascii="Arial" w:hAnsi="Arial" w:cs="Arial"/>
      <w:b/>
      <w:i/>
      <w:sz w:val="24"/>
      <w:szCs w:val="24"/>
      <w:lang w:val="fr-CH" w:eastAsia="fr-FR"/>
    </w:rPr>
  </w:style>
  <w:style w:type="character" w:customStyle="1" w:styleId="InterfaceutilisateurCar">
    <w:name w:val="Interface utilisateur Car"/>
    <w:basedOn w:val="Policepardfaut"/>
    <w:link w:val="Interfaceutilisateur"/>
    <w:locked/>
    <w:rsid w:val="00C40C9A"/>
    <w:rPr>
      <w:b/>
    </w:rPr>
  </w:style>
  <w:style w:type="paragraph" w:customStyle="1" w:styleId="Interfaceutilisateur">
    <w:name w:val="Interface utilisateur"/>
    <w:basedOn w:val="Normal"/>
    <w:link w:val="InterfaceutilisateurCar"/>
    <w:qFormat/>
    <w:rsid w:val="00C40C9A"/>
    <w:rPr>
      <w:rFonts w:ascii="Times New Roman" w:hAnsi="Times New Roman"/>
      <w:b/>
      <w:sz w:val="20"/>
      <w:szCs w:val="20"/>
      <w:lang w:val="de-CH" w:eastAsia="de-CH"/>
    </w:rPr>
  </w:style>
  <w:style w:type="paragraph" w:styleId="Rvision">
    <w:name w:val="Revision"/>
    <w:hidden/>
    <w:uiPriority w:val="99"/>
    <w:semiHidden/>
    <w:rsid w:val="00C40C9A"/>
    <w:rPr>
      <w:rFonts w:asciiTheme="minorHAnsi" w:eastAsiaTheme="minorHAnsi" w:hAnsiTheme="minorHAnsi" w:cstheme="minorBidi"/>
      <w:color w:val="595959" w:themeColor="text1" w:themeTint="A6"/>
      <w:sz w:val="22"/>
      <w:szCs w:val="22"/>
      <w:lang w:val="en-US" w:eastAsia="en-US"/>
    </w:rPr>
  </w:style>
  <w:style w:type="character" w:customStyle="1" w:styleId="cm-keyword">
    <w:name w:val="cm-keyword"/>
    <w:basedOn w:val="Policepardfaut"/>
    <w:rsid w:val="000E0DED"/>
  </w:style>
  <w:style w:type="character" w:customStyle="1" w:styleId="apple-converted-space">
    <w:name w:val="apple-converted-space"/>
    <w:basedOn w:val="Policepardfaut"/>
    <w:rsid w:val="000E0DED"/>
  </w:style>
  <w:style w:type="character" w:customStyle="1" w:styleId="cm-variable-2">
    <w:name w:val="cm-variable-2"/>
    <w:basedOn w:val="Policepardfaut"/>
    <w:rsid w:val="000E0DED"/>
  </w:style>
  <w:style w:type="character" w:customStyle="1" w:styleId="cm-string">
    <w:name w:val="cm-string"/>
    <w:basedOn w:val="Policepardfaut"/>
    <w:rsid w:val="000E0DED"/>
  </w:style>
  <w:style w:type="character" w:customStyle="1" w:styleId="cm-number">
    <w:name w:val="cm-number"/>
    <w:basedOn w:val="Policepardfaut"/>
    <w:rsid w:val="000E0DED"/>
  </w:style>
  <w:style w:type="table" w:styleId="TableauListe2-Accentuation5">
    <w:name w:val="List Table 2 Accent 5"/>
    <w:basedOn w:val="TableauNormal"/>
    <w:uiPriority w:val="47"/>
    <w:rsid w:val="00567E15"/>
    <w:tblPr>
      <w:tblStyleRowBandSize w:val="1"/>
      <w:tblStyleColBandSize w:val="1"/>
      <w:tblInd w:w="0" w:type="dxa"/>
      <w:tblBorders>
        <w:top w:val="single" w:sz="4" w:space="0" w:color="92CDDC" w:themeColor="accent5" w:themeTint="99"/>
        <w:bottom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ng-binding">
    <w:name w:val="ng-binding"/>
    <w:basedOn w:val="Policepardfaut"/>
    <w:rsid w:val="00C40C9A"/>
  </w:style>
  <w:style w:type="paragraph" w:styleId="PrformatHTML">
    <w:name w:val="HTML Preformatted"/>
    <w:basedOn w:val="Normal"/>
    <w:link w:val="PrformatHTMLCar"/>
    <w:uiPriority w:val="99"/>
    <w:semiHidden/>
    <w:unhideWhenUsed/>
    <w:rsid w:val="00E97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rPr>
  </w:style>
  <w:style w:type="character" w:customStyle="1" w:styleId="PrformatHTMLCar">
    <w:name w:val="Préformaté HTML Car"/>
    <w:basedOn w:val="Policepardfaut"/>
    <w:link w:val="PrformatHTML"/>
    <w:uiPriority w:val="99"/>
    <w:semiHidden/>
    <w:rsid w:val="00E97093"/>
    <w:rPr>
      <w:rFonts w:ascii="Courier New" w:hAnsi="Courier New" w:cs="Courier New"/>
      <w:lang w:val="fr-CH" w:eastAsia="fr-CH"/>
    </w:rPr>
  </w:style>
  <w:style w:type="character" w:customStyle="1" w:styleId="typ">
    <w:name w:val="typ"/>
    <w:basedOn w:val="Policepardfaut"/>
    <w:rsid w:val="00E97093"/>
  </w:style>
  <w:style w:type="character" w:customStyle="1" w:styleId="pun">
    <w:name w:val="pun"/>
    <w:basedOn w:val="Policepardfaut"/>
    <w:rsid w:val="00E97093"/>
  </w:style>
  <w:style w:type="table" w:styleId="TableauGrille1Clair-Accentuation1">
    <w:name w:val="Grid Table 1 Light Accent 1"/>
    <w:basedOn w:val="TableauNormal"/>
    <w:uiPriority w:val="46"/>
    <w:rsid w:val="00851E26"/>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851E26"/>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1Clair-Accentuation5">
    <w:name w:val="Grid Table 1 Light Accent 5"/>
    <w:basedOn w:val="TableauNormal"/>
    <w:uiPriority w:val="46"/>
    <w:rsid w:val="00851E26"/>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B40F1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ous-titreCar">
    <w:name w:val="Sous-titre Car"/>
    <w:basedOn w:val="Policepardfaut"/>
    <w:link w:val="Sous-titre"/>
    <w:rsid w:val="00144102"/>
    <w:rPr>
      <w:rFonts w:asciiTheme="majorHAnsi" w:hAnsiTheme="majorHAnsi" w:cs="Arial"/>
      <w:bCs/>
      <w:kern w:val="28"/>
      <w:sz w:val="42"/>
      <w:szCs w:val="24"/>
      <w:lang w:val="fr-CH"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960948">
      <w:bodyDiv w:val="1"/>
      <w:marLeft w:val="0"/>
      <w:marRight w:val="0"/>
      <w:marTop w:val="0"/>
      <w:marBottom w:val="0"/>
      <w:divBdr>
        <w:top w:val="none" w:sz="0" w:space="0" w:color="auto"/>
        <w:left w:val="none" w:sz="0" w:space="0" w:color="auto"/>
        <w:bottom w:val="none" w:sz="0" w:space="0" w:color="auto"/>
        <w:right w:val="none" w:sz="0" w:space="0" w:color="auto"/>
      </w:divBdr>
    </w:div>
    <w:div w:id="1816683238">
      <w:bodyDiv w:val="1"/>
      <w:marLeft w:val="0"/>
      <w:marRight w:val="0"/>
      <w:marTop w:val="0"/>
      <w:marBottom w:val="0"/>
      <w:divBdr>
        <w:top w:val="none" w:sz="0" w:space="0" w:color="auto"/>
        <w:left w:val="none" w:sz="0" w:space="0" w:color="auto"/>
        <w:bottom w:val="none" w:sz="0" w:space="0" w:color="auto"/>
        <w:right w:val="none" w:sz="0" w:space="0" w:color="auto"/>
      </w:divBdr>
    </w:div>
    <w:div w:id="2049643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fluentbootstrap.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atatables.net/examples/api/multi_filter.html"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cpanel.emf-informatique.ch/cpsess1812177458/3rdparty/phpMyAdmin/url.php?url=https://dev.mysql.com/doc/refman/5.5/en/set.html" TargetMode="External"/><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cpanel.emf-informatique.ch/cpsess1812177458/3rdparty/phpMyAdmin/url.php?url=https://dev.mysql.com/doc/refman/5.5/en/update.html" TargetMode="External"/><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rent\Desktop\Mod&#232;le%20personnel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98AEF3967334867A576BEAC835D8613"/>
        <w:category>
          <w:name w:val="Général"/>
          <w:gallery w:val="placeholder"/>
        </w:category>
        <w:types>
          <w:type w:val="bbPlcHdr"/>
        </w:types>
        <w:behaviors>
          <w:behavior w:val="content"/>
        </w:behaviors>
        <w:guid w:val="{EF45C5D2-BB4C-431A-829E-9BB101C15CBB}"/>
      </w:docPartPr>
      <w:docPartBody>
        <w:p w:rsidR="00F742CB" w:rsidRDefault="008C4BF6" w:rsidP="008C4BF6">
          <w:pPr>
            <w:pStyle w:val="398AEF3967334867A576BEAC835D8613"/>
          </w:pPr>
          <w:r w:rsidRPr="00EF7F31">
            <w:rPr>
              <w:rStyle w:val="Textedelespacerserv"/>
            </w:rPr>
            <w:t>[Auteur ]</w:t>
          </w:r>
        </w:p>
      </w:docPartBody>
    </w:docPart>
    <w:docPart>
      <w:docPartPr>
        <w:name w:val="9C6B1B753474402D83FE7EF0522C163B"/>
        <w:category>
          <w:name w:val="Général"/>
          <w:gallery w:val="placeholder"/>
        </w:category>
        <w:types>
          <w:type w:val="bbPlcHdr"/>
        </w:types>
        <w:behaviors>
          <w:behavior w:val="content"/>
        </w:behaviors>
        <w:guid w:val="{83804883-F4AC-427E-BD9B-7162075B5FA0}"/>
      </w:docPartPr>
      <w:docPartBody>
        <w:p w:rsidR="00F742CB" w:rsidRDefault="008C4BF6" w:rsidP="008C4BF6">
          <w:pPr>
            <w:pStyle w:val="9C6B1B753474402D83FE7EF0522C163B"/>
          </w:pPr>
          <w:r w:rsidRPr="00EF7F3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2FF" w:usb1="400004FF" w:usb2="00000000" w:usb3="00000000" w:csb0="0000019F" w:csb1="00000000"/>
  </w:font>
  <w:font w:name="Caviar Dreams">
    <w:panose1 w:val="020B0402020204020504"/>
    <w:charset w:val="00"/>
    <w:family w:val="swiss"/>
    <w:pitch w:val="variable"/>
    <w:sig w:usb0="A00002AF" w:usb1="500000EB" w:usb2="00000000" w:usb3="00000000" w:csb0="0000019F" w:csb1="00000000"/>
  </w:font>
  <w:font w:name="Arial">
    <w:panose1 w:val="020B0604020202020204"/>
    <w:charset w:val="00"/>
    <w:family w:val="swiss"/>
    <w:pitch w:val="variable"/>
    <w:sig w:usb0="E0002EFF" w:usb1="C0007843" w:usb2="00000009" w:usb3="00000000" w:csb0="000001FF" w:csb1="00000000"/>
  </w:font>
  <w:font w:name="Roboto">
    <w:panose1 w:val="00000000000000000000"/>
    <w:charset w:val="00"/>
    <w:family w:val="auto"/>
    <w:pitch w:val="variable"/>
    <w:sig w:usb0="E00002E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Roboto Light">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Th">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217"/>
    <w:rsid w:val="00096F83"/>
    <w:rsid w:val="000E386D"/>
    <w:rsid w:val="000F05C3"/>
    <w:rsid w:val="00142BA9"/>
    <w:rsid w:val="0022753C"/>
    <w:rsid w:val="00257656"/>
    <w:rsid w:val="002B55F2"/>
    <w:rsid w:val="00406D8F"/>
    <w:rsid w:val="00437A1D"/>
    <w:rsid w:val="00512E2E"/>
    <w:rsid w:val="00540217"/>
    <w:rsid w:val="008370F2"/>
    <w:rsid w:val="008C4BF6"/>
    <w:rsid w:val="00902AE4"/>
    <w:rsid w:val="009E4858"/>
    <w:rsid w:val="00A01748"/>
    <w:rsid w:val="00A2017B"/>
    <w:rsid w:val="00A419DC"/>
    <w:rsid w:val="00B17051"/>
    <w:rsid w:val="00C24C24"/>
    <w:rsid w:val="00C25D7C"/>
    <w:rsid w:val="00CD02EE"/>
    <w:rsid w:val="00CF2DD5"/>
    <w:rsid w:val="00E41D4A"/>
    <w:rsid w:val="00EB5053"/>
    <w:rsid w:val="00F742CB"/>
    <w:rsid w:val="00FA6EE0"/>
    <w:rsid w:val="00FF771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217"/>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8C4BF6"/>
    <w:rPr>
      <w:color w:val="808080"/>
    </w:rPr>
  </w:style>
  <w:style w:type="paragraph" w:customStyle="1" w:styleId="830C81BA84EB4B5BBCA12F04E9D3B8C5">
    <w:name w:val="830C81BA84EB4B5BBCA12F04E9D3B8C5"/>
    <w:rsid w:val="00540217"/>
  </w:style>
  <w:style w:type="paragraph" w:customStyle="1" w:styleId="6E60C6E5CC8A4262814AA29F49850A7E">
    <w:name w:val="6E60C6E5CC8A4262814AA29F49850A7E"/>
    <w:rsid w:val="00540217"/>
  </w:style>
  <w:style w:type="paragraph" w:customStyle="1" w:styleId="68F3EB1CE6DE4E00B1B24202910898E5">
    <w:name w:val="68F3EB1CE6DE4E00B1B24202910898E5"/>
    <w:rsid w:val="00540217"/>
  </w:style>
  <w:style w:type="paragraph" w:customStyle="1" w:styleId="2457DC424DF048DBB167BD40BCD2DC21">
    <w:name w:val="2457DC424DF048DBB167BD40BCD2DC21"/>
    <w:rsid w:val="00540217"/>
  </w:style>
  <w:style w:type="paragraph" w:customStyle="1" w:styleId="4893AF1560FA45B588A6D3361C660EFA">
    <w:name w:val="4893AF1560FA45B588A6D3361C660EFA"/>
    <w:rsid w:val="00FF7714"/>
  </w:style>
  <w:style w:type="paragraph" w:customStyle="1" w:styleId="E31F42F998B44654AADFA7C3C2656346">
    <w:name w:val="E31F42F998B44654AADFA7C3C2656346"/>
    <w:rsid w:val="00FF7714"/>
  </w:style>
  <w:style w:type="paragraph" w:customStyle="1" w:styleId="B2C15F7984404E29A5356F206A09F0E2">
    <w:name w:val="B2C15F7984404E29A5356F206A09F0E2"/>
    <w:rsid w:val="00FF7714"/>
  </w:style>
  <w:style w:type="paragraph" w:customStyle="1" w:styleId="6AF557FAC3DA409C96E7AE94F66EFB08">
    <w:name w:val="6AF557FAC3DA409C96E7AE94F66EFB08"/>
    <w:rsid w:val="00E41D4A"/>
  </w:style>
  <w:style w:type="paragraph" w:customStyle="1" w:styleId="8B8B5B617EE64607ABC9E34E9534266F">
    <w:name w:val="8B8B5B617EE64607ABC9E34E9534266F"/>
    <w:rsid w:val="008C4BF6"/>
  </w:style>
  <w:style w:type="paragraph" w:customStyle="1" w:styleId="09C426A844DE4E55890B8F37A7985668">
    <w:name w:val="09C426A844DE4E55890B8F37A7985668"/>
    <w:rsid w:val="008C4BF6"/>
  </w:style>
  <w:style w:type="paragraph" w:customStyle="1" w:styleId="3F3235E1067C4967AF2C6AC8AA8C1E0D">
    <w:name w:val="3F3235E1067C4967AF2C6AC8AA8C1E0D"/>
    <w:rsid w:val="008C4BF6"/>
  </w:style>
  <w:style w:type="paragraph" w:customStyle="1" w:styleId="BC1533A2B2804346BADFFE91C3C6820E">
    <w:name w:val="BC1533A2B2804346BADFFE91C3C6820E"/>
    <w:rsid w:val="008C4BF6"/>
  </w:style>
  <w:style w:type="paragraph" w:customStyle="1" w:styleId="398AEF3967334867A576BEAC835D8613">
    <w:name w:val="398AEF3967334867A576BEAC835D8613"/>
    <w:rsid w:val="008C4BF6"/>
  </w:style>
  <w:style w:type="paragraph" w:customStyle="1" w:styleId="9C6B1B753474402D83FE7EF0522C163B">
    <w:name w:val="9C6B1B753474402D83FE7EF0522C163B"/>
    <w:rsid w:val="008C4BF6"/>
  </w:style>
  <w:style w:type="paragraph" w:customStyle="1" w:styleId="E067B0D292DF4F0DB7E5854A823F8031">
    <w:name w:val="E067B0D292DF4F0DB7E5854A823F8031"/>
    <w:rsid w:val="008C4BF6"/>
  </w:style>
  <w:style w:type="paragraph" w:customStyle="1" w:styleId="C9813CE26B514270AFEC0F6817E45DA5">
    <w:name w:val="C9813CE26B514270AFEC0F6817E45DA5"/>
    <w:rsid w:val="008C4BF6"/>
  </w:style>
  <w:style w:type="paragraph" w:customStyle="1" w:styleId="C777268C9B294F35A6041C5FE3374988">
    <w:name w:val="C777268C9B294F35A6041C5FE3374988"/>
    <w:rsid w:val="008C4BF6"/>
  </w:style>
  <w:style w:type="paragraph" w:customStyle="1" w:styleId="B7A965B74F38437E951D6346143B0143">
    <w:name w:val="B7A965B74F38437E951D6346143B0143"/>
    <w:rsid w:val="008C4BF6"/>
  </w:style>
  <w:style w:type="paragraph" w:customStyle="1" w:styleId="F030A786FB4246CC8882CD9D19235102">
    <w:name w:val="F030A786FB4246CC8882CD9D19235102"/>
    <w:rsid w:val="008C4BF6"/>
  </w:style>
  <w:style w:type="paragraph" w:customStyle="1" w:styleId="9AAE222F94B64B27953781B1858D356E">
    <w:name w:val="9AAE222F94B64B27953781B1858D356E"/>
    <w:rsid w:val="008C4BF6"/>
  </w:style>
  <w:style w:type="paragraph" w:customStyle="1" w:styleId="5E882A30819141D8899092B5BF2E3C9F">
    <w:name w:val="5E882A30819141D8899092B5BF2E3C9F"/>
    <w:rsid w:val="008C4B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7B8B8F-EB95-434D-A3B7-70F9E9A7C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personnelv2.dotx</Template>
  <TotalTime>15209</TotalTime>
  <Pages>1</Pages>
  <Words>11439</Words>
  <Characters>62917</Characters>
  <Application>Microsoft Office Word</Application>
  <DocSecurity>0</DocSecurity>
  <Lines>524</Lines>
  <Paragraphs>148</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Documentation du TPI 2017</vt:lpstr>
      <vt:lpstr>Documentation du TPI 2010</vt:lpstr>
      <vt:lpstr>IPA-Dokumentation</vt:lpstr>
    </vt:vector>
  </TitlesOfParts>
  <Manager>&lt;SH&gt;</Manager>
  <Company>&lt;Numero de projet&gt;</Company>
  <LinksUpToDate>false</LinksUpToDate>
  <CharactersWithSpaces>74208</CharactersWithSpaces>
  <SharedDoc>false</SharedDoc>
  <HLinks>
    <vt:vector size="390" baseType="variant">
      <vt:variant>
        <vt:i4>1703997</vt:i4>
      </vt:variant>
      <vt:variant>
        <vt:i4>416</vt:i4>
      </vt:variant>
      <vt:variant>
        <vt:i4>0</vt:i4>
      </vt:variant>
      <vt:variant>
        <vt:i4>5</vt:i4>
      </vt:variant>
      <vt:variant>
        <vt:lpwstr/>
      </vt:variant>
      <vt:variant>
        <vt:lpwstr>_Toc244499246</vt:lpwstr>
      </vt:variant>
      <vt:variant>
        <vt:i4>1703997</vt:i4>
      </vt:variant>
      <vt:variant>
        <vt:i4>410</vt:i4>
      </vt:variant>
      <vt:variant>
        <vt:i4>0</vt:i4>
      </vt:variant>
      <vt:variant>
        <vt:i4>5</vt:i4>
      </vt:variant>
      <vt:variant>
        <vt:lpwstr/>
      </vt:variant>
      <vt:variant>
        <vt:lpwstr>_Toc244499245</vt:lpwstr>
      </vt:variant>
      <vt:variant>
        <vt:i4>1703997</vt:i4>
      </vt:variant>
      <vt:variant>
        <vt:i4>404</vt:i4>
      </vt:variant>
      <vt:variant>
        <vt:i4>0</vt:i4>
      </vt:variant>
      <vt:variant>
        <vt:i4>5</vt:i4>
      </vt:variant>
      <vt:variant>
        <vt:lpwstr/>
      </vt:variant>
      <vt:variant>
        <vt:lpwstr>_Toc244499244</vt:lpwstr>
      </vt:variant>
      <vt:variant>
        <vt:i4>1703997</vt:i4>
      </vt:variant>
      <vt:variant>
        <vt:i4>398</vt:i4>
      </vt:variant>
      <vt:variant>
        <vt:i4>0</vt:i4>
      </vt:variant>
      <vt:variant>
        <vt:i4>5</vt:i4>
      </vt:variant>
      <vt:variant>
        <vt:lpwstr/>
      </vt:variant>
      <vt:variant>
        <vt:lpwstr>_Toc244499243</vt:lpwstr>
      </vt:variant>
      <vt:variant>
        <vt:i4>1703997</vt:i4>
      </vt:variant>
      <vt:variant>
        <vt:i4>392</vt:i4>
      </vt:variant>
      <vt:variant>
        <vt:i4>0</vt:i4>
      </vt:variant>
      <vt:variant>
        <vt:i4>5</vt:i4>
      </vt:variant>
      <vt:variant>
        <vt:lpwstr/>
      </vt:variant>
      <vt:variant>
        <vt:lpwstr>_Toc244499242</vt:lpwstr>
      </vt:variant>
      <vt:variant>
        <vt:i4>1703997</vt:i4>
      </vt:variant>
      <vt:variant>
        <vt:i4>386</vt:i4>
      </vt:variant>
      <vt:variant>
        <vt:i4>0</vt:i4>
      </vt:variant>
      <vt:variant>
        <vt:i4>5</vt:i4>
      </vt:variant>
      <vt:variant>
        <vt:lpwstr/>
      </vt:variant>
      <vt:variant>
        <vt:lpwstr>_Toc244499241</vt:lpwstr>
      </vt:variant>
      <vt:variant>
        <vt:i4>1703997</vt:i4>
      </vt:variant>
      <vt:variant>
        <vt:i4>380</vt:i4>
      </vt:variant>
      <vt:variant>
        <vt:i4>0</vt:i4>
      </vt:variant>
      <vt:variant>
        <vt:i4>5</vt:i4>
      </vt:variant>
      <vt:variant>
        <vt:lpwstr/>
      </vt:variant>
      <vt:variant>
        <vt:lpwstr>_Toc244499240</vt:lpwstr>
      </vt:variant>
      <vt:variant>
        <vt:i4>1900605</vt:i4>
      </vt:variant>
      <vt:variant>
        <vt:i4>374</vt:i4>
      </vt:variant>
      <vt:variant>
        <vt:i4>0</vt:i4>
      </vt:variant>
      <vt:variant>
        <vt:i4>5</vt:i4>
      </vt:variant>
      <vt:variant>
        <vt:lpwstr/>
      </vt:variant>
      <vt:variant>
        <vt:lpwstr>_Toc244499239</vt:lpwstr>
      </vt:variant>
      <vt:variant>
        <vt:i4>1900605</vt:i4>
      </vt:variant>
      <vt:variant>
        <vt:i4>368</vt:i4>
      </vt:variant>
      <vt:variant>
        <vt:i4>0</vt:i4>
      </vt:variant>
      <vt:variant>
        <vt:i4>5</vt:i4>
      </vt:variant>
      <vt:variant>
        <vt:lpwstr/>
      </vt:variant>
      <vt:variant>
        <vt:lpwstr>_Toc244499238</vt:lpwstr>
      </vt:variant>
      <vt:variant>
        <vt:i4>1900605</vt:i4>
      </vt:variant>
      <vt:variant>
        <vt:i4>362</vt:i4>
      </vt:variant>
      <vt:variant>
        <vt:i4>0</vt:i4>
      </vt:variant>
      <vt:variant>
        <vt:i4>5</vt:i4>
      </vt:variant>
      <vt:variant>
        <vt:lpwstr/>
      </vt:variant>
      <vt:variant>
        <vt:lpwstr>_Toc244499237</vt:lpwstr>
      </vt:variant>
      <vt:variant>
        <vt:i4>1900605</vt:i4>
      </vt:variant>
      <vt:variant>
        <vt:i4>356</vt:i4>
      </vt:variant>
      <vt:variant>
        <vt:i4>0</vt:i4>
      </vt:variant>
      <vt:variant>
        <vt:i4>5</vt:i4>
      </vt:variant>
      <vt:variant>
        <vt:lpwstr/>
      </vt:variant>
      <vt:variant>
        <vt:lpwstr>_Toc244499236</vt:lpwstr>
      </vt:variant>
      <vt:variant>
        <vt:i4>1900605</vt:i4>
      </vt:variant>
      <vt:variant>
        <vt:i4>350</vt:i4>
      </vt:variant>
      <vt:variant>
        <vt:i4>0</vt:i4>
      </vt:variant>
      <vt:variant>
        <vt:i4>5</vt:i4>
      </vt:variant>
      <vt:variant>
        <vt:lpwstr/>
      </vt:variant>
      <vt:variant>
        <vt:lpwstr>_Toc244499235</vt:lpwstr>
      </vt:variant>
      <vt:variant>
        <vt:i4>1900605</vt:i4>
      </vt:variant>
      <vt:variant>
        <vt:i4>344</vt:i4>
      </vt:variant>
      <vt:variant>
        <vt:i4>0</vt:i4>
      </vt:variant>
      <vt:variant>
        <vt:i4>5</vt:i4>
      </vt:variant>
      <vt:variant>
        <vt:lpwstr/>
      </vt:variant>
      <vt:variant>
        <vt:lpwstr>_Toc244499234</vt:lpwstr>
      </vt:variant>
      <vt:variant>
        <vt:i4>1900605</vt:i4>
      </vt:variant>
      <vt:variant>
        <vt:i4>338</vt:i4>
      </vt:variant>
      <vt:variant>
        <vt:i4>0</vt:i4>
      </vt:variant>
      <vt:variant>
        <vt:i4>5</vt:i4>
      </vt:variant>
      <vt:variant>
        <vt:lpwstr/>
      </vt:variant>
      <vt:variant>
        <vt:lpwstr>_Toc244499233</vt:lpwstr>
      </vt:variant>
      <vt:variant>
        <vt:i4>1900605</vt:i4>
      </vt:variant>
      <vt:variant>
        <vt:i4>332</vt:i4>
      </vt:variant>
      <vt:variant>
        <vt:i4>0</vt:i4>
      </vt:variant>
      <vt:variant>
        <vt:i4>5</vt:i4>
      </vt:variant>
      <vt:variant>
        <vt:lpwstr/>
      </vt:variant>
      <vt:variant>
        <vt:lpwstr>_Toc244499232</vt:lpwstr>
      </vt:variant>
      <vt:variant>
        <vt:i4>1900605</vt:i4>
      </vt:variant>
      <vt:variant>
        <vt:i4>326</vt:i4>
      </vt:variant>
      <vt:variant>
        <vt:i4>0</vt:i4>
      </vt:variant>
      <vt:variant>
        <vt:i4>5</vt:i4>
      </vt:variant>
      <vt:variant>
        <vt:lpwstr/>
      </vt:variant>
      <vt:variant>
        <vt:lpwstr>_Toc244499231</vt:lpwstr>
      </vt:variant>
      <vt:variant>
        <vt:i4>1900605</vt:i4>
      </vt:variant>
      <vt:variant>
        <vt:i4>320</vt:i4>
      </vt:variant>
      <vt:variant>
        <vt:i4>0</vt:i4>
      </vt:variant>
      <vt:variant>
        <vt:i4>5</vt:i4>
      </vt:variant>
      <vt:variant>
        <vt:lpwstr/>
      </vt:variant>
      <vt:variant>
        <vt:lpwstr>_Toc244499230</vt:lpwstr>
      </vt:variant>
      <vt:variant>
        <vt:i4>1835069</vt:i4>
      </vt:variant>
      <vt:variant>
        <vt:i4>314</vt:i4>
      </vt:variant>
      <vt:variant>
        <vt:i4>0</vt:i4>
      </vt:variant>
      <vt:variant>
        <vt:i4>5</vt:i4>
      </vt:variant>
      <vt:variant>
        <vt:lpwstr/>
      </vt:variant>
      <vt:variant>
        <vt:lpwstr>_Toc244499229</vt:lpwstr>
      </vt:variant>
      <vt:variant>
        <vt:i4>1835069</vt:i4>
      </vt:variant>
      <vt:variant>
        <vt:i4>308</vt:i4>
      </vt:variant>
      <vt:variant>
        <vt:i4>0</vt:i4>
      </vt:variant>
      <vt:variant>
        <vt:i4>5</vt:i4>
      </vt:variant>
      <vt:variant>
        <vt:lpwstr/>
      </vt:variant>
      <vt:variant>
        <vt:lpwstr>_Toc244499228</vt:lpwstr>
      </vt:variant>
      <vt:variant>
        <vt:i4>1835069</vt:i4>
      </vt:variant>
      <vt:variant>
        <vt:i4>302</vt:i4>
      </vt:variant>
      <vt:variant>
        <vt:i4>0</vt:i4>
      </vt:variant>
      <vt:variant>
        <vt:i4>5</vt:i4>
      </vt:variant>
      <vt:variant>
        <vt:lpwstr/>
      </vt:variant>
      <vt:variant>
        <vt:lpwstr>_Toc244499227</vt:lpwstr>
      </vt:variant>
      <vt:variant>
        <vt:i4>1835069</vt:i4>
      </vt:variant>
      <vt:variant>
        <vt:i4>296</vt:i4>
      </vt:variant>
      <vt:variant>
        <vt:i4>0</vt:i4>
      </vt:variant>
      <vt:variant>
        <vt:i4>5</vt:i4>
      </vt:variant>
      <vt:variant>
        <vt:lpwstr/>
      </vt:variant>
      <vt:variant>
        <vt:lpwstr>_Toc244499226</vt:lpwstr>
      </vt:variant>
      <vt:variant>
        <vt:i4>1835069</vt:i4>
      </vt:variant>
      <vt:variant>
        <vt:i4>290</vt:i4>
      </vt:variant>
      <vt:variant>
        <vt:i4>0</vt:i4>
      </vt:variant>
      <vt:variant>
        <vt:i4>5</vt:i4>
      </vt:variant>
      <vt:variant>
        <vt:lpwstr/>
      </vt:variant>
      <vt:variant>
        <vt:lpwstr>_Toc244499225</vt:lpwstr>
      </vt:variant>
      <vt:variant>
        <vt:i4>1835069</vt:i4>
      </vt:variant>
      <vt:variant>
        <vt:i4>284</vt:i4>
      </vt:variant>
      <vt:variant>
        <vt:i4>0</vt:i4>
      </vt:variant>
      <vt:variant>
        <vt:i4>5</vt:i4>
      </vt:variant>
      <vt:variant>
        <vt:lpwstr/>
      </vt:variant>
      <vt:variant>
        <vt:lpwstr>_Toc244499224</vt:lpwstr>
      </vt:variant>
      <vt:variant>
        <vt:i4>1835069</vt:i4>
      </vt:variant>
      <vt:variant>
        <vt:i4>278</vt:i4>
      </vt:variant>
      <vt:variant>
        <vt:i4>0</vt:i4>
      </vt:variant>
      <vt:variant>
        <vt:i4>5</vt:i4>
      </vt:variant>
      <vt:variant>
        <vt:lpwstr/>
      </vt:variant>
      <vt:variant>
        <vt:lpwstr>_Toc244499223</vt:lpwstr>
      </vt:variant>
      <vt:variant>
        <vt:i4>1835069</vt:i4>
      </vt:variant>
      <vt:variant>
        <vt:i4>272</vt:i4>
      </vt:variant>
      <vt:variant>
        <vt:i4>0</vt:i4>
      </vt:variant>
      <vt:variant>
        <vt:i4>5</vt:i4>
      </vt:variant>
      <vt:variant>
        <vt:lpwstr/>
      </vt:variant>
      <vt:variant>
        <vt:lpwstr>_Toc244499222</vt:lpwstr>
      </vt:variant>
      <vt:variant>
        <vt:i4>1835069</vt:i4>
      </vt:variant>
      <vt:variant>
        <vt:i4>266</vt:i4>
      </vt:variant>
      <vt:variant>
        <vt:i4>0</vt:i4>
      </vt:variant>
      <vt:variant>
        <vt:i4>5</vt:i4>
      </vt:variant>
      <vt:variant>
        <vt:lpwstr/>
      </vt:variant>
      <vt:variant>
        <vt:lpwstr>_Toc244499221</vt:lpwstr>
      </vt:variant>
      <vt:variant>
        <vt:i4>1835069</vt:i4>
      </vt:variant>
      <vt:variant>
        <vt:i4>260</vt:i4>
      </vt:variant>
      <vt:variant>
        <vt:i4>0</vt:i4>
      </vt:variant>
      <vt:variant>
        <vt:i4>5</vt:i4>
      </vt:variant>
      <vt:variant>
        <vt:lpwstr/>
      </vt:variant>
      <vt:variant>
        <vt:lpwstr>_Toc244499220</vt:lpwstr>
      </vt:variant>
      <vt:variant>
        <vt:i4>2031677</vt:i4>
      </vt:variant>
      <vt:variant>
        <vt:i4>254</vt:i4>
      </vt:variant>
      <vt:variant>
        <vt:i4>0</vt:i4>
      </vt:variant>
      <vt:variant>
        <vt:i4>5</vt:i4>
      </vt:variant>
      <vt:variant>
        <vt:lpwstr/>
      </vt:variant>
      <vt:variant>
        <vt:lpwstr>_Toc244499219</vt:lpwstr>
      </vt:variant>
      <vt:variant>
        <vt:i4>2031677</vt:i4>
      </vt:variant>
      <vt:variant>
        <vt:i4>248</vt:i4>
      </vt:variant>
      <vt:variant>
        <vt:i4>0</vt:i4>
      </vt:variant>
      <vt:variant>
        <vt:i4>5</vt:i4>
      </vt:variant>
      <vt:variant>
        <vt:lpwstr/>
      </vt:variant>
      <vt:variant>
        <vt:lpwstr>_Toc244499218</vt:lpwstr>
      </vt:variant>
      <vt:variant>
        <vt:i4>2031677</vt:i4>
      </vt:variant>
      <vt:variant>
        <vt:i4>242</vt:i4>
      </vt:variant>
      <vt:variant>
        <vt:i4>0</vt:i4>
      </vt:variant>
      <vt:variant>
        <vt:i4>5</vt:i4>
      </vt:variant>
      <vt:variant>
        <vt:lpwstr/>
      </vt:variant>
      <vt:variant>
        <vt:lpwstr>_Toc244499217</vt:lpwstr>
      </vt:variant>
      <vt:variant>
        <vt:i4>2031677</vt:i4>
      </vt:variant>
      <vt:variant>
        <vt:i4>236</vt:i4>
      </vt:variant>
      <vt:variant>
        <vt:i4>0</vt:i4>
      </vt:variant>
      <vt:variant>
        <vt:i4>5</vt:i4>
      </vt:variant>
      <vt:variant>
        <vt:lpwstr/>
      </vt:variant>
      <vt:variant>
        <vt:lpwstr>_Toc244499216</vt:lpwstr>
      </vt:variant>
      <vt:variant>
        <vt:i4>2031677</vt:i4>
      </vt:variant>
      <vt:variant>
        <vt:i4>230</vt:i4>
      </vt:variant>
      <vt:variant>
        <vt:i4>0</vt:i4>
      </vt:variant>
      <vt:variant>
        <vt:i4>5</vt:i4>
      </vt:variant>
      <vt:variant>
        <vt:lpwstr/>
      </vt:variant>
      <vt:variant>
        <vt:lpwstr>_Toc244499215</vt:lpwstr>
      </vt:variant>
      <vt:variant>
        <vt:i4>2031677</vt:i4>
      </vt:variant>
      <vt:variant>
        <vt:i4>224</vt:i4>
      </vt:variant>
      <vt:variant>
        <vt:i4>0</vt:i4>
      </vt:variant>
      <vt:variant>
        <vt:i4>5</vt:i4>
      </vt:variant>
      <vt:variant>
        <vt:lpwstr/>
      </vt:variant>
      <vt:variant>
        <vt:lpwstr>_Toc244499214</vt:lpwstr>
      </vt:variant>
      <vt:variant>
        <vt:i4>2031677</vt:i4>
      </vt:variant>
      <vt:variant>
        <vt:i4>218</vt:i4>
      </vt:variant>
      <vt:variant>
        <vt:i4>0</vt:i4>
      </vt:variant>
      <vt:variant>
        <vt:i4>5</vt:i4>
      </vt:variant>
      <vt:variant>
        <vt:lpwstr/>
      </vt:variant>
      <vt:variant>
        <vt:lpwstr>_Toc244499213</vt:lpwstr>
      </vt:variant>
      <vt:variant>
        <vt:i4>2031677</vt:i4>
      </vt:variant>
      <vt:variant>
        <vt:i4>212</vt:i4>
      </vt:variant>
      <vt:variant>
        <vt:i4>0</vt:i4>
      </vt:variant>
      <vt:variant>
        <vt:i4>5</vt:i4>
      </vt:variant>
      <vt:variant>
        <vt:lpwstr/>
      </vt:variant>
      <vt:variant>
        <vt:lpwstr>_Toc244499212</vt:lpwstr>
      </vt:variant>
      <vt:variant>
        <vt:i4>2031677</vt:i4>
      </vt:variant>
      <vt:variant>
        <vt:i4>206</vt:i4>
      </vt:variant>
      <vt:variant>
        <vt:i4>0</vt:i4>
      </vt:variant>
      <vt:variant>
        <vt:i4>5</vt:i4>
      </vt:variant>
      <vt:variant>
        <vt:lpwstr/>
      </vt:variant>
      <vt:variant>
        <vt:lpwstr>_Toc244499211</vt:lpwstr>
      </vt:variant>
      <vt:variant>
        <vt:i4>2031677</vt:i4>
      </vt:variant>
      <vt:variant>
        <vt:i4>200</vt:i4>
      </vt:variant>
      <vt:variant>
        <vt:i4>0</vt:i4>
      </vt:variant>
      <vt:variant>
        <vt:i4>5</vt:i4>
      </vt:variant>
      <vt:variant>
        <vt:lpwstr/>
      </vt:variant>
      <vt:variant>
        <vt:lpwstr>_Toc244499210</vt:lpwstr>
      </vt:variant>
      <vt:variant>
        <vt:i4>1966141</vt:i4>
      </vt:variant>
      <vt:variant>
        <vt:i4>194</vt:i4>
      </vt:variant>
      <vt:variant>
        <vt:i4>0</vt:i4>
      </vt:variant>
      <vt:variant>
        <vt:i4>5</vt:i4>
      </vt:variant>
      <vt:variant>
        <vt:lpwstr/>
      </vt:variant>
      <vt:variant>
        <vt:lpwstr>_Toc244499209</vt:lpwstr>
      </vt:variant>
      <vt:variant>
        <vt:i4>1966141</vt:i4>
      </vt:variant>
      <vt:variant>
        <vt:i4>188</vt:i4>
      </vt:variant>
      <vt:variant>
        <vt:i4>0</vt:i4>
      </vt:variant>
      <vt:variant>
        <vt:i4>5</vt:i4>
      </vt:variant>
      <vt:variant>
        <vt:lpwstr/>
      </vt:variant>
      <vt:variant>
        <vt:lpwstr>_Toc244499208</vt:lpwstr>
      </vt:variant>
      <vt:variant>
        <vt:i4>1966141</vt:i4>
      </vt:variant>
      <vt:variant>
        <vt:i4>182</vt:i4>
      </vt:variant>
      <vt:variant>
        <vt:i4>0</vt:i4>
      </vt:variant>
      <vt:variant>
        <vt:i4>5</vt:i4>
      </vt:variant>
      <vt:variant>
        <vt:lpwstr/>
      </vt:variant>
      <vt:variant>
        <vt:lpwstr>_Toc244499207</vt:lpwstr>
      </vt:variant>
      <vt:variant>
        <vt:i4>1966141</vt:i4>
      </vt:variant>
      <vt:variant>
        <vt:i4>176</vt:i4>
      </vt:variant>
      <vt:variant>
        <vt:i4>0</vt:i4>
      </vt:variant>
      <vt:variant>
        <vt:i4>5</vt:i4>
      </vt:variant>
      <vt:variant>
        <vt:lpwstr/>
      </vt:variant>
      <vt:variant>
        <vt:lpwstr>_Toc244499206</vt:lpwstr>
      </vt:variant>
      <vt:variant>
        <vt:i4>1966141</vt:i4>
      </vt:variant>
      <vt:variant>
        <vt:i4>170</vt:i4>
      </vt:variant>
      <vt:variant>
        <vt:i4>0</vt:i4>
      </vt:variant>
      <vt:variant>
        <vt:i4>5</vt:i4>
      </vt:variant>
      <vt:variant>
        <vt:lpwstr/>
      </vt:variant>
      <vt:variant>
        <vt:lpwstr>_Toc244499205</vt:lpwstr>
      </vt:variant>
      <vt:variant>
        <vt:i4>1966141</vt:i4>
      </vt:variant>
      <vt:variant>
        <vt:i4>164</vt:i4>
      </vt:variant>
      <vt:variant>
        <vt:i4>0</vt:i4>
      </vt:variant>
      <vt:variant>
        <vt:i4>5</vt:i4>
      </vt:variant>
      <vt:variant>
        <vt:lpwstr/>
      </vt:variant>
      <vt:variant>
        <vt:lpwstr>_Toc244499204</vt:lpwstr>
      </vt:variant>
      <vt:variant>
        <vt:i4>1966141</vt:i4>
      </vt:variant>
      <vt:variant>
        <vt:i4>158</vt:i4>
      </vt:variant>
      <vt:variant>
        <vt:i4>0</vt:i4>
      </vt:variant>
      <vt:variant>
        <vt:i4>5</vt:i4>
      </vt:variant>
      <vt:variant>
        <vt:lpwstr/>
      </vt:variant>
      <vt:variant>
        <vt:lpwstr>_Toc244499203</vt:lpwstr>
      </vt:variant>
      <vt:variant>
        <vt:i4>1966141</vt:i4>
      </vt:variant>
      <vt:variant>
        <vt:i4>152</vt:i4>
      </vt:variant>
      <vt:variant>
        <vt:i4>0</vt:i4>
      </vt:variant>
      <vt:variant>
        <vt:i4>5</vt:i4>
      </vt:variant>
      <vt:variant>
        <vt:lpwstr/>
      </vt:variant>
      <vt:variant>
        <vt:lpwstr>_Toc244499202</vt:lpwstr>
      </vt:variant>
      <vt:variant>
        <vt:i4>1966141</vt:i4>
      </vt:variant>
      <vt:variant>
        <vt:i4>146</vt:i4>
      </vt:variant>
      <vt:variant>
        <vt:i4>0</vt:i4>
      </vt:variant>
      <vt:variant>
        <vt:i4>5</vt:i4>
      </vt:variant>
      <vt:variant>
        <vt:lpwstr/>
      </vt:variant>
      <vt:variant>
        <vt:lpwstr>_Toc244499201</vt:lpwstr>
      </vt:variant>
      <vt:variant>
        <vt:i4>1966141</vt:i4>
      </vt:variant>
      <vt:variant>
        <vt:i4>140</vt:i4>
      </vt:variant>
      <vt:variant>
        <vt:i4>0</vt:i4>
      </vt:variant>
      <vt:variant>
        <vt:i4>5</vt:i4>
      </vt:variant>
      <vt:variant>
        <vt:lpwstr/>
      </vt:variant>
      <vt:variant>
        <vt:lpwstr>_Toc244499200</vt:lpwstr>
      </vt:variant>
      <vt:variant>
        <vt:i4>1507390</vt:i4>
      </vt:variant>
      <vt:variant>
        <vt:i4>134</vt:i4>
      </vt:variant>
      <vt:variant>
        <vt:i4>0</vt:i4>
      </vt:variant>
      <vt:variant>
        <vt:i4>5</vt:i4>
      </vt:variant>
      <vt:variant>
        <vt:lpwstr/>
      </vt:variant>
      <vt:variant>
        <vt:lpwstr>_Toc244499199</vt:lpwstr>
      </vt:variant>
      <vt:variant>
        <vt:i4>1507390</vt:i4>
      </vt:variant>
      <vt:variant>
        <vt:i4>128</vt:i4>
      </vt:variant>
      <vt:variant>
        <vt:i4>0</vt:i4>
      </vt:variant>
      <vt:variant>
        <vt:i4>5</vt:i4>
      </vt:variant>
      <vt:variant>
        <vt:lpwstr/>
      </vt:variant>
      <vt:variant>
        <vt:lpwstr>_Toc244499198</vt:lpwstr>
      </vt:variant>
      <vt:variant>
        <vt:i4>1507390</vt:i4>
      </vt:variant>
      <vt:variant>
        <vt:i4>122</vt:i4>
      </vt:variant>
      <vt:variant>
        <vt:i4>0</vt:i4>
      </vt:variant>
      <vt:variant>
        <vt:i4>5</vt:i4>
      </vt:variant>
      <vt:variant>
        <vt:lpwstr/>
      </vt:variant>
      <vt:variant>
        <vt:lpwstr>_Toc244499197</vt:lpwstr>
      </vt:variant>
      <vt:variant>
        <vt:i4>1507390</vt:i4>
      </vt:variant>
      <vt:variant>
        <vt:i4>116</vt:i4>
      </vt:variant>
      <vt:variant>
        <vt:i4>0</vt:i4>
      </vt:variant>
      <vt:variant>
        <vt:i4>5</vt:i4>
      </vt:variant>
      <vt:variant>
        <vt:lpwstr/>
      </vt:variant>
      <vt:variant>
        <vt:lpwstr>_Toc244499196</vt:lpwstr>
      </vt:variant>
      <vt:variant>
        <vt:i4>1507390</vt:i4>
      </vt:variant>
      <vt:variant>
        <vt:i4>110</vt:i4>
      </vt:variant>
      <vt:variant>
        <vt:i4>0</vt:i4>
      </vt:variant>
      <vt:variant>
        <vt:i4>5</vt:i4>
      </vt:variant>
      <vt:variant>
        <vt:lpwstr/>
      </vt:variant>
      <vt:variant>
        <vt:lpwstr>_Toc244499195</vt:lpwstr>
      </vt:variant>
      <vt:variant>
        <vt:i4>1507390</vt:i4>
      </vt:variant>
      <vt:variant>
        <vt:i4>104</vt:i4>
      </vt:variant>
      <vt:variant>
        <vt:i4>0</vt:i4>
      </vt:variant>
      <vt:variant>
        <vt:i4>5</vt:i4>
      </vt:variant>
      <vt:variant>
        <vt:lpwstr/>
      </vt:variant>
      <vt:variant>
        <vt:lpwstr>_Toc244499194</vt:lpwstr>
      </vt:variant>
      <vt:variant>
        <vt:i4>1507390</vt:i4>
      </vt:variant>
      <vt:variant>
        <vt:i4>98</vt:i4>
      </vt:variant>
      <vt:variant>
        <vt:i4>0</vt:i4>
      </vt:variant>
      <vt:variant>
        <vt:i4>5</vt:i4>
      </vt:variant>
      <vt:variant>
        <vt:lpwstr/>
      </vt:variant>
      <vt:variant>
        <vt:lpwstr>_Toc244499193</vt:lpwstr>
      </vt:variant>
      <vt:variant>
        <vt:i4>1507390</vt:i4>
      </vt:variant>
      <vt:variant>
        <vt:i4>92</vt:i4>
      </vt:variant>
      <vt:variant>
        <vt:i4>0</vt:i4>
      </vt:variant>
      <vt:variant>
        <vt:i4>5</vt:i4>
      </vt:variant>
      <vt:variant>
        <vt:lpwstr/>
      </vt:variant>
      <vt:variant>
        <vt:lpwstr>_Toc244499192</vt:lpwstr>
      </vt:variant>
      <vt:variant>
        <vt:i4>1507390</vt:i4>
      </vt:variant>
      <vt:variant>
        <vt:i4>86</vt:i4>
      </vt:variant>
      <vt:variant>
        <vt:i4>0</vt:i4>
      </vt:variant>
      <vt:variant>
        <vt:i4>5</vt:i4>
      </vt:variant>
      <vt:variant>
        <vt:lpwstr/>
      </vt:variant>
      <vt:variant>
        <vt:lpwstr>_Toc244499191</vt:lpwstr>
      </vt:variant>
      <vt:variant>
        <vt:i4>1507390</vt:i4>
      </vt:variant>
      <vt:variant>
        <vt:i4>80</vt:i4>
      </vt:variant>
      <vt:variant>
        <vt:i4>0</vt:i4>
      </vt:variant>
      <vt:variant>
        <vt:i4>5</vt:i4>
      </vt:variant>
      <vt:variant>
        <vt:lpwstr/>
      </vt:variant>
      <vt:variant>
        <vt:lpwstr>_Toc244499190</vt:lpwstr>
      </vt:variant>
      <vt:variant>
        <vt:i4>1441854</vt:i4>
      </vt:variant>
      <vt:variant>
        <vt:i4>74</vt:i4>
      </vt:variant>
      <vt:variant>
        <vt:i4>0</vt:i4>
      </vt:variant>
      <vt:variant>
        <vt:i4>5</vt:i4>
      </vt:variant>
      <vt:variant>
        <vt:lpwstr/>
      </vt:variant>
      <vt:variant>
        <vt:lpwstr>_Toc244499189</vt:lpwstr>
      </vt:variant>
      <vt:variant>
        <vt:i4>1441854</vt:i4>
      </vt:variant>
      <vt:variant>
        <vt:i4>68</vt:i4>
      </vt:variant>
      <vt:variant>
        <vt:i4>0</vt:i4>
      </vt:variant>
      <vt:variant>
        <vt:i4>5</vt:i4>
      </vt:variant>
      <vt:variant>
        <vt:lpwstr/>
      </vt:variant>
      <vt:variant>
        <vt:lpwstr>_Toc244499188</vt:lpwstr>
      </vt:variant>
      <vt:variant>
        <vt:i4>1441854</vt:i4>
      </vt:variant>
      <vt:variant>
        <vt:i4>62</vt:i4>
      </vt:variant>
      <vt:variant>
        <vt:i4>0</vt:i4>
      </vt:variant>
      <vt:variant>
        <vt:i4>5</vt:i4>
      </vt:variant>
      <vt:variant>
        <vt:lpwstr/>
      </vt:variant>
      <vt:variant>
        <vt:lpwstr>_Toc244499187</vt:lpwstr>
      </vt:variant>
      <vt:variant>
        <vt:i4>1441854</vt:i4>
      </vt:variant>
      <vt:variant>
        <vt:i4>56</vt:i4>
      </vt:variant>
      <vt:variant>
        <vt:i4>0</vt:i4>
      </vt:variant>
      <vt:variant>
        <vt:i4>5</vt:i4>
      </vt:variant>
      <vt:variant>
        <vt:lpwstr/>
      </vt:variant>
      <vt:variant>
        <vt:lpwstr>_Toc244499186</vt:lpwstr>
      </vt:variant>
      <vt:variant>
        <vt:i4>1441854</vt:i4>
      </vt:variant>
      <vt:variant>
        <vt:i4>50</vt:i4>
      </vt:variant>
      <vt:variant>
        <vt:i4>0</vt:i4>
      </vt:variant>
      <vt:variant>
        <vt:i4>5</vt:i4>
      </vt:variant>
      <vt:variant>
        <vt:lpwstr/>
      </vt:variant>
      <vt:variant>
        <vt:lpwstr>_Toc244499185</vt:lpwstr>
      </vt:variant>
      <vt:variant>
        <vt:i4>1441854</vt:i4>
      </vt:variant>
      <vt:variant>
        <vt:i4>44</vt:i4>
      </vt:variant>
      <vt:variant>
        <vt:i4>0</vt:i4>
      </vt:variant>
      <vt:variant>
        <vt:i4>5</vt:i4>
      </vt:variant>
      <vt:variant>
        <vt:lpwstr/>
      </vt:variant>
      <vt:variant>
        <vt:lpwstr>_Toc244499184</vt:lpwstr>
      </vt:variant>
      <vt:variant>
        <vt:i4>1441854</vt:i4>
      </vt:variant>
      <vt:variant>
        <vt:i4>38</vt:i4>
      </vt:variant>
      <vt:variant>
        <vt:i4>0</vt:i4>
      </vt:variant>
      <vt:variant>
        <vt:i4>5</vt:i4>
      </vt:variant>
      <vt:variant>
        <vt:lpwstr/>
      </vt:variant>
      <vt:variant>
        <vt:lpwstr>_Toc244499183</vt:lpwstr>
      </vt:variant>
      <vt:variant>
        <vt:i4>1441854</vt:i4>
      </vt:variant>
      <vt:variant>
        <vt:i4>32</vt:i4>
      </vt:variant>
      <vt:variant>
        <vt:i4>0</vt:i4>
      </vt:variant>
      <vt:variant>
        <vt:i4>5</vt:i4>
      </vt:variant>
      <vt:variant>
        <vt:lpwstr/>
      </vt:variant>
      <vt:variant>
        <vt:lpwstr>_Toc244499182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 TPI 2017</dc:title>
  <dc:subject>&lt;Nom du projet&gt;</dc:subject>
  <dc:creator>Laurent Chassot</dc:creator>
  <cp:keywords>&lt;Date de remise&gt;</cp:keywords>
  <dc:description/>
  <cp:lastModifiedBy>Laurent Chassot</cp:lastModifiedBy>
  <cp:revision>130</cp:revision>
  <cp:lastPrinted>2017-06-13T14:43:00Z</cp:lastPrinted>
  <dcterms:created xsi:type="dcterms:W3CDTF">2015-12-23T22:02:00Z</dcterms:created>
  <dcterms:modified xsi:type="dcterms:W3CDTF">2017-06-13T14:59:00Z</dcterms:modified>
  <cp:category>&lt;X0.1&gt;</cp:category>
</cp:coreProperties>
</file>